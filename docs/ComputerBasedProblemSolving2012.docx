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2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Default Extension="jpeg" ContentType="image/jpeg"/>
  <Override PartName="/word/footer27.xml" ContentType="application/vnd.openxmlformats-officedocument.wordprocessingml.footer+xml"/>
  <Override PartName="/word/footer2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00E4" w:rsidRDefault="000500E4">
      <w:pPr>
        <w:spacing w:before="0" w:after="0" w:line="240" w:lineRule="auto"/>
        <w:jc w:val="left"/>
      </w:pPr>
    </w:p>
    <w:p w:rsidR="005F6105" w:rsidRDefault="005F6105" w:rsidP="00560C36">
      <w:pPr>
        <w:spacing w:before="0" w:after="0" w:line="240" w:lineRule="auto"/>
        <w:jc w:val="left"/>
      </w:pPr>
    </w:p>
    <w:p w:rsidR="00116976" w:rsidRPr="005746B8" w:rsidRDefault="004C5F8F" w:rsidP="00A87421">
      <w:pPr>
        <w:pStyle w:val="ComputerBasedProblemSolvingStyle"/>
      </w:pPr>
      <w:r>
        <w:t xml:space="preserve">Computer Based </w:t>
      </w:r>
      <w:r w:rsidR="00D36D6C">
        <w:br/>
      </w:r>
      <w:r>
        <w:t>Problem Solving</w:t>
      </w:r>
      <w:r w:rsidR="00116976">
        <w:br w:type="page"/>
      </w:r>
    </w:p>
    <w:p w:rsidR="002205A7" w:rsidRDefault="002205A7" w:rsidP="002205A7">
      <w:pPr>
        <w:pStyle w:val="Subtitle"/>
        <w:jc w:val="left"/>
      </w:pPr>
      <w:r>
        <w:lastRenderedPageBreak/>
        <w:t>Computer Based Problem Solving</w:t>
      </w:r>
    </w:p>
    <w:p w:rsidR="002205A7" w:rsidRDefault="002205A7" w:rsidP="002205A7">
      <w:pPr>
        <w:pStyle w:val="ReturnAddress"/>
        <w:jc w:val="left"/>
      </w:pPr>
      <w:r>
        <w:t xml:space="preserve">This book is </w:t>
      </w:r>
      <w:r w:rsidRPr="00D124AD">
        <w:t xml:space="preserve">licensed under a Creative Commons Attribution-Noncommercial-Share </w:t>
      </w:r>
      <w:r>
        <w:t xml:space="preserve">Alike 3.0 </w:t>
      </w:r>
      <w:proofErr w:type="spellStart"/>
      <w:r>
        <w:t>Unported</w:t>
      </w:r>
      <w:proofErr w:type="spellEnd"/>
      <w:r w:rsidRPr="00D124AD">
        <w:t>.</w:t>
      </w:r>
      <w:r>
        <w:br/>
        <w:t>(</w:t>
      </w:r>
      <w:hyperlink r:id="rId9" w:history="1">
        <w:r>
          <w:rPr>
            <w:rStyle w:val="Hyperlink"/>
          </w:rPr>
          <w:t>http://creativecommons.org/licenses/by-nc-sa/3.0/</w:t>
        </w:r>
      </w:hyperlink>
      <w:r>
        <w:t>)</w:t>
      </w:r>
      <w:r>
        <w:br/>
      </w:r>
      <w:r>
        <w:rPr>
          <w:noProof/>
          <w:lang w:val="en-CA" w:eastAsia="en-CA" w:bidi="ar-SA"/>
        </w:rPr>
        <w:drawing>
          <wp:inline distT="0" distB="0" distL="0" distR="0">
            <wp:extent cx="1134110" cy="405130"/>
            <wp:effectExtent l="19050" t="0" r="8890" b="0"/>
            <wp:docPr id="458" name="Picture 34" descr="by-nc-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y-nc-sa1"/>
                    <pic:cNvPicPr>
                      <a:picLocks noChangeAspect="1" noChangeArrowheads="1"/>
                    </pic:cNvPicPr>
                  </pic:nvPicPr>
                  <pic:blipFill>
                    <a:blip r:embed="rId10" cstate="print"/>
                    <a:srcRect/>
                    <a:stretch>
                      <a:fillRect/>
                    </a:stretch>
                  </pic:blipFill>
                  <pic:spPr bwMode="auto">
                    <a:xfrm>
                      <a:off x="0" y="0"/>
                      <a:ext cx="1134110" cy="405130"/>
                    </a:xfrm>
                    <a:prstGeom prst="rect">
                      <a:avLst/>
                    </a:prstGeom>
                    <a:noFill/>
                    <a:ln w="9525">
                      <a:noFill/>
                      <a:miter lim="800000"/>
                      <a:headEnd/>
                      <a:tailEnd/>
                    </a:ln>
                  </pic:spPr>
                </pic:pic>
              </a:graphicData>
            </a:graphic>
          </wp:inline>
        </w:drawing>
      </w:r>
    </w:p>
    <w:p w:rsidR="002205A7" w:rsidRDefault="002205A7" w:rsidP="002205A7">
      <w:pPr>
        <w:pStyle w:val="ReturnAddress"/>
        <w:jc w:val="left"/>
      </w:pPr>
    </w:p>
    <w:p w:rsidR="00BB0E11" w:rsidRDefault="00BB0E11" w:rsidP="002205A7">
      <w:pPr>
        <w:pStyle w:val="ReturnAddress"/>
        <w:jc w:val="left"/>
      </w:pPr>
    </w:p>
    <w:p w:rsidR="002205A7" w:rsidRDefault="002205A7" w:rsidP="002205A7">
      <w:pPr>
        <w:pStyle w:val="ReturnAddress"/>
        <w:jc w:val="left"/>
      </w:pPr>
      <w:r>
        <w:t xml:space="preserve">Printed in USA </w:t>
      </w:r>
      <w:r w:rsidR="00007229">
        <w:t>by</w:t>
      </w:r>
      <w:r>
        <w:t>: Lulu.com</w:t>
      </w:r>
    </w:p>
    <w:p w:rsidR="002205A7" w:rsidRDefault="002205A7" w:rsidP="002205A7">
      <w:pPr>
        <w:pStyle w:val="ReturnAddress"/>
        <w:jc w:val="left"/>
      </w:pPr>
      <w:r>
        <w:t xml:space="preserve">Written </w:t>
      </w:r>
      <w:r w:rsidR="00007229">
        <w:t>b</w:t>
      </w:r>
      <w:r>
        <w:t>y: Patrick Coxall</w:t>
      </w:r>
    </w:p>
    <w:p w:rsidR="00F65BCF" w:rsidRDefault="00F65BCF" w:rsidP="002205A7">
      <w:pPr>
        <w:pStyle w:val="ReturnAddress"/>
        <w:jc w:val="left"/>
      </w:pPr>
      <w:r>
        <w:t xml:space="preserve">Last Update: </w:t>
      </w:r>
      <w:r w:rsidR="00F40B8F">
        <w:t>Sunday, October 21, 2012</w:t>
      </w:r>
    </w:p>
    <w:p w:rsidR="002205A7" w:rsidRDefault="00E12639" w:rsidP="002205A7">
      <w:pPr>
        <w:pStyle w:val="ReturnAddress"/>
        <w:jc w:val="left"/>
      </w:pPr>
      <w:r>
        <w:t>Cartoons by: Geek and Poke (</w:t>
      </w:r>
      <w:hyperlink r:id="rId11" w:history="1">
        <w:r>
          <w:rPr>
            <w:rStyle w:val="Hyperlink"/>
          </w:rPr>
          <w:t>http://geekandpoke.typepad.com/</w:t>
        </w:r>
      </w:hyperlink>
      <w:r>
        <w:t>)</w:t>
      </w:r>
      <w:r w:rsidR="00BB0E11">
        <w:br/>
      </w:r>
    </w:p>
    <w:p w:rsidR="002205A7" w:rsidRDefault="002205A7" w:rsidP="002205A7">
      <w:pPr>
        <w:pStyle w:val="ReturnAddress"/>
        <w:jc w:val="left"/>
      </w:pPr>
      <w:r>
        <w:br/>
      </w:r>
    </w:p>
    <w:p w:rsidR="002205A7" w:rsidRDefault="002205A7" w:rsidP="002205A7">
      <w:pPr>
        <w:pStyle w:val="ReturnAddress"/>
        <w:jc w:val="left"/>
      </w:pPr>
      <w:r>
        <w:t>ISBN: 978-0-9784251-0-4</w:t>
      </w:r>
    </w:p>
    <w:p w:rsidR="002205A7" w:rsidRDefault="002205A7" w:rsidP="002205A7">
      <w:pPr>
        <w:pStyle w:val="ReturnAddress"/>
        <w:jc w:val="left"/>
      </w:pPr>
    </w:p>
    <w:p w:rsidR="002205A7" w:rsidRDefault="002205A7" w:rsidP="002205A7">
      <w:pPr>
        <w:pStyle w:val="ReturnAddress"/>
        <w:jc w:val="left"/>
      </w:pPr>
    </w:p>
    <w:p w:rsidR="002205A7" w:rsidRDefault="002205A7" w:rsidP="002205A7">
      <w:pPr>
        <w:pStyle w:val="ReturnAddress"/>
        <w:jc w:val="left"/>
      </w:pPr>
      <w:r>
        <w:t>Microsoft</w:t>
      </w:r>
      <w:r w:rsidRPr="00B3599C">
        <w:rPr>
          <w:szCs w:val="24"/>
          <w:lang w:bidi="ar-SA"/>
        </w:rPr>
        <w:t xml:space="preserve"> </w:t>
      </w:r>
      <w:r>
        <w:rPr>
          <w:szCs w:val="24"/>
          <w:lang w:bidi="ar-SA"/>
        </w:rPr>
        <w:t>®</w:t>
      </w:r>
      <w:r>
        <w:t>, Visual Basic</w:t>
      </w:r>
      <w:r w:rsidRPr="00B3599C">
        <w:rPr>
          <w:szCs w:val="24"/>
          <w:lang w:bidi="ar-SA"/>
        </w:rPr>
        <w:t xml:space="preserve"> </w:t>
      </w:r>
      <w:r>
        <w:rPr>
          <w:szCs w:val="24"/>
          <w:lang w:bidi="ar-SA"/>
        </w:rPr>
        <w:t>®</w:t>
      </w:r>
      <w:r>
        <w:t xml:space="preserve"> and C#</w:t>
      </w:r>
      <w:r w:rsidRPr="00B3599C">
        <w:rPr>
          <w:szCs w:val="24"/>
          <w:lang w:bidi="ar-SA"/>
        </w:rPr>
        <w:t xml:space="preserve"> </w:t>
      </w:r>
      <w:r>
        <w:rPr>
          <w:szCs w:val="24"/>
          <w:lang w:bidi="ar-SA"/>
        </w:rPr>
        <w:t>®</w:t>
      </w:r>
      <w:r>
        <w:t xml:space="preserve"> are either registered trademarks or trademarks of the Microsoft Corporation in the United States and/or other countries.</w:t>
      </w:r>
    </w:p>
    <w:p w:rsidR="002205A7" w:rsidRDefault="002205A7" w:rsidP="002205A7">
      <w:pPr>
        <w:pStyle w:val="ReturnAddress"/>
        <w:jc w:val="left"/>
      </w:pPr>
    </w:p>
    <w:p w:rsidR="002205A7" w:rsidRDefault="002205A7" w:rsidP="002205A7">
      <w:pPr>
        <w:pStyle w:val="ReturnAddress"/>
        <w:jc w:val="left"/>
      </w:pPr>
      <w:r>
        <w:t>Names of all other products mentioned herein are used for identification purposes only and may be trademarks of their respective owners.</w:t>
      </w:r>
    </w:p>
    <w:p w:rsidR="002205A7" w:rsidRDefault="002205A7" w:rsidP="002205A7">
      <w:pPr>
        <w:pStyle w:val="ReturnAddress"/>
        <w:jc w:val="left"/>
      </w:pPr>
    </w:p>
    <w:p w:rsidR="005F6105" w:rsidRDefault="002205A7" w:rsidP="002205A7">
      <w:pPr>
        <w:pStyle w:val="ReturnAddress"/>
        <w:jc w:val="left"/>
        <w:sectPr w:rsidR="005F6105" w:rsidSect="007D58FB">
          <w:footerReference w:type="even" r:id="rId12"/>
          <w:footerReference w:type="default" r:id="rId13"/>
          <w:footerReference w:type="first" r:id="rId14"/>
          <w:pgSz w:w="12240" w:h="15840" w:code="1"/>
          <w:pgMar w:top="1440" w:right="1440" w:bottom="1440" w:left="1440" w:header="720" w:footer="720" w:gutter="0"/>
          <w:pgNumType w:fmt="lowerRoman" w:start="1"/>
          <w:cols w:space="720"/>
          <w:titlePg/>
          <w:docGrid w:linePitch="272"/>
        </w:sectPr>
      </w:pPr>
      <w:r>
        <w:t xml:space="preserve">For more information on ordering a hardcopy of this book or to get the code examples see: </w:t>
      </w:r>
      <w:r>
        <w:br/>
      </w:r>
      <w:hyperlink r:id="rId15" w:history="1">
        <w:r w:rsidRPr="004C5F8F">
          <w:rPr>
            <w:rStyle w:val="Hyperlink"/>
            <w:spacing w:val="0"/>
          </w:rPr>
          <w:t>http://</w:t>
        </w:r>
        <w:r>
          <w:rPr>
            <w:rStyle w:val="Hyperlink"/>
            <w:spacing w:val="0"/>
          </w:rPr>
          <w:t>www.vector3studios.com</w:t>
        </w:r>
      </w:hyperlink>
      <w:r w:rsidR="00005F30">
        <w:br w:type="page"/>
      </w:r>
    </w:p>
    <w:p w:rsidR="00116976" w:rsidRDefault="00116976" w:rsidP="00116976">
      <w:pPr>
        <w:pStyle w:val="Heading1"/>
      </w:pPr>
      <w:bookmarkStart w:id="0" w:name="_Toc172557128"/>
      <w:bookmarkStart w:id="1" w:name="_Toc172643365"/>
      <w:bookmarkStart w:id="2" w:name="_Toc172643556"/>
      <w:bookmarkStart w:id="3" w:name="_Toc173858648"/>
      <w:bookmarkStart w:id="4" w:name="_Toc247205656"/>
      <w:r>
        <w:lastRenderedPageBreak/>
        <w:t>Preface</w:t>
      </w:r>
      <w:bookmarkEnd w:id="0"/>
      <w:bookmarkEnd w:id="1"/>
      <w:bookmarkEnd w:id="2"/>
      <w:bookmarkEnd w:id="3"/>
      <w:bookmarkEnd w:id="4"/>
    </w:p>
    <w:p w:rsidR="00116976" w:rsidRDefault="00116976" w:rsidP="00116976"/>
    <w:p w:rsidR="00D153EB" w:rsidRDefault="00D153EB" w:rsidP="00D153EB">
      <w:pPr>
        <w:tabs>
          <w:tab w:val="left" w:pos="360"/>
        </w:tabs>
      </w:pPr>
      <w:r>
        <w:tab/>
        <w:t>The</w:t>
      </w:r>
      <w:r w:rsidR="00116976">
        <w:t xml:space="preserve"> </w:t>
      </w:r>
      <w:r>
        <w:t xml:space="preserve">goal of the book is to take students from the point of never having done any formal programming and lead them first through a structured method of problem solving (Input-Process-Output and Top-Down design) and then into </w:t>
      </w:r>
      <w:r w:rsidR="00483120">
        <w:t xml:space="preserve">the early basics of </w:t>
      </w:r>
      <w:r>
        <w:t>Object Oriented Programming (or OOP). If this book is used to teach a high school course in computer programming, there are likely many other learning outcomes that students are required to do that are not presented in this book. The focus of this book is strictly on solving problems with computer programming.</w:t>
      </w:r>
    </w:p>
    <w:p w:rsidR="00D153EB" w:rsidRDefault="00D153EB" w:rsidP="002205A7">
      <w:pPr>
        <w:pStyle w:val="NoSpacing"/>
      </w:pPr>
      <w:r>
        <w:tab/>
        <w:t xml:space="preserve">This book will use Visual Basic and C# as the </w:t>
      </w:r>
      <w:r w:rsidR="002205A7">
        <w:t>example</w:t>
      </w:r>
      <w:r>
        <w:t xml:space="preserve"> languages. Although there are hundreds of different programming languages and many good ones that can be used to teach someone that has never programmed before, these languages have many advantages. The first and probable most important is that they are </w:t>
      </w:r>
      <w:r w:rsidRPr="005027A4">
        <w:rPr>
          <w:u w:val="single"/>
        </w:rPr>
        <w:t>completely free</w:t>
      </w:r>
      <w:r>
        <w:t xml:space="preserve">. This is a huge advantage, since schools and students do not have to worry about the cost. Students can have the exact same </w:t>
      </w:r>
      <w:r w:rsidR="002205A7">
        <w:t>IDE</w:t>
      </w:r>
      <w:r>
        <w:t xml:space="preserve"> at home as they do at school, which up until now has not happened often. Although they are free, both are still first</w:t>
      </w:r>
      <w:r w:rsidR="00BB0E11">
        <w:t xml:space="preserve"> class development environments</w:t>
      </w:r>
      <w:r>
        <w:t xml:space="preserve"> with everything a student and most professional developers would ever need. </w:t>
      </w:r>
    </w:p>
    <w:p w:rsidR="00D153EB" w:rsidRDefault="00D153EB" w:rsidP="00D153EB">
      <w:pPr>
        <w:spacing w:before="0" w:after="0" w:line="240" w:lineRule="auto"/>
      </w:pPr>
    </w:p>
    <w:p w:rsidR="00D153EB" w:rsidRDefault="00D153EB" w:rsidP="00D153EB">
      <w:pPr>
        <w:spacing w:before="0" w:after="0" w:line="240" w:lineRule="auto"/>
        <w:ind w:firstLine="720"/>
      </w:pPr>
      <w:r>
        <w:t xml:space="preserve">Visual Basic is an excellent language for first time programmers. They can get visual GUIs on the screen fast, which builds confidence. It is also very “forgiving”, so that students do not get bogged down in syntax problems. C#, although not as forgiving as Visual Basic, is very close to Java and is therefore a great second language for students to learn especially if they will be doing programming after high school. In addition to </w:t>
      </w:r>
      <w:r w:rsidR="002205A7">
        <w:t>these reasons</w:t>
      </w:r>
      <w:r>
        <w:t>, there is a huge amount of online resources for these languages, which will help students and teachers alike.</w:t>
      </w:r>
    </w:p>
    <w:p w:rsidR="00D153EB" w:rsidRDefault="00D153EB" w:rsidP="00D153EB">
      <w:pPr>
        <w:spacing w:before="0" w:after="0" w:line="240" w:lineRule="auto"/>
      </w:pPr>
    </w:p>
    <w:p w:rsidR="00D153EB" w:rsidRDefault="00D153EB" w:rsidP="00D153EB">
      <w:pPr>
        <w:spacing w:before="0" w:after="0" w:line="240" w:lineRule="auto"/>
        <w:ind w:firstLine="720"/>
      </w:pPr>
      <w:r>
        <w:t xml:space="preserve">It should be remembered that the focus of this book is to teach students </w:t>
      </w:r>
      <w:r w:rsidRPr="002205A7">
        <w:rPr>
          <w:u w:val="single"/>
        </w:rPr>
        <w:t>how to program</w:t>
      </w:r>
      <w:r>
        <w:t>, not to just teach them a programming language. To do this the focus is on “Problem Solving”</w:t>
      </w:r>
      <w:r w:rsidR="007A1539">
        <w:t>, using a computer program as a problem solving</w:t>
      </w:r>
      <w:r>
        <w:t xml:space="preserve"> aid. Programming languages change over time and come and go but a good foundation of programming concepts and how to solve a problem will allow anyone to get over the syntax of a new programming language.   </w:t>
      </w:r>
    </w:p>
    <w:p w:rsidR="00D153EB" w:rsidRDefault="00D153EB" w:rsidP="00D153EB">
      <w:pPr>
        <w:spacing w:before="0" w:after="0" w:line="240" w:lineRule="auto"/>
        <w:ind w:firstLine="720"/>
      </w:pPr>
    </w:p>
    <w:p w:rsidR="00D153EB" w:rsidRDefault="00D153EB" w:rsidP="00D153EB">
      <w:pPr>
        <w:spacing w:before="0" w:after="0" w:line="240" w:lineRule="auto"/>
        <w:ind w:firstLine="720"/>
        <w:jc w:val="left"/>
      </w:pPr>
      <w:r>
        <w:lastRenderedPageBreak/>
        <w:t xml:space="preserve">This book does not include any instructions on how to load, use, </w:t>
      </w:r>
      <w:proofErr w:type="gramStart"/>
      <w:r>
        <w:t>create GUIs or any other housekeeping of the VB or C # IDE</w:t>
      </w:r>
      <w:proofErr w:type="gramEnd"/>
      <w:r>
        <w:t>. There are many other resources that can aid both students and teachers alike for this. Many of them are available from Microsoft online.</w:t>
      </w:r>
    </w:p>
    <w:p w:rsidR="00D153EB" w:rsidRDefault="00D153EB" w:rsidP="00D153EB">
      <w:pPr>
        <w:spacing w:before="0" w:after="0" w:line="240" w:lineRule="auto"/>
        <w:ind w:firstLine="720"/>
      </w:pPr>
    </w:p>
    <w:p w:rsidR="00D153EB" w:rsidRDefault="00D153EB" w:rsidP="00D153EB">
      <w:pPr>
        <w:spacing w:before="0" w:after="0" w:line="240" w:lineRule="auto"/>
        <w:ind w:firstLine="720"/>
      </w:pPr>
      <w:r>
        <w:t>The following are links to the programming languages as well as to the above mentioned resources that might be useful:</w:t>
      </w:r>
    </w:p>
    <w:p w:rsidR="00D153EB" w:rsidRDefault="00D153EB" w:rsidP="00D153EB">
      <w:pPr>
        <w:pStyle w:val="ListParagraph"/>
        <w:numPr>
          <w:ilvl w:val="0"/>
          <w:numId w:val="1"/>
        </w:numPr>
        <w:spacing w:before="0" w:after="0" w:line="240" w:lineRule="auto"/>
        <w:ind w:left="720"/>
      </w:pPr>
      <w:r>
        <w:t>Visual Studio Express editions</w:t>
      </w:r>
    </w:p>
    <w:p w:rsidR="00D153EB" w:rsidRPr="008B22B3" w:rsidRDefault="0073069D" w:rsidP="00D153EB">
      <w:pPr>
        <w:pStyle w:val="ListParagraph"/>
        <w:numPr>
          <w:ilvl w:val="1"/>
          <w:numId w:val="1"/>
        </w:numPr>
        <w:spacing w:before="0" w:after="0" w:line="240" w:lineRule="auto"/>
        <w:ind w:left="1080"/>
        <w:rPr>
          <w:sz w:val="20"/>
        </w:rPr>
      </w:pPr>
      <w:hyperlink r:id="rId16" w:history="1">
        <w:r w:rsidR="00D153EB" w:rsidRPr="008B22B3">
          <w:rPr>
            <w:rStyle w:val="Hyperlink"/>
            <w:sz w:val="20"/>
          </w:rPr>
          <w:t>http://msdn.microsoft.com/vstudio/express/downloads/</w:t>
        </w:r>
      </w:hyperlink>
    </w:p>
    <w:p w:rsidR="00D153EB" w:rsidRDefault="00D153EB" w:rsidP="00D153EB">
      <w:pPr>
        <w:pStyle w:val="ListParagraph"/>
        <w:numPr>
          <w:ilvl w:val="0"/>
          <w:numId w:val="1"/>
        </w:numPr>
        <w:spacing w:before="0" w:after="0" w:line="240" w:lineRule="auto"/>
        <w:ind w:left="720"/>
      </w:pPr>
      <w:r>
        <w:t>Coding 4 Fun</w:t>
      </w:r>
    </w:p>
    <w:p w:rsidR="00D153EB" w:rsidRPr="008B22B3" w:rsidRDefault="0073069D" w:rsidP="00D153EB">
      <w:pPr>
        <w:pStyle w:val="ListParagraph"/>
        <w:numPr>
          <w:ilvl w:val="1"/>
          <w:numId w:val="1"/>
        </w:numPr>
        <w:spacing w:before="0" w:after="0" w:line="240" w:lineRule="auto"/>
        <w:ind w:left="1080"/>
        <w:rPr>
          <w:sz w:val="20"/>
        </w:rPr>
      </w:pPr>
      <w:hyperlink r:id="rId17" w:history="1">
        <w:r w:rsidR="00D153EB" w:rsidRPr="008B22B3">
          <w:rPr>
            <w:rStyle w:val="Hyperlink"/>
            <w:sz w:val="20"/>
          </w:rPr>
          <w:t>http://blogs.msdn.com/coding4fun/</w:t>
        </w:r>
      </w:hyperlink>
    </w:p>
    <w:p w:rsidR="00D153EB" w:rsidRDefault="00D153EB" w:rsidP="00D153EB">
      <w:pPr>
        <w:pStyle w:val="ListParagraph"/>
        <w:numPr>
          <w:ilvl w:val="0"/>
          <w:numId w:val="1"/>
        </w:numPr>
        <w:spacing w:before="0" w:after="0" w:line="240" w:lineRule="auto"/>
        <w:ind w:left="720"/>
      </w:pPr>
      <w:r>
        <w:t>Kids Corner</w:t>
      </w:r>
    </w:p>
    <w:p w:rsidR="00D153EB" w:rsidRPr="008B22B3" w:rsidRDefault="0073069D" w:rsidP="00D153EB">
      <w:pPr>
        <w:pStyle w:val="ListParagraph"/>
        <w:numPr>
          <w:ilvl w:val="1"/>
          <w:numId w:val="1"/>
        </w:numPr>
        <w:spacing w:before="0" w:after="0" w:line="240" w:lineRule="auto"/>
        <w:ind w:left="1080"/>
        <w:rPr>
          <w:sz w:val="20"/>
        </w:rPr>
      </w:pPr>
      <w:hyperlink r:id="rId18" w:history="1">
        <w:r w:rsidR="00D153EB" w:rsidRPr="008B22B3">
          <w:rPr>
            <w:rStyle w:val="Hyperlink"/>
            <w:sz w:val="20"/>
          </w:rPr>
          <w:t>http://msdn.microsoft.com/vstudio/express/beginner/kids/default.aspx</w:t>
        </w:r>
      </w:hyperlink>
    </w:p>
    <w:p w:rsidR="00D153EB" w:rsidRDefault="00D153EB" w:rsidP="00D153EB">
      <w:pPr>
        <w:pStyle w:val="ListParagraph"/>
        <w:numPr>
          <w:ilvl w:val="0"/>
          <w:numId w:val="1"/>
        </w:numPr>
        <w:spacing w:before="0" w:after="0" w:line="240" w:lineRule="auto"/>
        <w:ind w:left="720"/>
      </w:pPr>
      <w:r>
        <w:t>Beginner Developer Learning Center</w:t>
      </w:r>
    </w:p>
    <w:p w:rsidR="00D153EB" w:rsidRDefault="0073069D" w:rsidP="00D153EB">
      <w:pPr>
        <w:pStyle w:val="ListParagraph"/>
        <w:numPr>
          <w:ilvl w:val="1"/>
          <w:numId w:val="1"/>
        </w:numPr>
        <w:spacing w:before="0" w:after="0" w:line="240" w:lineRule="auto"/>
        <w:ind w:left="1080"/>
        <w:rPr>
          <w:sz w:val="20"/>
        </w:rPr>
      </w:pPr>
      <w:hyperlink r:id="rId19" w:history="1">
        <w:r w:rsidR="00D153EB" w:rsidRPr="009B257C">
          <w:rPr>
            <w:rStyle w:val="Hyperlink"/>
            <w:sz w:val="20"/>
          </w:rPr>
          <w:t>http://msdn.microsoft.com/vstudio/express/beginner/windows/tier1</w:t>
        </w:r>
      </w:hyperlink>
    </w:p>
    <w:p w:rsidR="00D153EB" w:rsidRDefault="00D153EB" w:rsidP="00D153EB">
      <w:pPr>
        <w:spacing w:before="0" w:after="0" w:line="240" w:lineRule="auto"/>
        <w:rPr>
          <w:sz w:val="20"/>
        </w:rPr>
      </w:pPr>
    </w:p>
    <w:p w:rsidR="00D153EB" w:rsidRDefault="00D153EB" w:rsidP="00D153EB">
      <w:pPr>
        <w:spacing w:before="0" w:after="0" w:line="240" w:lineRule="auto"/>
        <w:ind w:firstLine="720"/>
      </w:pPr>
      <w:r w:rsidRPr="007C2525">
        <w:t>Within the text you will see words or groups of words that are hyperlinked (blue text and underlined).</w:t>
      </w:r>
      <w:r>
        <w:t xml:space="preserve"> If the full URL is included, then type that into your web browser to see the page. If the link d</w:t>
      </w:r>
      <w:r w:rsidR="00BB0E11">
        <w:t>irects you to the Wikipedia web</w:t>
      </w:r>
      <w:r>
        <w:t>page (</w:t>
      </w:r>
      <w:hyperlink r:id="rId20" w:history="1">
        <w:r w:rsidRPr="00065BB0">
          <w:rPr>
            <w:rStyle w:val="Hyperlink"/>
          </w:rPr>
          <w:t>http://en.wikipedia.org</w:t>
        </w:r>
      </w:hyperlink>
      <w:r>
        <w:t>) for a topic, then just the word that is underlined and you can place that word in the previous URL to find it</w:t>
      </w:r>
      <w:r w:rsidR="00BB0E11">
        <w:t xml:space="preserve"> definition</w:t>
      </w:r>
      <w:r>
        <w:t>. The point of linking to Wikipedia is to give additional information about a topic if the reader is unsure about the concept. Please note that I do not have</w:t>
      </w:r>
      <w:r w:rsidR="007A1539">
        <w:t xml:space="preserve"> control over what is placed on</w:t>
      </w:r>
      <w:r w:rsidRPr="00161438">
        <w:t xml:space="preserve"> </w:t>
      </w:r>
      <w:r w:rsidR="007A1539">
        <w:t xml:space="preserve">the </w:t>
      </w:r>
      <w:r>
        <w:t xml:space="preserve">Wikipedia </w:t>
      </w:r>
      <w:proofErr w:type="spellStart"/>
      <w:r>
        <w:t>webpages</w:t>
      </w:r>
      <w:proofErr w:type="spellEnd"/>
      <w:r>
        <w:t xml:space="preserve"> and although it seemed useful and correct when I looked at the link, these pages are changing all the time. Despite this, the information is usually correct and can be very helpful.</w:t>
      </w:r>
    </w:p>
    <w:p w:rsidR="00D153EB" w:rsidRDefault="00D153EB" w:rsidP="00D153EB">
      <w:pPr>
        <w:spacing w:before="0" w:after="0" w:line="240" w:lineRule="auto"/>
        <w:ind w:firstLine="720"/>
      </w:pPr>
    </w:p>
    <w:p w:rsidR="00D153EB" w:rsidRDefault="00D153EB" w:rsidP="00D153EB">
      <w:pPr>
        <w:spacing w:before="0" w:after="0" w:line="240" w:lineRule="auto"/>
        <w:ind w:firstLine="720"/>
      </w:pPr>
      <w:r>
        <w:t>When coding examples are included, they are colour coded so that they can be easily distinguished. VB code is in light blue and C# is in light green. There are also two tables of contents for code examples so that you can easily find what you are looking for, in the appropriate language. The coding examples are usually just snippets and do not include the complete source code you would need to recreate the program. Also as mentioned above, there is none or very little reference to the underlying GUI that exists in the program.</w:t>
      </w:r>
    </w:p>
    <w:p w:rsidR="00D153EB" w:rsidRDefault="00D153EB" w:rsidP="00D153EB">
      <w:pPr>
        <w:spacing w:before="0" w:after="0" w:line="240" w:lineRule="auto"/>
        <w:ind w:firstLine="720"/>
      </w:pPr>
    </w:p>
    <w:p w:rsidR="00913A74" w:rsidRDefault="00D153EB" w:rsidP="00632055">
      <w:pPr>
        <w:spacing w:before="0" w:after="0" w:line="240" w:lineRule="auto"/>
        <w:ind w:firstLine="720"/>
      </w:pPr>
      <w:r>
        <w:t>Key words and concepts that are being described are placed on the left-hand side of the page in the margin in blue. These are the words that you will see in the index and there so that they are easily referenced when looking up some topic.</w:t>
      </w:r>
    </w:p>
    <w:p w:rsidR="00E849EA" w:rsidRDefault="00E849EA" w:rsidP="00F53281">
      <w:pPr>
        <w:spacing w:before="0" w:after="0" w:line="240" w:lineRule="auto"/>
        <w:ind w:firstLine="720"/>
        <w:sectPr w:rsidR="00E849EA" w:rsidSect="001E7955">
          <w:headerReference w:type="even" r:id="rId21"/>
          <w:headerReference w:type="default" r:id="rId22"/>
          <w:footerReference w:type="even" r:id="rId23"/>
          <w:footerReference w:type="default" r:id="rId24"/>
          <w:pgSz w:w="12240" w:h="15840" w:code="1"/>
          <w:pgMar w:top="1080" w:right="1080" w:bottom="1080" w:left="3960" w:header="720" w:footer="720" w:gutter="0"/>
          <w:pgNumType w:fmt="lowerRoman" w:start="1"/>
          <w:cols w:space="720"/>
          <w:docGrid w:linePitch="272"/>
        </w:sectPr>
      </w:pPr>
    </w:p>
    <w:p w:rsidR="00C03B21" w:rsidRDefault="00C87928" w:rsidP="00C87928">
      <w:pPr>
        <w:pStyle w:val="Heading1"/>
      </w:pPr>
      <w:bookmarkStart w:id="5" w:name="_Toc172643366"/>
      <w:bookmarkStart w:id="6" w:name="_Toc172643557"/>
      <w:bookmarkStart w:id="7" w:name="_Toc173858649"/>
      <w:bookmarkStart w:id="8" w:name="_Toc247205657"/>
      <w:r>
        <w:lastRenderedPageBreak/>
        <w:t>Table of Contents</w:t>
      </w:r>
      <w:bookmarkEnd w:id="5"/>
      <w:bookmarkEnd w:id="6"/>
      <w:bookmarkEnd w:id="7"/>
      <w:bookmarkEnd w:id="8"/>
    </w:p>
    <w:p w:rsidR="005537DC" w:rsidRDefault="005537DC" w:rsidP="007D58FB">
      <w:pPr>
        <w:tabs>
          <w:tab w:val="left" w:pos="720"/>
        </w:tabs>
      </w:pPr>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r w:rsidRPr="0073069D">
        <w:rPr>
          <w:b w:val="0"/>
          <w:bCs w:val="0"/>
          <w:caps w:val="0"/>
        </w:rPr>
        <w:fldChar w:fldCharType="begin"/>
      </w:r>
      <w:r w:rsidR="004C5F8F">
        <w:rPr>
          <w:b w:val="0"/>
          <w:bCs w:val="0"/>
          <w:caps w:val="0"/>
        </w:rPr>
        <w:instrText xml:space="preserve"> TOC \o "1-3" \h \z \u </w:instrText>
      </w:r>
      <w:r w:rsidRPr="0073069D">
        <w:rPr>
          <w:b w:val="0"/>
          <w:bCs w:val="0"/>
          <w:caps w:val="0"/>
        </w:rPr>
        <w:fldChar w:fldCharType="separate"/>
      </w:r>
      <w:hyperlink w:anchor="_Toc247205656" w:history="1">
        <w:r w:rsidR="00C65030" w:rsidRPr="00684DF0">
          <w:rPr>
            <w:rStyle w:val="Hyperlink"/>
            <w:noProof/>
          </w:rPr>
          <w:t>Preface</w:t>
        </w:r>
        <w:r w:rsidR="00C65030">
          <w:rPr>
            <w:noProof/>
            <w:webHidden/>
          </w:rPr>
          <w:tab/>
        </w:r>
        <w:r>
          <w:rPr>
            <w:noProof/>
            <w:webHidden/>
          </w:rPr>
          <w:fldChar w:fldCharType="begin"/>
        </w:r>
        <w:r w:rsidR="00C65030">
          <w:rPr>
            <w:noProof/>
            <w:webHidden/>
          </w:rPr>
          <w:instrText xml:space="preserve"> PAGEREF _Toc247205656 \h </w:instrText>
        </w:r>
        <w:r>
          <w:rPr>
            <w:noProof/>
            <w:webHidden/>
          </w:rPr>
        </w:r>
        <w:r>
          <w:rPr>
            <w:noProof/>
            <w:webHidden/>
          </w:rPr>
          <w:fldChar w:fldCharType="separate"/>
        </w:r>
        <w:r w:rsidR="00F65BCF">
          <w:rPr>
            <w:noProof/>
            <w:webHidden/>
          </w:rPr>
          <w:t>i</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657" w:history="1">
        <w:r w:rsidR="00C65030" w:rsidRPr="00684DF0">
          <w:rPr>
            <w:rStyle w:val="Hyperlink"/>
            <w:noProof/>
          </w:rPr>
          <w:t>Table of Contents</w:t>
        </w:r>
        <w:r w:rsidR="00C65030">
          <w:rPr>
            <w:noProof/>
            <w:webHidden/>
          </w:rPr>
          <w:tab/>
        </w:r>
        <w:r>
          <w:rPr>
            <w:noProof/>
            <w:webHidden/>
          </w:rPr>
          <w:fldChar w:fldCharType="begin"/>
        </w:r>
        <w:r w:rsidR="00C65030">
          <w:rPr>
            <w:noProof/>
            <w:webHidden/>
          </w:rPr>
          <w:instrText xml:space="preserve"> PAGEREF _Toc247205657 \h </w:instrText>
        </w:r>
        <w:r>
          <w:rPr>
            <w:noProof/>
            <w:webHidden/>
          </w:rPr>
        </w:r>
        <w:r>
          <w:rPr>
            <w:noProof/>
            <w:webHidden/>
          </w:rPr>
          <w:fldChar w:fldCharType="separate"/>
        </w:r>
        <w:r w:rsidR="00F65BCF">
          <w:rPr>
            <w:noProof/>
            <w:webHidden/>
          </w:rPr>
          <w:t>iii</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658" w:history="1">
        <w:r w:rsidR="00C65030" w:rsidRPr="00684DF0">
          <w:rPr>
            <w:rStyle w:val="Hyperlink"/>
            <w:noProof/>
          </w:rPr>
          <w:t>Table of VB Code Snippets</w:t>
        </w:r>
        <w:r w:rsidR="00C65030">
          <w:rPr>
            <w:noProof/>
            <w:webHidden/>
          </w:rPr>
          <w:tab/>
        </w:r>
        <w:r>
          <w:rPr>
            <w:noProof/>
            <w:webHidden/>
          </w:rPr>
          <w:fldChar w:fldCharType="begin"/>
        </w:r>
        <w:r w:rsidR="00C65030">
          <w:rPr>
            <w:noProof/>
            <w:webHidden/>
          </w:rPr>
          <w:instrText xml:space="preserve"> PAGEREF _Toc247205658 \h </w:instrText>
        </w:r>
        <w:r>
          <w:rPr>
            <w:noProof/>
            <w:webHidden/>
          </w:rPr>
        </w:r>
        <w:r>
          <w:rPr>
            <w:noProof/>
            <w:webHidden/>
          </w:rPr>
          <w:fldChar w:fldCharType="separate"/>
        </w:r>
        <w:r w:rsidR="00F65BCF">
          <w:rPr>
            <w:noProof/>
            <w:webHidden/>
          </w:rPr>
          <w:t>vi</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659" w:history="1">
        <w:r w:rsidR="00C65030" w:rsidRPr="00684DF0">
          <w:rPr>
            <w:rStyle w:val="Hyperlink"/>
            <w:noProof/>
          </w:rPr>
          <w:t>Table of C# Code Snippets</w:t>
        </w:r>
        <w:r w:rsidR="00C65030">
          <w:rPr>
            <w:noProof/>
            <w:webHidden/>
          </w:rPr>
          <w:tab/>
        </w:r>
        <w:r>
          <w:rPr>
            <w:noProof/>
            <w:webHidden/>
          </w:rPr>
          <w:fldChar w:fldCharType="begin"/>
        </w:r>
        <w:r w:rsidR="00C65030">
          <w:rPr>
            <w:noProof/>
            <w:webHidden/>
          </w:rPr>
          <w:instrText xml:space="preserve"> PAGEREF _Toc247205659 \h </w:instrText>
        </w:r>
        <w:r>
          <w:rPr>
            <w:noProof/>
            <w:webHidden/>
          </w:rPr>
        </w:r>
        <w:r>
          <w:rPr>
            <w:noProof/>
            <w:webHidden/>
          </w:rPr>
          <w:fldChar w:fldCharType="separate"/>
        </w:r>
        <w:r w:rsidR="00F65BCF">
          <w:rPr>
            <w:noProof/>
            <w:webHidden/>
          </w:rPr>
          <w:t>viii</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660" w:history="1">
        <w:r w:rsidR="00C65030" w:rsidRPr="00684DF0">
          <w:rPr>
            <w:rStyle w:val="Hyperlink"/>
            <w:noProof/>
          </w:rPr>
          <w:t>Chapter 1 – Introduction</w:t>
        </w:r>
        <w:r w:rsidR="00C65030">
          <w:rPr>
            <w:noProof/>
            <w:webHidden/>
          </w:rPr>
          <w:tab/>
        </w:r>
        <w:r>
          <w:rPr>
            <w:noProof/>
            <w:webHidden/>
          </w:rPr>
          <w:fldChar w:fldCharType="begin"/>
        </w:r>
        <w:r w:rsidR="00C65030">
          <w:rPr>
            <w:noProof/>
            <w:webHidden/>
          </w:rPr>
          <w:instrText xml:space="preserve"> PAGEREF _Toc247205660 \h </w:instrText>
        </w:r>
        <w:r>
          <w:rPr>
            <w:noProof/>
            <w:webHidden/>
          </w:rPr>
        </w:r>
        <w:r>
          <w:rPr>
            <w:noProof/>
            <w:webHidden/>
          </w:rPr>
          <w:fldChar w:fldCharType="separate"/>
        </w:r>
        <w:r w:rsidR="00F65BCF">
          <w:rPr>
            <w:noProof/>
            <w:webHidden/>
          </w:rPr>
          <w:t>2</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61" w:history="1">
        <w:r w:rsidR="00C65030" w:rsidRPr="00684DF0">
          <w:rPr>
            <w:rStyle w:val="Hyperlink"/>
            <w:noProof/>
          </w:rPr>
          <w:t>What is Programming</w:t>
        </w:r>
        <w:r w:rsidR="00C65030">
          <w:rPr>
            <w:noProof/>
            <w:webHidden/>
          </w:rPr>
          <w:tab/>
        </w:r>
        <w:r>
          <w:rPr>
            <w:noProof/>
            <w:webHidden/>
          </w:rPr>
          <w:fldChar w:fldCharType="begin"/>
        </w:r>
        <w:r w:rsidR="00C65030">
          <w:rPr>
            <w:noProof/>
            <w:webHidden/>
          </w:rPr>
          <w:instrText xml:space="preserve"> PAGEREF _Toc247205661 \h </w:instrText>
        </w:r>
        <w:r>
          <w:rPr>
            <w:noProof/>
            <w:webHidden/>
          </w:rPr>
        </w:r>
        <w:r>
          <w:rPr>
            <w:noProof/>
            <w:webHidden/>
          </w:rPr>
          <w:fldChar w:fldCharType="separate"/>
        </w:r>
        <w:r w:rsidR="00F65BCF">
          <w:rPr>
            <w:noProof/>
            <w:webHidden/>
          </w:rPr>
          <w:t>2</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62" w:history="1">
        <w:r w:rsidR="00C65030" w:rsidRPr="00684DF0">
          <w:rPr>
            <w:rStyle w:val="Hyperlink"/>
            <w:noProof/>
          </w:rPr>
          <w:t>Goal of this Book</w:t>
        </w:r>
        <w:r w:rsidR="00C65030">
          <w:rPr>
            <w:noProof/>
            <w:webHidden/>
          </w:rPr>
          <w:tab/>
        </w:r>
        <w:r>
          <w:rPr>
            <w:noProof/>
            <w:webHidden/>
          </w:rPr>
          <w:fldChar w:fldCharType="begin"/>
        </w:r>
        <w:r w:rsidR="00C65030">
          <w:rPr>
            <w:noProof/>
            <w:webHidden/>
          </w:rPr>
          <w:instrText xml:space="preserve"> PAGEREF _Toc247205662 \h </w:instrText>
        </w:r>
        <w:r>
          <w:rPr>
            <w:noProof/>
            <w:webHidden/>
          </w:rPr>
        </w:r>
        <w:r>
          <w:rPr>
            <w:noProof/>
            <w:webHidden/>
          </w:rPr>
          <w:fldChar w:fldCharType="separate"/>
        </w:r>
        <w:r w:rsidR="00F65BCF">
          <w:rPr>
            <w:noProof/>
            <w:webHidden/>
          </w:rPr>
          <w:t>3</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663" w:history="1">
        <w:r w:rsidR="00C65030" w:rsidRPr="00684DF0">
          <w:rPr>
            <w:rStyle w:val="Hyperlink"/>
            <w:noProof/>
          </w:rPr>
          <w:t>Chapter 2 – Problem Solving</w:t>
        </w:r>
        <w:r w:rsidR="00C65030">
          <w:rPr>
            <w:noProof/>
            <w:webHidden/>
          </w:rPr>
          <w:tab/>
        </w:r>
        <w:r>
          <w:rPr>
            <w:noProof/>
            <w:webHidden/>
          </w:rPr>
          <w:fldChar w:fldCharType="begin"/>
        </w:r>
        <w:r w:rsidR="00C65030">
          <w:rPr>
            <w:noProof/>
            <w:webHidden/>
          </w:rPr>
          <w:instrText xml:space="preserve"> PAGEREF _Toc247205663 \h </w:instrText>
        </w:r>
        <w:r>
          <w:rPr>
            <w:noProof/>
            <w:webHidden/>
          </w:rPr>
        </w:r>
        <w:r>
          <w:rPr>
            <w:noProof/>
            <w:webHidden/>
          </w:rPr>
          <w:fldChar w:fldCharType="separate"/>
        </w:r>
        <w:r w:rsidR="00F65BCF">
          <w:rPr>
            <w:noProof/>
            <w:webHidden/>
          </w:rPr>
          <w:t>6</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64" w:history="1">
        <w:r w:rsidR="00C65030" w:rsidRPr="00684DF0">
          <w:rPr>
            <w:rStyle w:val="Hyperlink"/>
            <w:noProof/>
          </w:rPr>
          <w:t>Steps in Problem Solving</w:t>
        </w:r>
        <w:r w:rsidR="00C65030">
          <w:rPr>
            <w:noProof/>
            <w:webHidden/>
          </w:rPr>
          <w:tab/>
        </w:r>
        <w:r>
          <w:rPr>
            <w:noProof/>
            <w:webHidden/>
          </w:rPr>
          <w:fldChar w:fldCharType="begin"/>
        </w:r>
        <w:r w:rsidR="00C65030">
          <w:rPr>
            <w:noProof/>
            <w:webHidden/>
          </w:rPr>
          <w:instrText xml:space="preserve"> PAGEREF _Toc247205664 \h </w:instrText>
        </w:r>
        <w:r>
          <w:rPr>
            <w:noProof/>
            <w:webHidden/>
          </w:rPr>
        </w:r>
        <w:r>
          <w:rPr>
            <w:noProof/>
            <w:webHidden/>
          </w:rPr>
          <w:fldChar w:fldCharType="separate"/>
        </w:r>
        <w:r w:rsidR="00F65BCF">
          <w:rPr>
            <w:noProof/>
            <w:webHidden/>
          </w:rPr>
          <w:t>6</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65" w:history="1">
        <w:r w:rsidR="00C65030" w:rsidRPr="00684DF0">
          <w:rPr>
            <w:rStyle w:val="Hyperlink"/>
            <w:noProof/>
          </w:rPr>
          <w:t>1. What is the Problem</w:t>
        </w:r>
        <w:r w:rsidR="00C65030">
          <w:rPr>
            <w:noProof/>
            <w:webHidden/>
          </w:rPr>
          <w:tab/>
        </w:r>
        <w:r>
          <w:rPr>
            <w:noProof/>
            <w:webHidden/>
          </w:rPr>
          <w:fldChar w:fldCharType="begin"/>
        </w:r>
        <w:r w:rsidR="00C65030">
          <w:rPr>
            <w:noProof/>
            <w:webHidden/>
          </w:rPr>
          <w:instrText xml:space="preserve"> PAGEREF _Toc247205665 \h </w:instrText>
        </w:r>
        <w:r>
          <w:rPr>
            <w:noProof/>
            <w:webHidden/>
          </w:rPr>
        </w:r>
        <w:r>
          <w:rPr>
            <w:noProof/>
            <w:webHidden/>
          </w:rPr>
          <w:fldChar w:fldCharType="separate"/>
        </w:r>
        <w:r w:rsidR="00F65BCF">
          <w:rPr>
            <w:noProof/>
            <w:webHidden/>
          </w:rPr>
          <w:t>7</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66" w:history="1">
        <w:r w:rsidR="00C65030" w:rsidRPr="00684DF0">
          <w:rPr>
            <w:rStyle w:val="Hyperlink"/>
            <w:noProof/>
          </w:rPr>
          <w:t>2. Make a Model</w:t>
        </w:r>
        <w:r w:rsidR="00C65030">
          <w:rPr>
            <w:noProof/>
            <w:webHidden/>
          </w:rPr>
          <w:tab/>
        </w:r>
        <w:r>
          <w:rPr>
            <w:noProof/>
            <w:webHidden/>
          </w:rPr>
          <w:fldChar w:fldCharType="begin"/>
        </w:r>
        <w:r w:rsidR="00C65030">
          <w:rPr>
            <w:noProof/>
            <w:webHidden/>
          </w:rPr>
          <w:instrText xml:space="preserve"> PAGEREF _Toc247205666 \h </w:instrText>
        </w:r>
        <w:r>
          <w:rPr>
            <w:noProof/>
            <w:webHidden/>
          </w:rPr>
        </w:r>
        <w:r>
          <w:rPr>
            <w:noProof/>
            <w:webHidden/>
          </w:rPr>
          <w:fldChar w:fldCharType="separate"/>
        </w:r>
        <w:r w:rsidR="00F65BCF">
          <w:rPr>
            <w:noProof/>
            <w:webHidden/>
          </w:rPr>
          <w:t>7</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67" w:history="1">
        <w:r w:rsidR="00C65030" w:rsidRPr="00684DF0">
          <w:rPr>
            <w:rStyle w:val="Hyperlink"/>
            <w:noProof/>
          </w:rPr>
          <w:t>3. Analyze the Model</w:t>
        </w:r>
        <w:r w:rsidR="00C65030">
          <w:rPr>
            <w:noProof/>
            <w:webHidden/>
          </w:rPr>
          <w:tab/>
        </w:r>
        <w:r>
          <w:rPr>
            <w:noProof/>
            <w:webHidden/>
          </w:rPr>
          <w:fldChar w:fldCharType="begin"/>
        </w:r>
        <w:r w:rsidR="00C65030">
          <w:rPr>
            <w:noProof/>
            <w:webHidden/>
          </w:rPr>
          <w:instrText xml:space="preserve"> PAGEREF _Toc247205667 \h </w:instrText>
        </w:r>
        <w:r>
          <w:rPr>
            <w:noProof/>
            <w:webHidden/>
          </w:rPr>
        </w:r>
        <w:r>
          <w:rPr>
            <w:noProof/>
            <w:webHidden/>
          </w:rPr>
          <w:fldChar w:fldCharType="separate"/>
        </w:r>
        <w:r w:rsidR="00F65BCF">
          <w:rPr>
            <w:noProof/>
            <w:webHidden/>
          </w:rPr>
          <w:t>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68" w:history="1">
        <w:r w:rsidR="00C65030" w:rsidRPr="00684DF0">
          <w:rPr>
            <w:rStyle w:val="Hyperlink"/>
            <w:noProof/>
          </w:rPr>
          <w:t>4. Find the Solution</w:t>
        </w:r>
        <w:r w:rsidR="00C65030">
          <w:rPr>
            <w:noProof/>
            <w:webHidden/>
          </w:rPr>
          <w:tab/>
        </w:r>
        <w:r>
          <w:rPr>
            <w:noProof/>
            <w:webHidden/>
          </w:rPr>
          <w:fldChar w:fldCharType="begin"/>
        </w:r>
        <w:r w:rsidR="00C65030">
          <w:rPr>
            <w:noProof/>
            <w:webHidden/>
          </w:rPr>
          <w:instrText xml:space="preserve"> PAGEREF _Toc247205668 \h </w:instrText>
        </w:r>
        <w:r>
          <w:rPr>
            <w:noProof/>
            <w:webHidden/>
          </w:rPr>
        </w:r>
        <w:r>
          <w:rPr>
            <w:noProof/>
            <w:webHidden/>
          </w:rPr>
          <w:fldChar w:fldCharType="separate"/>
        </w:r>
        <w:r w:rsidR="00F65BCF">
          <w:rPr>
            <w:noProof/>
            <w:webHidden/>
          </w:rPr>
          <w:t>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69" w:history="1">
        <w:r w:rsidR="00C65030" w:rsidRPr="00684DF0">
          <w:rPr>
            <w:rStyle w:val="Hyperlink"/>
            <w:noProof/>
          </w:rPr>
          <w:t>5. Check the Solution</w:t>
        </w:r>
        <w:r w:rsidR="00C65030">
          <w:rPr>
            <w:noProof/>
            <w:webHidden/>
          </w:rPr>
          <w:tab/>
        </w:r>
        <w:r>
          <w:rPr>
            <w:noProof/>
            <w:webHidden/>
          </w:rPr>
          <w:fldChar w:fldCharType="begin"/>
        </w:r>
        <w:r w:rsidR="00C65030">
          <w:rPr>
            <w:noProof/>
            <w:webHidden/>
          </w:rPr>
          <w:instrText xml:space="preserve"> PAGEREF _Toc247205669 \h </w:instrText>
        </w:r>
        <w:r>
          <w:rPr>
            <w:noProof/>
            <w:webHidden/>
          </w:rPr>
        </w:r>
        <w:r>
          <w:rPr>
            <w:noProof/>
            <w:webHidden/>
          </w:rPr>
          <w:fldChar w:fldCharType="separate"/>
        </w:r>
        <w:r w:rsidR="00F65BCF">
          <w:rPr>
            <w:noProof/>
            <w:webHidden/>
          </w:rPr>
          <w:t>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70" w:history="1">
        <w:r w:rsidR="00C65030" w:rsidRPr="00684DF0">
          <w:rPr>
            <w:rStyle w:val="Hyperlink"/>
            <w:noProof/>
          </w:rPr>
          <w:t>6. Document the Solution</w:t>
        </w:r>
        <w:r w:rsidR="00C65030">
          <w:rPr>
            <w:noProof/>
            <w:webHidden/>
          </w:rPr>
          <w:tab/>
        </w:r>
        <w:r>
          <w:rPr>
            <w:noProof/>
            <w:webHidden/>
          </w:rPr>
          <w:fldChar w:fldCharType="begin"/>
        </w:r>
        <w:r w:rsidR="00C65030">
          <w:rPr>
            <w:noProof/>
            <w:webHidden/>
          </w:rPr>
          <w:instrText xml:space="preserve"> PAGEREF _Toc247205670 \h </w:instrText>
        </w:r>
        <w:r>
          <w:rPr>
            <w:noProof/>
            <w:webHidden/>
          </w:rPr>
        </w:r>
        <w:r>
          <w:rPr>
            <w:noProof/>
            <w:webHidden/>
          </w:rPr>
          <w:fldChar w:fldCharType="separate"/>
        </w:r>
        <w:r w:rsidR="00F65BCF">
          <w:rPr>
            <w:noProof/>
            <w:webHidden/>
          </w:rPr>
          <w:t>9</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71" w:history="1">
        <w:r w:rsidR="00C65030" w:rsidRPr="00684DF0">
          <w:rPr>
            <w:rStyle w:val="Hyperlink"/>
            <w:noProof/>
          </w:rPr>
          <w:t>Example Problems</w:t>
        </w:r>
        <w:r w:rsidR="00C65030">
          <w:rPr>
            <w:noProof/>
            <w:webHidden/>
          </w:rPr>
          <w:tab/>
        </w:r>
        <w:r>
          <w:rPr>
            <w:noProof/>
            <w:webHidden/>
          </w:rPr>
          <w:fldChar w:fldCharType="begin"/>
        </w:r>
        <w:r w:rsidR="00C65030">
          <w:rPr>
            <w:noProof/>
            <w:webHidden/>
          </w:rPr>
          <w:instrText xml:space="preserve"> PAGEREF _Toc247205671 \h </w:instrText>
        </w:r>
        <w:r>
          <w:rPr>
            <w:noProof/>
            <w:webHidden/>
          </w:rPr>
        </w:r>
        <w:r>
          <w:rPr>
            <w:noProof/>
            <w:webHidden/>
          </w:rPr>
          <w:fldChar w:fldCharType="separate"/>
        </w:r>
        <w:r w:rsidR="00F65BCF">
          <w:rPr>
            <w:noProof/>
            <w:webHidden/>
          </w:rPr>
          <w:t>9</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72" w:history="1">
        <w:r w:rsidR="00C65030" w:rsidRPr="00684DF0">
          <w:rPr>
            <w:rStyle w:val="Hyperlink"/>
            <w:noProof/>
          </w:rPr>
          <w:t>Top-Down Design</w:t>
        </w:r>
        <w:r w:rsidR="00C65030">
          <w:rPr>
            <w:noProof/>
            <w:webHidden/>
          </w:rPr>
          <w:tab/>
        </w:r>
        <w:r>
          <w:rPr>
            <w:noProof/>
            <w:webHidden/>
          </w:rPr>
          <w:fldChar w:fldCharType="begin"/>
        </w:r>
        <w:r w:rsidR="00C65030">
          <w:rPr>
            <w:noProof/>
            <w:webHidden/>
          </w:rPr>
          <w:instrText xml:space="preserve"> PAGEREF _Toc247205672 \h </w:instrText>
        </w:r>
        <w:r>
          <w:rPr>
            <w:noProof/>
            <w:webHidden/>
          </w:rPr>
        </w:r>
        <w:r>
          <w:rPr>
            <w:noProof/>
            <w:webHidden/>
          </w:rPr>
          <w:fldChar w:fldCharType="separate"/>
        </w:r>
        <w:r w:rsidR="00F65BCF">
          <w:rPr>
            <w:noProof/>
            <w:webHidden/>
          </w:rPr>
          <w:t>13</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73" w:history="1">
        <w:r w:rsidR="00C65030" w:rsidRPr="00684DF0">
          <w:rPr>
            <w:rStyle w:val="Hyperlink"/>
            <w:noProof/>
          </w:rPr>
          <w:t>Flow-Charts</w:t>
        </w:r>
        <w:r w:rsidR="00C65030">
          <w:rPr>
            <w:noProof/>
            <w:webHidden/>
          </w:rPr>
          <w:tab/>
        </w:r>
        <w:r>
          <w:rPr>
            <w:noProof/>
            <w:webHidden/>
          </w:rPr>
          <w:fldChar w:fldCharType="begin"/>
        </w:r>
        <w:r w:rsidR="00C65030">
          <w:rPr>
            <w:noProof/>
            <w:webHidden/>
          </w:rPr>
          <w:instrText xml:space="preserve"> PAGEREF _Toc247205673 \h </w:instrText>
        </w:r>
        <w:r>
          <w:rPr>
            <w:noProof/>
            <w:webHidden/>
          </w:rPr>
        </w:r>
        <w:r>
          <w:rPr>
            <w:noProof/>
            <w:webHidden/>
          </w:rPr>
          <w:fldChar w:fldCharType="separate"/>
        </w:r>
        <w:r w:rsidR="00F65BCF">
          <w:rPr>
            <w:noProof/>
            <w:webHidden/>
          </w:rPr>
          <w:t>14</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74" w:history="1">
        <w:r w:rsidR="00C65030" w:rsidRPr="00684DF0">
          <w:rPr>
            <w:rStyle w:val="Hyperlink"/>
            <w:noProof/>
          </w:rPr>
          <w:t>Pseudo code</w:t>
        </w:r>
        <w:r w:rsidR="00C65030">
          <w:rPr>
            <w:noProof/>
            <w:webHidden/>
          </w:rPr>
          <w:tab/>
        </w:r>
        <w:r>
          <w:rPr>
            <w:noProof/>
            <w:webHidden/>
          </w:rPr>
          <w:fldChar w:fldCharType="begin"/>
        </w:r>
        <w:r w:rsidR="00C65030">
          <w:rPr>
            <w:noProof/>
            <w:webHidden/>
          </w:rPr>
          <w:instrText xml:space="preserve"> PAGEREF _Toc247205674 \h </w:instrText>
        </w:r>
        <w:r>
          <w:rPr>
            <w:noProof/>
            <w:webHidden/>
          </w:rPr>
        </w:r>
        <w:r>
          <w:rPr>
            <w:noProof/>
            <w:webHidden/>
          </w:rPr>
          <w:fldChar w:fldCharType="separate"/>
        </w:r>
        <w:r w:rsidR="00F65BCF">
          <w:rPr>
            <w:noProof/>
            <w:webHidden/>
          </w:rPr>
          <w:t>16</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75" w:history="1">
        <w:r w:rsidR="00C65030" w:rsidRPr="00684DF0">
          <w:rPr>
            <w:rStyle w:val="Hyperlink"/>
            <w:noProof/>
          </w:rPr>
          <w:t>Computer Problem Solving</w:t>
        </w:r>
        <w:r w:rsidR="00C65030">
          <w:rPr>
            <w:noProof/>
            <w:webHidden/>
          </w:rPr>
          <w:tab/>
        </w:r>
        <w:r>
          <w:rPr>
            <w:noProof/>
            <w:webHidden/>
          </w:rPr>
          <w:fldChar w:fldCharType="begin"/>
        </w:r>
        <w:r w:rsidR="00C65030">
          <w:rPr>
            <w:noProof/>
            <w:webHidden/>
          </w:rPr>
          <w:instrText xml:space="preserve"> PAGEREF _Toc247205675 \h </w:instrText>
        </w:r>
        <w:r>
          <w:rPr>
            <w:noProof/>
            <w:webHidden/>
          </w:rPr>
        </w:r>
        <w:r>
          <w:rPr>
            <w:noProof/>
            <w:webHidden/>
          </w:rPr>
          <w:fldChar w:fldCharType="separate"/>
        </w:r>
        <w:r w:rsidR="00F65BCF">
          <w:rPr>
            <w:noProof/>
            <w:webHidden/>
          </w:rPr>
          <w:t>17</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676" w:history="1">
        <w:r w:rsidR="00C65030" w:rsidRPr="00684DF0">
          <w:rPr>
            <w:rStyle w:val="Hyperlink"/>
            <w:noProof/>
          </w:rPr>
          <w:t>CHAPTER 3 – STRUCTURED PROBLEM SOLVING</w:t>
        </w:r>
        <w:r w:rsidR="00C65030">
          <w:rPr>
            <w:noProof/>
            <w:webHidden/>
          </w:rPr>
          <w:tab/>
        </w:r>
        <w:r>
          <w:rPr>
            <w:noProof/>
            <w:webHidden/>
          </w:rPr>
          <w:fldChar w:fldCharType="begin"/>
        </w:r>
        <w:r w:rsidR="00C65030">
          <w:rPr>
            <w:noProof/>
            <w:webHidden/>
          </w:rPr>
          <w:instrText xml:space="preserve"> PAGEREF _Toc247205676 \h </w:instrText>
        </w:r>
        <w:r>
          <w:rPr>
            <w:noProof/>
            <w:webHidden/>
          </w:rPr>
        </w:r>
        <w:r>
          <w:rPr>
            <w:noProof/>
            <w:webHidden/>
          </w:rPr>
          <w:fldChar w:fldCharType="separate"/>
        </w:r>
        <w:r w:rsidR="00F65BCF">
          <w:rPr>
            <w:noProof/>
            <w:webHidden/>
          </w:rPr>
          <w:t>20</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77" w:history="1">
        <w:r w:rsidR="00C65030" w:rsidRPr="00684DF0">
          <w:rPr>
            <w:rStyle w:val="Hyperlink"/>
            <w:noProof/>
          </w:rPr>
          <w:t>TOP-DOWN DESIGN IN PROGRAMMING</w:t>
        </w:r>
        <w:r w:rsidR="00C65030">
          <w:rPr>
            <w:noProof/>
            <w:webHidden/>
          </w:rPr>
          <w:tab/>
        </w:r>
        <w:r>
          <w:rPr>
            <w:noProof/>
            <w:webHidden/>
          </w:rPr>
          <w:fldChar w:fldCharType="begin"/>
        </w:r>
        <w:r w:rsidR="00C65030">
          <w:rPr>
            <w:noProof/>
            <w:webHidden/>
          </w:rPr>
          <w:instrText xml:space="preserve"> PAGEREF _Toc247205677 \h </w:instrText>
        </w:r>
        <w:r>
          <w:rPr>
            <w:noProof/>
            <w:webHidden/>
          </w:rPr>
        </w:r>
        <w:r>
          <w:rPr>
            <w:noProof/>
            <w:webHidden/>
          </w:rPr>
          <w:fldChar w:fldCharType="separate"/>
        </w:r>
        <w:r w:rsidR="00F65BCF">
          <w:rPr>
            <w:noProof/>
            <w:webHidden/>
          </w:rPr>
          <w:t>20</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78" w:history="1">
        <w:r w:rsidR="00C65030" w:rsidRPr="00684DF0">
          <w:rPr>
            <w:rStyle w:val="Hyperlink"/>
            <w:noProof/>
          </w:rPr>
          <w:t>Input-Process-Output</w:t>
        </w:r>
        <w:r w:rsidR="00C65030">
          <w:rPr>
            <w:noProof/>
            <w:webHidden/>
          </w:rPr>
          <w:tab/>
        </w:r>
        <w:r>
          <w:rPr>
            <w:noProof/>
            <w:webHidden/>
          </w:rPr>
          <w:fldChar w:fldCharType="begin"/>
        </w:r>
        <w:r w:rsidR="00C65030">
          <w:rPr>
            <w:noProof/>
            <w:webHidden/>
          </w:rPr>
          <w:instrText xml:space="preserve"> PAGEREF _Toc247205678 \h </w:instrText>
        </w:r>
        <w:r>
          <w:rPr>
            <w:noProof/>
            <w:webHidden/>
          </w:rPr>
        </w:r>
        <w:r>
          <w:rPr>
            <w:noProof/>
            <w:webHidden/>
          </w:rPr>
          <w:fldChar w:fldCharType="separate"/>
        </w:r>
        <w:r w:rsidR="00F65BCF">
          <w:rPr>
            <w:noProof/>
            <w:webHidden/>
          </w:rPr>
          <w:t>21</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79" w:history="1">
        <w:r w:rsidR="00C65030" w:rsidRPr="00684DF0">
          <w:rPr>
            <w:rStyle w:val="Hyperlink"/>
            <w:noProof/>
          </w:rPr>
          <w:t>Variables</w:t>
        </w:r>
        <w:r w:rsidR="00C65030">
          <w:rPr>
            <w:noProof/>
            <w:webHidden/>
          </w:rPr>
          <w:tab/>
        </w:r>
        <w:r>
          <w:rPr>
            <w:noProof/>
            <w:webHidden/>
          </w:rPr>
          <w:fldChar w:fldCharType="begin"/>
        </w:r>
        <w:r w:rsidR="00C65030">
          <w:rPr>
            <w:noProof/>
            <w:webHidden/>
          </w:rPr>
          <w:instrText xml:space="preserve"> PAGEREF _Toc247205679 \h </w:instrText>
        </w:r>
        <w:r>
          <w:rPr>
            <w:noProof/>
            <w:webHidden/>
          </w:rPr>
        </w:r>
        <w:r>
          <w:rPr>
            <w:noProof/>
            <w:webHidden/>
          </w:rPr>
          <w:fldChar w:fldCharType="separate"/>
        </w:r>
        <w:r w:rsidR="00F65BCF">
          <w:rPr>
            <w:noProof/>
            <w:webHidden/>
          </w:rPr>
          <w:t>21</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80" w:history="1">
        <w:r w:rsidR="00C65030" w:rsidRPr="00684DF0">
          <w:rPr>
            <w:rStyle w:val="Hyperlink"/>
            <w:noProof/>
          </w:rPr>
          <w:t>Assignment Statements</w:t>
        </w:r>
        <w:r w:rsidR="00C65030">
          <w:rPr>
            <w:noProof/>
            <w:webHidden/>
          </w:rPr>
          <w:tab/>
        </w:r>
        <w:r>
          <w:rPr>
            <w:noProof/>
            <w:webHidden/>
          </w:rPr>
          <w:fldChar w:fldCharType="begin"/>
        </w:r>
        <w:r w:rsidR="00C65030">
          <w:rPr>
            <w:noProof/>
            <w:webHidden/>
          </w:rPr>
          <w:instrText xml:space="preserve"> PAGEREF _Toc247205680 \h </w:instrText>
        </w:r>
        <w:r>
          <w:rPr>
            <w:noProof/>
            <w:webHidden/>
          </w:rPr>
        </w:r>
        <w:r>
          <w:rPr>
            <w:noProof/>
            <w:webHidden/>
          </w:rPr>
          <w:fldChar w:fldCharType="separate"/>
        </w:r>
        <w:r w:rsidR="00F65BCF">
          <w:rPr>
            <w:noProof/>
            <w:webHidden/>
          </w:rPr>
          <w:t>23</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81" w:history="1">
        <w:r w:rsidR="00C65030" w:rsidRPr="00684DF0">
          <w:rPr>
            <w:rStyle w:val="Hyperlink"/>
            <w:noProof/>
          </w:rPr>
          <w:t>Scope of Variables</w:t>
        </w:r>
        <w:r w:rsidR="00C65030">
          <w:rPr>
            <w:noProof/>
            <w:webHidden/>
          </w:rPr>
          <w:tab/>
        </w:r>
        <w:r>
          <w:rPr>
            <w:noProof/>
            <w:webHidden/>
          </w:rPr>
          <w:fldChar w:fldCharType="begin"/>
        </w:r>
        <w:r w:rsidR="00C65030">
          <w:rPr>
            <w:noProof/>
            <w:webHidden/>
          </w:rPr>
          <w:instrText xml:space="preserve"> PAGEREF _Toc247205681 \h </w:instrText>
        </w:r>
        <w:r>
          <w:rPr>
            <w:noProof/>
            <w:webHidden/>
          </w:rPr>
        </w:r>
        <w:r>
          <w:rPr>
            <w:noProof/>
            <w:webHidden/>
          </w:rPr>
          <w:fldChar w:fldCharType="separate"/>
        </w:r>
        <w:r w:rsidR="00F65BCF">
          <w:rPr>
            <w:noProof/>
            <w:webHidden/>
          </w:rPr>
          <w:t>24</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82" w:history="1">
        <w:r w:rsidR="00C65030" w:rsidRPr="00684DF0">
          <w:rPr>
            <w:rStyle w:val="Hyperlink"/>
            <w:noProof/>
          </w:rPr>
          <w:t>Constants</w:t>
        </w:r>
        <w:r w:rsidR="00C65030">
          <w:rPr>
            <w:noProof/>
            <w:webHidden/>
          </w:rPr>
          <w:tab/>
        </w:r>
        <w:r>
          <w:rPr>
            <w:noProof/>
            <w:webHidden/>
          </w:rPr>
          <w:fldChar w:fldCharType="begin"/>
        </w:r>
        <w:r w:rsidR="00C65030">
          <w:rPr>
            <w:noProof/>
            <w:webHidden/>
          </w:rPr>
          <w:instrText xml:space="preserve"> PAGEREF _Toc247205682 \h </w:instrText>
        </w:r>
        <w:r>
          <w:rPr>
            <w:noProof/>
            <w:webHidden/>
          </w:rPr>
        </w:r>
        <w:r>
          <w:rPr>
            <w:noProof/>
            <w:webHidden/>
          </w:rPr>
          <w:fldChar w:fldCharType="separate"/>
        </w:r>
        <w:r w:rsidR="00F65BCF">
          <w:rPr>
            <w:noProof/>
            <w:webHidden/>
          </w:rPr>
          <w:t>25</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83" w:history="1">
        <w:r w:rsidR="00C65030" w:rsidRPr="00684DF0">
          <w:rPr>
            <w:rStyle w:val="Hyperlink"/>
            <w:noProof/>
          </w:rPr>
          <w:t>Sequence</w:t>
        </w:r>
        <w:r w:rsidR="00C65030">
          <w:rPr>
            <w:noProof/>
            <w:webHidden/>
          </w:rPr>
          <w:tab/>
        </w:r>
        <w:r>
          <w:rPr>
            <w:noProof/>
            <w:webHidden/>
          </w:rPr>
          <w:fldChar w:fldCharType="begin"/>
        </w:r>
        <w:r w:rsidR="00C65030">
          <w:rPr>
            <w:noProof/>
            <w:webHidden/>
          </w:rPr>
          <w:instrText xml:space="preserve"> PAGEREF _Toc247205683 \h </w:instrText>
        </w:r>
        <w:r>
          <w:rPr>
            <w:noProof/>
            <w:webHidden/>
          </w:rPr>
        </w:r>
        <w:r>
          <w:rPr>
            <w:noProof/>
            <w:webHidden/>
          </w:rPr>
          <w:fldChar w:fldCharType="separate"/>
        </w:r>
        <w:r w:rsidR="00F65BCF">
          <w:rPr>
            <w:noProof/>
            <w:webHidden/>
          </w:rPr>
          <w:t>26</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84" w:history="1">
        <w:r w:rsidR="00C65030" w:rsidRPr="00684DF0">
          <w:rPr>
            <w:rStyle w:val="Hyperlink"/>
            <w:noProof/>
          </w:rPr>
          <w:t>Example Sequence Problem</w:t>
        </w:r>
        <w:r w:rsidR="00C65030">
          <w:rPr>
            <w:noProof/>
            <w:webHidden/>
          </w:rPr>
          <w:tab/>
        </w:r>
        <w:r>
          <w:rPr>
            <w:noProof/>
            <w:webHidden/>
          </w:rPr>
          <w:fldChar w:fldCharType="begin"/>
        </w:r>
        <w:r w:rsidR="00C65030">
          <w:rPr>
            <w:noProof/>
            <w:webHidden/>
          </w:rPr>
          <w:instrText xml:space="preserve"> PAGEREF _Toc247205684 \h </w:instrText>
        </w:r>
        <w:r>
          <w:rPr>
            <w:noProof/>
            <w:webHidden/>
          </w:rPr>
        </w:r>
        <w:r>
          <w:rPr>
            <w:noProof/>
            <w:webHidden/>
          </w:rPr>
          <w:fldChar w:fldCharType="separate"/>
        </w:r>
        <w:r w:rsidR="00F65BCF">
          <w:rPr>
            <w:noProof/>
            <w:webHidden/>
          </w:rPr>
          <w:t>26</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85" w:history="1">
        <w:r w:rsidR="00C65030" w:rsidRPr="00684DF0">
          <w:rPr>
            <w:rStyle w:val="Hyperlink"/>
            <w:noProof/>
          </w:rPr>
          <w:t>Selection</w:t>
        </w:r>
        <w:r w:rsidR="00C65030">
          <w:rPr>
            <w:noProof/>
            <w:webHidden/>
          </w:rPr>
          <w:tab/>
        </w:r>
        <w:r>
          <w:rPr>
            <w:noProof/>
            <w:webHidden/>
          </w:rPr>
          <w:fldChar w:fldCharType="begin"/>
        </w:r>
        <w:r w:rsidR="00C65030">
          <w:rPr>
            <w:noProof/>
            <w:webHidden/>
          </w:rPr>
          <w:instrText xml:space="preserve"> PAGEREF _Toc247205685 \h </w:instrText>
        </w:r>
        <w:r>
          <w:rPr>
            <w:noProof/>
            <w:webHidden/>
          </w:rPr>
        </w:r>
        <w:r>
          <w:rPr>
            <w:noProof/>
            <w:webHidden/>
          </w:rPr>
          <w:fldChar w:fldCharType="separate"/>
        </w:r>
        <w:r w:rsidR="00F65BCF">
          <w:rPr>
            <w:noProof/>
            <w:webHidden/>
          </w:rPr>
          <w:t>33</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86" w:history="1">
        <w:r w:rsidR="00C65030" w:rsidRPr="00684DF0">
          <w:rPr>
            <w:rStyle w:val="Hyperlink"/>
            <w:noProof/>
          </w:rPr>
          <w:t>Boolean Expressions</w:t>
        </w:r>
        <w:r w:rsidR="00C65030">
          <w:rPr>
            <w:noProof/>
            <w:webHidden/>
          </w:rPr>
          <w:tab/>
        </w:r>
        <w:r>
          <w:rPr>
            <w:noProof/>
            <w:webHidden/>
          </w:rPr>
          <w:fldChar w:fldCharType="begin"/>
        </w:r>
        <w:r w:rsidR="00C65030">
          <w:rPr>
            <w:noProof/>
            <w:webHidden/>
          </w:rPr>
          <w:instrText xml:space="preserve"> PAGEREF _Toc247205686 \h </w:instrText>
        </w:r>
        <w:r>
          <w:rPr>
            <w:noProof/>
            <w:webHidden/>
          </w:rPr>
        </w:r>
        <w:r>
          <w:rPr>
            <w:noProof/>
            <w:webHidden/>
          </w:rPr>
          <w:fldChar w:fldCharType="separate"/>
        </w:r>
        <w:r w:rsidR="00F65BCF">
          <w:rPr>
            <w:noProof/>
            <w:webHidden/>
          </w:rPr>
          <w:t>33</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87" w:history="1">
        <w:r w:rsidR="00C65030" w:rsidRPr="00684DF0">
          <w:rPr>
            <w:rStyle w:val="Hyperlink"/>
            <w:noProof/>
          </w:rPr>
          <w:t>If…Then</w:t>
        </w:r>
        <w:r w:rsidR="00C65030">
          <w:rPr>
            <w:noProof/>
            <w:webHidden/>
          </w:rPr>
          <w:tab/>
        </w:r>
        <w:r>
          <w:rPr>
            <w:noProof/>
            <w:webHidden/>
          </w:rPr>
          <w:fldChar w:fldCharType="begin"/>
        </w:r>
        <w:r w:rsidR="00C65030">
          <w:rPr>
            <w:noProof/>
            <w:webHidden/>
          </w:rPr>
          <w:instrText xml:space="preserve"> PAGEREF _Toc247205687 \h </w:instrText>
        </w:r>
        <w:r>
          <w:rPr>
            <w:noProof/>
            <w:webHidden/>
          </w:rPr>
        </w:r>
        <w:r>
          <w:rPr>
            <w:noProof/>
            <w:webHidden/>
          </w:rPr>
          <w:fldChar w:fldCharType="separate"/>
        </w:r>
        <w:r w:rsidR="00F65BCF">
          <w:rPr>
            <w:noProof/>
            <w:webHidden/>
          </w:rPr>
          <w:t>34</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88" w:history="1">
        <w:r w:rsidR="00C65030" w:rsidRPr="00684DF0">
          <w:rPr>
            <w:rStyle w:val="Hyperlink"/>
            <w:noProof/>
          </w:rPr>
          <w:t>If…Then…Else</w:t>
        </w:r>
        <w:r w:rsidR="00C65030">
          <w:rPr>
            <w:noProof/>
            <w:webHidden/>
          </w:rPr>
          <w:tab/>
        </w:r>
        <w:r>
          <w:rPr>
            <w:noProof/>
            <w:webHidden/>
          </w:rPr>
          <w:fldChar w:fldCharType="begin"/>
        </w:r>
        <w:r w:rsidR="00C65030">
          <w:rPr>
            <w:noProof/>
            <w:webHidden/>
          </w:rPr>
          <w:instrText xml:space="preserve"> PAGEREF _Toc247205688 \h </w:instrText>
        </w:r>
        <w:r>
          <w:rPr>
            <w:noProof/>
            <w:webHidden/>
          </w:rPr>
        </w:r>
        <w:r>
          <w:rPr>
            <w:noProof/>
            <w:webHidden/>
          </w:rPr>
          <w:fldChar w:fldCharType="separate"/>
        </w:r>
        <w:r w:rsidR="00F65BCF">
          <w:rPr>
            <w:noProof/>
            <w:webHidden/>
          </w:rPr>
          <w:t>36</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89" w:history="1">
        <w:r w:rsidR="00C65030" w:rsidRPr="00684DF0">
          <w:rPr>
            <w:rStyle w:val="Hyperlink"/>
            <w:noProof/>
          </w:rPr>
          <w:t>If…Then…ElseIf…Else</w:t>
        </w:r>
        <w:r w:rsidR="00C65030">
          <w:rPr>
            <w:noProof/>
            <w:webHidden/>
          </w:rPr>
          <w:tab/>
        </w:r>
        <w:r>
          <w:rPr>
            <w:noProof/>
            <w:webHidden/>
          </w:rPr>
          <w:fldChar w:fldCharType="begin"/>
        </w:r>
        <w:r w:rsidR="00C65030">
          <w:rPr>
            <w:noProof/>
            <w:webHidden/>
          </w:rPr>
          <w:instrText xml:space="preserve"> PAGEREF _Toc247205689 \h </w:instrText>
        </w:r>
        <w:r>
          <w:rPr>
            <w:noProof/>
            <w:webHidden/>
          </w:rPr>
        </w:r>
        <w:r>
          <w:rPr>
            <w:noProof/>
            <w:webHidden/>
          </w:rPr>
          <w:fldChar w:fldCharType="separate"/>
        </w:r>
        <w:r w:rsidR="00F65BCF">
          <w:rPr>
            <w:noProof/>
            <w:webHidden/>
          </w:rPr>
          <w:t>38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90" w:history="1">
        <w:r w:rsidR="00C65030" w:rsidRPr="00684DF0">
          <w:rPr>
            <w:rStyle w:val="Hyperlink"/>
            <w:noProof/>
          </w:rPr>
          <w:t>Compound Boolean Expressions</w:t>
        </w:r>
        <w:r w:rsidR="00C65030">
          <w:rPr>
            <w:noProof/>
            <w:webHidden/>
          </w:rPr>
          <w:tab/>
        </w:r>
        <w:r>
          <w:rPr>
            <w:noProof/>
            <w:webHidden/>
          </w:rPr>
          <w:fldChar w:fldCharType="begin"/>
        </w:r>
        <w:r w:rsidR="00C65030">
          <w:rPr>
            <w:noProof/>
            <w:webHidden/>
          </w:rPr>
          <w:instrText xml:space="preserve"> PAGEREF _Toc247205690 \h </w:instrText>
        </w:r>
        <w:r>
          <w:rPr>
            <w:noProof/>
            <w:webHidden/>
          </w:rPr>
        </w:r>
        <w:r>
          <w:rPr>
            <w:noProof/>
            <w:webHidden/>
          </w:rPr>
          <w:fldChar w:fldCharType="separate"/>
        </w:r>
        <w:r w:rsidR="00F65BCF">
          <w:rPr>
            <w:noProof/>
            <w:webHidden/>
          </w:rPr>
          <w:t>41</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91" w:history="1">
        <w:r w:rsidR="00C65030" w:rsidRPr="00684DF0">
          <w:rPr>
            <w:rStyle w:val="Hyperlink"/>
            <w:noProof/>
          </w:rPr>
          <w:t>Nested If Statements</w:t>
        </w:r>
        <w:r w:rsidR="00C65030">
          <w:rPr>
            <w:noProof/>
            <w:webHidden/>
          </w:rPr>
          <w:tab/>
        </w:r>
        <w:r>
          <w:rPr>
            <w:noProof/>
            <w:webHidden/>
          </w:rPr>
          <w:fldChar w:fldCharType="begin"/>
        </w:r>
        <w:r w:rsidR="00C65030">
          <w:rPr>
            <w:noProof/>
            <w:webHidden/>
          </w:rPr>
          <w:instrText xml:space="preserve"> PAGEREF _Toc247205691 \h </w:instrText>
        </w:r>
        <w:r>
          <w:rPr>
            <w:noProof/>
            <w:webHidden/>
          </w:rPr>
        </w:r>
        <w:r>
          <w:rPr>
            <w:noProof/>
            <w:webHidden/>
          </w:rPr>
          <w:fldChar w:fldCharType="separate"/>
        </w:r>
        <w:r w:rsidR="00F65BCF">
          <w:rPr>
            <w:noProof/>
            <w:webHidden/>
          </w:rPr>
          <w:t>43</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92" w:history="1">
        <w:r w:rsidR="00C65030" w:rsidRPr="00684DF0">
          <w:rPr>
            <w:rStyle w:val="Hyperlink"/>
            <w:noProof/>
          </w:rPr>
          <w:t>Select Case</w:t>
        </w:r>
        <w:r w:rsidR="00C65030">
          <w:rPr>
            <w:noProof/>
            <w:webHidden/>
          </w:rPr>
          <w:tab/>
        </w:r>
        <w:r>
          <w:rPr>
            <w:noProof/>
            <w:webHidden/>
          </w:rPr>
          <w:fldChar w:fldCharType="begin"/>
        </w:r>
        <w:r w:rsidR="00C65030">
          <w:rPr>
            <w:noProof/>
            <w:webHidden/>
          </w:rPr>
          <w:instrText xml:space="preserve"> PAGEREF _Toc247205692 \h </w:instrText>
        </w:r>
        <w:r>
          <w:rPr>
            <w:noProof/>
            <w:webHidden/>
          </w:rPr>
        </w:r>
        <w:r>
          <w:rPr>
            <w:noProof/>
            <w:webHidden/>
          </w:rPr>
          <w:fldChar w:fldCharType="separate"/>
        </w:r>
        <w:r w:rsidR="00F65BCF">
          <w:rPr>
            <w:noProof/>
            <w:webHidden/>
          </w:rPr>
          <w:t>45</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693" w:history="1">
        <w:r w:rsidR="00C65030" w:rsidRPr="00684DF0">
          <w:rPr>
            <w:rStyle w:val="Hyperlink"/>
            <w:noProof/>
          </w:rPr>
          <w:t>Repetition</w:t>
        </w:r>
        <w:r w:rsidR="00C65030">
          <w:rPr>
            <w:noProof/>
            <w:webHidden/>
          </w:rPr>
          <w:tab/>
        </w:r>
        <w:r>
          <w:rPr>
            <w:noProof/>
            <w:webHidden/>
          </w:rPr>
          <w:fldChar w:fldCharType="begin"/>
        </w:r>
        <w:r w:rsidR="00C65030">
          <w:rPr>
            <w:noProof/>
            <w:webHidden/>
          </w:rPr>
          <w:instrText xml:space="preserve"> PAGEREF _Toc247205693 \h </w:instrText>
        </w:r>
        <w:r>
          <w:rPr>
            <w:noProof/>
            <w:webHidden/>
          </w:rPr>
        </w:r>
        <w:r>
          <w:rPr>
            <w:noProof/>
            <w:webHidden/>
          </w:rPr>
          <w:fldChar w:fldCharType="separate"/>
        </w:r>
        <w:r w:rsidR="00F65BCF">
          <w:rPr>
            <w:noProof/>
            <w:webHidden/>
          </w:rPr>
          <w:t>47</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94" w:history="1">
        <w:r w:rsidR="00C65030" w:rsidRPr="00684DF0">
          <w:rPr>
            <w:rStyle w:val="Hyperlink"/>
            <w:noProof/>
          </w:rPr>
          <w:t>Do…Loop While</w:t>
        </w:r>
        <w:r w:rsidR="00C65030">
          <w:rPr>
            <w:noProof/>
            <w:webHidden/>
          </w:rPr>
          <w:tab/>
        </w:r>
        <w:r>
          <w:rPr>
            <w:noProof/>
            <w:webHidden/>
          </w:rPr>
          <w:fldChar w:fldCharType="begin"/>
        </w:r>
        <w:r w:rsidR="00C65030">
          <w:rPr>
            <w:noProof/>
            <w:webHidden/>
          </w:rPr>
          <w:instrText xml:space="preserve"> PAGEREF _Toc247205694 \h </w:instrText>
        </w:r>
        <w:r>
          <w:rPr>
            <w:noProof/>
            <w:webHidden/>
          </w:rPr>
        </w:r>
        <w:r>
          <w:rPr>
            <w:noProof/>
            <w:webHidden/>
          </w:rPr>
          <w:fldChar w:fldCharType="separate"/>
        </w:r>
        <w:r w:rsidR="00F65BCF">
          <w:rPr>
            <w:noProof/>
            <w:webHidden/>
          </w:rPr>
          <w:t>48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95" w:history="1">
        <w:r w:rsidR="00C65030" w:rsidRPr="00684DF0">
          <w:rPr>
            <w:rStyle w:val="Hyperlink"/>
            <w:noProof/>
          </w:rPr>
          <w:t>Do While…Loop</w:t>
        </w:r>
        <w:r w:rsidR="00C65030">
          <w:rPr>
            <w:noProof/>
            <w:webHidden/>
          </w:rPr>
          <w:tab/>
        </w:r>
        <w:r>
          <w:rPr>
            <w:noProof/>
            <w:webHidden/>
          </w:rPr>
          <w:fldChar w:fldCharType="begin"/>
        </w:r>
        <w:r w:rsidR="00C65030">
          <w:rPr>
            <w:noProof/>
            <w:webHidden/>
          </w:rPr>
          <w:instrText xml:space="preserve"> PAGEREF _Toc247205695 \h </w:instrText>
        </w:r>
        <w:r>
          <w:rPr>
            <w:noProof/>
            <w:webHidden/>
          </w:rPr>
        </w:r>
        <w:r>
          <w:rPr>
            <w:noProof/>
            <w:webHidden/>
          </w:rPr>
          <w:fldChar w:fldCharType="separate"/>
        </w:r>
        <w:r w:rsidR="00F65BCF">
          <w:rPr>
            <w:noProof/>
            <w:webHidden/>
          </w:rPr>
          <w:t>50</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96" w:history="1">
        <w:r w:rsidR="00C65030" w:rsidRPr="00684DF0">
          <w:rPr>
            <w:rStyle w:val="Hyperlink"/>
            <w:noProof/>
          </w:rPr>
          <w:t>Do Until…Loop</w:t>
        </w:r>
        <w:r w:rsidR="00C65030">
          <w:rPr>
            <w:noProof/>
            <w:webHidden/>
          </w:rPr>
          <w:tab/>
        </w:r>
        <w:r>
          <w:rPr>
            <w:noProof/>
            <w:webHidden/>
          </w:rPr>
          <w:fldChar w:fldCharType="begin"/>
        </w:r>
        <w:r w:rsidR="00C65030">
          <w:rPr>
            <w:noProof/>
            <w:webHidden/>
          </w:rPr>
          <w:instrText xml:space="preserve"> PAGEREF _Toc247205696 \h </w:instrText>
        </w:r>
        <w:r>
          <w:rPr>
            <w:noProof/>
            <w:webHidden/>
          </w:rPr>
        </w:r>
        <w:r>
          <w:rPr>
            <w:noProof/>
            <w:webHidden/>
          </w:rPr>
          <w:fldChar w:fldCharType="separate"/>
        </w:r>
        <w:r w:rsidR="00F65BCF">
          <w:rPr>
            <w:noProof/>
            <w:webHidden/>
          </w:rPr>
          <w:t>51</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97" w:history="1">
        <w:r w:rsidR="00C65030" w:rsidRPr="00684DF0">
          <w:rPr>
            <w:rStyle w:val="Hyperlink"/>
            <w:noProof/>
          </w:rPr>
          <w:t>Do …Loop Until</w:t>
        </w:r>
        <w:r w:rsidR="00C65030">
          <w:rPr>
            <w:noProof/>
            <w:webHidden/>
          </w:rPr>
          <w:tab/>
        </w:r>
        <w:r>
          <w:rPr>
            <w:noProof/>
            <w:webHidden/>
          </w:rPr>
          <w:fldChar w:fldCharType="begin"/>
        </w:r>
        <w:r w:rsidR="00C65030">
          <w:rPr>
            <w:noProof/>
            <w:webHidden/>
          </w:rPr>
          <w:instrText xml:space="preserve"> PAGEREF _Toc247205697 \h </w:instrText>
        </w:r>
        <w:r>
          <w:rPr>
            <w:noProof/>
            <w:webHidden/>
          </w:rPr>
        </w:r>
        <w:r>
          <w:rPr>
            <w:noProof/>
            <w:webHidden/>
          </w:rPr>
          <w:fldChar w:fldCharType="separate"/>
        </w:r>
        <w:r w:rsidR="00F65BCF">
          <w:rPr>
            <w:noProof/>
            <w:webHidden/>
          </w:rPr>
          <w:t>51</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98" w:history="1">
        <w:r w:rsidR="00C65030" w:rsidRPr="00684DF0">
          <w:rPr>
            <w:rStyle w:val="Hyperlink"/>
            <w:noProof/>
          </w:rPr>
          <w:t>For…Next</w:t>
        </w:r>
        <w:r w:rsidR="00C65030">
          <w:rPr>
            <w:noProof/>
            <w:webHidden/>
          </w:rPr>
          <w:tab/>
        </w:r>
        <w:r>
          <w:rPr>
            <w:noProof/>
            <w:webHidden/>
          </w:rPr>
          <w:fldChar w:fldCharType="begin"/>
        </w:r>
        <w:r w:rsidR="00C65030">
          <w:rPr>
            <w:noProof/>
            <w:webHidden/>
          </w:rPr>
          <w:instrText xml:space="preserve"> PAGEREF _Toc247205698 \h </w:instrText>
        </w:r>
        <w:r>
          <w:rPr>
            <w:noProof/>
            <w:webHidden/>
          </w:rPr>
        </w:r>
        <w:r>
          <w:rPr>
            <w:noProof/>
            <w:webHidden/>
          </w:rPr>
          <w:fldChar w:fldCharType="separate"/>
        </w:r>
        <w:r w:rsidR="00F65BCF">
          <w:rPr>
            <w:noProof/>
            <w:webHidden/>
          </w:rPr>
          <w:t>52</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699" w:history="1">
        <w:r w:rsidR="00C65030" w:rsidRPr="00684DF0">
          <w:rPr>
            <w:rStyle w:val="Hyperlink"/>
            <w:noProof/>
          </w:rPr>
          <w:t>For…Each</w:t>
        </w:r>
        <w:r w:rsidR="00C65030">
          <w:rPr>
            <w:noProof/>
            <w:webHidden/>
          </w:rPr>
          <w:tab/>
        </w:r>
        <w:r>
          <w:rPr>
            <w:noProof/>
            <w:webHidden/>
          </w:rPr>
          <w:fldChar w:fldCharType="begin"/>
        </w:r>
        <w:r w:rsidR="00C65030">
          <w:rPr>
            <w:noProof/>
            <w:webHidden/>
          </w:rPr>
          <w:instrText xml:space="preserve"> PAGEREF _Toc247205699 \h </w:instrText>
        </w:r>
        <w:r>
          <w:rPr>
            <w:noProof/>
            <w:webHidden/>
          </w:rPr>
        </w:r>
        <w:r>
          <w:rPr>
            <w:noProof/>
            <w:webHidden/>
          </w:rPr>
          <w:fldChar w:fldCharType="separate"/>
        </w:r>
        <w:r w:rsidR="00F65BCF">
          <w:rPr>
            <w:noProof/>
            <w:webHidden/>
          </w:rPr>
          <w:t>54</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00" w:history="1">
        <w:r w:rsidR="00C65030" w:rsidRPr="00684DF0">
          <w:rPr>
            <w:rStyle w:val="Hyperlink"/>
            <w:noProof/>
          </w:rPr>
          <w:t>Nested Loops</w:t>
        </w:r>
        <w:r w:rsidR="00C65030">
          <w:rPr>
            <w:noProof/>
            <w:webHidden/>
          </w:rPr>
          <w:tab/>
        </w:r>
        <w:r>
          <w:rPr>
            <w:noProof/>
            <w:webHidden/>
          </w:rPr>
          <w:fldChar w:fldCharType="begin"/>
        </w:r>
        <w:r w:rsidR="00C65030">
          <w:rPr>
            <w:noProof/>
            <w:webHidden/>
          </w:rPr>
          <w:instrText xml:space="preserve"> PAGEREF _Toc247205700 \h </w:instrText>
        </w:r>
        <w:r>
          <w:rPr>
            <w:noProof/>
            <w:webHidden/>
          </w:rPr>
        </w:r>
        <w:r>
          <w:rPr>
            <w:noProof/>
            <w:webHidden/>
          </w:rPr>
          <w:fldChar w:fldCharType="separate"/>
        </w:r>
        <w:r w:rsidR="00F65BCF">
          <w:rPr>
            <w:noProof/>
            <w:webHidden/>
          </w:rPr>
          <w:t>55</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01" w:history="1">
        <w:r w:rsidR="00C65030" w:rsidRPr="00684DF0">
          <w:rPr>
            <w:rStyle w:val="Hyperlink"/>
            <w:noProof/>
          </w:rPr>
          <w:t>Timers</w:t>
        </w:r>
        <w:r w:rsidR="00C65030">
          <w:rPr>
            <w:noProof/>
            <w:webHidden/>
          </w:rPr>
          <w:tab/>
        </w:r>
        <w:r>
          <w:rPr>
            <w:noProof/>
            <w:webHidden/>
          </w:rPr>
          <w:fldChar w:fldCharType="begin"/>
        </w:r>
        <w:r w:rsidR="00C65030">
          <w:rPr>
            <w:noProof/>
            <w:webHidden/>
          </w:rPr>
          <w:instrText xml:space="preserve"> PAGEREF _Toc247205701 \h </w:instrText>
        </w:r>
        <w:r>
          <w:rPr>
            <w:noProof/>
            <w:webHidden/>
          </w:rPr>
        </w:r>
        <w:r>
          <w:rPr>
            <w:noProof/>
            <w:webHidden/>
          </w:rPr>
          <w:fldChar w:fldCharType="separate"/>
        </w:r>
        <w:r w:rsidR="00F65BCF">
          <w:rPr>
            <w:noProof/>
            <w:webHidden/>
          </w:rPr>
          <w:t>56</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02" w:history="1">
        <w:r w:rsidR="00C65030" w:rsidRPr="00684DF0">
          <w:rPr>
            <w:rStyle w:val="Hyperlink"/>
            <w:noProof/>
          </w:rPr>
          <w:t>Moving Buttons</w:t>
        </w:r>
        <w:r w:rsidR="00C65030">
          <w:rPr>
            <w:noProof/>
            <w:webHidden/>
          </w:rPr>
          <w:tab/>
        </w:r>
        <w:r>
          <w:rPr>
            <w:noProof/>
            <w:webHidden/>
          </w:rPr>
          <w:fldChar w:fldCharType="begin"/>
        </w:r>
        <w:r w:rsidR="00C65030">
          <w:rPr>
            <w:noProof/>
            <w:webHidden/>
          </w:rPr>
          <w:instrText xml:space="preserve"> PAGEREF _Toc247205702 \h </w:instrText>
        </w:r>
        <w:r>
          <w:rPr>
            <w:noProof/>
            <w:webHidden/>
          </w:rPr>
        </w:r>
        <w:r>
          <w:rPr>
            <w:noProof/>
            <w:webHidden/>
          </w:rPr>
          <w:fldChar w:fldCharType="separate"/>
        </w:r>
        <w:r w:rsidR="00F65BCF">
          <w:rPr>
            <w:noProof/>
            <w:webHidden/>
          </w:rPr>
          <w:t>57</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703" w:history="1">
        <w:r w:rsidR="00C65030" w:rsidRPr="00684DF0">
          <w:rPr>
            <w:rStyle w:val="Hyperlink"/>
            <w:noProof/>
          </w:rPr>
          <w:t>Chapter 4 – Procedures and Functions</w:t>
        </w:r>
        <w:r w:rsidR="00C65030">
          <w:rPr>
            <w:noProof/>
            <w:webHidden/>
          </w:rPr>
          <w:tab/>
        </w:r>
        <w:r>
          <w:rPr>
            <w:noProof/>
            <w:webHidden/>
          </w:rPr>
          <w:fldChar w:fldCharType="begin"/>
        </w:r>
        <w:r w:rsidR="00C65030">
          <w:rPr>
            <w:noProof/>
            <w:webHidden/>
          </w:rPr>
          <w:instrText xml:space="preserve"> PAGEREF _Toc247205703 \h </w:instrText>
        </w:r>
        <w:r>
          <w:rPr>
            <w:noProof/>
            <w:webHidden/>
          </w:rPr>
        </w:r>
        <w:r>
          <w:rPr>
            <w:noProof/>
            <w:webHidden/>
          </w:rPr>
          <w:fldChar w:fldCharType="separate"/>
        </w:r>
        <w:r w:rsidR="00F65BCF">
          <w:rPr>
            <w:noProof/>
            <w:webHidden/>
          </w:rPr>
          <w:t>60</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04" w:history="1">
        <w:r w:rsidR="00C65030" w:rsidRPr="00684DF0">
          <w:rPr>
            <w:rStyle w:val="Hyperlink"/>
            <w:noProof/>
          </w:rPr>
          <w:t>Procedures</w:t>
        </w:r>
        <w:r w:rsidR="00C65030">
          <w:rPr>
            <w:noProof/>
            <w:webHidden/>
          </w:rPr>
          <w:tab/>
        </w:r>
        <w:r>
          <w:rPr>
            <w:noProof/>
            <w:webHidden/>
          </w:rPr>
          <w:fldChar w:fldCharType="begin"/>
        </w:r>
        <w:r w:rsidR="00C65030">
          <w:rPr>
            <w:noProof/>
            <w:webHidden/>
          </w:rPr>
          <w:instrText xml:space="preserve"> PAGEREF _Toc247205704 \h </w:instrText>
        </w:r>
        <w:r>
          <w:rPr>
            <w:noProof/>
            <w:webHidden/>
          </w:rPr>
        </w:r>
        <w:r>
          <w:rPr>
            <w:noProof/>
            <w:webHidden/>
          </w:rPr>
          <w:fldChar w:fldCharType="separate"/>
        </w:r>
        <w:r w:rsidR="00F65BCF">
          <w:rPr>
            <w:noProof/>
            <w:webHidden/>
          </w:rPr>
          <w:t>60</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05" w:history="1">
        <w:r w:rsidR="00C65030" w:rsidRPr="00684DF0">
          <w:rPr>
            <w:rStyle w:val="Hyperlink"/>
            <w:noProof/>
          </w:rPr>
          <w:t>Calling a Procedure</w:t>
        </w:r>
        <w:r w:rsidR="00C65030">
          <w:rPr>
            <w:noProof/>
            <w:webHidden/>
          </w:rPr>
          <w:tab/>
        </w:r>
        <w:r>
          <w:rPr>
            <w:noProof/>
            <w:webHidden/>
          </w:rPr>
          <w:fldChar w:fldCharType="begin"/>
        </w:r>
        <w:r w:rsidR="00C65030">
          <w:rPr>
            <w:noProof/>
            <w:webHidden/>
          </w:rPr>
          <w:instrText xml:space="preserve"> PAGEREF _Toc247205705 \h </w:instrText>
        </w:r>
        <w:r>
          <w:rPr>
            <w:noProof/>
            <w:webHidden/>
          </w:rPr>
        </w:r>
        <w:r>
          <w:rPr>
            <w:noProof/>
            <w:webHidden/>
          </w:rPr>
          <w:fldChar w:fldCharType="separate"/>
        </w:r>
        <w:r w:rsidR="00F65BCF">
          <w:rPr>
            <w:noProof/>
            <w:webHidden/>
          </w:rPr>
          <w:t>61</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06" w:history="1">
        <w:r w:rsidR="00C65030" w:rsidRPr="00684DF0">
          <w:rPr>
            <w:rStyle w:val="Hyperlink"/>
            <w:noProof/>
          </w:rPr>
          <w:t>Passing Parameters</w:t>
        </w:r>
        <w:r w:rsidR="00C65030">
          <w:rPr>
            <w:noProof/>
            <w:webHidden/>
          </w:rPr>
          <w:tab/>
        </w:r>
        <w:r>
          <w:rPr>
            <w:noProof/>
            <w:webHidden/>
          </w:rPr>
          <w:fldChar w:fldCharType="begin"/>
        </w:r>
        <w:r w:rsidR="00C65030">
          <w:rPr>
            <w:noProof/>
            <w:webHidden/>
          </w:rPr>
          <w:instrText xml:space="preserve"> PAGEREF _Toc247205706 \h </w:instrText>
        </w:r>
        <w:r>
          <w:rPr>
            <w:noProof/>
            <w:webHidden/>
          </w:rPr>
        </w:r>
        <w:r>
          <w:rPr>
            <w:noProof/>
            <w:webHidden/>
          </w:rPr>
          <w:fldChar w:fldCharType="separate"/>
        </w:r>
        <w:r w:rsidR="00F65BCF">
          <w:rPr>
            <w:noProof/>
            <w:webHidden/>
          </w:rPr>
          <w:t>62</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07" w:history="1">
        <w:r w:rsidR="00C65030" w:rsidRPr="00684DF0">
          <w:rPr>
            <w:rStyle w:val="Hyperlink"/>
            <w:noProof/>
          </w:rPr>
          <w:t>Passing By Value</w:t>
        </w:r>
        <w:r w:rsidR="00C65030">
          <w:rPr>
            <w:noProof/>
            <w:webHidden/>
          </w:rPr>
          <w:tab/>
        </w:r>
        <w:r>
          <w:rPr>
            <w:noProof/>
            <w:webHidden/>
          </w:rPr>
          <w:fldChar w:fldCharType="begin"/>
        </w:r>
        <w:r w:rsidR="00C65030">
          <w:rPr>
            <w:noProof/>
            <w:webHidden/>
          </w:rPr>
          <w:instrText xml:space="preserve"> PAGEREF _Toc247205707 \h </w:instrText>
        </w:r>
        <w:r>
          <w:rPr>
            <w:noProof/>
            <w:webHidden/>
          </w:rPr>
        </w:r>
        <w:r>
          <w:rPr>
            <w:noProof/>
            <w:webHidden/>
          </w:rPr>
          <w:fldChar w:fldCharType="separate"/>
        </w:r>
        <w:r w:rsidR="00F65BCF">
          <w:rPr>
            <w:noProof/>
            <w:webHidden/>
          </w:rPr>
          <w:t>62</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08" w:history="1">
        <w:r w:rsidR="00C65030" w:rsidRPr="00684DF0">
          <w:rPr>
            <w:rStyle w:val="Hyperlink"/>
            <w:noProof/>
          </w:rPr>
          <w:t>Passing By Reference</w:t>
        </w:r>
        <w:r w:rsidR="00C65030">
          <w:rPr>
            <w:noProof/>
            <w:webHidden/>
          </w:rPr>
          <w:tab/>
        </w:r>
        <w:r>
          <w:rPr>
            <w:noProof/>
            <w:webHidden/>
          </w:rPr>
          <w:fldChar w:fldCharType="begin"/>
        </w:r>
        <w:r w:rsidR="00C65030">
          <w:rPr>
            <w:noProof/>
            <w:webHidden/>
          </w:rPr>
          <w:instrText xml:space="preserve"> PAGEREF _Toc247205708 \h </w:instrText>
        </w:r>
        <w:r>
          <w:rPr>
            <w:noProof/>
            <w:webHidden/>
          </w:rPr>
        </w:r>
        <w:r>
          <w:rPr>
            <w:noProof/>
            <w:webHidden/>
          </w:rPr>
          <w:fldChar w:fldCharType="separate"/>
        </w:r>
        <w:r w:rsidR="00F65BCF">
          <w:rPr>
            <w:noProof/>
            <w:webHidden/>
          </w:rPr>
          <w:t>64</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09" w:history="1">
        <w:r w:rsidR="00C65030" w:rsidRPr="00684DF0">
          <w:rPr>
            <w:rStyle w:val="Hyperlink"/>
            <w:noProof/>
          </w:rPr>
          <w:t>Control Objects are a Type!</w:t>
        </w:r>
        <w:r w:rsidR="00C65030">
          <w:rPr>
            <w:noProof/>
            <w:webHidden/>
          </w:rPr>
          <w:tab/>
        </w:r>
        <w:r>
          <w:rPr>
            <w:noProof/>
            <w:webHidden/>
          </w:rPr>
          <w:fldChar w:fldCharType="begin"/>
        </w:r>
        <w:r w:rsidR="00C65030">
          <w:rPr>
            <w:noProof/>
            <w:webHidden/>
          </w:rPr>
          <w:instrText xml:space="preserve"> PAGEREF _Toc247205709 \h </w:instrText>
        </w:r>
        <w:r>
          <w:rPr>
            <w:noProof/>
            <w:webHidden/>
          </w:rPr>
        </w:r>
        <w:r>
          <w:rPr>
            <w:noProof/>
            <w:webHidden/>
          </w:rPr>
          <w:fldChar w:fldCharType="separate"/>
        </w:r>
        <w:r w:rsidR="00F65BCF">
          <w:rPr>
            <w:noProof/>
            <w:webHidden/>
          </w:rPr>
          <w:t>65</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10" w:history="1">
        <w:r w:rsidR="00C65030" w:rsidRPr="00684DF0">
          <w:rPr>
            <w:rStyle w:val="Hyperlink"/>
            <w:noProof/>
          </w:rPr>
          <w:t>Optional Parameters</w:t>
        </w:r>
        <w:r w:rsidR="00C65030">
          <w:rPr>
            <w:noProof/>
            <w:webHidden/>
          </w:rPr>
          <w:tab/>
        </w:r>
        <w:r>
          <w:rPr>
            <w:noProof/>
            <w:webHidden/>
          </w:rPr>
          <w:fldChar w:fldCharType="begin"/>
        </w:r>
        <w:r w:rsidR="00C65030">
          <w:rPr>
            <w:noProof/>
            <w:webHidden/>
          </w:rPr>
          <w:instrText xml:space="preserve"> PAGEREF _Toc247205710 \h </w:instrText>
        </w:r>
        <w:r>
          <w:rPr>
            <w:noProof/>
            <w:webHidden/>
          </w:rPr>
        </w:r>
        <w:r>
          <w:rPr>
            <w:noProof/>
            <w:webHidden/>
          </w:rPr>
          <w:fldChar w:fldCharType="separate"/>
        </w:r>
        <w:r w:rsidR="00F65BCF">
          <w:rPr>
            <w:noProof/>
            <w:webHidden/>
          </w:rPr>
          <w:t>66</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11" w:history="1">
        <w:r w:rsidR="00C65030" w:rsidRPr="00684DF0">
          <w:rPr>
            <w:rStyle w:val="Hyperlink"/>
            <w:noProof/>
          </w:rPr>
          <w:t>Functions</w:t>
        </w:r>
        <w:r w:rsidR="00C65030">
          <w:rPr>
            <w:noProof/>
            <w:webHidden/>
          </w:rPr>
          <w:tab/>
        </w:r>
        <w:r>
          <w:rPr>
            <w:noProof/>
            <w:webHidden/>
          </w:rPr>
          <w:fldChar w:fldCharType="begin"/>
        </w:r>
        <w:r w:rsidR="00C65030">
          <w:rPr>
            <w:noProof/>
            <w:webHidden/>
          </w:rPr>
          <w:instrText xml:space="preserve"> PAGEREF _Toc247205711 \h </w:instrText>
        </w:r>
        <w:r>
          <w:rPr>
            <w:noProof/>
            <w:webHidden/>
          </w:rPr>
        </w:r>
        <w:r>
          <w:rPr>
            <w:noProof/>
            <w:webHidden/>
          </w:rPr>
          <w:fldChar w:fldCharType="separate"/>
        </w:r>
        <w:r w:rsidR="00F65BCF">
          <w:rPr>
            <w:noProof/>
            <w:webHidden/>
          </w:rPr>
          <w:t>68</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12" w:history="1">
        <w:r w:rsidR="00C65030" w:rsidRPr="00684DF0">
          <w:rPr>
            <w:rStyle w:val="Hyperlink"/>
            <w:noProof/>
          </w:rPr>
          <w:t>Recursion</w:t>
        </w:r>
        <w:r w:rsidR="00C65030">
          <w:rPr>
            <w:noProof/>
            <w:webHidden/>
          </w:rPr>
          <w:tab/>
        </w:r>
        <w:r>
          <w:rPr>
            <w:noProof/>
            <w:webHidden/>
          </w:rPr>
          <w:fldChar w:fldCharType="begin"/>
        </w:r>
        <w:r w:rsidR="00C65030">
          <w:rPr>
            <w:noProof/>
            <w:webHidden/>
          </w:rPr>
          <w:instrText xml:space="preserve"> PAGEREF _Toc247205712 \h </w:instrText>
        </w:r>
        <w:r>
          <w:rPr>
            <w:noProof/>
            <w:webHidden/>
          </w:rPr>
        </w:r>
        <w:r>
          <w:rPr>
            <w:noProof/>
            <w:webHidden/>
          </w:rPr>
          <w:fldChar w:fldCharType="separate"/>
        </w:r>
        <w:r w:rsidR="00F65BCF">
          <w:rPr>
            <w:noProof/>
            <w:webHidden/>
          </w:rPr>
          <w:t>70</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713" w:history="1">
        <w:r w:rsidR="00C65030" w:rsidRPr="00684DF0">
          <w:rPr>
            <w:rStyle w:val="Hyperlink"/>
            <w:noProof/>
          </w:rPr>
          <w:t>Chapter 5 – Holding Data</w:t>
        </w:r>
        <w:r w:rsidR="00C65030">
          <w:rPr>
            <w:noProof/>
            <w:webHidden/>
          </w:rPr>
          <w:tab/>
        </w:r>
        <w:r>
          <w:rPr>
            <w:noProof/>
            <w:webHidden/>
          </w:rPr>
          <w:fldChar w:fldCharType="begin"/>
        </w:r>
        <w:r w:rsidR="00C65030">
          <w:rPr>
            <w:noProof/>
            <w:webHidden/>
          </w:rPr>
          <w:instrText xml:space="preserve"> PAGEREF _Toc247205713 \h </w:instrText>
        </w:r>
        <w:r>
          <w:rPr>
            <w:noProof/>
            <w:webHidden/>
          </w:rPr>
        </w:r>
        <w:r>
          <w:rPr>
            <w:noProof/>
            <w:webHidden/>
          </w:rPr>
          <w:fldChar w:fldCharType="separate"/>
        </w:r>
        <w:r w:rsidR="00F65BCF">
          <w:rPr>
            <w:noProof/>
            <w:webHidden/>
          </w:rPr>
          <w:t>74</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14" w:history="1">
        <w:r w:rsidR="00C65030" w:rsidRPr="00684DF0">
          <w:rPr>
            <w:rStyle w:val="Hyperlink"/>
            <w:noProof/>
          </w:rPr>
          <w:t>What is an Array</w:t>
        </w:r>
        <w:r w:rsidR="00C65030">
          <w:rPr>
            <w:noProof/>
            <w:webHidden/>
          </w:rPr>
          <w:tab/>
        </w:r>
        <w:r>
          <w:rPr>
            <w:noProof/>
            <w:webHidden/>
          </w:rPr>
          <w:fldChar w:fldCharType="begin"/>
        </w:r>
        <w:r w:rsidR="00C65030">
          <w:rPr>
            <w:noProof/>
            <w:webHidden/>
          </w:rPr>
          <w:instrText xml:space="preserve"> PAGEREF _Toc247205714 \h </w:instrText>
        </w:r>
        <w:r>
          <w:rPr>
            <w:noProof/>
            <w:webHidden/>
          </w:rPr>
        </w:r>
        <w:r>
          <w:rPr>
            <w:noProof/>
            <w:webHidden/>
          </w:rPr>
          <w:fldChar w:fldCharType="separate"/>
        </w:r>
        <w:r w:rsidR="00F65BCF">
          <w:rPr>
            <w:noProof/>
            <w:webHidden/>
          </w:rPr>
          <w:t>74</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15" w:history="1">
        <w:r w:rsidR="00C65030" w:rsidRPr="00684DF0">
          <w:rPr>
            <w:rStyle w:val="Hyperlink"/>
            <w:noProof/>
          </w:rPr>
          <w:t>Passing Arrays as Parameters</w:t>
        </w:r>
        <w:r w:rsidR="00C65030">
          <w:rPr>
            <w:noProof/>
            <w:webHidden/>
          </w:rPr>
          <w:tab/>
        </w:r>
        <w:r>
          <w:rPr>
            <w:noProof/>
            <w:webHidden/>
          </w:rPr>
          <w:fldChar w:fldCharType="begin"/>
        </w:r>
        <w:r w:rsidR="00C65030">
          <w:rPr>
            <w:noProof/>
            <w:webHidden/>
          </w:rPr>
          <w:instrText xml:space="preserve"> PAGEREF _Toc247205715 \h </w:instrText>
        </w:r>
        <w:r>
          <w:rPr>
            <w:noProof/>
            <w:webHidden/>
          </w:rPr>
        </w:r>
        <w:r>
          <w:rPr>
            <w:noProof/>
            <w:webHidden/>
          </w:rPr>
          <w:fldChar w:fldCharType="separate"/>
        </w:r>
        <w:r w:rsidR="00F65BCF">
          <w:rPr>
            <w:noProof/>
            <w:webHidden/>
          </w:rPr>
          <w:t>76</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16" w:history="1">
        <w:r w:rsidR="00C65030" w:rsidRPr="00684DF0">
          <w:rPr>
            <w:rStyle w:val="Hyperlink"/>
            <w:noProof/>
          </w:rPr>
          <w:t>For Each and Arrays</w:t>
        </w:r>
        <w:r w:rsidR="00C65030">
          <w:rPr>
            <w:noProof/>
            <w:webHidden/>
          </w:rPr>
          <w:tab/>
        </w:r>
        <w:r>
          <w:rPr>
            <w:noProof/>
            <w:webHidden/>
          </w:rPr>
          <w:fldChar w:fldCharType="begin"/>
        </w:r>
        <w:r w:rsidR="00C65030">
          <w:rPr>
            <w:noProof/>
            <w:webHidden/>
          </w:rPr>
          <w:instrText xml:space="preserve"> PAGEREF _Toc247205716 \h </w:instrText>
        </w:r>
        <w:r>
          <w:rPr>
            <w:noProof/>
            <w:webHidden/>
          </w:rPr>
        </w:r>
        <w:r>
          <w:rPr>
            <w:noProof/>
            <w:webHidden/>
          </w:rPr>
          <w:fldChar w:fldCharType="separate"/>
        </w:r>
        <w:r w:rsidR="00F65BCF">
          <w:rPr>
            <w:noProof/>
            <w:webHidden/>
          </w:rPr>
          <w:t>77</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17" w:history="1">
        <w:r w:rsidR="00C65030" w:rsidRPr="00684DF0">
          <w:rPr>
            <w:rStyle w:val="Hyperlink"/>
            <w:noProof/>
          </w:rPr>
          <w:t>Dynamic Arrays</w:t>
        </w:r>
        <w:r w:rsidR="00C65030">
          <w:rPr>
            <w:noProof/>
            <w:webHidden/>
          </w:rPr>
          <w:tab/>
        </w:r>
        <w:r>
          <w:rPr>
            <w:noProof/>
            <w:webHidden/>
          </w:rPr>
          <w:fldChar w:fldCharType="begin"/>
        </w:r>
        <w:r w:rsidR="00C65030">
          <w:rPr>
            <w:noProof/>
            <w:webHidden/>
          </w:rPr>
          <w:instrText xml:space="preserve"> PAGEREF _Toc247205717 \h </w:instrText>
        </w:r>
        <w:r>
          <w:rPr>
            <w:noProof/>
            <w:webHidden/>
          </w:rPr>
        </w:r>
        <w:r>
          <w:rPr>
            <w:noProof/>
            <w:webHidden/>
          </w:rPr>
          <w:fldChar w:fldCharType="separate"/>
        </w:r>
        <w:r w:rsidR="00F65BCF">
          <w:rPr>
            <w:noProof/>
            <w:webHidden/>
          </w:rPr>
          <w:t>78</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18" w:history="1">
        <w:r w:rsidR="00C65030" w:rsidRPr="00684DF0">
          <w:rPr>
            <w:rStyle w:val="Hyperlink"/>
            <w:noProof/>
          </w:rPr>
          <w:t>Preserving Data</w:t>
        </w:r>
        <w:r w:rsidR="00C65030">
          <w:rPr>
            <w:noProof/>
            <w:webHidden/>
          </w:rPr>
          <w:tab/>
        </w:r>
        <w:r>
          <w:rPr>
            <w:noProof/>
            <w:webHidden/>
          </w:rPr>
          <w:fldChar w:fldCharType="begin"/>
        </w:r>
        <w:r w:rsidR="00C65030">
          <w:rPr>
            <w:noProof/>
            <w:webHidden/>
          </w:rPr>
          <w:instrText xml:space="preserve"> PAGEREF _Toc247205718 \h </w:instrText>
        </w:r>
        <w:r>
          <w:rPr>
            <w:noProof/>
            <w:webHidden/>
          </w:rPr>
        </w:r>
        <w:r>
          <w:rPr>
            <w:noProof/>
            <w:webHidden/>
          </w:rPr>
          <w:fldChar w:fldCharType="separate"/>
        </w:r>
        <w:r w:rsidR="00F65BCF">
          <w:rPr>
            <w:noProof/>
            <w:webHidden/>
          </w:rPr>
          <w:t>79</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19" w:history="1">
        <w:r w:rsidR="00C65030" w:rsidRPr="00684DF0">
          <w:rPr>
            <w:rStyle w:val="Hyperlink"/>
            <w:noProof/>
          </w:rPr>
          <w:t>2-Dimensional Arrays</w:t>
        </w:r>
        <w:r w:rsidR="00C65030">
          <w:rPr>
            <w:noProof/>
            <w:webHidden/>
          </w:rPr>
          <w:tab/>
        </w:r>
        <w:r>
          <w:rPr>
            <w:noProof/>
            <w:webHidden/>
          </w:rPr>
          <w:fldChar w:fldCharType="begin"/>
        </w:r>
        <w:r w:rsidR="00C65030">
          <w:rPr>
            <w:noProof/>
            <w:webHidden/>
          </w:rPr>
          <w:instrText xml:space="preserve"> PAGEREF _Toc247205719 \h </w:instrText>
        </w:r>
        <w:r>
          <w:rPr>
            <w:noProof/>
            <w:webHidden/>
          </w:rPr>
        </w:r>
        <w:r>
          <w:rPr>
            <w:noProof/>
            <w:webHidden/>
          </w:rPr>
          <w:fldChar w:fldCharType="separate"/>
        </w:r>
        <w:r w:rsidR="00F65BCF">
          <w:rPr>
            <w:noProof/>
            <w:webHidden/>
          </w:rPr>
          <w:t>80</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20" w:history="1">
        <w:r w:rsidR="00C65030" w:rsidRPr="00684DF0">
          <w:rPr>
            <w:rStyle w:val="Hyperlink"/>
            <w:noProof/>
          </w:rPr>
          <w:t>Multi-Dimensional Arrays</w:t>
        </w:r>
        <w:r w:rsidR="00C65030">
          <w:rPr>
            <w:noProof/>
            <w:webHidden/>
          </w:rPr>
          <w:tab/>
        </w:r>
        <w:r>
          <w:rPr>
            <w:noProof/>
            <w:webHidden/>
          </w:rPr>
          <w:fldChar w:fldCharType="begin"/>
        </w:r>
        <w:r w:rsidR="00C65030">
          <w:rPr>
            <w:noProof/>
            <w:webHidden/>
          </w:rPr>
          <w:instrText xml:space="preserve"> PAGEREF _Toc247205720 \h </w:instrText>
        </w:r>
        <w:r>
          <w:rPr>
            <w:noProof/>
            <w:webHidden/>
          </w:rPr>
        </w:r>
        <w:r>
          <w:rPr>
            <w:noProof/>
            <w:webHidden/>
          </w:rPr>
          <w:fldChar w:fldCharType="separate"/>
        </w:r>
        <w:r w:rsidR="00F65BCF">
          <w:rPr>
            <w:noProof/>
            <w:webHidden/>
          </w:rPr>
          <w:t>81</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21" w:history="1">
        <w:r w:rsidR="00C65030" w:rsidRPr="00684DF0">
          <w:rPr>
            <w:rStyle w:val="Hyperlink"/>
            <w:noProof/>
          </w:rPr>
          <w:t>Lists</w:t>
        </w:r>
        <w:r w:rsidR="00C65030">
          <w:rPr>
            <w:noProof/>
            <w:webHidden/>
          </w:rPr>
          <w:tab/>
        </w:r>
        <w:r>
          <w:rPr>
            <w:noProof/>
            <w:webHidden/>
          </w:rPr>
          <w:fldChar w:fldCharType="begin"/>
        </w:r>
        <w:r w:rsidR="00C65030">
          <w:rPr>
            <w:noProof/>
            <w:webHidden/>
          </w:rPr>
          <w:instrText xml:space="preserve"> PAGEREF _Toc247205721 \h </w:instrText>
        </w:r>
        <w:r>
          <w:rPr>
            <w:noProof/>
            <w:webHidden/>
          </w:rPr>
        </w:r>
        <w:r>
          <w:rPr>
            <w:noProof/>
            <w:webHidden/>
          </w:rPr>
          <w:fldChar w:fldCharType="separate"/>
        </w:r>
        <w:r w:rsidR="00F65BCF">
          <w:rPr>
            <w:noProof/>
            <w:webHidden/>
          </w:rPr>
          <w:t>82</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22" w:history="1">
        <w:r w:rsidR="00C65030" w:rsidRPr="00684DF0">
          <w:rPr>
            <w:rStyle w:val="Hyperlink"/>
            <w:noProof/>
          </w:rPr>
          <w:t>Stacks</w:t>
        </w:r>
        <w:r w:rsidR="00C65030">
          <w:rPr>
            <w:noProof/>
            <w:webHidden/>
          </w:rPr>
          <w:tab/>
        </w:r>
        <w:r>
          <w:rPr>
            <w:noProof/>
            <w:webHidden/>
          </w:rPr>
          <w:fldChar w:fldCharType="begin"/>
        </w:r>
        <w:r w:rsidR="00C65030">
          <w:rPr>
            <w:noProof/>
            <w:webHidden/>
          </w:rPr>
          <w:instrText xml:space="preserve"> PAGEREF _Toc247205722 \h </w:instrText>
        </w:r>
        <w:r>
          <w:rPr>
            <w:noProof/>
            <w:webHidden/>
          </w:rPr>
        </w:r>
        <w:r>
          <w:rPr>
            <w:noProof/>
            <w:webHidden/>
          </w:rPr>
          <w:fldChar w:fldCharType="separate"/>
        </w:r>
        <w:r w:rsidR="00F65BCF">
          <w:rPr>
            <w:noProof/>
            <w:webHidden/>
          </w:rPr>
          <w:t>83</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23" w:history="1">
        <w:r w:rsidR="00C65030" w:rsidRPr="00684DF0">
          <w:rPr>
            <w:rStyle w:val="Hyperlink"/>
            <w:noProof/>
          </w:rPr>
          <w:t>Link-Lists</w:t>
        </w:r>
        <w:r w:rsidR="00C65030">
          <w:rPr>
            <w:noProof/>
            <w:webHidden/>
          </w:rPr>
          <w:tab/>
        </w:r>
        <w:r>
          <w:rPr>
            <w:noProof/>
            <w:webHidden/>
          </w:rPr>
          <w:fldChar w:fldCharType="begin"/>
        </w:r>
        <w:r w:rsidR="00C65030">
          <w:rPr>
            <w:noProof/>
            <w:webHidden/>
          </w:rPr>
          <w:instrText xml:space="preserve"> PAGEREF _Toc247205723 \h </w:instrText>
        </w:r>
        <w:r>
          <w:rPr>
            <w:noProof/>
            <w:webHidden/>
          </w:rPr>
        </w:r>
        <w:r>
          <w:rPr>
            <w:noProof/>
            <w:webHidden/>
          </w:rPr>
          <w:fldChar w:fldCharType="separate"/>
        </w:r>
        <w:r w:rsidR="00F65BCF">
          <w:rPr>
            <w:noProof/>
            <w:webHidden/>
          </w:rPr>
          <w:t>83</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24" w:history="1">
        <w:r w:rsidR="00C65030" w:rsidRPr="00684DF0">
          <w:rPr>
            <w:rStyle w:val="Hyperlink"/>
            <w:noProof/>
          </w:rPr>
          <w:t>Tree</w:t>
        </w:r>
        <w:r w:rsidR="00C65030">
          <w:rPr>
            <w:noProof/>
            <w:webHidden/>
          </w:rPr>
          <w:tab/>
        </w:r>
        <w:r>
          <w:rPr>
            <w:noProof/>
            <w:webHidden/>
          </w:rPr>
          <w:fldChar w:fldCharType="begin"/>
        </w:r>
        <w:r w:rsidR="00C65030">
          <w:rPr>
            <w:noProof/>
            <w:webHidden/>
          </w:rPr>
          <w:instrText xml:space="preserve"> PAGEREF _Toc247205724 \h </w:instrText>
        </w:r>
        <w:r>
          <w:rPr>
            <w:noProof/>
            <w:webHidden/>
          </w:rPr>
        </w:r>
        <w:r>
          <w:rPr>
            <w:noProof/>
            <w:webHidden/>
          </w:rPr>
          <w:fldChar w:fldCharType="separate"/>
        </w:r>
        <w:r w:rsidR="00F65BCF">
          <w:rPr>
            <w:noProof/>
            <w:webHidden/>
          </w:rPr>
          <w:t>83</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725" w:history="1">
        <w:r w:rsidR="00C65030" w:rsidRPr="00684DF0">
          <w:rPr>
            <w:rStyle w:val="Hyperlink"/>
            <w:noProof/>
          </w:rPr>
          <w:t>CHAPTER 6 – REPRESENTING AND SORTING DATA</w:t>
        </w:r>
        <w:r w:rsidR="00C65030">
          <w:rPr>
            <w:noProof/>
            <w:webHidden/>
          </w:rPr>
          <w:tab/>
        </w:r>
        <w:r>
          <w:rPr>
            <w:noProof/>
            <w:webHidden/>
          </w:rPr>
          <w:fldChar w:fldCharType="begin"/>
        </w:r>
        <w:r w:rsidR="00C65030">
          <w:rPr>
            <w:noProof/>
            <w:webHidden/>
          </w:rPr>
          <w:instrText xml:space="preserve"> PAGEREF _Toc247205725 \h </w:instrText>
        </w:r>
        <w:r>
          <w:rPr>
            <w:noProof/>
            <w:webHidden/>
          </w:rPr>
        </w:r>
        <w:r>
          <w:rPr>
            <w:noProof/>
            <w:webHidden/>
          </w:rPr>
          <w:fldChar w:fldCharType="separate"/>
        </w:r>
        <w:r w:rsidR="00F65BCF">
          <w:rPr>
            <w:noProof/>
            <w:webHidden/>
          </w:rPr>
          <w:t>86</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26" w:history="1">
        <w:r w:rsidR="00C65030" w:rsidRPr="00684DF0">
          <w:rPr>
            <w:rStyle w:val="Hyperlink"/>
            <w:noProof/>
          </w:rPr>
          <w:t>Enumeration</w:t>
        </w:r>
        <w:r w:rsidR="00C65030">
          <w:rPr>
            <w:noProof/>
            <w:webHidden/>
          </w:rPr>
          <w:tab/>
        </w:r>
        <w:r>
          <w:rPr>
            <w:noProof/>
            <w:webHidden/>
          </w:rPr>
          <w:fldChar w:fldCharType="begin"/>
        </w:r>
        <w:r w:rsidR="00C65030">
          <w:rPr>
            <w:noProof/>
            <w:webHidden/>
          </w:rPr>
          <w:instrText xml:space="preserve"> PAGEREF _Toc247205726 \h </w:instrText>
        </w:r>
        <w:r>
          <w:rPr>
            <w:noProof/>
            <w:webHidden/>
          </w:rPr>
        </w:r>
        <w:r>
          <w:rPr>
            <w:noProof/>
            <w:webHidden/>
          </w:rPr>
          <w:fldChar w:fldCharType="separate"/>
        </w:r>
        <w:r w:rsidR="00F65BCF">
          <w:rPr>
            <w:noProof/>
            <w:webHidden/>
          </w:rPr>
          <w:t>86</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27" w:history="1">
        <w:r w:rsidR="00C65030" w:rsidRPr="00684DF0">
          <w:rPr>
            <w:rStyle w:val="Hyperlink"/>
            <w:noProof/>
          </w:rPr>
          <w:t>Explicit Assignment</w:t>
        </w:r>
        <w:r w:rsidR="00C65030">
          <w:rPr>
            <w:noProof/>
            <w:webHidden/>
          </w:rPr>
          <w:tab/>
        </w:r>
        <w:r>
          <w:rPr>
            <w:noProof/>
            <w:webHidden/>
          </w:rPr>
          <w:fldChar w:fldCharType="begin"/>
        </w:r>
        <w:r w:rsidR="00C65030">
          <w:rPr>
            <w:noProof/>
            <w:webHidden/>
          </w:rPr>
          <w:instrText xml:space="preserve"> PAGEREF _Toc247205727 \h </w:instrText>
        </w:r>
        <w:r>
          <w:rPr>
            <w:noProof/>
            <w:webHidden/>
          </w:rPr>
        </w:r>
        <w:r>
          <w:rPr>
            <w:noProof/>
            <w:webHidden/>
          </w:rPr>
          <w:fldChar w:fldCharType="separate"/>
        </w:r>
        <w:r w:rsidR="00F65BCF">
          <w:rPr>
            <w:noProof/>
            <w:webHidden/>
          </w:rPr>
          <w:t>88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28" w:history="1">
        <w:r w:rsidR="00C65030" w:rsidRPr="00684DF0">
          <w:rPr>
            <w:rStyle w:val="Hyperlink"/>
            <w:noProof/>
          </w:rPr>
          <w:t>Using Enumerated Types</w:t>
        </w:r>
        <w:r w:rsidR="00C65030">
          <w:rPr>
            <w:noProof/>
            <w:webHidden/>
          </w:rPr>
          <w:tab/>
        </w:r>
        <w:r>
          <w:rPr>
            <w:noProof/>
            <w:webHidden/>
          </w:rPr>
          <w:fldChar w:fldCharType="begin"/>
        </w:r>
        <w:r w:rsidR="00C65030">
          <w:rPr>
            <w:noProof/>
            <w:webHidden/>
          </w:rPr>
          <w:instrText xml:space="preserve"> PAGEREF _Toc247205728 \h </w:instrText>
        </w:r>
        <w:r>
          <w:rPr>
            <w:noProof/>
            <w:webHidden/>
          </w:rPr>
        </w:r>
        <w:r>
          <w:rPr>
            <w:noProof/>
            <w:webHidden/>
          </w:rPr>
          <w:fldChar w:fldCharType="separate"/>
        </w:r>
        <w:r w:rsidR="00F65BCF">
          <w:rPr>
            <w:noProof/>
            <w:webHidden/>
          </w:rPr>
          <w:t>90</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29" w:history="1">
        <w:r w:rsidR="00C65030" w:rsidRPr="00684DF0">
          <w:rPr>
            <w:rStyle w:val="Hyperlink"/>
            <w:noProof/>
          </w:rPr>
          <w:t>Abstract Data Types</w:t>
        </w:r>
        <w:r w:rsidR="00C65030">
          <w:rPr>
            <w:noProof/>
            <w:webHidden/>
          </w:rPr>
          <w:tab/>
        </w:r>
        <w:r>
          <w:rPr>
            <w:noProof/>
            <w:webHidden/>
          </w:rPr>
          <w:fldChar w:fldCharType="begin"/>
        </w:r>
        <w:r w:rsidR="00C65030">
          <w:rPr>
            <w:noProof/>
            <w:webHidden/>
          </w:rPr>
          <w:instrText xml:space="preserve"> PAGEREF _Toc247205729 \h </w:instrText>
        </w:r>
        <w:r>
          <w:rPr>
            <w:noProof/>
            <w:webHidden/>
          </w:rPr>
        </w:r>
        <w:r>
          <w:rPr>
            <w:noProof/>
            <w:webHidden/>
          </w:rPr>
          <w:fldChar w:fldCharType="separate"/>
        </w:r>
        <w:r w:rsidR="00F65BCF">
          <w:rPr>
            <w:noProof/>
            <w:webHidden/>
          </w:rPr>
          <w:t>91</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30" w:history="1">
        <w:r w:rsidR="00C65030" w:rsidRPr="00684DF0">
          <w:rPr>
            <w:rStyle w:val="Hyperlink"/>
            <w:noProof/>
          </w:rPr>
          <w:t>Using an Enum in an ADT</w:t>
        </w:r>
        <w:r w:rsidR="00C65030">
          <w:rPr>
            <w:noProof/>
            <w:webHidden/>
          </w:rPr>
          <w:tab/>
        </w:r>
        <w:r>
          <w:rPr>
            <w:noProof/>
            <w:webHidden/>
          </w:rPr>
          <w:fldChar w:fldCharType="begin"/>
        </w:r>
        <w:r w:rsidR="00C65030">
          <w:rPr>
            <w:noProof/>
            <w:webHidden/>
          </w:rPr>
          <w:instrText xml:space="preserve"> PAGEREF _Toc247205730 \h </w:instrText>
        </w:r>
        <w:r>
          <w:rPr>
            <w:noProof/>
            <w:webHidden/>
          </w:rPr>
        </w:r>
        <w:r>
          <w:rPr>
            <w:noProof/>
            <w:webHidden/>
          </w:rPr>
          <w:fldChar w:fldCharType="separate"/>
        </w:r>
        <w:r w:rsidR="00F65BCF">
          <w:rPr>
            <w:noProof/>
            <w:webHidden/>
          </w:rPr>
          <w:t>94</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31" w:history="1">
        <w:r w:rsidR="00C65030" w:rsidRPr="00684DF0">
          <w:rPr>
            <w:rStyle w:val="Hyperlink"/>
            <w:noProof/>
          </w:rPr>
          <w:t>An array (or List) of ADT</w:t>
        </w:r>
        <w:r w:rsidR="00C65030">
          <w:rPr>
            <w:noProof/>
            <w:webHidden/>
          </w:rPr>
          <w:tab/>
        </w:r>
        <w:r>
          <w:rPr>
            <w:noProof/>
            <w:webHidden/>
          </w:rPr>
          <w:fldChar w:fldCharType="begin"/>
        </w:r>
        <w:r w:rsidR="00C65030">
          <w:rPr>
            <w:noProof/>
            <w:webHidden/>
          </w:rPr>
          <w:instrText xml:space="preserve"> PAGEREF _Toc247205731 \h </w:instrText>
        </w:r>
        <w:r>
          <w:rPr>
            <w:noProof/>
            <w:webHidden/>
          </w:rPr>
        </w:r>
        <w:r>
          <w:rPr>
            <w:noProof/>
            <w:webHidden/>
          </w:rPr>
          <w:fldChar w:fldCharType="separate"/>
        </w:r>
        <w:r w:rsidR="00F65BCF">
          <w:rPr>
            <w:noProof/>
            <w:webHidden/>
          </w:rPr>
          <w:t>95</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32" w:history="1">
        <w:r w:rsidR="00C65030" w:rsidRPr="00684DF0">
          <w:rPr>
            <w:rStyle w:val="Hyperlink"/>
            <w:noProof/>
          </w:rPr>
          <w:t>A Function inside an ADT</w:t>
        </w:r>
        <w:r w:rsidR="00C65030">
          <w:rPr>
            <w:noProof/>
            <w:webHidden/>
          </w:rPr>
          <w:tab/>
        </w:r>
        <w:r>
          <w:rPr>
            <w:noProof/>
            <w:webHidden/>
          </w:rPr>
          <w:fldChar w:fldCharType="begin"/>
        </w:r>
        <w:r w:rsidR="00C65030">
          <w:rPr>
            <w:noProof/>
            <w:webHidden/>
          </w:rPr>
          <w:instrText xml:space="preserve"> PAGEREF _Toc247205732 \h </w:instrText>
        </w:r>
        <w:r>
          <w:rPr>
            <w:noProof/>
            <w:webHidden/>
          </w:rPr>
        </w:r>
        <w:r>
          <w:rPr>
            <w:noProof/>
            <w:webHidden/>
          </w:rPr>
          <w:fldChar w:fldCharType="separate"/>
        </w:r>
        <w:r w:rsidR="00F65BCF">
          <w:rPr>
            <w:noProof/>
            <w:webHidden/>
          </w:rPr>
          <w:t>96</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33" w:history="1">
        <w:r w:rsidR="00C65030" w:rsidRPr="00684DF0">
          <w:rPr>
            <w:rStyle w:val="Hyperlink"/>
            <w:noProof/>
          </w:rPr>
          <w:t>Searching</w:t>
        </w:r>
        <w:r w:rsidR="00C65030">
          <w:rPr>
            <w:noProof/>
            <w:webHidden/>
          </w:rPr>
          <w:tab/>
        </w:r>
        <w:r>
          <w:rPr>
            <w:noProof/>
            <w:webHidden/>
          </w:rPr>
          <w:fldChar w:fldCharType="begin"/>
        </w:r>
        <w:r w:rsidR="00C65030">
          <w:rPr>
            <w:noProof/>
            <w:webHidden/>
          </w:rPr>
          <w:instrText xml:space="preserve"> PAGEREF _Toc247205733 \h </w:instrText>
        </w:r>
        <w:r>
          <w:rPr>
            <w:noProof/>
            <w:webHidden/>
          </w:rPr>
        </w:r>
        <w:r>
          <w:rPr>
            <w:noProof/>
            <w:webHidden/>
          </w:rPr>
          <w:fldChar w:fldCharType="separate"/>
        </w:r>
        <w:r w:rsidR="00F65BCF">
          <w:rPr>
            <w:noProof/>
            <w:webHidden/>
          </w:rPr>
          <w:t>98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34" w:history="1">
        <w:r w:rsidR="00C65030" w:rsidRPr="00684DF0">
          <w:rPr>
            <w:rStyle w:val="Hyperlink"/>
            <w:noProof/>
          </w:rPr>
          <w:t>Linear</w:t>
        </w:r>
        <w:r w:rsidR="00C65030">
          <w:rPr>
            <w:noProof/>
            <w:webHidden/>
          </w:rPr>
          <w:tab/>
        </w:r>
        <w:r>
          <w:rPr>
            <w:noProof/>
            <w:webHidden/>
          </w:rPr>
          <w:fldChar w:fldCharType="begin"/>
        </w:r>
        <w:r w:rsidR="00C65030">
          <w:rPr>
            <w:noProof/>
            <w:webHidden/>
          </w:rPr>
          <w:instrText xml:space="preserve"> PAGEREF _Toc247205734 \h </w:instrText>
        </w:r>
        <w:r>
          <w:rPr>
            <w:noProof/>
            <w:webHidden/>
          </w:rPr>
        </w:r>
        <w:r>
          <w:rPr>
            <w:noProof/>
            <w:webHidden/>
          </w:rPr>
          <w:fldChar w:fldCharType="separate"/>
        </w:r>
        <w:r w:rsidR="00F65BCF">
          <w:rPr>
            <w:noProof/>
            <w:webHidden/>
          </w:rPr>
          <w:t>98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35" w:history="1">
        <w:r w:rsidR="00C65030" w:rsidRPr="00684DF0">
          <w:rPr>
            <w:rStyle w:val="Hyperlink"/>
            <w:noProof/>
          </w:rPr>
          <w:t>Binary</w:t>
        </w:r>
        <w:r w:rsidR="00C65030">
          <w:rPr>
            <w:noProof/>
            <w:webHidden/>
          </w:rPr>
          <w:tab/>
        </w:r>
        <w:r>
          <w:rPr>
            <w:noProof/>
            <w:webHidden/>
          </w:rPr>
          <w:fldChar w:fldCharType="begin"/>
        </w:r>
        <w:r w:rsidR="00C65030">
          <w:rPr>
            <w:noProof/>
            <w:webHidden/>
          </w:rPr>
          <w:instrText xml:space="preserve"> PAGEREF _Toc247205735 \h </w:instrText>
        </w:r>
        <w:r>
          <w:rPr>
            <w:noProof/>
            <w:webHidden/>
          </w:rPr>
        </w:r>
        <w:r>
          <w:rPr>
            <w:noProof/>
            <w:webHidden/>
          </w:rPr>
          <w:fldChar w:fldCharType="separate"/>
        </w:r>
        <w:r w:rsidR="00F65BCF">
          <w:rPr>
            <w:noProof/>
            <w:webHidden/>
          </w:rPr>
          <w:t>98</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36" w:history="1">
        <w:r w:rsidR="00C65030" w:rsidRPr="00684DF0">
          <w:rPr>
            <w:rStyle w:val="Hyperlink"/>
            <w:noProof/>
          </w:rPr>
          <w:t>Sorting</w:t>
        </w:r>
        <w:r w:rsidR="00C65030">
          <w:rPr>
            <w:noProof/>
            <w:webHidden/>
          </w:rPr>
          <w:tab/>
        </w:r>
        <w:r>
          <w:rPr>
            <w:noProof/>
            <w:webHidden/>
          </w:rPr>
          <w:fldChar w:fldCharType="begin"/>
        </w:r>
        <w:r w:rsidR="00C65030">
          <w:rPr>
            <w:noProof/>
            <w:webHidden/>
          </w:rPr>
          <w:instrText xml:space="preserve"> PAGEREF _Toc247205736 \h </w:instrText>
        </w:r>
        <w:r>
          <w:rPr>
            <w:noProof/>
            <w:webHidden/>
          </w:rPr>
        </w:r>
        <w:r>
          <w:rPr>
            <w:noProof/>
            <w:webHidden/>
          </w:rPr>
          <w:fldChar w:fldCharType="separate"/>
        </w:r>
        <w:r w:rsidR="00F65BCF">
          <w:rPr>
            <w:noProof/>
            <w:webHidden/>
          </w:rPr>
          <w:t>98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37" w:history="1">
        <w:r w:rsidR="00C65030" w:rsidRPr="00684DF0">
          <w:rPr>
            <w:rStyle w:val="Hyperlink"/>
            <w:noProof/>
          </w:rPr>
          <w:t>Bubble Sort</w:t>
        </w:r>
        <w:r w:rsidR="00C65030">
          <w:rPr>
            <w:noProof/>
            <w:webHidden/>
          </w:rPr>
          <w:tab/>
        </w:r>
        <w:r>
          <w:rPr>
            <w:noProof/>
            <w:webHidden/>
          </w:rPr>
          <w:fldChar w:fldCharType="begin"/>
        </w:r>
        <w:r w:rsidR="00C65030">
          <w:rPr>
            <w:noProof/>
            <w:webHidden/>
          </w:rPr>
          <w:instrText xml:space="preserve"> PAGEREF _Toc247205737 \h </w:instrText>
        </w:r>
        <w:r>
          <w:rPr>
            <w:noProof/>
            <w:webHidden/>
          </w:rPr>
        </w:r>
        <w:r>
          <w:rPr>
            <w:noProof/>
            <w:webHidden/>
          </w:rPr>
          <w:fldChar w:fldCharType="separate"/>
        </w:r>
        <w:r w:rsidR="00F65BCF">
          <w:rPr>
            <w:noProof/>
            <w:webHidden/>
          </w:rPr>
          <w:t>98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38" w:history="1">
        <w:r w:rsidR="00C65030" w:rsidRPr="00684DF0">
          <w:rPr>
            <w:rStyle w:val="Hyperlink"/>
            <w:noProof/>
          </w:rPr>
          <w:t>Selection Sort</w:t>
        </w:r>
        <w:r w:rsidR="00C65030">
          <w:rPr>
            <w:noProof/>
            <w:webHidden/>
          </w:rPr>
          <w:tab/>
        </w:r>
        <w:r>
          <w:rPr>
            <w:noProof/>
            <w:webHidden/>
          </w:rPr>
          <w:fldChar w:fldCharType="begin"/>
        </w:r>
        <w:r w:rsidR="00C65030">
          <w:rPr>
            <w:noProof/>
            <w:webHidden/>
          </w:rPr>
          <w:instrText xml:space="preserve"> PAGEREF _Toc247205738 \h </w:instrText>
        </w:r>
        <w:r>
          <w:rPr>
            <w:noProof/>
            <w:webHidden/>
          </w:rPr>
        </w:r>
        <w:r>
          <w:rPr>
            <w:noProof/>
            <w:webHidden/>
          </w:rPr>
          <w:fldChar w:fldCharType="separate"/>
        </w:r>
        <w:r w:rsidR="00F65BCF">
          <w:rPr>
            <w:noProof/>
            <w:webHidden/>
          </w:rPr>
          <w:t>98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39" w:history="1">
        <w:r w:rsidR="00C65030" w:rsidRPr="00684DF0">
          <w:rPr>
            <w:rStyle w:val="Hyperlink"/>
            <w:noProof/>
          </w:rPr>
          <w:t>Insertion Sort</w:t>
        </w:r>
        <w:r w:rsidR="00C65030">
          <w:rPr>
            <w:noProof/>
            <w:webHidden/>
          </w:rPr>
          <w:tab/>
        </w:r>
        <w:r>
          <w:rPr>
            <w:noProof/>
            <w:webHidden/>
          </w:rPr>
          <w:fldChar w:fldCharType="begin"/>
        </w:r>
        <w:r w:rsidR="00C65030">
          <w:rPr>
            <w:noProof/>
            <w:webHidden/>
          </w:rPr>
          <w:instrText xml:space="preserve"> PAGEREF _Toc247205739 \h </w:instrText>
        </w:r>
        <w:r>
          <w:rPr>
            <w:noProof/>
            <w:webHidden/>
          </w:rPr>
        </w:r>
        <w:r>
          <w:rPr>
            <w:noProof/>
            <w:webHidden/>
          </w:rPr>
          <w:fldChar w:fldCharType="separate"/>
        </w:r>
        <w:r w:rsidR="00F65BCF">
          <w:rPr>
            <w:noProof/>
            <w:webHidden/>
          </w:rPr>
          <w:t>98</w:t>
        </w:r>
        <w:r>
          <w:rPr>
            <w:noProof/>
            <w:webHidden/>
          </w:rPr>
          <w:fldChar w:fldCharType="end"/>
        </w:r>
      </w:hyperlink>
    </w:p>
    <w:p w:rsidR="00C65030" w:rsidRDefault="0073069D">
      <w:pPr>
        <w:pStyle w:val="TOC3"/>
        <w:tabs>
          <w:tab w:val="right" w:leader="dot" w:pos="7190"/>
        </w:tabs>
        <w:rPr>
          <w:rFonts w:eastAsiaTheme="minorEastAsia" w:cstheme="minorBidi"/>
          <w:i w:val="0"/>
          <w:iCs w:val="0"/>
          <w:noProof/>
          <w:sz w:val="22"/>
          <w:szCs w:val="22"/>
          <w:lang w:val="en-CA" w:eastAsia="en-CA" w:bidi="ar-SA"/>
        </w:rPr>
      </w:pPr>
      <w:hyperlink w:anchor="_Toc247205740" w:history="1">
        <w:r w:rsidR="00C65030" w:rsidRPr="00684DF0">
          <w:rPr>
            <w:rStyle w:val="Hyperlink"/>
            <w:noProof/>
          </w:rPr>
          <w:t>Quick Sort</w:t>
        </w:r>
        <w:r w:rsidR="00C65030">
          <w:rPr>
            <w:noProof/>
            <w:webHidden/>
          </w:rPr>
          <w:tab/>
        </w:r>
        <w:r>
          <w:rPr>
            <w:noProof/>
            <w:webHidden/>
          </w:rPr>
          <w:fldChar w:fldCharType="begin"/>
        </w:r>
        <w:r w:rsidR="00C65030">
          <w:rPr>
            <w:noProof/>
            <w:webHidden/>
          </w:rPr>
          <w:instrText xml:space="preserve"> PAGEREF _Toc247205740 \h </w:instrText>
        </w:r>
        <w:r>
          <w:rPr>
            <w:noProof/>
            <w:webHidden/>
          </w:rPr>
        </w:r>
        <w:r>
          <w:rPr>
            <w:noProof/>
            <w:webHidden/>
          </w:rPr>
          <w:fldChar w:fldCharType="separate"/>
        </w:r>
        <w:r w:rsidR="00F65BCF">
          <w:rPr>
            <w:noProof/>
            <w:webHidden/>
          </w:rPr>
          <w:t>98</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741" w:history="1">
        <w:r w:rsidR="00C65030" w:rsidRPr="00684DF0">
          <w:rPr>
            <w:rStyle w:val="Hyperlink"/>
            <w:noProof/>
          </w:rPr>
          <w:t>Chapter 7 – Reading and Writing Files</w:t>
        </w:r>
        <w:r w:rsidR="00C65030">
          <w:rPr>
            <w:noProof/>
            <w:webHidden/>
          </w:rPr>
          <w:tab/>
        </w:r>
        <w:r>
          <w:rPr>
            <w:noProof/>
            <w:webHidden/>
          </w:rPr>
          <w:fldChar w:fldCharType="begin"/>
        </w:r>
        <w:r w:rsidR="00C65030">
          <w:rPr>
            <w:noProof/>
            <w:webHidden/>
          </w:rPr>
          <w:instrText xml:space="preserve"> PAGEREF _Toc247205741 \h </w:instrText>
        </w:r>
        <w:r>
          <w:rPr>
            <w:noProof/>
            <w:webHidden/>
          </w:rPr>
        </w:r>
        <w:r>
          <w:rPr>
            <w:noProof/>
            <w:webHidden/>
          </w:rPr>
          <w:fldChar w:fldCharType="separate"/>
        </w:r>
        <w:r w:rsidR="00F65BCF">
          <w:rPr>
            <w:noProof/>
            <w:webHidden/>
          </w:rPr>
          <w:t>100</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42" w:history="1">
        <w:r w:rsidR="00C65030" w:rsidRPr="00684DF0">
          <w:rPr>
            <w:rStyle w:val="Hyperlink"/>
            <w:noProof/>
          </w:rPr>
          <w:t>File Stream</w:t>
        </w:r>
        <w:r w:rsidR="00C65030">
          <w:rPr>
            <w:noProof/>
            <w:webHidden/>
          </w:rPr>
          <w:tab/>
        </w:r>
        <w:r>
          <w:rPr>
            <w:noProof/>
            <w:webHidden/>
          </w:rPr>
          <w:fldChar w:fldCharType="begin"/>
        </w:r>
        <w:r w:rsidR="00C65030">
          <w:rPr>
            <w:noProof/>
            <w:webHidden/>
          </w:rPr>
          <w:instrText xml:space="preserve"> PAGEREF _Toc247205742 \h </w:instrText>
        </w:r>
        <w:r>
          <w:rPr>
            <w:noProof/>
            <w:webHidden/>
          </w:rPr>
        </w:r>
        <w:r>
          <w:rPr>
            <w:noProof/>
            <w:webHidden/>
          </w:rPr>
          <w:fldChar w:fldCharType="separate"/>
        </w:r>
        <w:r w:rsidR="00F65BCF">
          <w:rPr>
            <w:noProof/>
            <w:webHidden/>
          </w:rPr>
          <w:t>100</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43" w:history="1">
        <w:r w:rsidR="00C65030" w:rsidRPr="00684DF0">
          <w:rPr>
            <w:rStyle w:val="Hyperlink"/>
            <w:noProof/>
          </w:rPr>
          <w:t>Stream Reader</w:t>
        </w:r>
        <w:r w:rsidR="00C65030">
          <w:rPr>
            <w:noProof/>
            <w:webHidden/>
          </w:rPr>
          <w:tab/>
        </w:r>
        <w:r>
          <w:rPr>
            <w:noProof/>
            <w:webHidden/>
          </w:rPr>
          <w:fldChar w:fldCharType="begin"/>
        </w:r>
        <w:r w:rsidR="00C65030">
          <w:rPr>
            <w:noProof/>
            <w:webHidden/>
          </w:rPr>
          <w:instrText xml:space="preserve"> PAGEREF _Toc247205743 \h </w:instrText>
        </w:r>
        <w:r>
          <w:rPr>
            <w:noProof/>
            <w:webHidden/>
          </w:rPr>
        </w:r>
        <w:r>
          <w:rPr>
            <w:noProof/>
            <w:webHidden/>
          </w:rPr>
          <w:fldChar w:fldCharType="separate"/>
        </w:r>
        <w:r w:rsidR="00F65BCF">
          <w:rPr>
            <w:noProof/>
            <w:webHidden/>
          </w:rPr>
          <w:t>101</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44" w:history="1">
        <w:r w:rsidR="00C65030" w:rsidRPr="00684DF0">
          <w:rPr>
            <w:rStyle w:val="Hyperlink"/>
            <w:noProof/>
          </w:rPr>
          <w:t>Stream Writer</w:t>
        </w:r>
        <w:r w:rsidR="00C65030">
          <w:rPr>
            <w:noProof/>
            <w:webHidden/>
          </w:rPr>
          <w:tab/>
        </w:r>
        <w:r>
          <w:rPr>
            <w:noProof/>
            <w:webHidden/>
          </w:rPr>
          <w:fldChar w:fldCharType="begin"/>
        </w:r>
        <w:r w:rsidR="00C65030">
          <w:rPr>
            <w:noProof/>
            <w:webHidden/>
          </w:rPr>
          <w:instrText xml:space="preserve"> PAGEREF _Toc247205744 \h </w:instrText>
        </w:r>
        <w:r>
          <w:rPr>
            <w:noProof/>
            <w:webHidden/>
          </w:rPr>
        </w:r>
        <w:r>
          <w:rPr>
            <w:noProof/>
            <w:webHidden/>
          </w:rPr>
          <w:fldChar w:fldCharType="separate"/>
        </w:r>
        <w:r w:rsidR="00F65BCF">
          <w:rPr>
            <w:noProof/>
            <w:webHidden/>
          </w:rPr>
          <w:t>101</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745" w:history="1">
        <w:r w:rsidR="00C65030" w:rsidRPr="00684DF0">
          <w:rPr>
            <w:rStyle w:val="Hyperlink"/>
            <w:noProof/>
          </w:rPr>
          <w:t>Chapter 8 – Using OOP</w:t>
        </w:r>
        <w:r w:rsidR="00C65030">
          <w:rPr>
            <w:noProof/>
            <w:webHidden/>
          </w:rPr>
          <w:tab/>
        </w:r>
        <w:r>
          <w:rPr>
            <w:noProof/>
            <w:webHidden/>
          </w:rPr>
          <w:fldChar w:fldCharType="begin"/>
        </w:r>
        <w:r w:rsidR="00C65030">
          <w:rPr>
            <w:noProof/>
            <w:webHidden/>
          </w:rPr>
          <w:instrText xml:space="preserve"> PAGEREF _Toc247205745 \h </w:instrText>
        </w:r>
        <w:r>
          <w:rPr>
            <w:noProof/>
            <w:webHidden/>
          </w:rPr>
        </w:r>
        <w:r>
          <w:rPr>
            <w:noProof/>
            <w:webHidden/>
          </w:rPr>
          <w:fldChar w:fldCharType="separate"/>
        </w:r>
        <w:r w:rsidR="00F65BCF">
          <w:rPr>
            <w:noProof/>
            <w:webHidden/>
          </w:rPr>
          <w:t>104</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46" w:history="1">
        <w:r w:rsidR="00C65030" w:rsidRPr="00684DF0">
          <w:rPr>
            <w:rStyle w:val="Hyperlink"/>
            <w:noProof/>
          </w:rPr>
          <w:t>What is an Object?</w:t>
        </w:r>
        <w:r w:rsidR="00C65030">
          <w:rPr>
            <w:noProof/>
            <w:webHidden/>
          </w:rPr>
          <w:tab/>
        </w:r>
        <w:r>
          <w:rPr>
            <w:noProof/>
            <w:webHidden/>
          </w:rPr>
          <w:fldChar w:fldCharType="begin"/>
        </w:r>
        <w:r w:rsidR="00C65030">
          <w:rPr>
            <w:noProof/>
            <w:webHidden/>
          </w:rPr>
          <w:instrText xml:space="preserve"> PAGEREF _Toc247205746 \h </w:instrText>
        </w:r>
        <w:r>
          <w:rPr>
            <w:noProof/>
            <w:webHidden/>
          </w:rPr>
        </w:r>
        <w:r>
          <w:rPr>
            <w:noProof/>
            <w:webHidden/>
          </w:rPr>
          <w:fldChar w:fldCharType="separate"/>
        </w:r>
        <w:r w:rsidR="00F65BCF">
          <w:rPr>
            <w:noProof/>
            <w:webHidden/>
          </w:rPr>
          <w:t>104</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47" w:history="1">
        <w:r w:rsidR="00C65030" w:rsidRPr="00684DF0">
          <w:rPr>
            <w:rStyle w:val="Hyperlink"/>
            <w:noProof/>
          </w:rPr>
          <w:t>What is a Class?</w:t>
        </w:r>
        <w:r w:rsidR="00C65030">
          <w:rPr>
            <w:noProof/>
            <w:webHidden/>
          </w:rPr>
          <w:tab/>
        </w:r>
        <w:r>
          <w:rPr>
            <w:noProof/>
            <w:webHidden/>
          </w:rPr>
          <w:fldChar w:fldCharType="begin"/>
        </w:r>
        <w:r w:rsidR="00C65030">
          <w:rPr>
            <w:noProof/>
            <w:webHidden/>
          </w:rPr>
          <w:instrText xml:space="preserve"> PAGEREF _Toc247205747 \h </w:instrText>
        </w:r>
        <w:r>
          <w:rPr>
            <w:noProof/>
            <w:webHidden/>
          </w:rPr>
        </w:r>
        <w:r>
          <w:rPr>
            <w:noProof/>
            <w:webHidden/>
          </w:rPr>
          <w:fldChar w:fldCharType="separate"/>
        </w:r>
        <w:r w:rsidR="00F65BCF">
          <w:rPr>
            <w:noProof/>
            <w:webHidden/>
          </w:rPr>
          <w:t>106</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48" w:history="1">
        <w:r w:rsidR="00C65030" w:rsidRPr="00684DF0">
          <w:rPr>
            <w:rStyle w:val="Hyperlink"/>
            <w:noProof/>
          </w:rPr>
          <w:t>Fields</w:t>
        </w:r>
        <w:r w:rsidR="00C65030">
          <w:rPr>
            <w:noProof/>
            <w:webHidden/>
          </w:rPr>
          <w:tab/>
        </w:r>
        <w:r>
          <w:rPr>
            <w:noProof/>
            <w:webHidden/>
          </w:rPr>
          <w:fldChar w:fldCharType="begin"/>
        </w:r>
        <w:r w:rsidR="00C65030">
          <w:rPr>
            <w:noProof/>
            <w:webHidden/>
          </w:rPr>
          <w:instrText xml:space="preserve"> PAGEREF _Toc247205748 \h </w:instrText>
        </w:r>
        <w:r>
          <w:rPr>
            <w:noProof/>
            <w:webHidden/>
          </w:rPr>
        </w:r>
        <w:r>
          <w:rPr>
            <w:noProof/>
            <w:webHidden/>
          </w:rPr>
          <w:fldChar w:fldCharType="separate"/>
        </w:r>
        <w:r w:rsidR="00F65BCF">
          <w:rPr>
            <w:noProof/>
            <w:webHidden/>
          </w:rPr>
          <w:t>108</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49" w:history="1">
        <w:r w:rsidR="00C65030" w:rsidRPr="00684DF0">
          <w:rPr>
            <w:rStyle w:val="Hyperlink"/>
            <w:noProof/>
          </w:rPr>
          <w:t>Property Members</w:t>
        </w:r>
        <w:r w:rsidR="00C65030">
          <w:rPr>
            <w:noProof/>
            <w:webHidden/>
          </w:rPr>
          <w:tab/>
        </w:r>
        <w:r>
          <w:rPr>
            <w:noProof/>
            <w:webHidden/>
          </w:rPr>
          <w:fldChar w:fldCharType="begin"/>
        </w:r>
        <w:r w:rsidR="00C65030">
          <w:rPr>
            <w:noProof/>
            <w:webHidden/>
          </w:rPr>
          <w:instrText xml:space="preserve"> PAGEREF _Toc247205749 \h </w:instrText>
        </w:r>
        <w:r>
          <w:rPr>
            <w:noProof/>
            <w:webHidden/>
          </w:rPr>
        </w:r>
        <w:r>
          <w:rPr>
            <w:noProof/>
            <w:webHidden/>
          </w:rPr>
          <w:fldChar w:fldCharType="separate"/>
        </w:r>
        <w:r w:rsidR="00F65BCF">
          <w:rPr>
            <w:noProof/>
            <w:webHidden/>
          </w:rPr>
          <w:t>109</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50" w:history="1">
        <w:r w:rsidR="00C65030" w:rsidRPr="00684DF0">
          <w:rPr>
            <w:rStyle w:val="Hyperlink"/>
            <w:noProof/>
          </w:rPr>
          <w:t>ReadOnly Property</w:t>
        </w:r>
        <w:r w:rsidR="00C65030">
          <w:rPr>
            <w:noProof/>
            <w:webHidden/>
          </w:rPr>
          <w:tab/>
        </w:r>
        <w:r>
          <w:rPr>
            <w:noProof/>
            <w:webHidden/>
          </w:rPr>
          <w:fldChar w:fldCharType="begin"/>
        </w:r>
        <w:r w:rsidR="00C65030">
          <w:rPr>
            <w:noProof/>
            <w:webHidden/>
          </w:rPr>
          <w:instrText xml:space="preserve"> PAGEREF _Toc247205750 \h </w:instrText>
        </w:r>
        <w:r>
          <w:rPr>
            <w:noProof/>
            <w:webHidden/>
          </w:rPr>
        </w:r>
        <w:r>
          <w:rPr>
            <w:noProof/>
            <w:webHidden/>
          </w:rPr>
          <w:fldChar w:fldCharType="separate"/>
        </w:r>
        <w:r w:rsidR="00F65BCF">
          <w:rPr>
            <w:noProof/>
            <w:webHidden/>
          </w:rPr>
          <w:t>111</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51" w:history="1">
        <w:r w:rsidR="00C65030" w:rsidRPr="00684DF0">
          <w:rPr>
            <w:rStyle w:val="Hyperlink"/>
            <w:noProof/>
          </w:rPr>
          <w:t>Methods</w:t>
        </w:r>
        <w:r w:rsidR="00C65030">
          <w:rPr>
            <w:noProof/>
            <w:webHidden/>
          </w:rPr>
          <w:tab/>
        </w:r>
        <w:r>
          <w:rPr>
            <w:noProof/>
            <w:webHidden/>
          </w:rPr>
          <w:fldChar w:fldCharType="begin"/>
        </w:r>
        <w:r w:rsidR="00C65030">
          <w:rPr>
            <w:noProof/>
            <w:webHidden/>
          </w:rPr>
          <w:instrText xml:space="preserve"> PAGEREF _Toc247205751 \h </w:instrText>
        </w:r>
        <w:r>
          <w:rPr>
            <w:noProof/>
            <w:webHidden/>
          </w:rPr>
        </w:r>
        <w:r>
          <w:rPr>
            <w:noProof/>
            <w:webHidden/>
          </w:rPr>
          <w:fldChar w:fldCharType="separate"/>
        </w:r>
        <w:r w:rsidR="00F65BCF">
          <w:rPr>
            <w:noProof/>
            <w:webHidden/>
          </w:rPr>
          <w:t>112</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52" w:history="1">
        <w:r w:rsidR="00C65030" w:rsidRPr="00684DF0">
          <w:rPr>
            <w:rStyle w:val="Hyperlink"/>
            <w:noProof/>
          </w:rPr>
          <w:t>UML</w:t>
        </w:r>
        <w:r w:rsidR="00C65030">
          <w:rPr>
            <w:noProof/>
            <w:webHidden/>
          </w:rPr>
          <w:tab/>
        </w:r>
        <w:r>
          <w:rPr>
            <w:noProof/>
            <w:webHidden/>
          </w:rPr>
          <w:fldChar w:fldCharType="begin"/>
        </w:r>
        <w:r w:rsidR="00C65030">
          <w:rPr>
            <w:noProof/>
            <w:webHidden/>
          </w:rPr>
          <w:instrText xml:space="preserve"> PAGEREF _Toc247205752 \h </w:instrText>
        </w:r>
        <w:r>
          <w:rPr>
            <w:noProof/>
            <w:webHidden/>
          </w:rPr>
        </w:r>
        <w:r>
          <w:rPr>
            <w:noProof/>
            <w:webHidden/>
          </w:rPr>
          <w:fldChar w:fldCharType="separate"/>
        </w:r>
        <w:r w:rsidR="00F65BCF">
          <w:rPr>
            <w:noProof/>
            <w:webHidden/>
          </w:rPr>
          <w:t>114</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53" w:history="1">
        <w:r w:rsidR="00C65030" w:rsidRPr="00684DF0">
          <w:rPr>
            <w:rStyle w:val="Hyperlink"/>
            <w:noProof/>
          </w:rPr>
          <w:t>Class Diagrams</w:t>
        </w:r>
        <w:r w:rsidR="00C65030">
          <w:rPr>
            <w:noProof/>
            <w:webHidden/>
          </w:rPr>
          <w:tab/>
        </w:r>
        <w:r>
          <w:rPr>
            <w:noProof/>
            <w:webHidden/>
          </w:rPr>
          <w:fldChar w:fldCharType="begin"/>
        </w:r>
        <w:r w:rsidR="00C65030">
          <w:rPr>
            <w:noProof/>
            <w:webHidden/>
          </w:rPr>
          <w:instrText xml:space="preserve"> PAGEREF _Toc247205753 \h </w:instrText>
        </w:r>
        <w:r>
          <w:rPr>
            <w:noProof/>
            <w:webHidden/>
          </w:rPr>
        </w:r>
        <w:r>
          <w:rPr>
            <w:noProof/>
            <w:webHidden/>
          </w:rPr>
          <w:fldChar w:fldCharType="separate"/>
        </w:r>
        <w:r w:rsidR="00F65BCF">
          <w:rPr>
            <w:noProof/>
            <w:webHidden/>
          </w:rPr>
          <w:t>115</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754" w:history="1">
        <w:r w:rsidR="00C65030" w:rsidRPr="00684DF0">
          <w:rPr>
            <w:rStyle w:val="Hyperlink"/>
            <w:noProof/>
          </w:rPr>
          <w:t>Chapter 9 – Creating Objects</w:t>
        </w:r>
        <w:r w:rsidR="00C65030">
          <w:rPr>
            <w:noProof/>
            <w:webHidden/>
          </w:rPr>
          <w:tab/>
        </w:r>
        <w:r>
          <w:rPr>
            <w:noProof/>
            <w:webHidden/>
          </w:rPr>
          <w:fldChar w:fldCharType="begin"/>
        </w:r>
        <w:r w:rsidR="00C65030">
          <w:rPr>
            <w:noProof/>
            <w:webHidden/>
          </w:rPr>
          <w:instrText xml:space="preserve"> PAGEREF _Toc247205754 \h </w:instrText>
        </w:r>
        <w:r>
          <w:rPr>
            <w:noProof/>
            <w:webHidden/>
          </w:rPr>
        </w:r>
        <w:r>
          <w:rPr>
            <w:noProof/>
            <w:webHidden/>
          </w:rPr>
          <w:fldChar w:fldCharType="separate"/>
        </w:r>
        <w:r w:rsidR="00F65BCF">
          <w:rPr>
            <w:noProof/>
            <w:webHidden/>
          </w:rPr>
          <w:t>117</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55" w:history="1">
        <w:r w:rsidR="00C65030" w:rsidRPr="00684DF0">
          <w:rPr>
            <w:rStyle w:val="Hyperlink"/>
            <w:noProof/>
          </w:rPr>
          <w:t>Encapsulation</w:t>
        </w:r>
        <w:r w:rsidR="00C65030">
          <w:rPr>
            <w:noProof/>
            <w:webHidden/>
          </w:rPr>
          <w:tab/>
        </w:r>
        <w:r>
          <w:rPr>
            <w:noProof/>
            <w:webHidden/>
          </w:rPr>
          <w:fldChar w:fldCharType="begin"/>
        </w:r>
        <w:r w:rsidR="00C65030">
          <w:rPr>
            <w:noProof/>
            <w:webHidden/>
          </w:rPr>
          <w:instrText xml:space="preserve"> PAGEREF _Toc247205755 \h </w:instrText>
        </w:r>
        <w:r>
          <w:rPr>
            <w:noProof/>
            <w:webHidden/>
          </w:rPr>
        </w:r>
        <w:r>
          <w:rPr>
            <w:noProof/>
            <w:webHidden/>
          </w:rPr>
          <w:fldChar w:fldCharType="separate"/>
        </w:r>
        <w:r w:rsidR="00F65BCF">
          <w:rPr>
            <w:noProof/>
            <w:webHidden/>
          </w:rPr>
          <w:t>117</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56" w:history="1">
        <w:r w:rsidR="00C65030" w:rsidRPr="00684DF0">
          <w:rPr>
            <w:rStyle w:val="Hyperlink"/>
            <w:noProof/>
          </w:rPr>
          <w:t>Constructors</w:t>
        </w:r>
        <w:r w:rsidR="00C65030">
          <w:rPr>
            <w:noProof/>
            <w:webHidden/>
          </w:rPr>
          <w:tab/>
        </w:r>
        <w:r>
          <w:rPr>
            <w:noProof/>
            <w:webHidden/>
          </w:rPr>
          <w:fldChar w:fldCharType="begin"/>
        </w:r>
        <w:r w:rsidR="00C65030">
          <w:rPr>
            <w:noProof/>
            <w:webHidden/>
          </w:rPr>
          <w:instrText xml:space="preserve"> PAGEREF _Toc247205756 \h </w:instrText>
        </w:r>
        <w:r>
          <w:rPr>
            <w:noProof/>
            <w:webHidden/>
          </w:rPr>
        </w:r>
        <w:r>
          <w:rPr>
            <w:noProof/>
            <w:webHidden/>
          </w:rPr>
          <w:fldChar w:fldCharType="separate"/>
        </w:r>
        <w:r w:rsidR="00F65BCF">
          <w:rPr>
            <w:noProof/>
            <w:webHidden/>
          </w:rPr>
          <w:t>117</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57" w:history="1">
        <w:r w:rsidR="00C65030" w:rsidRPr="00684DF0">
          <w:rPr>
            <w:rStyle w:val="Hyperlink"/>
            <w:noProof/>
          </w:rPr>
          <w:t>Overloading Methods</w:t>
        </w:r>
        <w:r w:rsidR="00C65030">
          <w:rPr>
            <w:noProof/>
            <w:webHidden/>
          </w:rPr>
          <w:tab/>
        </w:r>
        <w:r>
          <w:rPr>
            <w:noProof/>
            <w:webHidden/>
          </w:rPr>
          <w:fldChar w:fldCharType="begin"/>
        </w:r>
        <w:r w:rsidR="00C65030">
          <w:rPr>
            <w:noProof/>
            <w:webHidden/>
          </w:rPr>
          <w:instrText xml:space="preserve"> PAGEREF _Toc247205757 \h </w:instrText>
        </w:r>
        <w:r>
          <w:rPr>
            <w:noProof/>
            <w:webHidden/>
          </w:rPr>
        </w:r>
        <w:r>
          <w:rPr>
            <w:noProof/>
            <w:webHidden/>
          </w:rPr>
          <w:fldChar w:fldCharType="separate"/>
        </w:r>
        <w:r w:rsidR="00F65BCF">
          <w:rPr>
            <w:noProof/>
            <w:webHidden/>
          </w:rPr>
          <w:t>119</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58" w:history="1">
        <w:r w:rsidR="00C65030" w:rsidRPr="00684DF0">
          <w:rPr>
            <w:rStyle w:val="Hyperlink"/>
            <w:noProof/>
          </w:rPr>
          <w:t>Inheritance</w:t>
        </w:r>
        <w:r w:rsidR="00C65030">
          <w:rPr>
            <w:noProof/>
            <w:webHidden/>
          </w:rPr>
          <w:tab/>
        </w:r>
        <w:r>
          <w:rPr>
            <w:noProof/>
            <w:webHidden/>
          </w:rPr>
          <w:fldChar w:fldCharType="begin"/>
        </w:r>
        <w:r w:rsidR="00C65030">
          <w:rPr>
            <w:noProof/>
            <w:webHidden/>
          </w:rPr>
          <w:instrText xml:space="preserve"> PAGEREF _Toc247205758 \h </w:instrText>
        </w:r>
        <w:r>
          <w:rPr>
            <w:noProof/>
            <w:webHidden/>
          </w:rPr>
        </w:r>
        <w:r>
          <w:rPr>
            <w:noProof/>
            <w:webHidden/>
          </w:rPr>
          <w:fldChar w:fldCharType="separate"/>
        </w:r>
        <w:r w:rsidR="00F65BCF">
          <w:rPr>
            <w:noProof/>
            <w:webHidden/>
          </w:rPr>
          <w:t>122</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59" w:history="1">
        <w:r w:rsidR="00C65030" w:rsidRPr="00684DF0">
          <w:rPr>
            <w:rStyle w:val="Hyperlink"/>
            <w:noProof/>
          </w:rPr>
          <w:t>Class Diagrams Again!</w:t>
        </w:r>
        <w:r w:rsidR="00C65030">
          <w:rPr>
            <w:noProof/>
            <w:webHidden/>
          </w:rPr>
          <w:tab/>
        </w:r>
        <w:r>
          <w:rPr>
            <w:noProof/>
            <w:webHidden/>
          </w:rPr>
          <w:fldChar w:fldCharType="begin"/>
        </w:r>
        <w:r w:rsidR="00C65030">
          <w:rPr>
            <w:noProof/>
            <w:webHidden/>
          </w:rPr>
          <w:instrText xml:space="preserve"> PAGEREF _Toc247205759 \h </w:instrText>
        </w:r>
        <w:r>
          <w:rPr>
            <w:noProof/>
            <w:webHidden/>
          </w:rPr>
        </w:r>
        <w:r>
          <w:rPr>
            <w:noProof/>
            <w:webHidden/>
          </w:rPr>
          <w:fldChar w:fldCharType="separate"/>
        </w:r>
        <w:r w:rsidR="00F65BCF">
          <w:rPr>
            <w:noProof/>
            <w:webHidden/>
          </w:rPr>
          <w:t>124</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60" w:history="1">
        <w:r w:rsidR="00C65030" w:rsidRPr="00684DF0">
          <w:rPr>
            <w:rStyle w:val="Hyperlink"/>
            <w:noProof/>
          </w:rPr>
          <w:t>Polymorphism</w:t>
        </w:r>
        <w:r w:rsidR="00C65030">
          <w:rPr>
            <w:noProof/>
            <w:webHidden/>
          </w:rPr>
          <w:tab/>
        </w:r>
        <w:r>
          <w:rPr>
            <w:noProof/>
            <w:webHidden/>
          </w:rPr>
          <w:fldChar w:fldCharType="begin"/>
        </w:r>
        <w:r w:rsidR="00C65030">
          <w:rPr>
            <w:noProof/>
            <w:webHidden/>
          </w:rPr>
          <w:instrText xml:space="preserve"> PAGEREF _Toc247205760 \h </w:instrText>
        </w:r>
        <w:r>
          <w:rPr>
            <w:noProof/>
            <w:webHidden/>
          </w:rPr>
        </w:r>
        <w:r>
          <w:rPr>
            <w:noProof/>
            <w:webHidden/>
          </w:rPr>
          <w:fldChar w:fldCharType="separate"/>
        </w:r>
        <w:r w:rsidR="00F65BCF">
          <w:rPr>
            <w:noProof/>
            <w:webHidden/>
          </w:rPr>
          <w:t>125</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61" w:history="1">
        <w:r w:rsidR="00C65030" w:rsidRPr="00684DF0">
          <w:rPr>
            <w:rStyle w:val="Hyperlink"/>
            <w:noProof/>
          </w:rPr>
          <w:t>Abstract Methods &amp; Classes</w:t>
        </w:r>
        <w:r w:rsidR="00C65030">
          <w:rPr>
            <w:noProof/>
            <w:webHidden/>
          </w:rPr>
          <w:tab/>
        </w:r>
        <w:r>
          <w:rPr>
            <w:noProof/>
            <w:webHidden/>
          </w:rPr>
          <w:fldChar w:fldCharType="begin"/>
        </w:r>
        <w:r w:rsidR="00C65030">
          <w:rPr>
            <w:noProof/>
            <w:webHidden/>
          </w:rPr>
          <w:instrText xml:space="preserve"> PAGEREF _Toc247205761 \h </w:instrText>
        </w:r>
        <w:r>
          <w:rPr>
            <w:noProof/>
            <w:webHidden/>
          </w:rPr>
        </w:r>
        <w:r>
          <w:rPr>
            <w:noProof/>
            <w:webHidden/>
          </w:rPr>
          <w:fldChar w:fldCharType="separate"/>
        </w:r>
        <w:r w:rsidR="00F65BCF">
          <w:rPr>
            <w:noProof/>
            <w:webHidden/>
          </w:rPr>
          <w:t>128</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62" w:history="1">
        <w:r w:rsidR="00C65030" w:rsidRPr="00684DF0">
          <w:rPr>
            <w:rStyle w:val="Hyperlink"/>
            <w:noProof/>
          </w:rPr>
          <w:t>UML once More!!</w:t>
        </w:r>
        <w:r w:rsidR="00C65030">
          <w:rPr>
            <w:noProof/>
            <w:webHidden/>
          </w:rPr>
          <w:tab/>
        </w:r>
        <w:r>
          <w:rPr>
            <w:noProof/>
            <w:webHidden/>
          </w:rPr>
          <w:fldChar w:fldCharType="begin"/>
        </w:r>
        <w:r w:rsidR="00C65030">
          <w:rPr>
            <w:noProof/>
            <w:webHidden/>
          </w:rPr>
          <w:instrText xml:space="preserve"> PAGEREF _Toc247205762 \h </w:instrText>
        </w:r>
        <w:r>
          <w:rPr>
            <w:noProof/>
            <w:webHidden/>
          </w:rPr>
        </w:r>
        <w:r>
          <w:rPr>
            <w:noProof/>
            <w:webHidden/>
          </w:rPr>
          <w:fldChar w:fldCharType="separate"/>
        </w:r>
        <w:r w:rsidR="00F65BCF">
          <w:rPr>
            <w:noProof/>
            <w:webHidden/>
          </w:rPr>
          <w:t>129</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63" w:history="1">
        <w:r w:rsidR="00C65030" w:rsidRPr="00684DF0">
          <w:rPr>
            <w:rStyle w:val="Hyperlink"/>
            <w:noProof/>
          </w:rPr>
          <w:t>Multiple Class Interactions</w:t>
        </w:r>
        <w:r w:rsidR="00C65030">
          <w:rPr>
            <w:noProof/>
            <w:webHidden/>
          </w:rPr>
          <w:tab/>
        </w:r>
        <w:r>
          <w:rPr>
            <w:noProof/>
            <w:webHidden/>
          </w:rPr>
          <w:fldChar w:fldCharType="begin"/>
        </w:r>
        <w:r w:rsidR="00C65030">
          <w:rPr>
            <w:noProof/>
            <w:webHidden/>
          </w:rPr>
          <w:instrText xml:space="preserve"> PAGEREF _Toc247205763 \h </w:instrText>
        </w:r>
        <w:r>
          <w:rPr>
            <w:noProof/>
            <w:webHidden/>
          </w:rPr>
        </w:r>
        <w:r>
          <w:rPr>
            <w:noProof/>
            <w:webHidden/>
          </w:rPr>
          <w:fldChar w:fldCharType="separate"/>
        </w:r>
        <w:r w:rsidR="00F65BCF">
          <w:rPr>
            <w:noProof/>
            <w:webHidden/>
          </w:rPr>
          <w:t>130</w:t>
        </w:r>
        <w:r>
          <w:rPr>
            <w:noProof/>
            <w:webHidden/>
          </w:rPr>
          <w:fldChar w:fldCharType="end"/>
        </w:r>
      </w:hyperlink>
    </w:p>
    <w:p w:rsidR="00C65030" w:rsidRDefault="0073069D">
      <w:pPr>
        <w:pStyle w:val="TOC2"/>
        <w:rPr>
          <w:rFonts w:eastAsiaTheme="minorEastAsia" w:cstheme="minorBidi"/>
          <w:smallCaps w:val="0"/>
          <w:noProof/>
          <w:sz w:val="22"/>
          <w:szCs w:val="22"/>
          <w:lang w:val="en-CA" w:eastAsia="en-CA" w:bidi="ar-SA"/>
        </w:rPr>
      </w:pPr>
      <w:hyperlink w:anchor="_Toc247205764" w:history="1">
        <w:r w:rsidR="00C65030" w:rsidRPr="00684DF0">
          <w:rPr>
            <w:rStyle w:val="Hyperlink"/>
            <w:noProof/>
          </w:rPr>
          <w:t>Arrays of Objects</w:t>
        </w:r>
        <w:r w:rsidR="00C65030">
          <w:rPr>
            <w:noProof/>
            <w:webHidden/>
          </w:rPr>
          <w:tab/>
        </w:r>
        <w:r>
          <w:rPr>
            <w:noProof/>
            <w:webHidden/>
          </w:rPr>
          <w:fldChar w:fldCharType="begin"/>
        </w:r>
        <w:r w:rsidR="00C65030">
          <w:rPr>
            <w:noProof/>
            <w:webHidden/>
          </w:rPr>
          <w:instrText xml:space="preserve"> PAGEREF _Toc247205764 \h </w:instrText>
        </w:r>
        <w:r>
          <w:rPr>
            <w:noProof/>
            <w:webHidden/>
          </w:rPr>
        </w:r>
        <w:r>
          <w:rPr>
            <w:noProof/>
            <w:webHidden/>
          </w:rPr>
          <w:fldChar w:fldCharType="separate"/>
        </w:r>
        <w:r w:rsidR="00F65BCF">
          <w:rPr>
            <w:noProof/>
            <w:webHidden/>
          </w:rPr>
          <w:t>130</w:t>
        </w:r>
        <w:r>
          <w:rPr>
            <w:noProof/>
            <w:webHidden/>
          </w:rPr>
          <w:fldChar w:fldCharType="end"/>
        </w:r>
      </w:hyperlink>
    </w:p>
    <w:p w:rsidR="00C65030" w:rsidRDefault="0073069D">
      <w:pPr>
        <w:pStyle w:val="TOC1"/>
        <w:tabs>
          <w:tab w:val="right" w:leader="dot" w:pos="7190"/>
        </w:tabs>
        <w:rPr>
          <w:rFonts w:eastAsiaTheme="minorEastAsia" w:cstheme="minorBidi"/>
          <w:b w:val="0"/>
          <w:bCs w:val="0"/>
          <w:caps w:val="0"/>
          <w:noProof/>
          <w:sz w:val="22"/>
          <w:szCs w:val="22"/>
          <w:lang w:val="en-CA" w:eastAsia="en-CA" w:bidi="ar-SA"/>
        </w:rPr>
      </w:pPr>
      <w:hyperlink w:anchor="_Toc247205765" w:history="1">
        <w:r w:rsidR="00C65030" w:rsidRPr="00684DF0">
          <w:rPr>
            <w:rStyle w:val="Hyperlink"/>
            <w:noProof/>
          </w:rPr>
          <w:t>Index</w:t>
        </w:r>
        <w:r w:rsidR="00C65030">
          <w:rPr>
            <w:noProof/>
            <w:webHidden/>
          </w:rPr>
          <w:tab/>
        </w:r>
        <w:r>
          <w:rPr>
            <w:noProof/>
            <w:webHidden/>
          </w:rPr>
          <w:fldChar w:fldCharType="begin"/>
        </w:r>
        <w:r w:rsidR="00C65030">
          <w:rPr>
            <w:noProof/>
            <w:webHidden/>
          </w:rPr>
          <w:instrText xml:space="preserve"> PAGEREF _Toc247205765 \h </w:instrText>
        </w:r>
        <w:r>
          <w:rPr>
            <w:noProof/>
            <w:webHidden/>
          </w:rPr>
        </w:r>
        <w:r>
          <w:rPr>
            <w:noProof/>
            <w:webHidden/>
          </w:rPr>
          <w:fldChar w:fldCharType="separate"/>
        </w:r>
        <w:r w:rsidR="00F65BCF">
          <w:rPr>
            <w:noProof/>
            <w:webHidden/>
          </w:rPr>
          <w:t>131</w:t>
        </w:r>
        <w:r>
          <w:rPr>
            <w:noProof/>
            <w:webHidden/>
          </w:rPr>
          <w:fldChar w:fldCharType="end"/>
        </w:r>
      </w:hyperlink>
    </w:p>
    <w:p w:rsidR="00E849EA" w:rsidRDefault="0073069D">
      <w:pPr>
        <w:spacing w:before="0" w:after="0" w:line="240" w:lineRule="auto"/>
        <w:jc w:val="left"/>
        <w:rPr>
          <w:rFonts w:asciiTheme="minorHAnsi" w:hAnsiTheme="minorHAnsi"/>
          <w:b/>
          <w:bCs/>
          <w:caps/>
          <w:sz w:val="20"/>
        </w:rPr>
        <w:sectPr w:rsidR="00E849EA" w:rsidSect="00E849EA">
          <w:footerReference w:type="even" r:id="rId25"/>
          <w:footerReference w:type="default" r:id="rId26"/>
          <w:pgSz w:w="12240" w:h="15840" w:code="1"/>
          <w:pgMar w:top="1080" w:right="1080" w:bottom="1080" w:left="3960" w:header="720" w:footer="720" w:gutter="0"/>
          <w:pgNumType w:fmt="lowerRoman"/>
          <w:cols w:space="720"/>
          <w:docGrid w:linePitch="272"/>
        </w:sectPr>
      </w:pPr>
      <w:r>
        <w:rPr>
          <w:rFonts w:asciiTheme="minorHAnsi" w:hAnsiTheme="minorHAnsi"/>
          <w:b/>
          <w:bCs/>
          <w:caps/>
          <w:sz w:val="20"/>
        </w:rPr>
        <w:fldChar w:fldCharType="end"/>
      </w:r>
    </w:p>
    <w:p w:rsidR="000B445A" w:rsidRDefault="000B445A" w:rsidP="000B445A">
      <w:pPr>
        <w:pStyle w:val="Heading1"/>
      </w:pPr>
      <w:r w:rsidRPr="000B445A">
        <w:lastRenderedPageBreak/>
        <w:t xml:space="preserve"> </w:t>
      </w:r>
      <w:bookmarkStart w:id="9" w:name="_Toc173858650"/>
      <w:bookmarkStart w:id="10" w:name="_Toc247205658"/>
      <w:r>
        <w:t>Table of VB Code Snippets</w:t>
      </w:r>
      <w:bookmarkEnd w:id="9"/>
      <w:bookmarkEnd w:id="10"/>
    </w:p>
    <w:p w:rsidR="000B445A" w:rsidRDefault="000B445A" w:rsidP="000B445A">
      <w:pPr>
        <w:tabs>
          <w:tab w:val="left" w:pos="720"/>
        </w:tabs>
      </w:pPr>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r w:rsidRPr="0073069D">
        <w:rPr>
          <w:rStyle w:val="Hyperlink"/>
        </w:rPr>
        <w:fldChar w:fldCharType="begin"/>
      </w:r>
      <w:r w:rsidR="00235A39" w:rsidRPr="00100107">
        <w:rPr>
          <w:rStyle w:val="Hyperlink"/>
        </w:rPr>
        <w:instrText xml:space="preserve"> TOC \h \z \c "VB Code" </w:instrText>
      </w:r>
      <w:r w:rsidRPr="0073069D">
        <w:rPr>
          <w:rStyle w:val="Hyperlink"/>
        </w:rPr>
        <w:fldChar w:fldCharType="separate"/>
      </w:r>
      <w:hyperlink w:anchor="_Toc245310443" w:history="1">
        <w:r w:rsidR="00C0243F" w:rsidRPr="000A7AC6">
          <w:rPr>
            <w:rStyle w:val="Hyperlink"/>
            <w:noProof/>
          </w:rPr>
          <w:t>VB Code 1: Declaration Statements</w:t>
        </w:r>
        <w:r w:rsidR="00C0243F">
          <w:rPr>
            <w:noProof/>
            <w:webHidden/>
          </w:rPr>
          <w:tab/>
        </w:r>
        <w:r>
          <w:rPr>
            <w:noProof/>
            <w:webHidden/>
          </w:rPr>
          <w:fldChar w:fldCharType="begin"/>
        </w:r>
        <w:r w:rsidR="00C0243F">
          <w:rPr>
            <w:noProof/>
            <w:webHidden/>
          </w:rPr>
          <w:instrText xml:space="preserve"> PAGEREF _Toc245310443 \h </w:instrText>
        </w:r>
        <w:r>
          <w:rPr>
            <w:noProof/>
            <w:webHidden/>
          </w:rPr>
        </w:r>
        <w:r>
          <w:rPr>
            <w:noProof/>
            <w:webHidden/>
          </w:rPr>
          <w:fldChar w:fldCharType="separate"/>
        </w:r>
        <w:r w:rsidR="00F65BCF">
          <w:rPr>
            <w:noProof/>
            <w:webHidden/>
          </w:rPr>
          <w:t>23</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w:anchor="_Toc245310444" w:history="1">
        <w:r w:rsidR="00C0243F" w:rsidRPr="000A7AC6">
          <w:rPr>
            <w:rStyle w:val="Hyperlink"/>
            <w:noProof/>
          </w:rPr>
          <w:t>VB Code 2: Assignment Statements</w:t>
        </w:r>
        <w:r w:rsidR="00C0243F">
          <w:rPr>
            <w:noProof/>
            <w:webHidden/>
          </w:rPr>
          <w:tab/>
        </w:r>
        <w:r>
          <w:rPr>
            <w:noProof/>
            <w:webHidden/>
          </w:rPr>
          <w:fldChar w:fldCharType="begin"/>
        </w:r>
        <w:r w:rsidR="00C0243F">
          <w:rPr>
            <w:noProof/>
            <w:webHidden/>
          </w:rPr>
          <w:instrText xml:space="preserve"> PAGEREF _Toc245310444 \h </w:instrText>
        </w:r>
        <w:r>
          <w:rPr>
            <w:noProof/>
            <w:webHidden/>
          </w:rPr>
        </w:r>
        <w:r>
          <w:rPr>
            <w:noProof/>
            <w:webHidden/>
          </w:rPr>
          <w:fldChar w:fldCharType="separate"/>
        </w:r>
        <w:r w:rsidR="00F65BCF">
          <w:rPr>
            <w:noProof/>
            <w:webHidden/>
          </w:rPr>
          <w:t>24</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w:anchor="_Toc245310445" w:history="1">
        <w:r w:rsidR="00C0243F" w:rsidRPr="000A7AC6">
          <w:rPr>
            <w:rStyle w:val="Hyperlink"/>
            <w:noProof/>
          </w:rPr>
          <w:t>VB Code 3: Constant Declaration</w:t>
        </w:r>
        <w:r w:rsidR="00C0243F">
          <w:rPr>
            <w:noProof/>
            <w:webHidden/>
          </w:rPr>
          <w:tab/>
        </w:r>
        <w:r>
          <w:rPr>
            <w:noProof/>
            <w:webHidden/>
          </w:rPr>
          <w:fldChar w:fldCharType="begin"/>
        </w:r>
        <w:r w:rsidR="00C0243F">
          <w:rPr>
            <w:noProof/>
            <w:webHidden/>
          </w:rPr>
          <w:instrText xml:space="preserve"> PAGEREF _Toc245310445 \h </w:instrText>
        </w:r>
        <w:r>
          <w:rPr>
            <w:noProof/>
            <w:webHidden/>
          </w:rPr>
        </w:r>
        <w:r>
          <w:rPr>
            <w:noProof/>
            <w:webHidden/>
          </w:rPr>
          <w:fldChar w:fldCharType="separate"/>
        </w:r>
        <w:r w:rsidR="00F65BCF">
          <w:rPr>
            <w:noProof/>
            <w:webHidden/>
          </w:rPr>
          <w:t>26</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27" w:anchor="_Toc245310446" w:history="1">
        <w:r w:rsidR="00C0243F" w:rsidRPr="000A7AC6">
          <w:rPr>
            <w:rStyle w:val="Hyperlink"/>
            <w:noProof/>
          </w:rPr>
          <w:t>VB Code 4: Tax Problem Solution</w:t>
        </w:r>
        <w:r w:rsidR="00C0243F">
          <w:rPr>
            <w:noProof/>
            <w:webHidden/>
          </w:rPr>
          <w:tab/>
        </w:r>
        <w:r>
          <w:rPr>
            <w:noProof/>
            <w:webHidden/>
          </w:rPr>
          <w:fldChar w:fldCharType="begin"/>
        </w:r>
        <w:r w:rsidR="00C0243F">
          <w:rPr>
            <w:noProof/>
            <w:webHidden/>
          </w:rPr>
          <w:instrText xml:space="preserve"> PAGEREF _Toc245310446 \h </w:instrText>
        </w:r>
        <w:r>
          <w:rPr>
            <w:noProof/>
            <w:webHidden/>
          </w:rPr>
        </w:r>
        <w:r>
          <w:rPr>
            <w:noProof/>
            <w:webHidden/>
          </w:rPr>
          <w:fldChar w:fldCharType="separate"/>
        </w:r>
        <w:r w:rsidR="00F65BCF">
          <w:rPr>
            <w:noProof/>
            <w:webHidden/>
          </w:rPr>
          <w:t>30</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28" w:anchor="_Toc245310447" w:history="1">
        <w:r w:rsidR="00C0243F" w:rsidRPr="000A7AC6">
          <w:rPr>
            <w:rStyle w:val="Hyperlink"/>
            <w:noProof/>
          </w:rPr>
          <w:t>VB Code 5: VB Example Comment Section</w:t>
        </w:r>
        <w:r w:rsidR="00C0243F">
          <w:rPr>
            <w:noProof/>
            <w:webHidden/>
          </w:rPr>
          <w:tab/>
        </w:r>
        <w:r>
          <w:rPr>
            <w:noProof/>
            <w:webHidden/>
          </w:rPr>
          <w:fldChar w:fldCharType="begin"/>
        </w:r>
        <w:r w:rsidR="00C0243F">
          <w:rPr>
            <w:noProof/>
            <w:webHidden/>
          </w:rPr>
          <w:instrText xml:space="preserve"> PAGEREF _Toc245310447 \h </w:instrText>
        </w:r>
        <w:r>
          <w:rPr>
            <w:noProof/>
            <w:webHidden/>
          </w:rPr>
        </w:r>
        <w:r>
          <w:rPr>
            <w:noProof/>
            <w:webHidden/>
          </w:rPr>
          <w:fldChar w:fldCharType="separate"/>
        </w:r>
        <w:r w:rsidR="00F65BCF">
          <w:rPr>
            <w:noProof/>
            <w:webHidden/>
          </w:rPr>
          <w:t>33</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29" w:anchor="_Toc245310448" w:history="1">
        <w:r w:rsidR="00C0243F" w:rsidRPr="000A7AC6">
          <w:rPr>
            <w:rStyle w:val="Hyperlink"/>
            <w:noProof/>
          </w:rPr>
          <w:t>VB Code 6: If...Then Statement in VB</w:t>
        </w:r>
        <w:r w:rsidR="00C0243F">
          <w:rPr>
            <w:noProof/>
            <w:webHidden/>
          </w:rPr>
          <w:tab/>
        </w:r>
        <w:r>
          <w:rPr>
            <w:noProof/>
            <w:webHidden/>
          </w:rPr>
          <w:fldChar w:fldCharType="begin"/>
        </w:r>
        <w:r w:rsidR="00C0243F">
          <w:rPr>
            <w:noProof/>
            <w:webHidden/>
          </w:rPr>
          <w:instrText xml:space="preserve"> PAGEREF _Toc245310448 \h </w:instrText>
        </w:r>
        <w:r>
          <w:rPr>
            <w:noProof/>
            <w:webHidden/>
          </w:rPr>
        </w:r>
        <w:r>
          <w:rPr>
            <w:noProof/>
            <w:webHidden/>
          </w:rPr>
          <w:fldChar w:fldCharType="separate"/>
        </w:r>
        <w:r w:rsidR="00F65BCF">
          <w:rPr>
            <w:noProof/>
            <w:webHidden/>
          </w:rPr>
          <w:t>35</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30" w:anchor="_Toc245310449" w:history="1">
        <w:r w:rsidR="00C0243F" w:rsidRPr="000A7AC6">
          <w:rPr>
            <w:rStyle w:val="Hyperlink"/>
            <w:noProof/>
          </w:rPr>
          <w:t>VB Code 7: If...Then...Else Statement in VB</w:t>
        </w:r>
        <w:r w:rsidR="00C0243F">
          <w:rPr>
            <w:noProof/>
            <w:webHidden/>
          </w:rPr>
          <w:tab/>
        </w:r>
        <w:r>
          <w:rPr>
            <w:noProof/>
            <w:webHidden/>
          </w:rPr>
          <w:fldChar w:fldCharType="begin"/>
        </w:r>
        <w:r w:rsidR="00C0243F">
          <w:rPr>
            <w:noProof/>
            <w:webHidden/>
          </w:rPr>
          <w:instrText xml:space="preserve"> PAGEREF _Toc245310449 \h </w:instrText>
        </w:r>
        <w:r>
          <w:rPr>
            <w:noProof/>
            <w:webHidden/>
          </w:rPr>
        </w:r>
        <w:r>
          <w:rPr>
            <w:noProof/>
            <w:webHidden/>
          </w:rPr>
          <w:fldChar w:fldCharType="separate"/>
        </w:r>
        <w:r w:rsidR="00F65BCF">
          <w:rPr>
            <w:noProof/>
            <w:webHidden/>
          </w:rPr>
          <w:t>37</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31" w:anchor="_Toc245310450" w:history="1">
        <w:r w:rsidR="00C0243F" w:rsidRPr="000A7AC6">
          <w:rPr>
            <w:rStyle w:val="Hyperlink"/>
            <w:noProof/>
          </w:rPr>
          <w:t>VB Code 8: If...Then...ElseIf...Else Statement in VB</w:t>
        </w:r>
        <w:r w:rsidR="00C0243F">
          <w:rPr>
            <w:noProof/>
            <w:webHidden/>
          </w:rPr>
          <w:tab/>
        </w:r>
        <w:r>
          <w:rPr>
            <w:noProof/>
            <w:webHidden/>
          </w:rPr>
          <w:fldChar w:fldCharType="begin"/>
        </w:r>
        <w:r w:rsidR="00C0243F">
          <w:rPr>
            <w:noProof/>
            <w:webHidden/>
          </w:rPr>
          <w:instrText xml:space="preserve"> PAGEREF _Toc245310450 \h </w:instrText>
        </w:r>
        <w:r>
          <w:rPr>
            <w:noProof/>
            <w:webHidden/>
          </w:rPr>
        </w:r>
        <w:r>
          <w:rPr>
            <w:noProof/>
            <w:webHidden/>
          </w:rPr>
          <w:fldChar w:fldCharType="separate"/>
        </w:r>
        <w:r w:rsidR="00F65BCF">
          <w:rPr>
            <w:noProof/>
            <w:webHidden/>
          </w:rPr>
          <w:t>39</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32" w:anchor="_Toc245310451" w:history="1">
        <w:r w:rsidR="00C0243F" w:rsidRPr="000A7AC6">
          <w:rPr>
            <w:rStyle w:val="Hyperlink"/>
            <w:noProof/>
          </w:rPr>
          <w:t>VB Code 9: Compound Boolean Expression in VB</w:t>
        </w:r>
        <w:r w:rsidR="00C0243F">
          <w:rPr>
            <w:noProof/>
            <w:webHidden/>
          </w:rPr>
          <w:tab/>
        </w:r>
        <w:r>
          <w:rPr>
            <w:noProof/>
            <w:webHidden/>
          </w:rPr>
          <w:fldChar w:fldCharType="begin"/>
        </w:r>
        <w:r w:rsidR="00C0243F">
          <w:rPr>
            <w:noProof/>
            <w:webHidden/>
          </w:rPr>
          <w:instrText xml:space="preserve"> PAGEREF _Toc245310451 \h </w:instrText>
        </w:r>
        <w:r>
          <w:rPr>
            <w:noProof/>
            <w:webHidden/>
          </w:rPr>
        </w:r>
        <w:r>
          <w:rPr>
            <w:noProof/>
            <w:webHidden/>
          </w:rPr>
          <w:fldChar w:fldCharType="separate"/>
        </w:r>
        <w:r w:rsidR="00F65BCF">
          <w:rPr>
            <w:noProof/>
            <w:webHidden/>
          </w:rPr>
          <w:t>42</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33" w:anchor="_Toc245310452" w:history="1">
        <w:r w:rsidR="00C0243F" w:rsidRPr="000A7AC6">
          <w:rPr>
            <w:rStyle w:val="Hyperlink"/>
            <w:noProof/>
          </w:rPr>
          <w:t>VB Code 10: NOT Logical Operator in VB</w:t>
        </w:r>
        <w:r w:rsidR="00C0243F">
          <w:rPr>
            <w:noProof/>
            <w:webHidden/>
          </w:rPr>
          <w:tab/>
        </w:r>
        <w:r>
          <w:rPr>
            <w:noProof/>
            <w:webHidden/>
          </w:rPr>
          <w:fldChar w:fldCharType="begin"/>
        </w:r>
        <w:r w:rsidR="00C0243F">
          <w:rPr>
            <w:noProof/>
            <w:webHidden/>
          </w:rPr>
          <w:instrText xml:space="preserve"> PAGEREF _Toc245310452 \h </w:instrText>
        </w:r>
        <w:r>
          <w:rPr>
            <w:noProof/>
            <w:webHidden/>
          </w:rPr>
        </w:r>
        <w:r>
          <w:rPr>
            <w:noProof/>
            <w:webHidden/>
          </w:rPr>
          <w:fldChar w:fldCharType="separate"/>
        </w:r>
        <w:r w:rsidR="00F65BCF">
          <w:rPr>
            <w:noProof/>
            <w:webHidden/>
          </w:rPr>
          <w:t>43</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34" w:anchor="_Toc245310453" w:history="1">
        <w:r w:rsidR="00C0243F" w:rsidRPr="000A7AC6">
          <w:rPr>
            <w:rStyle w:val="Hyperlink"/>
            <w:noProof/>
          </w:rPr>
          <w:t>VB Code 11: Nested If Statement in VB</w:t>
        </w:r>
        <w:r w:rsidR="00C0243F">
          <w:rPr>
            <w:noProof/>
            <w:webHidden/>
          </w:rPr>
          <w:tab/>
        </w:r>
        <w:r>
          <w:rPr>
            <w:noProof/>
            <w:webHidden/>
          </w:rPr>
          <w:fldChar w:fldCharType="begin"/>
        </w:r>
        <w:r w:rsidR="00C0243F">
          <w:rPr>
            <w:noProof/>
            <w:webHidden/>
          </w:rPr>
          <w:instrText xml:space="preserve"> PAGEREF _Toc245310453 \h </w:instrText>
        </w:r>
        <w:r>
          <w:rPr>
            <w:noProof/>
            <w:webHidden/>
          </w:rPr>
        </w:r>
        <w:r>
          <w:rPr>
            <w:noProof/>
            <w:webHidden/>
          </w:rPr>
          <w:fldChar w:fldCharType="separate"/>
        </w:r>
        <w:r w:rsidR="00F65BCF">
          <w:rPr>
            <w:noProof/>
            <w:webHidden/>
          </w:rPr>
          <w:t>45</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35" w:anchor="_Toc245310454" w:history="1">
        <w:r w:rsidR="00C0243F" w:rsidRPr="000A7AC6">
          <w:rPr>
            <w:rStyle w:val="Hyperlink"/>
            <w:noProof/>
          </w:rPr>
          <w:t>VB Code 12: Select Case  in VB</w:t>
        </w:r>
        <w:r w:rsidR="00C0243F">
          <w:rPr>
            <w:noProof/>
            <w:webHidden/>
          </w:rPr>
          <w:tab/>
        </w:r>
        <w:r>
          <w:rPr>
            <w:noProof/>
            <w:webHidden/>
          </w:rPr>
          <w:fldChar w:fldCharType="begin"/>
        </w:r>
        <w:r w:rsidR="00C0243F">
          <w:rPr>
            <w:noProof/>
            <w:webHidden/>
          </w:rPr>
          <w:instrText xml:space="preserve"> PAGEREF _Toc245310454 \h </w:instrText>
        </w:r>
        <w:r>
          <w:rPr>
            <w:noProof/>
            <w:webHidden/>
          </w:rPr>
        </w:r>
        <w:r>
          <w:rPr>
            <w:noProof/>
            <w:webHidden/>
          </w:rPr>
          <w:fldChar w:fldCharType="separate"/>
        </w:r>
        <w:r w:rsidR="00F65BCF">
          <w:rPr>
            <w:noProof/>
            <w:webHidden/>
          </w:rPr>
          <w:t>46</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36" w:anchor="_Toc245310455" w:history="1">
        <w:r w:rsidR="00C0243F" w:rsidRPr="000A7AC6">
          <w:rPr>
            <w:rStyle w:val="Hyperlink"/>
            <w:noProof/>
          </w:rPr>
          <w:t>VB Code 13: Do...Loop While example in VB</w:t>
        </w:r>
        <w:r w:rsidR="00C0243F">
          <w:rPr>
            <w:noProof/>
            <w:webHidden/>
          </w:rPr>
          <w:tab/>
        </w:r>
        <w:r>
          <w:rPr>
            <w:noProof/>
            <w:webHidden/>
          </w:rPr>
          <w:fldChar w:fldCharType="begin"/>
        </w:r>
        <w:r w:rsidR="00C0243F">
          <w:rPr>
            <w:noProof/>
            <w:webHidden/>
          </w:rPr>
          <w:instrText xml:space="preserve"> PAGEREF _Toc245310455 \h </w:instrText>
        </w:r>
        <w:r>
          <w:rPr>
            <w:noProof/>
            <w:webHidden/>
          </w:rPr>
        </w:r>
        <w:r>
          <w:rPr>
            <w:noProof/>
            <w:webHidden/>
          </w:rPr>
          <w:fldChar w:fldCharType="separate"/>
        </w:r>
        <w:r w:rsidR="00F65BCF">
          <w:rPr>
            <w:noProof/>
            <w:webHidden/>
          </w:rPr>
          <w:t>49</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37" w:anchor="_Toc245310456" w:history="1">
        <w:r w:rsidR="00C0243F" w:rsidRPr="000A7AC6">
          <w:rPr>
            <w:rStyle w:val="Hyperlink"/>
            <w:noProof/>
          </w:rPr>
          <w:t>VB Code 14: Do While ... Loop example in VB</w:t>
        </w:r>
        <w:r w:rsidR="00C0243F">
          <w:rPr>
            <w:noProof/>
            <w:webHidden/>
          </w:rPr>
          <w:tab/>
        </w:r>
        <w:r>
          <w:rPr>
            <w:noProof/>
            <w:webHidden/>
          </w:rPr>
          <w:fldChar w:fldCharType="begin"/>
        </w:r>
        <w:r w:rsidR="00C0243F">
          <w:rPr>
            <w:noProof/>
            <w:webHidden/>
          </w:rPr>
          <w:instrText xml:space="preserve"> PAGEREF _Toc245310456 \h </w:instrText>
        </w:r>
        <w:r>
          <w:rPr>
            <w:noProof/>
            <w:webHidden/>
          </w:rPr>
        </w:r>
        <w:r>
          <w:rPr>
            <w:noProof/>
            <w:webHidden/>
          </w:rPr>
          <w:fldChar w:fldCharType="separate"/>
        </w:r>
        <w:r w:rsidR="00F65BCF">
          <w:rPr>
            <w:noProof/>
            <w:webHidden/>
          </w:rPr>
          <w:t>50</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38" w:anchor="_Toc245310457" w:history="1">
        <w:r w:rsidR="00C0243F" w:rsidRPr="000A7AC6">
          <w:rPr>
            <w:rStyle w:val="Hyperlink"/>
            <w:noProof/>
          </w:rPr>
          <w:t>VB Code 14: Creating a procedure in VB</w:t>
        </w:r>
        <w:r w:rsidR="00C0243F">
          <w:rPr>
            <w:noProof/>
            <w:webHidden/>
          </w:rPr>
          <w:tab/>
        </w:r>
        <w:r>
          <w:rPr>
            <w:noProof/>
            <w:webHidden/>
          </w:rPr>
          <w:fldChar w:fldCharType="begin"/>
        </w:r>
        <w:r w:rsidR="00C0243F">
          <w:rPr>
            <w:noProof/>
            <w:webHidden/>
          </w:rPr>
          <w:instrText xml:space="preserve"> PAGEREF _Toc245310457 \h </w:instrText>
        </w:r>
        <w:r>
          <w:rPr>
            <w:noProof/>
            <w:webHidden/>
          </w:rPr>
        </w:r>
        <w:r>
          <w:rPr>
            <w:noProof/>
            <w:webHidden/>
          </w:rPr>
          <w:fldChar w:fldCharType="separate"/>
        </w:r>
        <w:r w:rsidR="00F65BCF">
          <w:rPr>
            <w:noProof/>
            <w:webHidden/>
          </w:rPr>
          <w:t>61</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39" w:anchor="_Toc245310458" w:history="1">
        <w:r w:rsidR="00C0243F" w:rsidRPr="000A7AC6">
          <w:rPr>
            <w:rStyle w:val="Hyperlink"/>
            <w:noProof/>
          </w:rPr>
          <w:t>VB Code 15: Calling a procedure in VB</w:t>
        </w:r>
        <w:r w:rsidR="00C0243F">
          <w:rPr>
            <w:noProof/>
            <w:webHidden/>
          </w:rPr>
          <w:tab/>
        </w:r>
        <w:r>
          <w:rPr>
            <w:noProof/>
            <w:webHidden/>
          </w:rPr>
          <w:fldChar w:fldCharType="begin"/>
        </w:r>
        <w:r w:rsidR="00C0243F">
          <w:rPr>
            <w:noProof/>
            <w:webHidden/>
          </w:rPr>
          <w:instrText xml:space="preserve"> PAGEREF _Toc245310458 \h </w:instrText>
        </w:r>
        <w:r>
          <w:rPr>
            <w:noProof/>
            <w:webHidden/>
          </w:rPr>
        </w:r>
        <w:r>
          <w:rPr>
            <w:noProof/>
            <w:webHidden/>
          </w:rPr>
          <w:fldChar w:fldCharType="separate"/>
        </w:r>
        <w:r w:rsidR="00F65BCF">
          <w:rPr>
            <w:noProof/>
            <w:webHidden/>
          </w:rPr>
          <w:t>62</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40" w:anchor="_Toc245310459" w:history="1">
        <w:r w:rsidR="00C0243F" w:rsidRPr="000A7AC6">
          <w:rPr>
            <w:rStyle w:val="Hyperlink"/>
            <w:noProof/>
          </w:rPr>
          <w:t>VB Code 16: Calling a procedure with parameters in VB</w:t>
        </w:r>
        <w:r w:rsidR="00C0243F">
          <w:rPr>
            <w:noProof/>
            <w:webHidden/>
          </w:rPr>
          <w:tab/>
        </w:r>
        <w:r>
          <w:rPr>
            <w:noProof/>
            <w:webHidden/>
          </w:rPr>
          <w:fldChar w:fldCharType="begin"/>
        </w:r>
        <w:r w:rsidR="00C0243F">
          <w:rPr>
            <w:noProof/>
            <w:webHidden/>
          </w:rPr>
          <w:instrText xml:space="preserve"> PAGEREF _Toc245310459 \h </w:instrText>
        </w:r>
        <w:r>
          <w:rPr>
            <w:noProof/>
            <w:webHidden/>
          </w:rPr>
        </w:r>
        <w:r>
          <w:rPr>
            <w:noProof/>
            <w:webHidden/>
          </w:rPr>
          <w:fldChar w:fldCharType="separate"/>
        </w:r>
        <w:r w:rsidR="00F65BCF">
          <w:rPr>
            <w:noProof/>
            <w:webHidden/>
          </w:rPr>
          <w:t>63</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41" w:anchor="_Toc245310460" w:history="1">
        <w:r w:rsidR="00C0243F" w:rsidRPr="000A7AC6">
          <w:rPr>
            <w:rStyle w:val="Hyperlink"/>
            <w:noProof/>
          </w:rPr>
          <w:t>VB Code 17: Passing parameters in VB</w:t>
        </w:r>
        <w:r w:rsidR="00C0243F">
          <w:rPr>
            <w:noProof/>
            <w:webHidden/>
          </w:rPr>
          <w:tab/>
        </w:r>
        <w:r>
          <w:rPr>
            <w:noProof/>
            <w:webHidden/>
          </w:rPr>
          <w:fldChar w:fldCharType="begin"/>
        </w:r>
        <w:r w:rsidR="00C0243F">
          <w:rPr>
            <w:noProof/>
            <w:webHidden/>
          </w:rPr>
          <w:instrText xml:space="preserve"> PAGEREF _Toc245310460 \h </w:instrText>
        </w:r>
        <w:r>
          <w:rPr>
            <w:noProof/>
            <w:webHidden/>
          </w:rPr>
        </w:r>
        <w:r>
          <w:rPr>
            <w:noProof/>
            <w:webHidden/>
          </w:rPr>
          <w:fldChar w:fldCharType="separate"/>
        </w:r>
        <w:r w:rsidR="00F65BCF">
          <w:rPr>
            <w:noProof/>
            <w:webHidden/>
          </w:rPr>
          <w:t>63</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42" w:anchor="_Toc245310461" w:history="1">
        <w:r w:rsidR="00C0243F" w:rsidRPr="000A7AC6">
          <w:rPr>
            <w:rStyle w:val="Hyperlink"/>
            <w:noProof/>
          </w:rPr>
          <w:t>VB Code 18: Passing parameters By Reference in VB</w:t>
        </w:r>
        <w:r w:rsidR="00C0243F">
          <w:rPr>
            <w:noProof/>
            <w:webHidden/>
          </w:rPr>
          <w:tab/>
        </w:r>
        <w:r>
          <w:rPr>
            <w:noProof/>
            <w:webHidden/>
          </w:rPr>
          <w:fldChar w:fldCharType="begin"/>
        </w:r>
        <w:r w:rsidR="00C0243F">
          <w:rPr>
            <w:noProof/>
            <w:webHidden/>
          </w:rPr>
          <w:instrText xml:space="preserve"> PAGEREF _Toc245310461 \h </w:instrText>
        </w:r>
        <w:r>
          <w:rPr>
            <w:noProof/>
            <w:webHidden/>
          </w:rPr>
        </w:r>
        <w:r>
          <w:rPr>
            <w:noProof/>
            <w:webHidden/>
          </w:rPr>
          <w:fldChar w:fldCharType="separate"/>
        </w:r>
        <w:r w:rsidR="00F65BCF">
          <w:rPr>
            <w:noProof/>
            <w:webHidden/>
          </w:rPr>
          <w:t>64</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43" w:anchor="_Toc245310462" w:history="1">
        <w:r w:rsidR="00C0243F" w:rsidRPr="000A7AC6">
          <w:rPr>
            <w:rStyle w:val="Hyperlink"/>
            <w:noProof/>
          </w:rPr>
          <w:t>VB Code 19: Call a procedure with passing By Reference in VB</w:t>
        </w:r>
        <w:r w:rsidR="00C0243F">
          <w:rPr>
            <w:noProof/>
            <w:webHidden/>
          </w:rPr>
          <w:tab/>
        </w:r>
        <w:r>
          <w:rPr>
            <w:noProof/>
            <w:webHidden/>
          </w:rPr>
          <w:fldChar w:fldCharType="begin"/>
        </w:r>
        <w:r w:rsidR="00C0243F">
          <w:rPr>
            <w:noProof/>
            <w:webHidden/>
          </w:rPr>
          <w:instrText xml:space="preserve"> PAGEREF _Toc245310462 \h </w:instrText>
        </w:r>
        <w:r>
          <w:rPr>
            <w:noProof/>
            <w:webHidden/>
          </w:rPr>
        </w:r>
        <w:r>
          <w:rPr>
            <w:noProof/>
            <w:webHidden/>
          </w:rPr>
          <w:fldChar w:fldCharType="separate"/>
        </w:r>
        <w:r w:rsidR="00F65BCF">
          <w:rPr>
            <w:noProof/>
            <w:webHidden/>
          </w:rPr>
          <w:t>65</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44" w:anchor="_Toc245310463" w:history="1">
        <w:r w:rsidR="00C0243F" w:rsidRPr="000A7AC6">
          <w:rPr>
            <w:rStyle w:val="Hyperlink"/>
            <w:noProof/>
          </w:rPr>
          <w:t>VB Code 20: Optional parameters in VB</w:t>
        </w:r>
        <w:r w:rsidR="00C0243F">
          <w:rPr>
            <w:noProof/>
            <w:webHidden/>
          </w:rPr>
          <w:tab/>
        </w:r>
        <w:r>
          <w:rPr>
            <w:noProof/>
            <w:webHidden/>
          </w:rPr>
          <w:fldChar w:fldCharType="begin"/>
        </w:r>
        <w:r w:rsidR="00C0243F">
          <w:rPr>
            <w:noProof/>
            <w:webHidden/>
          </w:rPr>
          <w:instrText xml:space="preserve"> PAGEREF _Toc245310463 \h </w:instrText>
        </w:r>
        <w:r>
          <w:rPr>
            <w:noProof/>
            <w:webHidden/>
          </w:rPr>
        </w:r>
        <w:r>
          <w:rPr>
            <w:noProof/>
            <w:webHidden/>
          </w:rPr>
          <w:fldChar w:fldCharType="separate"/>
        </w:r>
        <w:r w:rsidR="00F65BCF">
          <w:rPr>
            <w:noProof/>
            <w:webHidden/>
          </w:rPr>
          <w:t>66</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45" w:anchor="_Toc245310464" w:history="1">
        <w:r w:rsidR="00C0243F" w:rsidRPr="000A7AC6">
          <w:rPr>
            <w:rStyle w:val="Hyperlink"/>
            <w:noProof/>
          </w:rPr>
          <w:t>VB Code 21: Function declaration in VB</w:t>
        </w:r>
        <w:r w:rsidR="00C0243F">
          <w:rPr>
            <w:noProof/>
            <w:webHidden/>
          </w:rPr>
          <w:tab/>
        </w:r>
        <w:r>
          <w:rPr>
            <w:noProof/>
            <w:webHidden/>
          </w:rPr>
          <w:fldChar w:fldCharType="begin"/>
        </w:r>
        <w:r w:rsidR="00C0243F">
          <w:rPr>
            <w:noProof/>
            <w:webHidden/>
          </w:rPr>
          <w:instrText xml:space="preserve"> PAGEREF _Toc245310464 \h </w:instrText>
        </w:r>
        <w:r>
          <w:rPr>
            <w:noProof/>
            <w:webHidden/>
          </w:rPr>
        </w:r>
        <w:r>
          <w:rPr>
            <w:noProof/>
            <w:webHidden/>
          </w:rPr>
          <w:fldChar w:fldCharType="separate"/>
        </w:r>
        <w:r w:rsidR="00F65BCF">
          <w:rPr>
            <w:noProof/>
            <w:webHidden/>
          </w:rPr>
          <w:t>69</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46" w:anchor="_Toc245310465" w:history="1">
        <w:r w:rsidR="00C0243F" w:rsidRPr="000A7AC6">
          <w:rPr>
            <w:rStyle w:val="Hyperlink"/>
            <w:noProof/>
          </w:rPr>
          <w:t>VB Code 22: Function declaration in VB</w:t>
        </w:r>
        <w:r w:rsidR="00C0243F">
          <w:rPr>
            <w:noProof/>
            <w:webHidden/>
          </w:rPr>
          <w:tab/>
        </w:r>
        <w:r>
          <w:rPr>
            <w:noProof/>
            <w:webHidden/>
          </w:rPr>
          <w:fldChar w:fldCharType="begin"/>
        </w:r>
        <w:r w:rsidR="00C0243F">
          <w:rPr>
            <w:noProof/>
            <w:webHidden/>
          </w:rPr>
          <w:instrText xml:space="preserve"> PAGEREF _Toc245310465 \h </w:instrText>
        </w:r>
        <w:r>
          <w:rPr>
            <w:noProof/>
            <w:webHidden/>
          </w:rPr>
        </w:r>
        <w:r>
          <w:rPr>
            <w:noProof/>
            <w:webHidden/>
          </w:rPr>
          <w:fldChar w:fldCharType="separate"/>
        </w:r>
        <w:r w:rsidR="00F65BCF">
          <w:rPr>
            <w:noProof/>
            <w:webHidden/>
          </w:rPr>
          <w:t>70</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47" w:anchor="_Toc245310466" w:history="1">
        <w:r w:rsidR="00C0243F" w:rsidRPr="000A7AC6">
          <w:rPr>
            <w:rStyle w:val="Hyperlink"/>
            <w:noProof/>
          </w:rPr>
          <w:t>VB Code 24: Declaring an array in VB</w:t>
        </w:r>
        <w:r w:rsidR="00C0243F">
          <w:rPr>
            <w:noProof/>
            <w:webHidden/>
          </w:rPr>
          <w:tab/>
        </w:r>
        <w:r>
          <w:rPr>
            <w:noProof/>
            <w:webHidden/>
          </w:rPr>
          <w:fldChar w:fldCharType="begin"/>
        </w:r>
        <w:r w:rsidR="00C0243F">
          <w:rPr>
            <w:noProof/>
            <w:webHidden/>
          </w:rPr>
          <w:instrText xml:space="preserve"> PAGEREF _Toc245310466 \h </w:instrText>
        </w:r>
        <w:r>
          <w:rPr>
            <w:noProof/>
            <w:webHidden/>
          </w:rPr>
        </w:r>
        <w:r>
          <w:rPr>
            <w:noProof/>
            <w:webHidden/>
          </w:rPr>
          <w:fldChar w:fldCharType="separate"/>
        </w:r>
        <w:r w:rsidR="00F65BCF">
          <w:rPr>
            <w:noProof/>
            <w:webHidden/>
          </w:rPr>
          <w:t>75</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48" w:anchor="_Toc245310467" w:history="1">
        <w:r w:rsidR="00C0243F" w:rsidRPr="000A7AC6">
          <w:rPr>
            <w:rStyle w:val="Hyperlink"/>
            <w:noProof/>
          </w:rPr>
          <w:t>VB Code 25: Traversing an array in VB</w:t>
        </w:r>
        <w:r w:rsidR="00C0243F">
          <w:rPr>
            <w:noProof/>
            <w:webHidden/>
          </w:rPr>
          <w:tab/>
        </w:r>
        <w:r>
          <w:rPr>
            <w:noProof/>
            <w:webHidden/>
          </w:rPr>
          <w:fldChar w:fldCharType="begin"/>
        </w:r>
        <w:r w:rsidR="00C0243F">
          <w:rPr>
            <w:noProof/>
            <w:webHidden/>
          </w:rPr>
          <w:instrText xml:space="preserve"> PAGEREF _Toc245310467 \h </w:instrText>
        </w:r>
        <w:r>
          <w:rPr>
            <w:noProof/>
            <w:webHidden/>
          </w:rPr>
        </w:r>
        <w:r>
          <w:rPr>
            <w:noProof/>
            <w:webHidden/>
          </w:rPr>
          <w:fldChar w:fldCharType="separate"/>
        </w:r>
        <w:r w:rsidR="00F65BCF">
          <w:rPr>
            <w:noProof/>
            <w:webHidden/>
          </w:rPr>
          <w:t>75</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49" w:anchor="_Toc245310468" w:history="1">
        <w:r w:rsidR="00C0243F" w:rsidRPr="000A7AC6">
          <w:rPr>
            <w:rStyle w:val="Hyperlink"/>
            <w:noProof/>
          </w:rPr>
          <w:t>VB Code 26: Arrays as a parameter in a function in VB</w:t>
        </w:r>
        <w:r w:rsidR="00C0243F">
          <w:rPr>
            <w:noProof/>
            <w:webHidden/>
          </w:rPr>
          <w:tab/>
        </w:r>
        <w:r>
          <w:rPr>
            <w:noProof/>
            <w:webHidden/>
          </w:rPr>
          <w:fldChar w:fldCharType="begin"/>
        </w:r>
        <w:r w:rsidR="00C0243F">
          <w:rPr>
            <w:noProof/>
            <w:webHidden/>
          </w:rPr>
          <w:instrText xml:space="preserve"> PAGEREF _Toc245310468 \h </w:instrText>
        </w:r>
        <w:r>
          <w:rPr>
            <w:noProof/>
            <w:webHidden/>
          </w:rPr>
        </w:r>
        <w:r>
          <w:rPr>
            <w:noProof/>
            <w:webHidden/>
          </w:rPr>
          <w:fldChar w:fldCharType="separate"/>
        </w:r>
        <w:r w:rsidR="00F65BCF">
          <w:rPr>
            <w:noProof/>
            <w:webHidden/>
          </w:rPr>
          <w:t>77</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50" w:anchor="_Toc245310469" w:history="1">
        <w:r w:rsidR="00C0243F" w:rsidRPr="000A7AC6">
          <w:rPr>
            <w:rStyle w:val="Hyperlink"/>
            <w:noProof/>
          </w:rPr>
          <w:t>VB Code 26: Arrays as a parameter in a function in VB</w:t>
        </w:r>
        <w:r w:rsidR="00C0243F">
          <w:rPr>
            <w:noProof/>
            <w:webHidden/>
          </w:rPr>
          <w:tab/>
        </w:r>
        <w:r>
          <w:rPr>
            <w:noProof/>
            <w:webHidden/>
          </w:rPr>
          <w:fldChar w:fldCharType="begin"/>
        </w:r>
        <w:r w:rsidR="00C0243F">
          <w:rPr>
            <w:noProof/>
            <w:webHidden/>
          </w:rPr>
          <w:instrText xml:space="preserve"> PAGEREF _Toc245310469 \h </w:instrText>
        </w:r>
        <w:r>
          <w:rPr>
            <w:noProof/>
            <w:webHidden/>
          </w:rPr>
        </w:r>
        <w:r>
          <w:rPr>
            <w:noProof/>
            <w:webHidden/>
          </w:rPr>
          <w:fldChar w:fldCharType="separate"/>
        </w:r>
        <w:r w:rsidR="00F65BCF">
          <w:rPr>
            <w:noProof/>
            <w:webHidden/>
          </w:rPr>
          <w:t>77</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51" w:anchor="_Toc245310470" w:history="1">
        <w:r w:rsidR="00C0243F" w:rsidRPr="000A7AC6">
          <w:rPr>
            <w:rStyle w:val="Hyperlink"/>
            <w:noProof/>
          </w:rPr>
          <w:t>VB Code 28: For … Each and arrays in VB</w:t>
        </w:r>
        <w:r w:rsidR="00C0243F">
          <w:rPr>
            <w:noProof/>
            <w:webHidden/>
          </w:rPr>
          <w:tab/>
        </w:r>
        <w:r>
          <w:rPr>
            <w:noProof/>
            <w:webHidden/>
          </w:rPr>
          <w:fldChar w:fldCharType="begin"/>
        </w:r>
        <w:r w:rsidR="00C0243F">
          <w:rPr>
            <w:noProof/>
            <w:webHidden/>
          </w:rPr>
          <w:instrText xml:space="preserve"> PAGEREF _Toc245310470 \h </w:instrText>
        </w:r>
        <w:r>
          <w:rPr>
            <w:noProof/>
            <w:webHidden/>
          </w:rPr>
        </w:r>
        <w:r>
          <w:rPr>
            <w:noProof/>
            <w:webHidden/>
          </w:rPr>
          <w:fldChar w:fldCharType="separate"/>
        </w:r>
        <w:r w:rsidR="00F65BCF">
          <w:rPr>
            <w:noProof/>
            <w:webHidden/>
          </w:rPr>
          <w:t>77</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52" w:anchor="_Toc245310471" w:history="1">
        <w:r w:rsidR="00C0243F" w:rsidRPr="000A7AC6">
          <w:rPr>
            <w:rStyle w:val="Hyperlink"/>
            <w:noProof/>
          </w:rPr>
          <w:t>VB Code 26: Re-dimensioning an array in VB</w:t>
        </w:r>
        <w:r w:rsidR="00C0243F">
          <w:rPr>
            <w:noProof/>
            <w:webHidden/>
          </w:rPr>
          <w:tab/>
        </w:r>
        <w:r>
          <w:rPr>
            <w:noProof/>
            <w:webHidden/>
          </w:rPr>
          <w:fldChar w:fldCharType="begin"/>
        </w:r>
        <w:r w:rsidR="00C0243F">
          <w:rPr>
            <w:noProof/>
            <w:webHidden/>
          </w:rPr>
          <w:instrText xml:space="preserve"> PAGEREF _Toc245310471 \h </w:instrText>
        </w:r>
        <w:r>
          <w:rPr>
            <w:noProof/>
            <w:webHidden/>
          </w:rPr>
        </w:r>
        <w:r>
          <w:rPr>
            <w:noProof/>
            <w:webHidden/>
          </w:rPr>
          <w:fldChar w:fldCharType="separate"/>
        </w:r>
        <w:r w:rsidR="00F65BCF">
          <w:rPr>
            <w:noProof/>
            <w:webHidden/>
          </w:rPr>
          <w:t>78</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53" w:anchor="_Toc245310472" w:history="1">
        <w:r w:rsidR="00C0243F" w:rsidRPr="000A7AC6">
          <w:rPr>
            <w:rStyle w:val="Hyperlink"/>
            <w:noProof/>
          </w:rPr>
          <w:t>VB Code 25: List in VB</w:t>
        </w:r>
        <w:r w:rsidR="00C0243F">
          <w:rPr>
            <w:noProof/>
            <w:webHidden/>
          </w:rPr>
          <w:tab/>
        </w:r>
        <w:r>
          <w:rPr>
            <w:noProof/>
            <w:webHidden/>
          </w:rPr>
          <w:fldChar w:fldCharType="begin"/>
        </w:r>
        <w:r w:rsidR="00C0243F">
          <w:rPr>
            <w:noProof/>
            <w:webHidden/>
          </w:rPr>
          <w:instrText xml:space="preserve"> PAGEREF _Toc245310472 \h </w:instrText>
        </w:r>
        <w:r>
          <w:rPr>
            <w:noProof/>
            <w:webHidden/>
          </w:rPr>
        </w:r>
        <w:r>
          <w:rPr>
            <w:noProof/>
            <w:webHidden/>
          </w:rPr>
          <w:fldChar w:fldCharType="separate"/>
        </w:r>
        <w:r w:rsidR="00F65BCF">
          <w:rPr>
            <w:noProof/>
            <w:webHidden/>
          </w:rPr>
          <w:t>82</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54" w:anchor="_Toc245310473" w:history="1">
        <w:r w:rsidR="00C0243F" w:rsidRPr="000A7AC6">
          <w:rPr>
            <w:rStyle w:val="Hyperlink"/>
            <w:noProof/>
          </w:rPr>
          <w:t>VB Code 31: Defining an Enumerated type in VB</w:t>
        </w:r>
        <w:r w:rsidR="00C0243F">
          <w:rPr>
            <w:noProof/>
            <w:webHidden/>
          </w:rPr>
          <w:tab/>
        </w:r>
        <w:r>
          <w:rPr>
            <w:noProof/>
            <w:webHidden/>
          </w:rPr>
          <w:fldChar w:fldCharType="begin"/>
        </w:r>
        <w:r w:rsidR="00C0243F">
          <w:rPr>
            <w:noProof/>
            <w:webHidden/>
          </w:rPr>
          <w:instrText xml:space="preserve"> PAGEREF _Toc245310473 \h </w:instrText>
        </w:r>
        <w:r>
          <w:rPr>
            <w:noProof/>
            <w:webHidden/>
          </w:rPr>
        </w:r>
        <w:r>
          <w:rPr>
            <w:noProof/>
            <w:webHidden/>
          </w:rPr>
          <w:fldChar w:fldCharType="separate"/>
        </w:r>
        <w:r w:rsidR="00F65BCF">
          <w:rPr>
            <w:noProof/>
            <w:webHidden/>
          </w:rPr>
          <w:t>87</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55" w:anchor="_Toc245310474" w:history="1">
        <w:r w:rsidR="00C0243F" w:rsidRPr="000A7AC6">
          <w:rPr>
            <w:rStyle w:val="Hyperlink"/>
            <w:noProof/>
          </w:rPr>
          <w:t>VB Code 32: Declaring a variable that is an Enum type in VB</w:t>
        </w:r>
        <w:r w:rsidR="00C0243F">
          <w:rPr>
            <w:noProof/>
            <w:webHidden/>
          </w:rPr>
          <w:tab/>
        </w:r>
        <w:r>
          <w:rPr>
            <w:noProof/>
            <w:webHidden/>
          </w:rPr>
          <w:fldChar w:fldCharType="begin"/>
        </w:r>
        <w:r w:rsidR="00C0243F">
          <w:rPr>
            <w:noProof/>
            <w:webHidden/>
          </w:rPr>
          <w:instrText xml:space="preserve"> PAGEREF _Toc245310474 \h </w:instrText>
        </w:r>
        <w:r>
          <w:rPr>
            <w:noProof/>
            <w:webHidden/>
          </w:rPr>
        </w:r>
        <w:r>
          <w:rPr>
            <w:noProof/>
            <w:webHidden/>
          </w:rPr>
          <w:fldChar w:fldCharType="separate"/>
        </w:r>
        <w:r w:rsidR="00F65BCF">
          <w:rPr>
            <w:noProof/>
            <w:webHidden/>
          </w:rPr>
          <w:t>88</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56" w:anchor="_Toc245310475" w:history="1">
        <w:r w:rsidR="00C0243F" w:rsidRPr="000A7AC6">
          <w:rPr>
            <w:rStyle w:val="Hyperlink"/>
            <w:noProof/>
          </w:rPr>
          <w:t>VB Code 33: Defining an Enum with a value in VB</w:t>
        </w:r>
        <w:r w:rsidR="00C0243F">
          <w:rPr>
            <w:noProof/>
            <w:webHidden/>
          </w:rPr>
          <w:tab/>
        </w:r>
        <w:r>
          <w:rPr>
            <w:noProof/>
            <w:webHidden/>
          </w:rPr>
          <w:fldChar w:fldCharType="begin"/>
        </w:r>
        <w:r w:rsidR="00C0243F">
          <w:rPr>
            <w:noProof/>
            <w:webHidden/>
          </w:rPr>
          <w:instrText xml:space="preserve"> PAGEREF _Toc245310475 \h </w:instrText>
        </w:r>
        <w:r>
          <w:rPr>
            <w:noProof/>
            <w:webHidden/>
          </w:rPr>
        </w:r>
        <w:r>
          <w:rPr>
            <w:noProof/>
            <w:webHidden/>
          </w:rPr>
          <w:fldChar w:fldCharType="separate"/>
        </w:r>
        <w:r w:rsidR="00F65BCF">
          <w:rPr>
            <w:noProof/>
            <w:webHidden/>
          </w:rPr>
          <w:t>89</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57" w:anchor="_Toc245310476" w:history="1">
        <w:r w:rsidR="00C0243F" w:rsidRPr="000A7AC6">
          <w:rPr>
            <w:rStyle w:val="Hyperlink"/>
            <w:noProof/>
          </w:rPr>
          <w:t>VB Code 34: Retrieving an Enum’s value in VB</w:t>
        </w:r>
        <w:r w:rsidR="00C0243F">
          <w:rPr>
            <w:noProof/>
            <w:webHidden/>
          </w:rPr>
          <w:tab/>
        </w:r>
        <w:r>
          <w:rPr>
            <w:noProof/>
            <w:webHidden/>
          </w:rPr>
          <w:fldChar w:fldCharType="begin"/>
        </w:r>
        <w:r w:rsidR="00C0243F">
          <w:rPr>
            <w:noProof/>
            <w:webHidden/>
          </w:rPr>
          <w:instrText xml:space="preserve"> PAGEREF _Toc245310476 \h </w:instrText>
        </w:r>
        <w:r>
          <w:rPr>
            <w:noProof/>
            <w:webHidden/>
          </w:rPr>
        </w:r>
        <w:r>
          <w:rPr>
            <w:noProof/>
            <w:webHidden/>
          </w:rPr>
          <w:fldChar w:fldCharType="separate"/>
        </w:r>
        <w:r w:rsidR="00F65BCF">
          <w:rPr>
            <w:noProof/>
            <w:webHidden/>
          </w:rPr>
          <w:t>89</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58" w:anchor="_Toc245310477" w:history="1">
        <w:r w:rsidR="00C0243F" w:rsidRPr="000A7AC6">
          <w:rPr>
            <w:rStyle w:val="Hyperlink"/>
            <w:noProof/>
          </w:rPr>
          <w:t>VB Code 35: Placing Enum values in a Listbox in VB</w:t>
        </w:r>
        <w:r w:rsidR="00C0243F">
          <w:rPr>
            <w:noProof/>
            <w:webHidden/>
          </w:rPr>
          <w:tab/>
        </w:r>
        <w:r>
          <w:rPr>
            <w:noProof/>
            <w:webHidden/>
          </w:rPr>
          <w:fldChar w:fldCharType="begin"/>
        </w:r>
        <w:r w:rsidR="00C0243F">
          <w:rPr>
            <w:noProof/>
            <w:webHidden/>
          </w:rPr>
          <w:instrText xml:space="preserve"> PAGEREF _Toc245310477 \h </w:instrText>
        </w:r>
        <w:r>
          <w:rPr>
            <w:noProof/>
            <w:webHidden/>
          </w:rPr>
        </w:r>
        <w:r>
          <w:rPr>
            <w:noProof/>
            <w:webHidden/>
          </w:rPr>
          <w:fldChar w:fldCharType="separate"/>
        </w:r>
        <w:r w:rsidR="00F65BCF">
          <w:rPr>
            <w:noProof/>
            <w:webHidden/>
          </w:rPr>
          <w:t>90</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59" w:anchor="_Toc245310478" w:history="1">
        <w:r w:rsidR="00C0243F" w:rsidRPr="000A7AC6">
          <w:rPr>
            <w:rStyle w:val="Hyperlink"/>
            <w:noProof/>
          </w:rPr>
          <w:t>VB Code 36: Convert String to Enum to Number in VB</w:t>
        </w:r>
        <w:r w:rsidR="00C0243F">
          <w:rPr>
            <w:noProof/>
            <w:webHidden/>
          </w:rPr>
          <w:tab/>
        </w:r>
        <w:r>
          <w:rPr>
            <w:noProof/>
            <w:webHidden/>
          </w:rPr>
          <w:fldChar w:fldCharType="begin"/>
        </w:r>
        <w:r w:rsidR="00C0243F">
          <w:rPr>
            <w:noProof/>
            <w:webHidden/>
          </w:rPr>
          <w:instrText xml:space="preserve"> PAGEREF _Toc245310478 \h </w:instrText>
        </w:r>
        <w:r>
          <w:rPr>
            <w:noProof/>
            <w:webHidden/>
          </w:rPr>
        </w:r>
        <w:r>
          <w:rPr>
            <w:noProof/>
            <w:webHidden/>
          </w:rPr>
          <w:fldChar w:fldCharType="separate"/>
        </w:r>
        <w:r w:rsidR="00F65BCF">
          <w:rPr>
            <w:noProof/>
            <w:webHidden/>
          </w:rPr>
          <w:t>91</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60" w:anchor="_Toc245310479" w:history="1">
        <w:r w:rsidR="00C0243F" w:rsidRPr="000A7AC6">
          <w:rPr>
            <w:rStyle w:val="Hyperlink"/>
            <w:noProof/>
          </w:rPr>
          <w:t>VB Code 37: Declaration of an ADT in VB</w:t>
        </w:r>
        <w:r w:rsidR="00C0243F">
          <w:rPr>
            <w:noProof/>
            <w:webHidden/>
          </w:rPr>
          <w:tab/>
        </w:r>
        <w:r>
          <w:rPr>
            <w:noProof/>
            <w:webHidden/>
          </w:rPr>
          <w:fldChar w:fldCharType="begin"/>
        </w:r>
        <w:r w:rsidR="00C0243F">
          <w:rPr>
            <w:noProof/>
            <w:webHidden/>
          </w:rPr>
          <w:instrText xml:space="preserve"> PAGEREF _Toc245310479 \h </w:instrText>
        </w:r>
        <w:r>
          <w:rPr>
            <w:noProof/>
            <w:webHidden/>
          </w:rPr>
        </w:r>
        <w:r>
          <w:rPr>
            <w:noProof/>
            <w:webHidden/>
          </w:rPr>
          <w:fldChar w:fldCharType="separate"/>
        </w:r>
        <w:r w:rsidR="00F65BCF">
          <w:rPr>
            <w:noProof/>
            <w:webHidden/>
          </w:rPr>
          <w:t>93</w:t>
        </w:r>
        <w:r>
          <w:rPr>
            <w:noProof/>
            <w:webHidden/>
          </w:rPr>
          <w:fldChar w:fldCharType="end"/>
        </w:r>
      </w:hyperlink>
    </w:p>
    <w:p w:rsidR="00C0243F" w:rsidRDefault="0073069D" w:rsidP="00E85496">
      <w:pPr>
        <w:pStyle w:val="TableofFigures"/>
        <w:tabs>
          <w:tab w:val="clear" w:pos="8640"/>
          <w:tab w:val="left" w:leader="dot" w:pos="6480"/>
          <w:tab w:val="right" w:leader="dot" w:pos="7186"/>
        </w:tabs>
        <w:contextualSpacing/>
        <w:rPr>
          <w:rFonts w:asciiTheme="minorHAnsi" w:eastAsiaTheme="minorEastAsia" w:hAnsiTheme="minorHAnsi" w:cstheme="minorBidi"/>
          <w:noProof/>
          <w:sz w:val="22"/>
          <w:szCs w:val="22"/>
          <w:lang w:val="en-CA" w:eastAsia="en-CA" w:bidi="ar-SA"/>
        </w:rPr>
      </w:pPr>
      <w:hyperlink r:id="rId61" w:anchor="_Toc245310480" w:history="1">
        <w:r w:rsidR="00C0243F" w:rsidRPr="000A7AC6">
          <w:rPr>
            <w:rStyle w:val="Hyperlink"/>
            <w:noProof/>
          </w:rPr>
          <w:t>VB Code 38: Declaring a variable that is a Structure type in VB</w:t>
        </w:r>
        <w:r w:rsidR="00C0243F">
          <w:rPr>
            <w:noProof/>
            <w:webHidden/>
          </w:rPr>
          <w:tab/>
        </w:r>
        <w:r>
          <w:rPr>
            <w:noProof/>
            <w:webHidden/>
          </w:rPr>
          <w:fldChar w:fldCharType="begin"/>
        </w:r>
        <w:r w:rsidR="00C0243F">
          <w:rPr>
            <w:noProof/>
            <w:webHidden/>
          </w:rPr>
          <w:instrText xml:space="preserve"> PAGEREF _Toc245310480 \h </w:instrText>
        </w:r>
        <w:r>
          <w:rPr>
            <w:noProof/>
            <w:webHidden/>
          </w:rPr>
        </w:r>
        <w:r>
          <w:rPr>
            <w:noProof/>
            <w:webHidden/>
          </w:rPr>
          <w:fldChar w:fldCharType="separate"/>
        </w:r>
        <w:r w:rsidR="00F65BCF">
          <w:rPr>
            <w:noProof/>
            <w:webHidden/>
          </w:rPr>
          <w:t>93</w:t>
        </w:r>
        <w:r>
          <w:rPr>
            <w:noProof/>
            <w:webHidden/>
          </w:rPr>
          <w:fldChar w:fldCharType="end"/>
        </w:r>
      </w:hyperlink>
    </w:p>
    <w:p w:rsidR="00E849EA" w:rsidRDefault="0073069D" w:rsidP="00E85496">
      <w:pPr>
        <w:pStyle w:val="TOC2"/>
        <w:tabs>
          <w:tab w:val="left" w:leader="dot" w:pos="6480"/>
        </w:tabs>
        <w:contextualSpacing/>
        <w:rPr>
          <w:noProof/>
        </w:rPr>
        <w:sectPr w:rsidR="00E849EA" w:rsidSect="00E849EA">
          <w:footerReference w:type="even" r:id="rId62"/>
          <w:pgSz w:w="12240" w:h="15840" w:code="1"/>
          <w:pgMar w:top="1080" w:right="1080" w:bottom="1080" w:left="3960" w:header="720" w:footer="720" w:gutter="0"/>
          <w:pgNumType w:fmt="lowerRoman"/>
          <w:cols w:space="720"/>
          <w:docGrid w:linePitch="272"/>
        </w:sectPr>
      </w:pPr>
      <w:r w:rsidRPr="00100107">
        <w:rPr>
          <w:rStyle w:val="Hyperlink"/>
        </w:rPr>
        <w:fldChar w:fldCharType="end"/>
      </w:r>
    </w:p>
    <w:p w:rsidR="000B445A" w:rsidRDefault="000B445A" w:rsidP="000B445A">
      <w:pPr>
        <w:pStyle w:val="Heading1"/>
      </w:pPr>
      <w:bookmarkStart w:id="11" w:name="_Toc173858651"/>
      <w:bookmarkStart w:id="12" w:name="_Toc247205659"/>
      <w:r>
        <w:lastRenderedPageBreak/>
        <w:t>Table of C# Code Snippets</w:t>
      </w:r>
      <w:bookmarkEnd w:id="11"/>
      <w:bookmarkEnd w:id="12"/>
    </w:p>
    <w:p w:rsidR="000B445A" w:rsidRDefault="000B445A" w:rsidP="00E85496">
      <w:pPr>
        <w:pStyle w:val="TOC1"/>
        <w:tabs>
          <w:tab w:val="left" w:leader="dot" w:pos="6480"/>
          <w:tab w:val="right" w:leader="dot" w:pos="7190"/>
        </w:tabs>
        <w:contextualSpacing/>
      </w:pPr>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r w:rsidRPr="0073069D">
        <w:rPr>
          <w:rStyle w:val="Hyperlink"/>
          <w:rFonts w:asciiTheme="minorHAnsi" w:hAnsiTheme="minorHAnsi"/>
          <w:bCs/>
          <w:smallCaps/>
          <w:sz w:val="20"/>
        </w:rPr>
        <w:fldChar w:fldCharType="begin"/>
      </w:r>
      <w:r w:rsidR="00235A39" w:rsidRPr="00445DEB">
        <w:rPr>
          <w:rStyle w:val="Hyperlink"/>
          <w:rFonts w:asciiTheme="minorHAnsi" w:hAnsiTheme="minorHAnsi"/>
          <w:smallCaps/>
          <w:sz w:val="20"/>
        </w:rPr>
        <w:instrText xml:space="preserve"> TOC \h \z \c "C# Code" </w:instrText>
      </w:r>
      <w:r w:rsidRPr="0073069D">
        <w:rPr>
          <w:rStyle w:val="Hyperlink"/>
          <w:rFonts w:asciiTheme="minorHAnsi" w:hAnsiTheme="minorHAnsi"/>
          <w:bCs/>
          <w:smallCaps/>
          <w:sz w:val="20"/>
        </w:rPr>
        <w:fldChar w:fldCharType="separate"/>
      </w:r>
      <w:hyperlink w:anchor="_Toc246256635" w:history="1">
        <w:r w:rsidR="00E85496" w:rsidRPr="008536C3">
          <w:rPr>
            <w:rStyle w:val="Hyperlink"/>
            <w:noProof/>
          </w:rPr>
          <w:t>C# Code 1: Declaration Statements</w:t>
        </w:r>
        <w:r w:rsidR="00E85496">
          <w:rPr>
            <w:noProof/>
            <w:webHidden/>
          </w:rPr>
          <w:tab/>
        </w:r>
        <w:r>
          <w:rPr>
            <w:noProof/>
            <w:webHidden/>
          </w:rPr>
          <w:fldChar w:fldCharType="begin"/>
        </w:r>
        <w:r w:rsidR="00E85496">
          <w:rPr>
            <w:noProof/>
            <w:webHidden/>
          </w:rPr>
          <w:instrText xml:space="preserve"> PAGEREF _Toc246256635 \h </w:instrText>
        </w:r>
        <w:r>
          <w:rPr>
            <w:noProof/>
            <w:webHidden/>
          </w:rPr>
        </w:r>
        <w:r>
          <w:rPr>
            <w:noProof/>
            <w:webHidden/>
          </w:rPr>
          <w:fldChar w:fldCharType="separate"/>
        </w:r>
        <w:r w:rsidR="00F65BCF">
          <w:rPr>
            <w:noProof/>
            <w:webHidden/>
          </w:rPr>
          <w:t>23</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w:anchor="_Toc246256636" w:history="1">
        <w:r w:rsidR="00E85496" w:rsidRPr="008536C3">
          <w:rPr>
            <w:rStyle w:val="Hyperlink"/>
            <w:noProof/>
          </w:rPr>
          <w:t>C# Code 2: Assignment Statements</w:t>
        </w:r>
        <w:r w:rsidR="00E85496">
          <w:rPr>
            <w:noProof/>
            <w:webHidden/>
          </w:rPr>
          <w:tab/>
        </w:r>
        <w:r>
          <w:rPr>
            <w:noProof/>
            <w:webHidden/>
          </w:rPr>
          <w:fldChar w:fldCharType="begin"/>
        </w:r>
        <w:r w:rsidR="00E85496">
          <w:rPr>
            <w:noProof/>
            <w:webHidden/>
          </w:rPr>
          <w:instrText xml:space="preserve"> PAGEREF _Toc246256636 \h </w:instrText>
        </w:r>
        <w:r>
          <w:rPr>
            <w:noProof/>
            <w:webHidden/>
          </w:rPr>
        </w:r>
        <w:r>
          <w:rPr>
            <w:noProof/>
            <w:webHidden/>
          </w:rPr>
          <w:fldChar w:fldCharType="separate"/>
        </w:r>
        <w:r w:rsidR="00F65BCF">
          <w:rPr>
            <w:noProof/>
            <w:webHidden/>
          </w:rPr>
          <w:t>24</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w:anchor="_Toc246256637" w:history="1">
        <w:r w:rsidR="00E85496" w:rsidRPr="008536C3">
          <w:rPr>
            <w:rStyle w:val="Hyperlink"/>
            <w:noProof/>
          </w:rPr>
          <w:t>C# Code 3: Constant Declaration</w:t>
        </w:r>
        <w:r w:rsidR="00E85496">
          <w:rPr>
            <w:noProof/>
            <w:webHidden/>
          </w:rPr>
          <w:tab/>
        </w:r>
        <w:r>
          <w:rPr>
            <w:noProof/>
            <w:webHidden/>
          </w:rPr>
          <w:fldChar w:fldCharType="begin"/>
        </w:r>
        <w:r w:rsidR="00E85496">
          <w:rPr>
            <w:noProof/>
            <w:webHidden/>
          </w:rPr>
          <w:instrText xml:space="preserve"> PAGEREF _Toc246256637 \h </w:instrText>
        </w:r>
        <w:r>
          <w:rPr>
            <w:noProof/>
            <w:webHidden/>
          </w:rPr>
        </w:r>
        <w:r>
          <w:rPr>
            <w:noProof/>
            <w:webHidden/>
          </w:rPr>
          <w:fldChar w:fldCharType="separate"/>
        </w:r>
        <w:r w:rsidR="00F65BCF">
          <w:rPr>
            <w:noProof/>
            <w:webHidden/>
          </w:rPr>
          <w:t>26</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63" w:anchor="_Toc246256638" w:history="1">
        <w:r w:rsidR="00E85496" w:rsidRPr="008536C3">
          <w:rPr>
            <w:rStyle w:val="Hyperlink"/>
            <w:noProof/>
          </w:rPr>
          <w:t>C# Code 4: Tax Problem Solution</w:t>
        </w:r>
        <w:r w:rsidR="00E85496">
          <w:rPr>
            <w:noProof/>
            <w:webHidden/>
          </w:rPr>
          <w:tab/>
        </w:r>
        <w:r>
          <w:rPr>
            <w:noProof/>
            <w:webHidden/>
          </w:rPr>
          <w:fldChar w:fldCharType="begin"/>
        </w:r>
        <w:r w:rsidR="00E85496">
          <w:rPr>
            <w:noProof/>
            <w:webHidden/>
          </w:rPr>
          <w:instrText xml:space="preserve"> PAGEREF _Toc246256638 \h </w:instrText>
        </w:r>
        <w:r>
          <w:rPr>
            <w:noProof/>
            <w:webHidden/>
          </w:rPr>
        </w:r>
        <w:r>
          <w:rPr>
            <w:noProof/>
            <w:webHidden/>
          </w:rPr>
          <w:fldChar w:fldCharType="separate"/>
        </w:r>
        <w:r w:rsidR="00F65BCF">
          <w:rPr>
            <w:noProof/>
            <w:webHidden/>
          </w:rPr>
          <w:t>31</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64" w:anchor="_Toc246256639" w:history="1">
        <w:r w:rsidR="00E85496" w:rsidRPr="008536C3">
          <w:rPr>
            <w:rStyle w:val="Hyperlink"/>
            <w:noProof/>
          </w:rPr>
          <w:t>C# Code 5: Tax Problem Solution Fixed</w:t>
        </w:r>
        <w:r w:rsidR="00E85496">
          <w:rPr>
            <w:noProof/>
            <w:webHidden/>
          </w:rPr>
          <w:tab/>
        </w:r>
        <w:r>
          <w:rPr>
            <w:noProof/>
            <w:webHidden/>
          </w:rPr>
          <w:fldChar w:fldCharType="begin"/>
        </w:r>
        <w:r w:rsidR="00E85496">
          <w:rPr>
            <w:noProof/>
            <w:webHidden/>
          </w:rPr>
          <w:instrText xml:space="preserve"> PAGEREF _Toc246256639 \h </w:instrText>
        </w:r>
        <w:r>
          <w:rPr>
            <w:noProof/>
            <w:webHidden/>
          </w:rPr>
        </w:r>
        <w:r>
          <w:rPr>
            <w:noProof/>
            <w:webHidden/>
          </w:rPr>
          <w:fldChar w:fldCharType="separate"/>
        </w:r>
        <w:r w:rsidR="00F65BCF">
          <w:rPr>
            <w:noProof/>
            <w:webHidden/>
          </w:rPr>
          <w:t>32</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65" w:anchor="_Toc246256640" w:history="1">
        <w:r w:rsidR="00E85496" w:rsidRPr="008536C3">
          <w:rPr>
            <w:rStyle w:val="Hyperlink"/>
            <w:noProof/>
          </w:rPr>
          <w:t>C# Code 6: If...Then Statement in C#</w:t>
        </w:r>
        <w:r w:rsidR="00E85496">
          <w:rPr>
            <w:noProof/>
            <w:webHidden/>
          </w:rPr>
          <w:tab/>
        </w:r>
        <w:r>
          <w:rPr>
            <w:noProof/>
            <w:webHidden/>
          </w:rPr>
          <w:fldChar w:fldCharType="begin"/>
        </w:r>
        <w:r w:rsidR="00E85496">
          <w:rPr>
            <w:noProof/>
            <w:webHidden/>
          </w:rPr>
          <w:instrText xml:space="preserve"> PAGEREF _Toc246256640 \h </w:instrText>
        </w:r>
        <w:r>
          <w:rPr>
            <w:noProof/>
            <w:webHidden/>
          </w:rPr>
        </w:r>
        <w:r>
          <w:rPr>
            <w:noProof/>
            <w:webHidden/>
          </w:rPr>
          <w:fldChar w:fldCharType="separate"/>
        </w:r>
        <w:r w:rsidR="00F65BCF">
          <w:rPr>
            <w:noProof/>
            <w:webHidden/>
          </w:rPr>
          <w:t>35</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66" w:anchor="_Toc246256641" w:history="1">
        <w:r w:rsidR="00E85496" w:rsidRPr="008536C3">
          <w:rPr>
            <w:rStyle w:val="Hyperlink"/>
            <w:noProof/>
          </w:rPr>
          <w:t>C# Code 7: If...Then...Else Statement in C#</w:t>
        </w:r>
        <w:r w:rsidR="00E85496">
          <w:rPr>
            <w:noProof/>
            <w:webHidden/>
          </w:rPr>
          <w:tab/>
        </w:r>
        <w:r>
          <w:rPr>
            <w:noProof/>
            <w:webHidden/>
          </w:rPr>
          <w:fldChar w:fldCharType="begin"/>
        </w:r>
        <w:r w:rsidR="00E85496">
          <w:rPr>
            <w:noProof/>
            <w:webHidden/>
          </w:rPr>
          <w:instrText xml:space="preserve"> PAGEREF _Toc246256641 \h </w:instrText>
        </w:r>
        <w:r>
          <w:rPr>
            <w:noProof/>
            <w:webHidden/>
          </w:rPr>
        </w:r>
        <w:r>
          <w:rPr>
            <w:noProof/>
            <w:webHidden/>
          </w:rPr>
          <w:fldChar w:fldCharType="separate"/>
        </w:r>
        <w:r w:rsidR="00F65BCF">
          <w:rPr>
            <w:noProof/>
            <w:webHidden/>
          </w:rPr>
          <w:t>37</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67" w:anchor="_Toc246256642" w:history="1">
        <w:r w:rsidR="00E85496" w:rsidRPr="008536C3">
          <w:rPr>
            <w:rStyle w:val="Hyperlink"/>
            <w:noProof/>
          </w:rPr>
          <w:t>C# Code 8: If...Then...ElseIf...Else Statement in C#</w:t>
        </w:r>
        <w:r w:rsidR="00E85496">
          <w:rPr>
            <w:noProof/>
            <w:webHidden/>
          </w:rPr>
          <w:tab/>
        </w:r>
        <w:r>
          <w:rPr>
            <w:noProof/>
            <w:webHidden/>
          </w:rPr>
          <w:fldChar w:fldCharType="begin"/>
        </w:r>
        <w:r w:rsidR="00E85496">
          <w:rPr>
            <w:noProof/>
            <w:webHidden/>
          </w:rPr>
          <w:instrText xml:space="preserve"> PAGEREF _Toc246256642 \h </w:instrText>
        </w:r>
        <w:r>
          <w:rPr>
            <w:noProof/>
            <w:webHidden/>
          </w:rPr>
        </w:r>
        <w:r>
          <w:rPr>
            <w:noProof/>
            <w:webHidden/>
          </w:rPr>
          <w:fldChar w:fldCharType="separate"/>
        </w:r>
        <w:r w:rsidR="00F65BCF">
          <w:rPr>
            <w:noProof/>
            <w:webHidden/>
          </w:rPr>
          <w:t>40</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68" w:anchor="_Toc246256643" w:history="1">
        <w:r w:rsidR="00E85496" w:rsidRPr="008536C3">
          <w:rPr>
            <w:rStyle w:val="Hyperlink"/>
            <w:noProof/>
          </w:rPr>
          <w:t>C# Code 9: Compound Boolean Expression in C#</w:t>
        </w:r>
        <w:r w:rsidR="00E85496">
          <w:rPr>
            <w:noProof/>
            <w:webHidden/>
          </w:rPr>
          <w:tab/>
        </w:r>
        <w:r>
          <w:rPr>
            <w:noProof/>
            <w:webHidden/>
          </w:rPr>
          <w:fldChar w:fldCharType="begin"/>
        </w:r>
        <w:r w:rsidR="00E85496">
          <w:rPr>
            <w:noProof/>
            <w:webHidden/>
          </w:rPr>
          <w:instrText xml:space="preserve"> PAGEREF _Toc246256643 \h </w:instrText>
        </w:r>
        <w:r>
          <w:rPr>
            <w:noProof/>
            <w:webHidden/>
          </w:rPr>
        </w:r>
        <w:r>
          <w:rPr>
            <w:noProof/>
            <w:webHidden/>
          </w:rPr>
          <w:fldChar w:fldCharType="separate"/>
        </w:r>
        <w:r w:rsidR="00F65BCF">
          <w:rPr>
            <w:noProof/>
            <w:webHidden/>
          </w:rPr>
          <w:t>43</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69" w:anchor="_Toc246256644" w:history="1">
        <w:r w:rsidR="00E85496" w:rsidRPr="008536C3">
          <w:rPr>
            <w:rStyle w:val="Hyperlink"/>
            <w:noProof/>
          </w:rPr>
          <w:t>C# Code 10: NOT Logical Operator in C#</w:t>
        </w:r>
        <w:r w:rsidR="00E85496">
          <w:rPr>
            <w:noProof/>
            <w:webHidden/>
          </w:rPr>
          <w:tab/>
        </w:r>
        <w:r>
          <w:rPr>
            <w:noProof/>
            <w:webHidden/>
          </w:rPr>
          <w:fldChar w:fldCharType="begin"/>
        </w:r>
        <w:r w:rsidR="00E85496">
          <w:rPr>
            <w:noProof/>
            <w:webHidden/>
          </w:rPr>
          <w:instrText xml:space="preserve"> PAGEREF _Toc246256644 \h </w:instrText>
        </w:r>
        <w:r>
          <w:rPr>
            <w:noProof/>
            <w:webHidden/>
          </w:rPr>
        </w:r>
        <w:r>
          <w:rPr>
            <w:noProof/>
            <w:webHidden/>
          </w:rPr>
          <w:fldChar w:fldCharType="separate"/>
        </w:r>
        <w:r w:rsidR="00F65BCF">
          <w:rPr>
            <w:noProof/>
            <w:webHidden/>
          </w:rPr>
          <w:t>43</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70" w:anchor="_Toc246256645" w:history="1">
        <w:r w:rsidR="00E85496" w:rsidRPr="008536C3">
          <w:rPr>
            <w:rStyle w:val="Hyperlink"/>
            <w:noProof/>
          </w:rPr>
          <w:t>C# Code 11: Nested If Statement in C#</w:t>
        </w:r>
        <w:r w:rsidR="00E85496">
          <w:rPr>
            <w:noProof/>
            <w:webHidden/>
          </w:rPr>
          <w:tab/>
        </w:r>
        <w:r>
          <w:rPr>
            <w:noProof/>
            <w:webHidden/>
          </w:rPr>
          <w:fldChar w:fldCharType="begin"/>
        </w:r>
        <w:r w:rsidR="00E85496">
          <w:rPr>
            <w:noProof/>
            <w:webHidden/>
          </w:rPr>
          <w:instrText xml:space="preserve"> PAGEREF _Toc246256645 \h </w:instrText>
        </w:r>
        <w:r>
          <w:rPr>
            <w:noProof/>
            <w:webHidden/>
          </w:rPr>
        </w:r>
        <w:r>
          <w:rPr>
            <w:noProof/>
            <w:webHidden/>
          </w:rPr>
          <w:fldChar w:fldCharType="separate"/>
        </w:r>
        <w:r w:rsidR="00F65BCF">
          <w:rPr>
            <w:noProof/>
            <w:webHidden/>
          </w:rPr>
          <w:t>45</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71" w:anchor="_Toc246256646" w:history="1">
        <w:r w:rsidR="00E85496" w:rsidRPr="008536C3">
          <w:rPr>
            <w:rStyle w:val="Hyperlink"/>
            <w:noProof/>
          </w:rPr>
          <w:t>C# Code 12: Switch Structure  in C#</w:t>
        </w:r>
        <w:r w:rsidR="00E85496">
          <w:rPr>
            <w:noProof/>
            <w:webHidden/>
          </w:rPr>
          <w:tab/>
        </w:r>
        <w:r>
          <w:rPr>
            <w:noProof/>
            <w:webHidden/>
          </w:rPr>
          <w:fldChar w:fldCharType="begin"/>
        </w:r>
        <w:r w:rsidR="00E85496">
          <w:rPr>
            <w:noProof/>
            <w:webHidden/>
          </w:rPr>
          <w:instrText xml:space="preserve"> PAGEREF _Toc246256646 \h </w:instrText>
        </w:r>
        <w:r>
          <w:rPr>
            <w:noProof/>
            <w:webHidden/>
          </w:rPr>
        </w:r>
        <w:r>
          <w:rPr>
            <w:noProof/>
            <w:webHidden/>
          </w:rPr>
          <w:fldChar w:fldCharType="separate"/>
        </w:r>
        <w:r w:rsidR="00F65BCF">
          <w:rPr>
            <w:noProof/>
            <w:webHidden/>
          </w:rPr>
          <w:t>47</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72" w:anchor="_Toc246256647" w:history="1">
        <w:r w:rsidR="00E85496" w:rsidRPr="008536C3">
          <w:rPr>
            <w:rStyle w:val="Hyperlink"/>
            <w:noProof/>
          </w:rPr>
          <w:t>C# Code 13: Do...Loop While example in C#</w:t>
        </w:r>
        <w:r w:rsidR="00E85496">
          <w:rPr>
            <w:noProof/>
            <w:webHidden/>
          </w:rPr>
          <w:tab/>
        </w:r>
        <w:r>
          <w:rPr>
            <w:noProof/>
            <w:webHidden/>
          </w:rPr>
          <w:fldChar w:fldCharType="begin"/>
        </w:r>
        <w:r w:rsidR="00E85496">
          <w:rPr>
            <w:noProof/>
            <w:webHidden/>
          </w:rPr>
          <w:instrText xml:space="preserve"> PAGEREF _Toc246256647 \h </w:instrText>
        </w:r>
        <w:r>
          <w:rPr>
            <w:noProof/>
            <w:webHidden/>
          </w:rPr>
        </w:r>
        <w:r>
          <w:rPr>
            <w:noProof/>
            <w:webHidden/>
          </w:rPr>
          <w:fldChar w:fldCharType="separate"/>
        </w:r>
        <w:r w:rsidR="00F65BCF">
          <w:rPr>
            <w:noProof/>
            <w:webHidden/>
          </w:rPr>
          <w:t>49</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73" w:anchor="_Toc246256648" w:history="1">
        <w:r w:rsidR="00E85496" w:rsidRPr="008536C3">
          <w:rPr>
            <w:rStyle w:val="Hyperlink"/>
            <w:noProof/>
          </w:rPr>
          <w:t>C# Code 14: Nested Looping in C#</w:t>
        </w:r>
        <w:r w:rsidR="00E85496">
          <w:rPr>
            <w:noProof/>
            <w:webHidden/>
          </w:rPr>
          <w:tab/>
        </w:r>
        <w:r>
          <w:rPr>
            <w:noProof/>
            <w:webHidden/>
          </w:rPr>
          <w:fldChar w:fldCharType="begin"/>
        </w:r>
        <w:r w:rsidR="00E85496">
          <w:rPr>
            <w:noProof/>
            <w:webHidden/>
          </w:rPr>
          <w:instrText xml:space="preserve"> PAGEREF _Toc246256648 \h </w:instrText>
        </w:r>
        <w:r>
          <w:rPr>
            <w:noProof/>
            <w:webHidden/>
          </w:rPr>
        </w:r>
        <w:r>
          <w:rPr>
            <w:noProof/>
            <w:webHidden/>
          </w:rPr>
          <w:fldChar w:fldCharType="separate"/>
        </w:r>
        <w:r w:rsidR="00F65BCF">
          <w:rPr>
            <w:noProof/>
            <w:webHidden/>
          </w:rPr>
          <w:t>56</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74" w:anchor="_Toc246256649" w:history="1">
        <w:r w:rsidR="00E85496" w:rsidRPr="008536C3">
          <w:rPr>
            <w:rStyle w:val="Hyperlink"/>
            <w:noProof/>
          </w:rPr>
          <w:t>C# Code 15: Creating a procedure in C#</w:t>
        </w:r>
        <w:r w:rsidR="00E85496">
          <w:rPr>
            <w:noProof/>
            <w:webHidden/>
          </w:rPr>
          <w:tab/>
        </w:r>
        <w:r>
          <w:rPr>
            <w:noProof/>
            <w:webHidden/>
          </w:rPr>
          <w:fldChar w:fldCharType="begin"/>
        </w:r>
        <w:r w:rsidR="00E85496">
          <w:rPr>
            <w:noProof/>
            <w:webHidden/>
          </w:rPr>
          <w:instrText xml:space="preserve"> PAGEREF _Toc246256649 \h </w:instrText>
        </w:r>
        <w:r>
          <w:rPr>
            <w:noProof/>
            <w:webHidden/>
          </w:rPr>
        </w:r>
        <w:r>
          <w:rPr>
            <w:noProof/>
            <w:webHidden/>
          </w:rPr>
          <w:fldChar w:fldCharType="separate"/>
        </w:r>
        <w:r w:rsidR="00F65BCF">
          <w:rPr>
            <w:noProof/>
            <w:webHidden/>
          </w:rPr>
          <w:t>61</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75" w:anchor="_Toc246256650" w:history="1">
        <w:r w:rsidR="00E85496" w:rsidRPr="008536C3">
          <w:rPr>
            <w:rStyle w:val="Hyperlink"/>
            <w:noProof/>
          </w:rPr>
          <w:t>C# Code 16: Calling a procedure in C#</w:t>
        </w:r>
        <w:r w:rsidR="00E85496">
          <w:rPr>
            <w:noProof/>
            <w:webHidden/>
          </w:rPr>
          <w:tab/>
        </w:r>
        <w:r>
          <w:rPr>
            <w:noProof/>
            <w:webHidden/>
          </w:rPr>
          <w:fldChar w:fldCharType="begin"/>
        </w:r>
        <w:r w:rsidR="00E85496">
          <w:rPr>
            <w:noProof/>
            <w:webHidden/>
          </w:rPr>
          <w:instrText xml:space="preserve"> PAGEREF _Toc246256650 \h </w:instrText>
        </w:r>
        <w:r>
          <w:rPr>
            <w:noProof/>
            <w:webHidden/>
          </w:rPr>
        </w:r>
        <w:r>
          <w:rPr>
            <w:noProof/>
            <w:webHidden/>
          </w:rPr>
          <w:fldChar w:fldCharType="separate"/>
        </w:r>
        <w:r w:rsidR="00F65BCF">
          <w:rPr>
            <w:noProof/>
            <w:webHidden/>
          </w:rPr>
          <w:t>62</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76" w:anchor="_Toc246256651" w:history="1">
        <w:r w:rsidR="00E85496" w:rsidRPr="008536C3">
          <w:rPr>
            <w:rStyle w:val="Hyperlink"/>
            <w:noProof/>
          </w:rPr>
          <w:t>C# Code 17: Calling a procedure with parameters in C#</w:t>
        </w:r>
        <w:r w:rsidR="00E85496">
          <w:rPr>
            <w:noProof/>
            <w:webHidden/>
          </w:rPr>
          <w:tab/>
        </w:r>
        <w:r>
          <w:rPr>
            <w:noProof/>
            <w:webHidden/>
          </w:rPr>
          <w:fldChar w:fldCharType="begin"/>
        </w:r>
        <w:r w:rsidR="00E85496">
          <w:rPr>
            <w:noProof/>
            <w:webHidden/>
          </w:rPr>
          <w:instrText xml:space="preserve"> PAGEREF _Toc246256651 \h </w:instrText>
        </w:r>
        <w:r>
          <w:rPr>
            <w:noProof/>
            <w:webHidden/>
          </w:rPr>
        </w:r>
        <w:r>
          <w:rPr>
            <w:noProof/>
            <w:webHidden/>
          </w:rPr>
          <w:fldChar w:fldCharType="separate"/>
        </w:r>
        <w:r w:rsidR="00F65BCF">
          <w:rPr>
            <w:noProof/>
            <w:webHidden/>
          </w:rPr>
          <w:t>63</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77" w:anchor="_Toc246256652" w:history="1">
        <w:r w:rsidR="00E85496" w:rsidRPr="008536C3">
          <w:rPr>
            <w:rStyle w:val="Hyperlink"/>
            <w:noProof/>
          </w:rPr>
          <w:t>C# Code 18: Passing parameters in C#</w:t>
        </w:r>
        <w:r w:rsidR="00E85496">
          <w:rPr>
            <w:noProof/>
            <w:webHidden/>
          </w:rPr>
          <w:tab/>
        </w:r>
        <w:r>
          <w:rPr>
            <w:noProof/>
            <w:webHidden/>
          </w:rPr>
          <w:fldChar w:fldCharType="begin"/>
        </w:r>
        <w:r w:rsidR="00E85496">
          <w:rPr>
            <w:noProof/>
            <w:webHidden/>
          </w:rPr>
          <w:instrText xml:space="preserve"> PAGEREF _Toc246256652 \h </w:instrText>
        </w:r>
        <w:r>
          <w:rPr>
            <w:noProof/>
            <w:webHidden/>
          </w:rPr>
        </w:r>
        <w:r>
          <w:rPr>
            <w:noProof/>
            <w:webHidden/>
          </w:rPr>
          <w:fldChar w:fldCharType="separate"/>
        </w:r>
        <w:r w:rsidR="00F65BCF">
          <w:rPr>
            <w:noProof/>
            <w:webHidden/>
          </w:rPr>
          <w:t>63</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78" w:anchor="_Toc246256653" w:history="1">
        <w:r w:rsidR="00E85496" w:rsidRPr="008536C3">
          <w:rPr>
            <w:rStyle w:val="Hyperlink"/>
            <w:noProof/>
          </w:rPr>
          <w:t>C# Code 19: Passing parameters By Reference in C#</w:t>
        </w:r>
        <w:r w:rsidR="00E85496">
          <w:rPr>
            <w:noProof/>
            <w:webHidden/>
          </w:rPr>
          <w:tab/>
        </w:r>
        <w:r>
          <w:rPr>
            <w:noProof/>
            <w:webHidden/>
          </w:rPr>
          <w:fldChar w:fldCharType="begin"/>
        </w:r>
        <w:r w:rsidR="00E85496">
          <w:rPr>
            <w:noProof/>
            <w:webHidden/>
          </w:rPr>
          <w:instrText xml:space="preserve"> PAGEREF _Toc246256653 \h </w:instrText>
        </w:r>
        <w:r>
          <w:rPr>
            <w:noProof/>
            <w:webHidden/>
          </w:rPr>
        </w:r>
        <w:r>
          <w:rPr>
            <w:noProof/>
            <w:webHidden/>
          </w:rPr>
          <w:fldChar w:fldCharType="separate"/>
        </w:r>
        <w:r w:rsidR="00F65BCF">
          <w:rPr>
            <w:noProof/>
            <w:webHidden/>
          </w:rPr>
          <w:t>64</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79" w:anchor="_Toc246256654" w:history="1">
        <w:r w:rsidR="00E85496" w:rsidRPr="008536C3">
          <w:rPr>
            <w:rStyle w:val="Hyperlink"/>
            <w:noProof/>
          </w:rPr>
          <w:t>C# Code 20: Call a procedure with passing By Reference in C#</w:t>
        </w:r>
        <w:r w:rsidR="00E85496">
          <w:rPr>
            <w:noProof/>
            <w:webHidden/>
          </w:rPr>
          <w:tab/>
        </w:r>
        <w:r>
          <w:rPr>
            <w:noProof/>
            <w:webHidden/>
          </w:rPr>
          <w:fldChar w:fldCharType="begin"/>
        </w:r>
        <w:r w:rsidR="00E85496">
          <w:rPr>
            <w:noProof/>
            <w:webHidden/>
          </w:rPr>
          <w:instrText xml:space="preserve"> PAGEREF _Toc246256654 \h </w:instrText>
        </w:r>
        <w:r>
          <w:rPr>
            <w:noProof/>
            <w:webHidden/>
          </w:rPr>
        </w:r>
        <w:r>
          <w:rPr>
            <w:noProof/>
            <w:webHidden/>
          </w:rPr>
          <w:fldChar w:fldCharType="separate"/>
        </w:r>
        <w:r w:rsidR="00F65BCF">
          <w:rPr>
            <w:noProof/>
            <w:webHidden/>
          </w:rPr>
          <w:t>65</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80" w:anchor="_Toc246256655" w:history="1">
        <w:r w:rsidR="00E85496" w:rsidRPr="008536C3">
          <w:rPr>
            <w:rStyle w:val="Hyperlink"/>
            <w:noProof/>
          </w:rPr>
          <w:t>C# Code 21: Optional parameters in C#</w:t>
        </w:r>
        <w:r w:rsidR="00E85496">
          <w:rPr>
            <w:noProof/>
            <w:webHidden/>
          </w:rPr>
          <w:tab/>
        </w:r>
        <w:r>
          <w:rPr>
            <w:noProof/>
            <w:webHidden/>
          </w:rPr>
          <w:fldChar w:fldCharType="begin"/>
        </w:r>
        <w:r w:rsidR="00E85496">
          <w:rPr>
            <w:noProof/>
            <w:webHidden/>
          </w:rPr>
          <w:instrText xml:space="preserve"> PAGEREF _Toc246256655 \h </w:instrText>
        </w:r>
        <w:r>
          <w:rPr>
            <w:noProof/>
            <w:webHidden/>
          </w:rPr>
        </w:r>
        <w:r>
          <w:rPr>
            <w:noProof/>
            <w:webHidden/>
          </w:rPr>
          <w:fldChar w:fldCharType="separate"/>
        </w:r>
        <w:r w:rsidR="00F65BCF">
          <w:rPr>
            <w:noProof/>
            <w:webHidden/>
          </w:rPr>
          <w:t>66</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81" w:anchor="_Toc246256656" w:history="1">
        <w:r w:rsidR="00E85496" w:rsidRPr="008536C3">
          <w:rPr>
            <w:rStyle w:val="Hyperlink"/>
            <w:noProof/>
          </w:rPr>
          <w:t>C# Code 22: Call a procedure with passing By Reference in C#</w:t>
        </w:r>
        <w:r w:rsidR="00E85496">
          <w:rPr>
            <w:noProof/>
            <w:webHidden/>
          </w:rPr>
          <w:tab/>
        </w:r>
        <w:r>
          <w:rPr>
            <w:noProof/>
            <w:webHidden/>
          </w:rPr>
          <w:fldChar w:fldCharType="begin"/>
        </w:r>
        <w:r w:rsidR="00E85496">
          <w:rPr>
            <w:noProof/>
            <w:webHidden/>
          </w:rPr>
          <w:instrText xml:space="preserve"> PAGEREF _Toc246256656 \h </w:instrText>
        </w:r>
        <w:r>
          <w:rPr>
            <w:noProof/>
            <w:webHidden/>
          </w:rPr>
        </w:r>
        <w:r>
          <w:rPr>
            <w:noProof/>
            <w:webHidden/>
          </w:rPr>
          <w:fldChar w:fldCharType="separate"/>
        </w:r>
        <w:r w:rsidR="00F65BCF">
          <w:rPr>
            <w:noProof/>
            <w:webHidden/>
          </w:rPr>
          <w:t>68</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82" w:anchor="_Toc246256657" w:history="1">
        <w:r w:rsidR="00E85496" w:rsidRPr="008536C3">
          <w:rPr>
            <w:rStyle w:val="Hyperlink"/>
            <w:noProof/>
          </w:rPr>
          <w:t>C# Code 20: Call a procedure with passing By Reference in C#</w:t>
        </w:r>
        <w:r w:rsidR="00E85496">
          <w:rPr>
            <w:noProof/>
            <w:webHidden/>
          </w:rPr>
          <w:tab/>
        </w:r>
        <w:r>
          <w:rPr>
            <w:noProof/>
            <w:webHidden/>
          </w:rPr>
          <w:fldChar w:fldCharType="begin"/>
        </w:r>
        <w:r w:rsidR="00E85496">
          <w:rPr>
            <w:noProof/>
            <w:webHidden/>
          </w:rPr>
          <w:instrText xml:space="preserve"> PAGEREF _Toc246256657 \h </w:instrText>
        </w:r>
        <w:r>
          <w:rPr>
            <w:noProof/>
            <w:webHidden/>
          </w:rPr>
        </w:r>
        <w:r>
          <w:rPr>
            <w:noProof/>
            <w:webHidden/>
          </w:rPr>
          <w:fldChar w:fldCharType="separate"/>
        </w:r>
        <w:r w:rsidR="00F65BCF">
          <w:rPr>
            <w:noProof/>
            <w:webHidden/>
          </w:rPr>
          <w:t>68</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83" w:anchor="_Toc246256658" w:history="1">
        <w:r w:rsidR="00E85496" w:rsidRPr="008536C3">
          <w:rPr>
            <w:rStyle w:val="Hyperlink"/>
            <w:noProof/>
          </w:rPr>
          <w:t>C# Code 24: Function declaration in C#</w:t>
        </w:r>
        <w:r w:rsidR="00E85496">
          <w:rPr>
            <w:noProof/>
            <w:webHidden/>
          </w:rPr>
          <w:tab/>
        </w:r>
        <w:r>
          <w:rPr>
            <w:noProof/>
            <w:webHidden/>
          </w:rPr>
          <w:fldChar w:fldCharType="begin"/>
        </w:r>
        <w:r w:rsidR="00E85496">
          <w:rPr>
            <w:noProof/>
            <w:webHidden/>
          </w:rPr>
          <w:instrText xml:space="preserve"> PAGEREF _Toc246256658 \h </w:instrText>
        </w:r>
        <w:r>
          <w:rPr>
            <w:noProof/>
            <w:webHidden/>
          </w:rPr>
        </w:r>
        <w:r>
          <w:rPr>
            <w:noProof/>
            <w:webHidden/>
          </w:rPr>
          <w:fldChar w:fldCharType="separate"/>
        </w:r>
        <w:r w:rsidR="00F65BCF">
          <w:rPr>
            <w:noProof/>
            <w:webHidden/>
          </w:rPr>
          <w:t>69</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84" w:anchor="_Toc246256659" w:history="1">
        <w:r w:rsidR="00E85496" w:rsidRPr="008536C3">
          <w:rPr>
            <w:rStyle w:val="Hyperlink"/>
            <w:noProof/>
          </w:rPr>
          <w:t>C# Code 25: Function declaration in C#</w:t>
        </w:r>
        <w:r w:rsidR="00E85496">
          <w:rPr>
            <w:noProof/>
            <w:webHidden/>
          </w:rPr>
          <w:tab/>
        </w:r>
        <w:r>
          <w:rPr>
            <w:noProof/>
            <w:webHidden/>
          </w:rPr>
          <w:fldChar w:fldCharType="begin"/>
        </w:r>
        <w:r w:rsidR="00E85496">
          <w:rPr>
            <w:noProof/>
            <w:webHidden/>
          </w:rPr>
          <w:instrText xml:space="preserve"> PAGEREF _Toc246256659 \h </w:instrText>
        </w:r>
        <w:r>
          <w:rPr>
            <w:noProof/>
            <w:webHidden/>
          </w:rPr>
        </w:r>
        <w:r>
          <w:rPr>
            <w:noProof/>
            <w:webHidden/>
          </w:rPr>
          <w:fldChar w:fldCharType="separate"/>
        </w:r>
        <w:r w:rsidR="00F65BCF">
          <w:rPr>
            <w:noProof/>
            <w:webHidden/>
          </w:rPr>
          <w:t>70</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85" w:anchor="_Toc246256660" w:history="1">
        <w:r w:rsidR="00E85496" w:rsidRPr="008536C3">
          <w:rPr>
            <w:rStyle w:val="Hyperlink"/>
            <w:noProof/>
          </w:rPr>
          <w:t>C# Code 26: Declaring an array in C#</w:t>
        </w:r>
        <w:r w:rsidR="00E85496">
          <w:rPr>
            <w:noProof/>
            <w:webHidden/>
          </w:rPr>
          <w:tab/>
        </w:r>
        <w:r>
          <w:rPr>
            <w:noProof/>
            <w:webHidden/>
          </w:rPr>
          <w:fldChar w:fldCharType="begin"/>
        </w:r>
        <w:r w:rsidR="00E85496">
          <w:rPr>
            <w:noProof/>
            <w:webHidden/>
          </w:rPr>
          <w:instrText xml:space="preserve"> PAGEREF _Toc246256660 \h </w:instrText>
        </w:r>
        <w:r>
          <w:rPr>
            <w:noProof/>
            <w:webHidden/>
          </w:rPr>
        </w:r>
        <w:r>
          <w:rPr>
            <w:noProof/>
            <w:webHidden/>
          </w:rPr>
          <w:fldChar w:fldCharType="separate"/>
        </w:r>
        <w:r w:rsidR="00F65BCF">
          <w:rPr>
            <w:noProof/>
            <w:webHidden/>
          </w:rPr>
          <w:t>75</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86" w:anchor="_Toc246256661" w:history="1">
        <w:r w:rsidR="00E85496" w:rsidRPr="008536C3">
          <w:rPr>
            <w:rStyle w:val="Hyperlink"/>
            <w:noProof/>
          </w:rPr>
          <w:t>C# Code 27: Traversing an array in C#</w:t>
        </w:r>
        <w:r w:rsidR="00E85496">
          <w:rPr>
            <w:noProof/>
            <w:webHidden/>
          </w:rPr>
          <w:tab/>
        </w:r>
        <w:r>
          <w:rPr>
            <w:noProof/>
            <w:webHidden/>
          </w:rPr>
          <w:fldChar w:fldCharType="begin"/>
        </w:r>
        <w:r w:rsidR="00E85496">
          <w:rPr>
            <w:noProof/>
            <w:webHidden/>
          </w:rPr>
          <w:instrText xml:space="preserve"> PAGEREF _Toc246256661 \h </w:instrText>
        </w:r>
        <w:r>
          <w:rPr>
            <w:noProof/>
            <w:webHidden/>
          </w:rPr>
        </w:r>
        <w:r>
          <w:rPr>
            <w:noProof/>
            <w:webHidden/>
          </w:rPr>
          <w:fldChar w:fldCharType="separate"/>
        </w:r>
        <w:r w:rsidR="00F65BCF">
          <w:rPr>
            <w:noProof/>
            <w:webHidden/>
          </w:rPr>
          <w:t>75</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87" w:anchor="_Toc246256662" w:history="1">
        <w:r w:rsidR="00E85496" w:rsidRPr="008536C3">
          <w:rPr>
            <w:rStyle w:val="Hyperlink"/>
            <w:noProof/>
          </w:rPr>
          <w:t>C# Code 28: Arrays as a parameter in a function in C#</w:t>
        </w:r>
        <w:r w:rsidR="00E85496">
          <w:rPr>
            <w:noProof/>
            <w:webHidden/>
          </w:rPr>
          <w:tab/>
        </w:r>
        <w:r>
          <w:rPr>
            <w:noProof/>
            <w:webHidden/>
          </w:rPr>
          <w:fldChar w:fldCharType="begin"/>
        </w:r>
        <w:r w:rsidR="00E85496">
          <w:rPr>
            <w:noProof/>
            <w:webHidden/>
          </w:rPr>
          <w:instrText xml:space="preserve"> PAGEREF _Toc246256662 \h </w:instrText>
        </w:r>
        <w:r>
          <w:rPr>
            <w:noProof/>
            <w:webHidden/>
          </w:rPr>
        </w:r>
        <w:r>
          <w:rPr>
            <w:noProof/>
            <w:webHidden/>
          </w:rPr>
          <w:fldChar w:fldCharType="separate"/>
        </w:r>
        <w:r w:rsidR="00F65BCF">
          <w:rPr>
            <w:noProof/>
            <w:webHidden/>
          </w:rPr>
          <w:t>77</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88" w:anchor="_Toc246256663" w:history="1">
        <w:r w:rsidR="00E85496" w:rsidRPr="008536C3">
          <w:rPr>
            <w:rStyle w:val="Hyperlink"/>
            <w:noProof/>
          </w:rPr>
          <w:t>C# Code 28: Arrays as a parameter in a function in C#</w:t>
        </w:r>
        <w:r w:rsidR="00E85496">
          <w:rPr>
            <w:noProof/>
            <w:webHidden/>
          </w:rPr>
          <w:tab/>
        </w:r>
        <w:r>
          <w:rPr>
            <w:noProof/>
            <w:webHidden/>
          </w:rPr>
          <w:fldChar w:fldCharType="begin"/>
        </w:r>
        <w:r w:rsidR="00E85496">
          <w:rPr>
            <w:noProof/>
            <w:webHidden/>
          </w:rPr>
          <w:instrText xml:space="preserve"> PAGEREF _Toc246256663 \h </w:instrText>
        </w:r>
        <w:r>
          <w:rPr>
            <w:noProof/>
            <w:webHidden/>
          </w:rPr>
        </w:r>
        <w:r>
          <w:rPr>
            <w:noProof/>
            <w:webHidden/>
          </w:rPr>
          <w:fldChar w:fldCharType="separate"/>
        </w:r>
        <w:r w:rsidR="00F65BCF">
          <w:rPr>
            <w:noProof/>
            <w:webHidden/>
          </w:rPr>
          <w:t>77</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89" w:anchor="_Toc246256664" w:history="1">
        <w:r w:rsidR="00E85496" w:rsidRPr="008536C3">
          <w:rPr>
            <w:rStyle w:val="Hyperlink"/>
            <w:noProof/>
          </w:rPr>
          <w:t>C# Code 30: For … Each and arrays in C#</w:t>
        </w:r>
        <w:r w:rsidR="00E85496">
          <w:rPr>
            <w:noProof/>
            <w:webHidden/>
          </w:rPr>
          <w:tab/>
        </w:r>
        <w:r>
          <w:rPr>
            <w:noProof/>
            <w:webHidden/>
          </w:rPr>
          <w:fldChar w:fldCharType="begin"/>
        </w:r>
        <w:r w:rsidR="00E85496">
          <w:rPr>
            <w:noProof/>
            <w:webHidden/>
          </w:rPr>
          <w:instrText xml:space="preserve"> PAGEREF _Toc246256664 \h </w:instrText>
        </w:r>
        <w:r>
          <w:rPr>
            <w:noProof/>
            <w:webHidden/>
          </w:rPr>
        </w:r>
        <w:r>
          <w:rPr>
            <w:noProof/>
            <w:webHidden/>
          </w:rPr>
          <w:fldChar w:fldCharType="separate"/>
        </w:r>
        <w:r w:rsidR="00F65BCF">
          <w:rPr>
            <w:noProof/>
            <w:webHidden/>
          </w:rPr>
          <w:t>78</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90" w:anchor="_Toc246256665" w:history="1">
        <w:r w:rsidR="00E85496" w:rsidRPr="008536C3">
          <w:rPr>
            <w:rStyle w:val="Hyperlink"/>
            <w:noProof/>
          </w:rPr>
          <w:t>C# Code 27: List in C#</w:t>
        </w:r>
        <w:r w:rsidR="00E85496">
          <w:rPr>
            <w:noProof/>
            <w:webHidden/>
          </w:rPr>
          <w:tab/>
        </w:r>
        <w:r>
          <w:rPr>
            <w:noProof/>
            <w:webHidden/>
          </w:rPr>
          <w:fldChar w:fldCharType="begin"/>
        </w:r>
        <w:r w:rsidR="00E85496">
          <w:rPr>
            <w:noProof/>
            <w:webHidden/>
          </w:rPr>
          <w:instrText xml:space="preserve"> PAGEREF _Toc246256665 \h </w:instrText>
        </w:r>
        <w:r>
          <w:rPr>
            <w:noProof/>
            <w:webHidden/>
          </w:rPr>
        </w:r>
        <w:r>
          <w:rPr>
            <w:noProof/>
            <w:webHidden/>
          </w:rPr>
          <w:fldChar w:fldCharType="separate"/>
        </w:r>
        <w:r w:rsidR="00F65BCF">
          <w:rPr>
            <w:noProof/>
            <w:webHidden/>
          </w:rPr>
          <w:t>82</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91" w:anchor="_Toc246256666" w:history="1">
        <w:r w:rsidR="00E85496" w:rsidRPr="008536C3">
          <w:rPr>
            <w:rStyle w:val="Hyperlink"/>
            <w:noProof/>
          </w:rPr>
          <w:t>C# Code 32: Defining an Enumerated type in C#</w:t>
        </w:r>
        <w:r w:rsidR="00E85496">
          <w:rPr>
            <w:noProof/>
            <w:webHidden/>
          </w:rPr>
          <w:tab/>
        </w:r>
        <w:r>
          <w:rPr>
            <w:noProof/>
            <w:webHidden/>
          </w:rPr>
          <w:fldChar w:fldCharType="begin"/>
        </w:r>
        <w:r w:rsidR="00E85496">
          <w:rPr>
            <w:noProof/>
            <w:webHidden/>
          </w:rPr>
          <w:instrText xml:space="preserve"> PAGEREF _Toc246256666 \h </w:instrText>
        </w:r>
        <w:r>
          <w:rPr>
            <w:noProof/>
            <w:webHidden/>
          </w:rPr>
        </w:r>
        <w:r>
          <w:rPr>
            <w:noProof/>
            <w:webHidden/>
          </w:rPr>
          <w:fldChar w:fldCharType="separate"/>
        </w:r>
        <w:r w:rsidR="00F65BCF">
          <w:rPr>
            <w:noProof/>
            <w:webHidden/>
          </w:rPr>
          <w:t>87</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92" w:anchor="_Toc246256667" w:history="1">
        <w:r w:rsidR="00E85496" w:rsidRPr="008536C3">
          <w:rPr>
            <w:rStyle w:val="Hyperlink"/>
            <w:noProof/>
          </w:rPr>
          <w:t>C# Code 33: Declaring a variable that is an Enum type in C#</w:t>
        </w:r>
        <w:r w:rsidR="00E85496">
          <w:rPr>
            <w:noProof/>
            <w:webHidden/>
          </w:rPr>
          <w:tab/>
        </w:r>
        <w:r>
          <w:rPr>
            <w:noProof/>
            <w:webHidden/>
          </w:rPr>
          <w:fldChar w:fldCharType="begin"/>
        </w:r>
        <w:r w:rsidR="00E85496">
          <w:rPr>
            <w:noProof/>
            <w:webHidden/>
          </w:rPr>
          <w:instrText xml:space="preserve"> PAGEREF _Toc246256667 \h </w:instrText>
        </w:r>
        <w:r>
          <w:rPr>
            <w:noProof/>
            <w:webHidden/>
          </w:rPr>
        </w:r>
        <w:r>
          <w:rPr>
            <w:noProof/>
            <w:webHidden/>
          </w:rPr>
          <w:fldChar w:fldCharType="separate"/>
        </w:r>
        <w:r w:rsidR="00F65BCF">
          <w:rPr>
            <w:noProof/>
            <w:webHidden/>
          </w:rPr>
          <w:t>88</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93" w:anchor="_Toc246256668" w:history="1">
        <w:r w:rsidR="00E85496" w:rsidRPr="008536C3">
          <w:rPr>
            <w:rStyle w:val="Hyperlink"/>
            <w:noProof/>
          </w:rPr>
          <w:t>C# Code 34: Defining an Enum with a value in C#</w:t>
        </w:r>
        <w:r w:rsidR="00E85496">
          <w:rPr>
            <w:noProof/>
            <w:webHidden/>
          </w:rPr>
          <w:tab/>
        </w:r>
        <w:r>
          <w:rPr>
            <w:noProof/>
            <w:webHidden/>
          </w:rPr>
          <w:fldChar w:fldCharType="begin"/>
        </w:r>
        <w:r w:rsidR="00E85496">
          <w:rPr>
            <w:noProof/>
            <w:webHidden/>
          </w:rPr>
          <w:instrText xml:space="preserve"> PAGEREF _Toc246256668 \h </w:instrText>
        </w:r>
        <w:r>
          <w:rPr>
            <w:noProof/>
            <w:webHidden/>
          </w:rPr>
        </w:r>
        <w:r>
          <w:rPr>
            <w:noProof/>
            <w:webHidden/>
          </w:rPr>
          <w:fldChar w:fldCharType="separate"/>
        </w:r>
        <w:r w:rsidR="00F65BCF">
          <w:rPr>
            <w:noProof/>
            <w:webHidden/>
          </w:rPr>
          <w:t>89</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94" w:anchor="_Toc246256669" w:history="1">
        <w:r w:rsidR="00E85496" w:rsidRPr="008536C3">
          <w:rPr>
            <w:rStyle w:val="Hyperlink"/>
            <w:noProof/>
          </w:rPr>
          <w:t>C# Code 35: Retrieving an Enum’s value in C#</w:t>
        </w:r>
        <w:r w:rsidR="00E85496">
          <w:rPr>
            <w:noProof/>
            <w:webHidden/>
          </w:rPr>
          <w:tab/>
        </w:r>
        <w:r>
          <w:rPr>
            <w:noProof/>
            <w:webHidden/>
          </w:rPr>
          <w:fldChar w:fldCharType="begin"/>
        </w:r>
        <w:r w:rsidR="00E85496">
          <w:rPr>
            <w:noProof/>
            <w:webHidden/>
          </w:rPr>
          <w:instrText xml:space="preserve"> PAGEREF _Toc246256669 \h </w:instrText>
        </w:r>
        <w:r>
          <w:rPr>
            <w:noProof/>
            <w:webHidden/>
          </w:rPr>
        </w:r>
        <w:r>
          <w:rPr>
            <w:noProof/>
            <w:webHidden/>
          </w:rPr>
          <w:fldChar w:fldCharType="separate"/>
        </w:r>
        <w:r w:rsidR="00F65BCF">
          <w:rPr>
            <w:noProof/>
            <w:webHidden/>
          </w:rPr>
          <w:t>89</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95" w:anchor="_Toc246256670" w:history="1">
        <w:r w:rsidR="00E85496" w:rsidRPr="008536C3">
          <w:rPr>
            <w:rStyle w:val="Hyperlink"/>
            <w:noProof/>
          </w:rPr>
          <w:t>C# Code 36: Placing Enum values in a Listbox in C#</w:t>
        </w:r>
        <w:r w:rsidR="00E85496">
          <w:rPr>
            <w:noProof/>
            <w:webHidden/>
          </w:rPr>
          <w:tab/>
        </w:r>
        <w:r>
          <w:rPr>
            <w:noProof/>
            <w:webHidden/>
          </w:rPr>
          <w:fldChar w:fldCharType="begin"/>
        </w:r>
        <w:r w:rsidR="00E85496">
          <w:rPr>
            <w:noProof/>
            <w:webHidden/>
          </w:rPr>
          <w:instrText xml:space="preserve"> PAGEREF _Toc246256670 \h </w:instrText>
        </w:r>
        <w:r>
          <w:rPr>
            <w:noProof/>
            <w:webHidden/>
          </w:rPr>
        </w:r>
        <w:r>
          <w:rPr>
            <w:noProof/>
            <w:webHidden/>
          </w:rPr>
          <w:fldChar w:fldCharType="separate"/>
        </w:r>
        <w:r w:rsidR="00F65BCF">
          <w:rPr>
            <w:noProof/>
            <w:webHidden/>
          </w:rPr>
          <w:t>90</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96" w:anchor="_Toc246256671" w:history="1">
        <w:r w:rsidR="00E85496" w:rsidRPr="008536C3">
          <w:rPr>
            <w:rStyle w:val="Hyperlink"/>
            <w:noProof/>
          </w:rPr>
          <w:t>C# Code 37: Convert String to Enum to Number in C#</w:t>
        </w:r>
        <w:r w:rsidR="00E85496">
          <w:rPr>
            <w:noProof/>
            <w:webHidden/>
          </w:rPr>
          <w:tab/>
        </w:r>
        <w:r>
          <w:rPr>
            <w:noProof/>
            <w:webHidden/>
          </w:rPr>
          <w:fldChar w:fldCharType="begin"/>
        </w:r>
        <w:r w:rsidR="00E85496">
          <w:rPr>
            <w:noProof/>
            <w:webHidden/>
          </w:rPr>
          <w:instrText xml:space="preserve"> PAGEREF _Toc246256671 \h </w:instrText>
        </w:r>
        <w:r>
          <w:rPr>
            <w:noProof/>
            <w:webHidden/>
          </w:rPr>
        </w:r>
        <w:r>
          <w:rPr>
            <w:noProof/>
            <w:webHidden/>
          </w:rPr>
          <w:fldChar w:fldCharType="separate"/>
        </w:r>
        <w:r w:rsidR="00F65BCF">
          <w:rPr>
            <w:noProof/>
            <w:webHidden/>
          </w:rPr>
          <w:t>91</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97" w:anchor="_Toc246256672" w:history="1">
        <w:r w:rsidR="00E85496" w:rsidRPr="008536C3">
          <w:rPr>
            <w:rStyle w:val="Hyperlink"/>
            <w:noProof/>
          </w:rPr>
          <w:t>C# Code 38: Declaration of an ADT in C#</w:t>
        </w:r>
        <w:r w:rsidR="00E85496">
          <w:rPr>
            <w:noProof/>
            <w:webHidden/>
          </w:rPr>
          <w:tab/>
        </w:r>
        <w:r>
          <w:rPr>
            <w:noProof/>
            <w:webHidden/>
          </w:rPr>
          <w:fldChar w:fldCharType="begin"/>
        </w:r>
        <w:r w:rsidR="00E85496">
          <w:rPr>
            <w:noProof/>
            <w:webHidden/>
          </w:rPr>
          <w:instrText xml:space="preserve"> PAGEREF _Toc246256672 \h </w:instrText>
        </w:r>
        <w:r>
          <w:rPr>
            <w:noProof/>
            <w:webHidden/>
          </w:rPr>
        </w:r>
        <w:r>
          <w:rPr>
            <w:noProof/>
            <w:webHidden/>
          </w:rPr>
          <w:fldChar w:fldCharType="separate"/>
        </w:r>
        <w:r w:rsidR="00F65BCF">
          <w:rPr>
            <w:noProof/>
            <w:webHidden/>
          </w:rPr>
          <w:t>93</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98" w:anchor="_Toc246256673" w:history="1">
        <w:r w:rsidR="00E85496" w:rsidRPr="008536C3">
          <w:rPr>
            <w:rStyle w:val="Hyperlink"/>
            <w:noProof/>
          </w:rPr>
          <w:t>C# Code 39: Declaring a variable that is a Structure type in C#</w:t>
        </w:r>
        <w:r w:rsidR="00E85496">
          <w:rPr>
            <w:noProof/>
            <w:webHidden/>
          </w:rPr>
          <w:tab/>
        </w:r>
        <w:r>
          <w:rPr>
            <w:noProof/>
            <w:webHidden/>
          </w:rPr>
          <w:fldChar w:fldCharType="begin"/>
        </w:r>
        <w:r w:rsidR="00E85496">
          <w:rPr>
            <w:noProof/>
            <w:webHidden/>
          </w:rPr>
          <w:instrText xml:space="preserve"> PAGEREF _Toc246256673 \h </w:instrText>
        </w:r>
        <w:r>
          <w:rPr>
            <w:noProof/>
            <w:webHidden/>
          </w:rPr>
        </w:r>
        <w:r>
          <w:rPr>
            <w:noProof/>
            <w:webHidden/>
          </w:rPr>
          <w:fldChar w:fldCharType="separate"/>
        </w:r>
        <w:r w:rsidR="00F65BCF">
          <w:rPr>
            <w:noProof/>
            <w:webHidden/>
          </w:rPr>
          <w:t>93</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99" w:anchor="_Toc246256674" w:history="1">
        <w:r w:rsidR="00E85496" w:rsidRPr="008536C3">
          <w:rPr>
            <w:rStyle w:val="Hyperlink"/>
            <w:noProof/>
          </w:rPr>
          <w:t>C# Code 40: Declaration of a List of ADTs in C#</w:t>
        </w:r>
        <w:r w:rsidR="00E85496">
          <w:rPr>
            <w:noProof/>
            <w:webHidden/>
          </w:rPr>
          <w:tab/>
        </w:r>
        <w:r>
          <w:rPr>
            <w:noProof/>
            <w:webHidden/>
          </w:rPr>
          <w:fldChar w:fldCharType="begin"/>
        </w:r>
        <w:r w:rsidR="00E85496">
          <w:rPr>
            <w:noProof/>
            <w:webHidden/>
          </w:rPr>
          <w:instrText xml:space="preserve"> PAGEREF _Toc246256674 \h </w:instrText>
        </w:r>
        <w:r>
          <w:rPr>
            <w:noProof/>
            <w:webHidden/>
          </w:rPr>
        </w:r>
        <w:r>
          <w:rPr>
            <w:noProof/>
            <w:webHidden/>
          </w:rPr>
          <w:fldChar w:fldCharType="separate"/>
        </w:r>
        <w:r w:rsidR="00F65BCF">
          <w:rPr>
            <w:noProof/>
            <w:webHidden/>
          </w:rPr>
          <w:t>94</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100" w:anchor="_Toc246256675" w:history="1">
        <w:r w:rsidR="00E85496" w:rsidRPr="008536C3">
          <w:rPr>
            <w:rStyle w:val="Hyperlink"/>
            <w:noProof/>
          </w:rPr>
          <w:t>C# Code 41: Declaration of a List of ADTs in C#</w:t>
        </w:r>
        <w:r w:rsidR="00E85496">
          <w:rPr>
            <w:noProof/>
            <w:webHidden/>
          </w:rPr>
          <w:tab/>
        </w:r>
        <w:r>
          <w:rPr>
            <w:noProof/>
            <w:webHidden/>
          </w:rPr>
          <w:fldChar w:fldCharType="begin"/>
        </w:r>
        <w:r w:rsidR="00E85496">
          <w:rPr>
            <w:noProof/>
            <w:webHidden/>
          </w:rPr>
          <w:instrText xml:space="preserve"> PAGEREF _Toc246256675 \h </w:instrText>
        </w:r>
        <w:r>
          <w:rPr>
            <w:noProof/>
            <w:webHidden/>
          </w:rPr>
        </w:r>
        <w:r>
          <w:rPr>
            <w:noProof/>
            <w:webHidden/>
          </w:rPr>
          <w:fldChar w:fldCharType="separate"/>
        </w:r>
        <w:r w:rsidR="00F65BCF">
          <w:rPr>
            <w:noProof/>
            <w:webHidden/>
          </w:rPr>
          <w:t>95</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101" w:anchor="_Toc246256676" w:history="1">
        <w:r w:rsidR="00E85496" w:rsidRPr="008536C3">
          <w:rPr>
            <w:rStyle w:val="Hyperlink"/>
            <w:noProof/>
          </w:rPr>
          <w:t>C# Code 42: Declaration of a List of ADTs in C#</w:t>
        </w:r>
        <w:r w:rsidR="00E85496">
          <w:rPr>
            <w:noProof/>
            <w:webHidden/>
          </w:rPr>
          <w:tab/>
        </w:r>
        <w:r>
          <w:rPr>
            <w:noProof/>
            <w:webHidden/>
          </w:rPr>
          <w:fldChar w:fldCharType="begin"/>
        </w:r>
        <w:r w:rsidR="00E85496">
          <w:rPr>
            <w:noProof/>
            <w:webHidden/>
          </w:rPr>
          <w:instrText xml:space="preserve"> PAGEREF _Toc246256676 \h </w:instrText>
        </w:r>
        <w:r>
          <w:rPr>
            <w:noProof/>
            <w:webHidden/>
          </w:rPr>
        </w:r>
        <w:r>
          <w:rPr>
            <w:noProof/>
            <w:webHidden/>
          </w:rPr>
          <w:fldChar w:fldCharType="separate"/>
        </w:r>
        <w:r w:rsidR="00F65BCF">
          <w:rPr>
            <w:noProof/>
            <w:webHidden/>
          </w:rPr>
          <w:t>97</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102" w:anchor="_Toc246256677" w:history="1">
        <w:r w:rsidR="00E85496" w:rsidRPr="008536C3">
          <w:rPr>
            <w:rStyle w:val="Hyperlink"/>
            <w:noProof/>
          </w:rPr>
          <w:t>C# Code 43: Class definition in C#</w:t>
        </w:r>
        <w:r w:rsidR="00E85496">
          <w:rPr>
            <w:noProof/>
            <w:webHidden/>
          </w:rPr>
          <w:tab/>
        </w:r>
        <w:r>
          <w:rPr>
            <w:noProof/>
            <w:webHidden/>
          </w:rPr>
          <w:fldChar w:fldCharType="begin"/>
        </w:r>
        <w:r w:rsidR="00E85496">
          <w:rPr>
            <w:noProof/>
            <w:webHidden/>
          </w:rPr>
          <w:instrText xml:space="preserve"> PAGEREF _Toc246256677 \h </w:instrText>
        </w:r>
        <w:r>
          <w:rPr>
            <w:noProof/>
            <w:webHidden/>
          </w:rPr>
        </w:r>
        <w:r>
          <w:rPr>
            <w:noProof/>
            <w:webHidden/>
          </w:rPr>
          <w:fldChar w:fldCharType="separate"/>
        </w:r>
        <w:r w:rsidR="00F65BCF">
          <w:rPr>
            <w:noProof/>
            <w:webHidden/>
          </w:rPr>
          <w:t>107</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103" w:anchor="_Toc246256678" w:history="1">
        <w:r w:rsidR="00E85496" w:rsidRPr="008536C3">
          <w:rPr>
            <w:rStyle w:val="Hyperlink"/>
            <w:noProof/>
          </w:rPr>
          <w:t>C# Code 44: Property Definition in C#</w:t>
        </w:r>
        <w:r w:rsidR="00E85496">
          <w:rPr>
            <w:noProof/>
            <w:webHidden/>
          </w:rPr>
          <w:tab/>
        </w:r>
        <w:r>
          <w:rPr>
            <w:noProof/>
            <w:webHidden/>
          </w:rPr>
          <w:fldChar w:fldCharType="begin"/>
        </w:r>
        <w:r w:rsidR="00E85496">
          <w:rPr>
            <w:noProof/>
            <w:webHidden/>
          </w:rPr>
          <w:instrText xml:space="preserve"> PAGEREF _Toc246256678 \h </w:instrText>
        </w:r>
        <w:r>
          <w:rPr>
            <w:noProof/>
            <w:webHidden/>
          </w:rPr>
        </w:r>
        <w:r>
          <w:rPr>
            <w:noProof/>
            <w:webHidden/>
          </w:rPr>
          <w:fldChar w:fldCharType="separate"/>
        </w:r>
        <w:r w:rsidR="00F65BCF">
          <w:rPr>
            <w:noProof/>
            <w:webHidden/>
          </w:rPr>
          <w:t>110</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104" w:anchor="_Toc246256679" w:history="1">
        <w:r w:rsidR="00E85496" w:rsidRPr="008536C3">
          <w:rPr>
            <w:rStyle w:val="Hyperlink"/>
            <w:noProof/>
          </w:rPr>
          <w:t>C# Code 45: Read-only Property in C#</w:t>
        </w:r>
        <w:r w:rsidR="00E85496">
          <w:rPr>
            <w:noProof/>
            <w:webHidden/>
          </w:rPr>
          <w:tab/>
        </w:r>
        <w:r>
          <w:rPr>
            <w:noProof/>
            <w:webHidden/>
          </w:rPr>
          <w:fldChar w:fldCharType="begin"/>
        </w:r>
        <w:r w:rsidR="00E85496">
          <w:rPr>
            <w:noProof/>
            <w:webHidden/>
          </w:rPr>
          <w:instrText xml:space="preserve"> PAGEREF _Toc246256679 \h </w:instrText>
        </w:r>
        <w:r>
          <w:rPr>
            <w:noProof/>
            <w:webHidden/>
          </w:rPr>
        </w:r>
        <w:r>
          <w:rPr>
            <w:noProof/>
            <w:webHidden/>
          </w:rPr>
          <w:fldChar w:fldCharType="separate"/>
        </w:r>
        <w:r w:rsidR="00F65BCF">
          <w:rPr>
            <w:noProof/>
            <w:webHidden/>
          </w:rPr>
          <w:t>111</w:t>
        </w:r>
        <w:r>
          <w:rPr>
            <w:noProof/>
            <w:webHidden/>
          </w:rPr>
          <w:fldChar w:fldCharType="end"/>
        </w:r>
      </w:hyperlink>
    </w:p>
    <w:p w:rsidR="00E85496" w:rsidRDefault="0073069D" w:rsidP="00E85496">
      <w:pPr>
        <w:pStyle w:val="TableofFigures"/>
        <w:tabs>
          <w:tab w:val="left" w:leader="dot" w:pos="6480"/>
          <w:tab w:val="left" w:leader="dot" w:pos="7186"/>
        </w:tabs>
        <w:contextualSpacing/>
        <w:rPr>
          <w:rFonts w:asciiTheme="minorHAnsi" w:eastAsiaTheme="minorEastAsia" w:hAnsiTheme="minorHAnsi" w:cstheme="minorBidi"/>
          <w:noProof/>
          <w:sz w:val="22"/>
          <w:szCs w:val="22"/>
          <w:lang w:val="en-CA" w:eastAsia="en-CA" w:bidi="ar-SA"/>
        </w:rPr>
      </w:pPr>
      <w:hyperlink r:id="rId105" w:anchor="_Toc246256680" w:history="1">
        <w:r w:rsidR="00E85496" w:rsidRPr="008536C3">
          <w:rPr>
            <w:rStyle w:val="Hyperlink"/>
            <w:noProof/>
          </w:rPr>
          <w:t>C# Code 46: Protected Function inside a Class in C#</w:t>
        </w:r>
        <w:r w:rsidR="00E85496">
          <w:rPr>
            <w:noProof/>
            <w:webHidden/>
          </w:rPr>
          <w:tab/>
        </w:r>
        <w:r>
          <w:rPr>
            <w:noProof/>
            <w:webHidden/>
          </w:rPr>
          <w:fldChar w:fldCharType="begin"/>
        </w:r>
        <w:r w:rsidR="00E85496">
          <w:rPr>
            <w:noProof/>
            <w:webHidden/>
          </w:rPr>
          <w:instrText xml:space="preserve"> PAGEREF _Toc246256680 \h </w:instrText>
        </w:r>
        <w:r>
          <w:rPr>
            <w:noProof/>
            <w:webHidden/>
          </w:rPr>
        </w:r>
        <w:r>
          <w:rPr>
            <w:noProof/>
            <w:webHidden/>
          </w:rPr>
          <w:fldChar w:fldCharType="separate"/>
        </w:r>
        <w:r w:rsidR="00F65BCF">
          <w:rPr>
            <w:noProof/>
            <w:webHidden/>
          </w:rPr>
          <w:t>113</w:t>
        </w:r>
        <w:r>
          <w:rPr>
            <w:noProof/>
            <w:webHidden/>
          </w:rPr>
          <w:fldChar w:fldCharType="end"/>
        </w:r>
      </w:hyperlink>
    </w:p>
    <w:p w:rsidR="00235A39" w:rsidRPr="00445DEB" w:rsidRDefault="0073069D" w:rsidP="00E85496">
      <w:pPr>
        <w:pStyle w:val="TOC2"/>
        <w:tabs>
          <w:tab w:val="clear" w:pos="7190"/>
          <w:tab w:val="left" w:leader="dot" w:pos="6480"/>
          <w:tab w:val="left" w:leader="dot" w:pos="7186"/>
        </w:tabs>
        <w:contextualSpacing/>
        <w:rPr>
          <w:rStyle w:val="Hyperlink"/>
        </w:rPr>
      </w:pPr>
      <w:r w:rsidRPr="00445DEB">
        <w:rPr>
          <w:rStyle w:val="Hyperlink"/>
        </w:rPr>
        <w:fldChar w:fldCharType="end"/>
      </w:r>
    </w:p>
    <w:p w:rsidR="006853E8" w:rsidRDefault="006853E8" w:rsidP="00A11F37">
      <w:pPr>
        <w:pStyle w:val="TOC2"/>
        <w:tabs>
          <w:tab w:val="clear" w:pos="7190"/>
          <w:tab w:val="left" w:leader="dot" w:pos="7186"/>
        </w:tabs>
        <w:contextualSpacing/>
        <w:rPr>
          <w:rStyle w:val="Hyperlink"/>
        </w:rPr>
      </w:pPr>
    </w:p>
    <w:p w:rsidR="006853E8" w:rsidRDefault="006853E8" w:rsidP="00A11F37">
      <w:pPr>
        <w:pStyle w:val="TOC2"/>
        <w:tabs>
          <w:tab w:val="clear" w:pos="7190"/>
          <w:tab w:val="left" w:leader="dot" w:pos="7186"/>
        </w:tabs>
        <w:contextualSpacing/>
        <w:rPr>
          <w:rStyle w:val="Hyperlink"/>
        </w:rPr>
      </w:pPr>
    </w:p>
    <w:p w:rsidR="006853E8" w:rsidRPr="00A108FE" w:rsidRDefault="006853E8" w:rsidP="00445DEB">
      <w:pPr>
        <w:pStyle w:val="TOC2"/>
        <w:rPr>
          <w:noProof/>
        </w:rPr>
        <w:sectPr w:rsidR="006853E8" w:rsidRPr="00A108FE" w:rsidSect="005D36E4">
          <w:footerReference w:type="default" r:id="rId106"/>
          <w:pgSz w:w="12240" w:h="15840" w:code="1"/>
          <w:pgMar w:top="1080" w:right="1080" w:bottom="1080" w:left="3690" w:header="720" w:footer="720" w:gutter="0"/>
          <w:pgNumType w:fmt="lowerRoman"/>
          <w:cols w:space="720"/>
          <w:docGrid w:linePitch="272"/>
        </w:sectPr>
      </w:pPr>
    </w:p>
    <w:p w:rsidR="00F53281" w:rsidRDefault="00302040" w:rsidP="00F53281">
      <w:pPr>
        <w:pStyle w:val="Title"/>
        <w:jc w:val="left"/>
      </w:pPr>
      <w:bookmarkStart w:id="13" w:name="_Toc172557129"/>
      <w:r>
        <w:lastRenderedPageBreak/>
        <w:t xml:space="preserve">Chapter 1 – </w:t>
      </w:r>
      <w:r w:rsidR="00752D3A">
        <w:br/>
      </w:r>
      <w:r w:rsidR="009B257C">
        <w:t>Introduction</w:t>
      </w:r>
      <w:r w:rsidR="00007229" w:rsidRPr="00007229">
        <w:t xml:space="preserve"> </w:t>
      </w:r>
    </w:p>
    <w:p w:rsidR="00F53281" w:rsidRDefault="00283D36" w:rsidP="00F53281">
      <w:pPr>
        <w:pStyle w:val="Title"/>
        <w:jc w:val="left"/>
      </w:pPr>
      <w:r>
        <w:rPr>
          <w:noProof/>
          <w:lang w:val="en-CA" w:eastAsia="en-CA" w:bidi="ar-SA"/>
        </w:rPr>
        <w:drawing>
          <wp:anchor distT="0" distB="0" distL="114300" distR="114300" simplePos="0" relativeHeight="251723264" behindDoc="1" locked="0" layoutInCell="1" allowOverlap="1">
            <wp:simplePos x="0" y="0"/>
            <wp:positionH relativeFrom="column">
              <wp:posOffset>-798952</wp:posOffset>
            </wp:positionH>
            <wp:positionV relativeFrom="paragraph">
              <wp:posOffset>89007</wp:posOffset>
            </wp:positionV>
            <wp:extent cx="4574983" cy="6477918"/>
            <wp:effectExtent l="19050" t="0" r="0" b="0"/>
            <wp:wrapNone/>
            <wp:docPr id="3" name="Picture 0" descr="lines of code -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 of code - small.png"/>
                    <pic:cNvPicPr/>
                  </pic:nvPicPr>
                  <pic:blipFill>
                    <a:blip r:embed="rId107" cstate="print"/>
                    <a:stretch>
                      <a:fillRect/>
                    </a:stretch>
                  </pic:blipFill>
                  <pic:spPr>
                    <a:xfrm>
                      <a:off x="0" y="0"/>
                      <a:ext cx="4574983" cy="6477918"/>
                    </a:xfrm>
                    <a:prstGeom prst="rect">
                      <a:avLst/>
                    </a:prstGeom>
                  </pic:spPr>
                </pic:pic>
              </a:graphicData>
            </a:graphic>
          </wp:anchor>
        </w:drawing>
      </w:r>
    </w:p>
    <w:p w:rsidR="00302040" w:rsidRDefault="00302040" w:rsidP="00F53281">
      <w:pPr>
        <w:pStyle w:val="Title"/>
        <w:jc w:val="left"/>
        <w:rPr>
          <w:b/>
          <w:bCs/>
          <w:color w:val="FFFFFF"/>
          <w:spacing w:val="15"/>
          <w:sz w:val="36"/>
          <w:szCs w:val="22"/>
        </w:rPr>
      </w:pPr>
      <w:r>
        <w:br w:type="page"/>
      </w:r>
    </w:p>
    <w:p w:rsidR="006401CF" w:rsidRDefault="006401CF" w:rsidP="00302040">
      <w:pPr>
        <w:pStyle w:val="Heading1"/>
      </w:pPr>
      <w:bookmarkStart w:id="14" w:name="_Toc172643367"/>
      <w:bookmarkStart w:id="15" w:name="_Toc172643558"/>
      <w:bookmarkStart w:id="16" w:name="_Toc173858652"/>
      <w:bookmarkStart w:id="17" w:name="_Toc247205660"/>
      <w:r>
        <w:lastRenderedPageBreak/>
        <w:t xml:space="preserve">Chapter 1 </w:t>
      </w:r>
      <w:r w:rsidR="009B257C">
        <w:t>–</w:t>
      </w:r>
      <w:r>
        <w:t xml:space="preserve"> </w:t>
      </w:r>
      <w:r w:rsidR="009B257C">
        <w:t>Introduction</w:t>
      </w:r>
      <w:bookmarkEnd w:id="13"/>
      <w:bookmarkEnd w:id="14"/>
      <w:bookmarkEnd w:id="15"/>
      <w:bookmarkEnd w:id="16"/>
      <w:bookmarkEnd w:id="17"/>
    </w:p>
    <w:p w:rsidR="006401CF" w:rsidRDefault="009B257C" w:rsidP="006401CF">
      <w:r>
        <w:tab/>
      </w:r>
    </w:p>
    <w:p w:rsidR="009B257C" w:rsidRDefault="009B257C" w:rsidP="009B257C">
      <w:r>
        <w:tab/>
        <w:t>Problems have been around for as long as people have been around.</w:t>
      </w:r>
      <w:r w:rsidR="00A13921">
        <w:t xml:space="preserve"> </w:t>
      </w:r>
      <w:r>
        <w:t>The process of solving a problem is not something new.</w:t>
      </w:r>
      <w:r w:rsidR="00A13921">
        <w:t xml:space="preserve"> </w:t>
      </w:r>
      <w:r>
        <w:t>Using a computer to aid in solving a problem is new.</w:t>
      </w:r>
      <w:r w:rsidR="00A13921">
        <w:t xml:space="preserve"> </w:t>
      </w:r>
      <w:r>
        <w:t>Modern electronic computers have only been around since the end of the Second World War (1945), which might seem like a</w:t>
      </w:r>
      <w:r w:rsidR="00ED2F3F">
        <w:t xml:space="preserve"> long time to you</w:t>
      </w:r>
      <w:r>
        <w:t xml:space="preserve"> but i</w:t>
      </w:r>
      <w:r w:rsidR="00ED2F3F">
        <w:t>n the history of the human race</w:t>
      </w:r>
      <w:r>
        <w:t xml:space="preserve"> it is a very short time.</w:t>
      </w:r>
      <w:r w:rsidR="00A13921">
        <w:t xml:space="preserve"> </w:t>
      </w:r>
      <w:r>
        <w:t>The purpose of this book is to help you learn to structure your problem solving method, so that you can consistentl</w:t>
      </w:r>
      <w:r w:rsidR="00ED2F3F">
        <w:t xml:space="preserve">y develop a verifiable solution </w:t>
      </w:r>
      <w:r>
        <w:t>that will solve a problem and in the process, use the computer to help you more easily and quickly solve that problem.</w:t>
      </w:r>
    </w:p>
    <w:p w:rsidR="009B257C" w:rsidRDefault="009B257C" w:rsidP="009B257C"/>
    <w:p w:rsidR="009B257C" w:rsidRDefault="009B257C" w:rsidP="007C2525">
      <w:pPr>
        <w:pStyle w:val="Heading2"/>
      </w:pPr>
      <w:bookmarkStart w:id="18" w:name="_Toc172643368"/>
      <w:bookmarkStart w:id="19" w:name="_Toc172643559"/>
      <w:bookmarkStart w:id="20" w:name="_Toc173858653"/>
      <w:bookmarkStart w:id="21" w:name="_Toc247205661"/>
      <w:r>
        <w:t>What is Programming</w:t>
      </w:r>
      <w:bookmarkEnd w:id="18"/>
      <w:bookmarkEnd w:id="19"/>
      <w:bookmarkEnd w:id="20"/>
      <w:bookmarkEnd w:id="21"/>
    </w:p>
    <w:p w:rsidR="007C2525" w:rsidRDefault="0073069D" w:rsidP="009B257C">
      <w:r w:rsidRPr="0073069D">
        <w:rPr>
          <w:noProof/>
          <w:lang w:bidi="ar-SA"/>
        </w:rPr>
        <w:pict>
          <v:shapetype id="_x0000_t202" coordsize="21600,21600" o:spt="202" path="m,l,21600r21600,l21600,xe">
            <v:stroke joinstyle="miter"/>
            <v:path gradientshapeok="t" o:connecttype="rect"/>
          </v:shapetype>
          <v:shape id="Text Box 36" o:spid="_x0000_s1028" type="#_x0000_t202" style="position:absolute;left:0;text-align:left;margin-left:-126pt;margin-top:102.05pt;width:108pt;height:43.3pt;z-index:251709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" filled="f" fillcolor="#c6d9f1" stroked="f" strokeweight="1pt">
            <v:fill opacity="32896f"/>
            <o:lock v:ext="edit" aspectratio="t"/>
            <v:textbox style="mso-next-textbox:#Text Box 36" inset=",.72pt,,.72pt">
              <w:txbxContent>
                <w:p w:rsidR="004770BA" w:rsidRPr="00EE4BBB" w:rsidRDefault="004770BA" w:rsidP="00EE4BBB">
                  <w:pPr>
                    <w:spacing w:before="100" w:after="100"/>
                    <w:jc w:val="left"/>
                    <w:rPr>
                      <w:rStyle w:val="SubtleReference"/>
                    </w:rPr>
                  </w:pPr>
                  <w:r>
                    <w:rPr>
                      <w:rStyle w:val="SubtleReference"/>
                    </w:rPr>
                    <w:t>Binary</w:t>
                  </w:r>
                </w:p>
              </w:txbxContent>
            </v:textbox>
          </v:shape>
        </w:pict>
      </w:r>
      <w:r w:rsidR="007C2525">
        <w:tab/>
      </w:r>
      <w:r w:rsidR="009B257C">
        <w:t>Before you can actually start to write programs on a computer to help you solve problems, it would be nice to know what programming really is!</w:t>
      </w:r>
      <w:r w:rsidR="00A13921">
        <w:t xml:space="preserve"> </w:t>
      </w:r>
      <w:r w:rsidR="009B257C">
        <w:t xml:space="preserve"> We all use and see computers every day and </w:t>
      </w:r>
      <w:r w:rsidR="007C2525">
        <w:t>hear</w:t>
      </w:r>
      <w:r w:rsidR="009B257C">
        <w:t xml:space="preserve"> people say how smart they are.</w:t>
      </w:r>
      <w:r w:rsidR="00A13921">
        <w:t xml:space="preserve"> </w:t>
      </w:r>
      <w:r w:rsidR="009B257C">
        <w:t>Actually, computers are not very smart at all!</w:t>
      </w:r>
      <w:r w:rsidR="00A13921">
        <w:t xml:space="preserve"> </w:t>
      </w:r>
      <w:r w:rsidR="009B257C">
        <w:t>A computer, broken down into its most basic form, is nothing more than a bunch of tiny electronic switches that can be set to either a 1 or 0 (on or off, also known as</w:t>
      </w:r>
      <w:r w:rsidR="00E02E47">
        <w:t xml:space="preserve"> </w:t>
      </w:r>
      <w:hyperlink r:id="rId108" w:history="1">
        <w:r w:rsidR="00E02E47" w:rsidRPr="00E02E47">
          <w:rPr>
            <w:rStyle w:val="Hyperlink"/>
          </w:rPr>
          <w:t>binary</w:t>
        </w:r>
        <w:r>
          <w:rPr>
            <w:rStyle w:val="Hyperlink"/>
          </w:rPr>
          <w:fldChar w:fldCharType="begin"/>
        </w:r>
        <w:r w:rsidR="00CD0B7E">
          <w:instrText xml:space="preserve"> XE "</w:instrText>
        </w:r>
        <w:r w:rsidR="00CD0B7E" w:rsidRPr="00010D6B">
          <w:rPr>
            <w:rStyle w:val="Hyperlink"/>
          </w:rPr>
          <w:instrText>binary</w:instrText>
        </w:r>
        <w:r w:rsidR="00CD0B7E">
          <w:instrText xml:space="preserve">" </w:instrText>
        </w:r>
        <w:r>
          <w:rPr>
            <w:rStyle w:val="Hyperlink"/>
          </w:rPr>
          <w:fldChar w:fldCharType="end"/>
        </w:r>
      </w:hyperlink>
      <w:r w:rsidR="009B257C">
        <w:t>).</w:t>
      </w:r>
      <w:r w:rsidR="00A13921">
        <w:t xml:space="preserve"> </w:t>
      </w:r>
      <w:r w:rsidR="009B257C">
        <w:t>By getting the computer to set these tiny switches on or off in a certain pattern, you can get the computer to actually do something useful, like show a picture on the screen that you have taken.</w:t>
      </w:r>
      <w:r w:rsidR="00A13921">
        <w:t xml:space="preserve"> </w:t>
      </w:r>
      <w:r w:rsidR="009B257C">
        <w:t>The computer does not know how to do this by itself though.</w:t>
      </w:r>
      <w:r w:rsidR="00A13921">
        <w:t xml:space="preserve"> </w:t>
      </w:r>
      <w:r w:rsidR="009B257C">
        <w:t>A person has to instruct it to do this.</w:t>
      </w:r>
    </w:p>
    <w:p w:rsidR="009B257C" w:rsidRDefault="0073069D" w:rsidP="009B257C">
      <w:r w:rsidRPr="0073069D">
        <w:rPr>
          <w:noProof/>
          <w:lang w:bidi="ar-SA"/>
        </w:rPr>
        <w:pict>
          <v:shape id="Text Box 503" o:spid="_x0000_s1030" type="#_x0000_t202" style="position:absolute;left:0;text-align:left;margin-left:-126.45pt;margin-top:137.9pt;width:108pt;height:43.1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iNt8gIAAIE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" filled="f" fillcolor="#c6d9f1" stroked="f" strokeweight="1pt">
            <v:fill opacity="32896f"/>
            <o:lock v:ext="edit" aspectratio="t"/>
            <v:textbox style="mso-next-textbox:#Text Box 503;mso-fit-shape-to-text:t" inset=",.72pt,,.72pt">
              <w:txbxContent>
                <w:p w:rsidR="004770BA" w:rsidRPr="00EE4BBB" w:rsidRDefault="004770BA" w:rsidP="00EE4BBB">
                  <w:pPr>
                    <w:spacing w:before="100" w:after="100"/>
                    <w:jc w:val="left"/>
                    <w:rPr>
                      <w:rStyle w:val="SubtleReference"/>
                    </w:rPr>
                  </w:pPr>
                  <w:r>
                    <w:rPr>
                      <w:rStyle w:val="SubtleReference"/>
                    </w:rPr>
                    <w:t>Programming Language</w:t>
                  </w:r>
                </w:p>
              </w:txbxContent>
            </v:textbox>
          </v:shape>
        </w:pict>
      </w:r>
      <w:r w:rsidRPr="0073069D">
        <w:rPr>
          <w:noProof/>
          <w:lang w:bidi="ar-SA"/>
        </w:rPr>
        <w:pict>
          <v:shape id="_x0000_s1029" type="#_x0000_t202" style="position:absolute;left:0;text-align:left;margin-left:-125.65pt;margin-top:65.65pt;width:108pt;height:43.15pt;z-index:25163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" filled="f" fillcolor="#c6d9f1" stroked="f" strokeweight="1pt">
            <v:fill opacity="32896f"/>
            <o:lock v:ext="edit" aspectratio="t"/>
            <v:textbox style="mso-next-textbox:#_x0000_s1029;mso-fit-shape-to-text:t" inset=",.72pt,,.72pt">
              <w:txbxContent>
                <w:p w:rsidR="004770BA" w:rsidRPr="00EE4BBB" w:rsidRDefault="004770BA" w:rsidP="00EE4BBB">
                  <w:pPr>
                    <w:spacing w:before="100" w:after="100"/>
                    <w:jc w:val="left"/>
                    <w:rPr>
                      <w:rStyle w:val="SubtleReference"/>
                    </w:rPr>
                  </w:pPr>
                  <w:r>
                    <w:rPr>
                      <w:rStyle w:val="SubtleReference"/>
                    </w:rPr>
                    <w:t>Machine Language</w:t>
                  </w:r>
                </w:p>
              </w:txbxContent>
            </v:textbox>
          </v:shape>
        </w:pict>
      </w:r>
      <w:r w:rsidR="007C2525">
        <w:tab/>
      </w:r>
      <w:r w:rsidR="009B257C">
        <w:t>To communicate with your friends, one way for them to understand what you mean is for you to talk to them.</w:t>
      </w:r>
      <w:r w:rsidR="00A13921">
        <w:t xml:space="preserve"> </w:t>
      </w:r>
      <w:r w:rsidR="009B257C">
        <w:t>To keep things simple, you usually talk in the same language.</w:t>
      </w:r>
      <w:r w:rsidR="00A13921">
        <w:t xml:space="preserve"> </w:t>
      </w:r>
      <w:r w:rsidR="009B257C">
        <w:t>Since a computer is just a bunch of switches, it does not understand English, so you have to talk to it in a language that it does understand.</w:t>
      </w:r>
      <w:r w:rsidR="00A13921">
        <w:t xml:space="preserve"> </w:t>
      </w:r>
      <w:r w:rsidR="009B257C">
        <w:t xml:space="preserve">Computers use a language called </w:t>
      </w:r>
      <w:hyperlink r:id="rId109" w:history="1">
        <w:r w:rsidR="009B257C" w:rsidRPr="00816953">
          <w:rPr>
            <w:rStyle w:val="Hyperlink"/>
          </w:rPr>
          <w:t>machine language</w:t>
        </w:r>
        <w:r>
          <w:rPr>
            <w:rStyle w:val="Hyperlink"/>
          </w:rPr>
          <w:fldChar w:fldCharType="begin"/>
        </w:r>
        <w:r w:rsidR="00EE4BBB">
          <w:instrText xml:space="preserve"> XE "</w:instrText>
        </w:r>
        <w:r w:rsidR="00EE4BBB" w:rsidRPr="00BB6CC5">
          <w:rPr>
            <w:rStyle w:val="Hyperlink"/>
          </w:rPr>
          <w:instrText>Machine Language</w:instrText>
        </w:r>
        <w:r w:rsidR="00EE4BBB">
          <w:instrText xml:space="preserve">" </w:instrText>
        </w:r>
        <w:r>
          <w:rPr>
            <w:rStyle w:val="Hyperlink"/>
          </w:rPr>
          <w:fldChar w:fldCharType="end"/>
        </w:r>
      </w:hyperlink>
      <w:r w:rsidR="009B257C">
        <w:t>, made up of just the 1’s and 0’s mentioned above.</w:t>
      </w:r>
      <w:r w:rsidR="00A13921">
        <w:t xml:space="preserve"> </w:t>
      </w:r>
      <w:r w:rsidR="009B257C">
        <w:t>Trying to talk in machine language is quiet difficult, easy to make mistakes in and tedious.</w:t>
      </w:r>
      <w:r w:rsidR="00A13921">
        <w:t xml:space="preserve"> </w:t>
      </w:r>
      <w:r w:rsidR="009B257C">
        <w:t>To help people talk to a computer an intermediate language is used, that is translated into machine language so that the computer can understand what to do.</w:t>
      </w:r>
      <w:r w:rsidR="00A13921">
        <w:t xml:space="preserve"> </w:t>
      </w:r>
      <w:r w:rsidR="009B257C">
        <w:t xml:space="preserve">This intermediate language is called a </w:t>
      </w:r>
      <w:hyperlink r:id="rId110" w:history="1">
        <w:r w:rsidR="009B257C" w:rsidRPr="00816953">
          <w:rPr>
            <w:rStyle w:val="Hyperlink"/>
          </w:rPr>
          <w:t>programming language</w:t>
        </w:r>
        <w:r>
          <w:rPr>
            <w:rStyle w:val="Hyperlink"/>
          </w:rPr>
          <w:fldChar w:fldCharType="begin"/>
        </w:r>
        <w:r w:rsidR="003A0D05">
          <w:instrText xml:space="preserve"> XE "</w:instrText>
        </w:r>
        <w:r w:rsidR="003A0D05" w:rsidRPr="00132023">
          <w:rPr>
            <w:rStyle w:val="Hyperlink"/>
          </w:rPr>
          <w:instrText>Programming Language</w:instrText>
        </w:r>
        <w:r w:rsidR="003A0D05">
          <w:instrText xml:space="preserve">" </w:instrText>
        </w:r>
        <w:r>
          <w:rPr>
            <w:rStyle w:val="Hyperlink"/>
          </w:rPr>
          <w:fldChar w:fldCharType="end"/>
        </w:r>
      </w:hyperlink>
      <w:r w:rsidR="009B257C">
        <w:t xml:space="preserve"> and you have probably already heard of some of </w:t>
      </w:r>
      <w:r w:rsidR="009B257C">
        <w:lastRenderedPageBreak/>
        <w:t>them (Java, C++, Visual Basic…).</w:t>
      </w:r>
      <w:r w:rsidR="00A13921">
        <w:t xml:space="preserve"> </w:t>
      </w:r>
      <w:r w:rsidR="009B257C">
        <w:t>Just like there are many different languages that people use around the world (English, French, Spanish…), there have been many different programming languages developed to help people instruct computers in what to do.</w:t>
      </w:r>
      <w:r w:rsidR="00A13921">
        <w:t xml:space="preserve"> </w:t>
      </w:r>
      <w:r w:rsidR="009B257C">
        <w:t>The purpose of a programming language is to make it easier for a human to tell a computer what to do, by not having to talk machine language.</w:t>
      </w:r>
    </w:p>
    <w:p w:rsidR="00FE2C9A" w:rsidRDefault="0073069D" w:rsidP="00E02E47">
      <w:pPr>
        <w:jc w:val="center"/>
      </w:pPr>
      <w:r w:rsidRPr="0073069D">
        <w:rPr>
          <w:noProof/>
          <w:lang w:bidi="ar-SA"/>
        </w:rPr>
        <w:pict>
          <v:shape id="Text Box 47" o:spid="_x0000_s1031" type="#_x0000_t202" style="position:absolute;left:0;text-align:left;margin-left:27.7pt;margin-top:158.9pt;width:304.5pt;height:.05pt;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" stroked="f">
            <v:textbox style="mso-next-textbox:#Text Box 47;mso-fit-shape-to-text:t" inset="0,0,0,0">
              <w:txbxContent>
                <w:p w:rsidR="004770BA" w:rsidRPr="00BE4CEB" w:rsidRDefault="004770BA" w:rsidP="00E02E47">
                  <w:pPr>
                    <w:pStyle w:val="Caption"/>
                    <w:rPr>
                      <w:sz w:val="24"/>
                      <w:szCs w:val="20"/>
                    </w:rPr>
                  </w:pPr>
                  <w:bookmarkStart w:id="22" w:name="_Toc242979542"/>
                  <w:r>
                    <w:t xml:space="preserve">Figure </w:t>
                  </w:r>
                  <w:fldSimple w:instr=" SEQ Figure \* ARABIC ">
                    <w:r w:rsidR="00F65BCF">
                      <w:rPr>
                        <w:noProof/>
                      </w:rPr>
                      <w:t>1</w:t>
                    </w:r>
                  </w:fldSimple>
                  <w:r>
                    <w:t>: Programming Language Levels</w:t>
                  </w:r>
                  <w:bookmarkEnd w:id="22"/>
                </w:p>
              </w:txbxContent>
            </v:textbox>
          </v:shape>
        </w:pict>
      </w:r>
      <w:r w:rsidRPr="0073069D">
        <w:rPr>
          <w:noProof/>
          <w:lang w:bidi="ar-SA"/>
        </w:rPr>
        <w:pict>
          <v:group id="Canvas 42" o:spid="_x0000_s1032" editas="canvas" style="position:absolute;margin-left:0;margin-top:0;width:304.5pt;height:153.35pt;z-index:251634176;mso-position-horizontal-relative:char;mso-position-vertical-relative:line" coordsize="38671,19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">
            <o:lock v:ext="edit" ungrouping="t"/>
            <v:rect id="_x0000_s1033" style="position:absolute;width:38671;height:19475;visibility:visible" filled="f" strokeweight="1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43" o:spid="_x0000_s1034" type="#_x0000_t16" style="position:absolute;left:2495;top:12490;width:33744;height:4185;visibility:visible" fillcolor="#c0504d" strokeweight="1pt">
              <v:shadow color="#622423" opacity=".5" offset="1pt"/>
              <v:textbox style="mso-next-textbox:#AutoShape 43">
                <w:txbxContent>
                  <w:p w:rsidR="004770BA" w:rsidRDefault="004770BA" w:rsidP="00FE2C9A">
                    <w:pPr>
                      <w:spacing w:before="0" w:after="0"/>
                      <w:jc w:val="center"/>
                    </w:pPr>
                    <w:r>
                      <w:t>Hardware</w:t>
                    </w:r>
                  </w:p>
                </w:txbxContent>
              </v:textbox>
            </v:shape>
            <v:shape id="AutoShape 44" o:spid="_x0000_s1035" type="#_x0000_t16" style="position:absolute;left:5784;top:9372;width:27166;height:4185;visibility:visible" fillcolor="#4f81bd" strokeweight="1pt">
              <v:shadow color="#243f60" opacity=".5" offset="1pt"/>
              <v:textbox style="mso-next-textbox:#AutoShape 44">
                <w:txbxContent>
                  <w:p w:rsidR="004770BA" w:rsidRDefault="004770BA" w:rsidP="00FE2C9A">
                    <w:pPr>
                      <w:spacing w:before="0" w:after="0"/>
                      <w:jc w:val="center"/>
                    </w:pPr>
                    <w:r>
                      <w:t>Machine Language</w:t>
                    </w:r>
                  </w:p>
                </w:txbxContent>
              </v:textbox>
            </v:shape>
            <v:shape id="AutoShape 45" o:spid="_x0000_s1036" type="#_x0000_t16" style="position:absolute;left:8489;top:6280;width:21756;height:4184;visibility:visible" fillcolor="#9bbb59" strokeweight="1pt">
              <v:shadow color="#4e6128" opacity=".5" offset="1pt"/>
              <v:textbox style="mso-next-textbox:#AutoShape 45">
                <w:txbxContent>
                  <w:p w:rsidR="004770BA" w:rsidRDefault="004770BA" w:rsidP="00FE2C9A">
                    <w:pPr>
                      <w:spacing w:before="0" w:after="0"/>
                      <w:jc w:val="center"/>
                    </w:pPr>
                    <w:r>
                      <w:t>Assembly Language</w:t>
                    </w:r>
                  </w:p>
                </w:txbxContent>
              </v:textbox>
            </v:shape>
            <v:shape id="AutoShape 46" o:spid="_x0000_s1037" type="#_x0000_t16" style="position:absolute;left:11156;top:3136;width:16422;height:4185;visibility:visible" fillcolor="#e36c0a" strokeweight="1pt">
              <v:shadow color="#622423" opacity=".5" offset="1pt"/>
              <v:textbox style="mso-next-textbox:#AutoShape 46">
                <w:txbxContent>
                  <w:p w:rsidR="004770BA" w:rsidRDefault="004770BA" w:rsidP="00FE2C9A">
                    <w:pPr>
                      <w:spacing w:before="0" w:after="0"/>
                      <w:jc w:val="center"/>
                    </w:pPr>
                    <w:r>
                      <w:t>High-Level Language</w:t>
                    </w:r>
                  </w:p>
                </w:txbxContent>
              </v:textbox>
            </v:shape>
          </v:group>
        </w:pict>
      </w:r>
      <w:r w:rsidRPr="0073069D">
        <w:rPr>
          <w:noProof/>
          <w:lang w:bidi="ar-SA"/>
        </w:rPr>
      </w:r>
      <w:r>
        <w:rPr>
          <w:noProof/>
          <w:lang w:bidi="ar-SA"/>
        </w:rPr>
        <w:pict>
          <v:rect id="AutoShape 1" o:spid="_x0000_s2031" style="width:304.7pt;height:153.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" filled="f" stroked="f">
            <o:lock v:ext="edit" aspectratio="t"/>
            <w10:wrap type="none"/>
            <w10:anchorlock/>
          </v:rect>
        </w:pict>
      </w:r>
    </w:p>
    <w:p w:rsidR="00E02E47" w:rsidRDefault="00E02E47" w:rsidP="00816953">
      <w:pPr>
        <w:ind w:firstLine="720"/>
      </w:pPr>
    </w:p>
    <w:p w:rsidR="009B257C" w:rsidRDefault="0073069D" w:rsidP="00816953">
      <w:pPr>
        <w:ind w:firstLine="720"/>
      </w:pPr>
      <w:r w:rsidRPr="0073069D">
        <w:rPr>
          <w:noProof/>
          <w:lang w:bidi="ar-SA"/>
        </w:rPr>
        <w:pict>
          <v:shape id="Text Box 199" o:spid="_x0000_s1038" type="#_x0000_t202" style="position:absolute;left:0;text-align:left;margin-left:-125.65pt;margin-top:8.05pt;width:108pt;height:27.25pt;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El8AIAAIE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" filled="f" fillcolor="#c6d9f1" stroked="f" strokeweight="1pt">
            <v:fill opacity="32896f"/>
            <o:lock v:ext="edit" aspectratio="t"/>
            <v:textbox style="mso-next-textbox:#Text Box 199;mso-fit-shape-to-text:t" inset=",.72pt,,.72pt">
              <w:txbxContent>
                <w:p w:rsidR="004770BA" w:rsidRPr="00EE4BBB" w:rsidRDefault="004770BA" w:rsidP="00AC3DD6">
                  <w:pPr>
                    <w:spacing w:before="100" w:after="100"/>
                    <w:jc w:val="left"/>
                    <w:rPr>
                      <w:rStyle w:val="SubtleReference"/>
                    </w:rPr>
                  </w:pPr>
                  <w:r>
                    <w:rPr>
                      <w:rStyle w:val="SubtleReference"/>
                    </w:rPr>
                    <w:t>Programmer</w:t>
                  </w:r>
                </w:p>
              </w:txbxContent>
            </v:textbox>
          </v:shape>
        </w:pict>
      </w:r>
      <w:r w:rsidR="009B257C">
        <w:t xml:space="preserve">A person that uses a programming language to instruct a computer what to do is called a </w:t>
      </w:r>
      <w:hyperlink r:id="rId111" w:history="1">
        <w:r w:rsidR="009B257C" w:rsidRPr="001E7955">
          <w:rPr>
            <w:rStyle w:val="Hyperlink"/>
          </w:rPr>
          <w:t>programmer</w:t>
        </w:r>
        <w:r>
          <w:rPr>
            <w:rStyle w:val="Hyperlink"/>
          </w:rPr>
          <w:fldChar w:fldCharType="begin"/>
        </w:r>
        <w:r w:rsidR="00FE2C9A">
          <w:instrText xml:space="preserve"> XE "</w:instrText>
        </w:r>
        <w:r w:rsidR="00FE2C9A" w:rsidRPr="00361769">
          <w:rPr>
            <w:rStyle w:val="Hyperlink"/>
          </w:rPr>
          <w:instrText>Programmer</w:instrText>
        </w:r>
        <w:r w:rsidR="00FE2C9A">
          <w:instrText xml:space="preserve">" </w:instrText>
        </w:r>
        <w:r>
          <w:rPr>
            <w:rStyle w:val="Hyperlink"/>
          </w:rPr>
          <w:fldChar w:fldCharType="end"/>
        </w:r>
      </w:hyperlink>
      <w:r w:rsidR="009B257C">
        <w:t>.</w:t>
      </w:r>
      <w:r w:rsidR="00A13921">
        <w:t xml:space="preserve"> </w:t>
      </w:r>
      <w:r w:rsidR="009B257C">
        <w:t>The programmer solves whatever problem they are working on, then writes the instructions that the computer is to follow in the programming language that they have chosen.</w:t>
      </w:r>
      <w:r w:rsidR="00A13921">
        <w:t xml:space="preserve"> </w:t>
      </w:r>
      <w:r w:rsidR="009B257C">
        <w:t>Then the computer translates the instructions into machine language (the language that the computer actually understands) and the computer performs the action.</w:t>
      </w:r>
    </w:p>
    <w:p w:rsidR="001E7955" w:rsidRDefault="001E7955" w:rsidP="00816953">
      <w:pPr>
        <w:ind w:firstLine="720"/>
      </w:pPr>
    </w:p>
    <w:p w:rsidR="009B257C" w:rsidRDefault="009B257C" w:rsidP="001E7955">
      <w:pPr>
        <w:pStyle w:val="Heading2"/>
      </w:pPr>
      <w:bookmarkStart w:id="23" w:name="_Toc172643369"/>
      <w:bookmarkStart w:id="24" w:name="_Toc172643560"/>
      <w:bookmarkStart w:id="25" w:name="_Toc173858654"/>
      <w:bookmarkStart w:id="26" w:name="_Toc247205662"/>
      <w:r>
        <w:t>Goal of this Book</w:t>
      </w:r>
      <w:bookmarkEnd w:id="23"/>
      <w:bookmarkEnd w:id="24"/>
      <w:bookmarkEnd w:id="25"/>
      <w:bookmarkEnd w:id="26"/>
    </w:p>
    <w:p w:rsidR="00D153EB" w:rsidRDefault="001E7955" w:rsidP="009B257C">
      <w:pPr>
        <w:sectPr w:rsidR="00D153EB" w:rsidSect="001E7955">
          <w:headerReference w:type="even" r:id="rId112"/>
          <w:footerReference w:type="even" r:id="rId113"/>
          <w:footerReference w:type="default" r:id="rId114"/>
          <w:headerReference w:type="first" r:id="rId115"/>
          <w:footerReference w:type="first" r:id="rId116"/>
          <w:type w:val="oddPage"/>
          <w:pgSz w:w="12240" w:h="15840" w:code="1"/>
          <w:pgMar w:top="1080" w:right="1080" w:bottom="1080" w:left="3960" w:header="720" w:footer="720" w:gutter="0"/>
          <w:pgNumType w:start="1"/>
          <w:cols w:space="360"/>
          <w:titlePg/>
          <w:docGrid w:linePitch="272"/>
        </w:sectPr>
      </w:pPr>
      <w:r>
        <w:tab/>
      </w:r>
      <w:r w:rsidR="009B257C">
        <w:t xml:space="preserve">The </w:t>
      </w:r>
      <w:r w:rsidR="00D153EB" w:rsidRPr="00D153EB">
        <w:t xml:space="preserve">goal of this book is to make you a “good” programmer. Despite the fact that normal high school semester courses only run for 90 days, you will not become an expert programmer in just one semester. It has been said that it takes over 10 years to really become proficient at anything and programming is no different. By the end of the book you will be very much on your way and have a good foundation in the skills you will need. The important thing to remember is that the point is not to teach you a specific programming language, since programming languages come and go and change over time. This is just like real languages. </w:t>
      </w:r>
      <w:r w:rsidR="00D153EB" w:rsidRPr="00D153EB">
        <w:lastRenderedPageBreak/>
        <w:t xml:space="preserve">Although it is the official language of the Catholic Church, not too many people go around on the streets and speak </w:t>
      </w:r>
      <w:hyperlink r:id="rId117" w:history="1">
        <w:r w:rsidR="00D153EB" w:rsidRPr="00B6655A">
          <w:rPr>
            <w:rStyle w:val="Hyperlink"/>
          </w:rPr>
          <w:t>Latin</w:t>
        </w:r>
      </w:hyperlink>
      <w:r w:rsidR="00D153EB">
        <w:t xml:space="preserve"> </w:t>
      </w:r>
      <w:r w:rsidR="00D153EB" w:rsidRPr="00D153EB">
        <w:t>to their friends. Many years ago, it might have been common but not today. The tools you will learn from this book are good programming techniques. These tools will be useful no matter what programming language you are using. Just like in the real world, you cannot be called a “linguist” if you only know one language. The same thing is true for a programmer; knowing more than one language is essential. The fortunate thing is that if you know one programming language, picking up a second one is much easier. The cornerstone of being a good programmer is to be able to solve problems in a logical and systematic way and hopefully have fun in the process.</w:t>
      </w:r>
    </w:p>
    <w:p w:rsidR="00752D3A" w:rsidRDefault="00366607" w:rsidP="00752D3A">
      <w:pPr>
        <w:pStyle w:val="Title"/>
        <w:jc w:val="left"/>
        <w:rPr>
          <w:b/>
          <w:bCs/>
          <w:color w:val="FFFFFF"/>
          <w:spacing w:val="15"/>
          <w:sz w:val="36"/>
          <w:szCs w:val="22"/>
        </w:rPr>
      </w:pPr>
      <w:r>
        <w:rPr>
          <w:noProof/>
          <w:lang w:val="en-CA" w:eastAsia="en-CA" w:bidi="ar-SA"/>
        </w:rPr>
        <w:lastRenderedPageBreak/>
        <w:drawing>
          <wp:anchor distT="0" distB="0" distL="114300" distR="114300" simplePos="0" relativeHeight="251726336" behindDoc="1" locked="0" layoutInCell="1" allowOverlap="1">
            <wp:simplePos x="0" y="0"/>
            <wp:positionH relativeFrom="column">
              <wp:posOffset>-832003</wp:posOffset>
            </wp:positionH>
            <wp:positionV relativeFrom="paragraph">
              <wp:posOffset>1612433</wp:posOffset>
            </wp:positionV>
            <wp:extent cx="4574984" cy="6477918"/>
            <wp:effectExtent l="19050" t="0" r="0" b="0"/>
            <wp:wrapNone/>
            <wp:docPr id="460" name="Picture 459" descr="docu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ation.png"/>
                    <pic:cNvPicPr/>
                  </pic:nvPicPr>
                  <pic:blipFill>
                    <a:blip r:embed="rId118" cstate="print"/>
                    <a:stretch>
                      <a:fillRect/>
                    </a:stretch>
                  </pic:blipFill>
                  <pic:spPr>
                    <a:xfrm>
                      <a:off x="0" y="0"/>
                      <a:ext cx="4574984" cy="6477918"/>
                    </a:xfrm>
                    <a:prstGeom prst="rect">
                      <a:avLst/>
                    </a:prstGeom>
                  </pic:spPr>
                </pic:pic>
              </a:graphicData>
            </a:graphic>
          </wp:anchor>
        </w:drawing>
      </w:r>
      <w:r w:rsidR="00752D3A">
        <w:t xml:space="preserve">Chapter 2 – </w:t>
      </w:r>
      <w:r w:rsidR="00752D3A">
        <w:br/>
        <w:t xml:space="preserve">Problem Solving </w:t>
      </w:r>
      <w:r w:rsidR="00752D3A">
        <w:br w:type="page"/>
      </w:r>
    </w:p>
    <w:p w:rsidR="009B257C" w:rsidRDefault="00752D3A" w:rsidP="00B6655A">
      <w:pPr>
        <w:pStyle w:val="Heading1"/>
      </w:pPr>
      <w:bookmarkStart w:id="27" w:name="_Toc172643370"/>
      <w:bookmarkStart w:id="28" w:name="_Toc172643561"/>
      <w:bookmarkStart w:id="29" w:name="_Toc173858655"/>
      <w:bookmarkStart w:id="30" w:name="_Toc247205663"/>
      <w:r>
        <w:lastRenderedPageBreak/>
        <w:t xml:space="preserve">Chapter 2 – </w:t>
      </w:r>
      <w:r w:rsidR="009B257C">
        <w:t>Problem Solving</w:t>
      </w:r>
      <w:bookmarkEnd w:id="27"/>
      <w:bookmarkEnd w:id="28"/>
      <w:bookmarkEnd w:id="29"/>
      <w:bookmarkEnd w:id="30"/>
    </w:p>
    <w:p w:rsidR="00B6655A" w:rsidRDefault="00B6655A" w:rsidP="00B6655A"/>
    <w:p w:rsidR="009B257C" w:rsidRDefault="00B6655A" w:rsidP="009B257C">
      <w:r>
        <w:tab/>
      </w:r>
      <w:r w:rsidR="009B257C">
        <w:t>As previously mentioned problems have been around forever.</w:t>
      </w:r>
      <w:r w:rsidR="00A13921">
        <w:t xml:space="preserve"> </w:t>
      </w:r>
      <w:r w:rsidR="009B257C">
        <w:t>The use of a computer to help in solving problems is new but computers do not solve problems, people still solve problems.</w:t>
      </w:r>
      <w:r w:rsidR="00A13921">
        <w:t xml:space="preserve"> </w:t>
      </w:r>
      <w:r w:rsidR="009B257C">
        <w:t>Computers can be used to aid in solving problems but they are just a tool.</w:t>
      </w:r>
      <w:r w:rsidR="00A13921">
        <w:t xml:space="preserve"> </w:t>
      </w:r>
      <w:r w:rsidR="009B257C">
        <w:t>People have been creating tools to help them solve problems for 1,000’s of years.</w:t>
      </w:r>
      <w:r w:rsidR="00A13921">
        <w:t xml:space="preserve"> </w:t>
      </w:r>
      <w:r w:rsidR="009B257C">
        <w:t>The key to remember is that a computer is just a tool, just like a hammer is a tool to help people put nails in a board.</w:t>
      </w:r>
    </w:p>
    <w:p w:rsidR="009B257C" w:rsidRDefault="00950F3F" w:rsidP="009B257C">
      <w:r>
        <w:tab/>
      </w:r>
      <w:r w:rsidR="009B257C">
        <w:t xml:space="preserve">My father is a </w:t>
      </w:r>
      <w:hyperlink r:id="rId119" w:history="1">
        <w:r w:rsidR="009B257C" w:rsidRPr="00950F3F">
          <w:rPr>
            <w:rStyle w:val="Hyperlink"/>
          </w:rPr>
          <w:t>joiner</w:t>
        </w:r>
      </w:hyperlink>
      <w:r w:rsidR="009B257C">
        <w:t xml:space="preserve"> by trade but worked in construction</w:t>
      </w:r>
      <w:r>
        <w:t>,</w:t>
      </w:r>
      <w:r w:rsidR="009B257C">
        <w:t xml:space="preserve"> building houses for years.</w:t>
      </w:r>
      <w:r w:rsidR="00A13921">
        <w:t xml:space="preserve"> </w:t>
      </w:r>
      <w:r w:rsidR="009B257C">
        <w:t>He has often told me stories of the “good old days” when they built houses completely with hand tools</w:t>
      </w:r>
      <w:r>
        <w:t xml:space="preserve"> (using no electricity)</w:t>
      </w:r>
      <w:r w:rsidR="009B257C">
        <w:t>.</w:t>
      </w:r>
      <w:r w:rsidR="00A13921">
        <w:t xml:space="preserve"> </w:t>
      </w:r>
      <w:r w:rsidR="009B257C">
        <w:t>They use to have competitions to see who could be the most accurate on estimating the length of a board, by cutting it first and then measuring it.</w:t>
      </w:r>
      <w:r w:rsidR="00A13921">
        <w:t xml:space="preserve"> </w:t>
      </w:r>
      <w:r w:rsidR="009B257C">
        <w:t>They were usually within less than ½ inch (half the width of your thumb</w:t>
      </w:r>
      <w:r w:rsidR="00A30C90">
        <w:t xml:space="preserve"> on a board 8 or 10 feet long</w:t>
      </w:r>
      <w:r w:rsidR="009B257C">
        <w:t>!).</w:t>
      </w:r>
      <w:r w:rsidR="00A13921">
        <w:t xml:space="preserve"> </w:t>
      </w:r>
      <w:r w:rsidR="009B257C">
        <w:t xml:space="preserve">It </w:t>
      </w:r>
      <w:proofErr w:type="gramStart"/>
      <w:r w:rsidR="009B257C">
        <w:t>use</w:t>
      </w:r>
      <w:proofErr w:type="gramEnd"/>
      <w:r w:rsidR="009B257C">
        <w:t xml:space="preserve"> to take dozens of men months to build a house this way.</w:t>
      </w:r>
      <w:r w:rsidR="00A13921">
        <w:t xml:space="preserve"> </w:t>
      </w:r>
      <w:r w:rsidR="009B257C">
        <w:t>Then power tools were developed (electric d</w:t>
      </w:r>
      <w:r w:rsidR="00A30C90">
        <w:t>rills, power saws, nailing guns …</w:t>
      </w:r>
      <w:r w:rsidR="009B257C">
        <w:t>).</w:t>
      </w:r>
      <w:r w:rsidR="00A13921">
        <w:t xml:space="preserve"> </w:t>
      </w:r>
      <w:r w:rsidR="009B257C">
        <w:t xml:space="preserve">Now a house can be built by a fraction of the men it </w:t>
      </w:r>
      <w:proofErr w:type="gramStart"/>
      <w:r w:rsidR="009B257C">
        <w:t>use</w:t>
      </w:r>
      <w:proofErr w:type="gramEnd"/>
      <w:r w:rsidR="009B257C">
        <w:t xml:space="preserve"> to take, in a fraction of the time.</w:t>
      </w:r>
      <w:r w:rsidR="00A13921">
        <w:t xml:space="preserve"> </w:t>
      </w:r>
      <w:r w:rsidR="009B257C">
        <w:t>Power tools have revolutionized the housing industry.</w:t>
      </w:r>
    </w:p>
    <w:p w:rsidR="009B257C" w:rsidRDefault="0073069D" w:rsidP="009B257C">
      <w:r w:rsidRPr="0073069D">
        <w:rPr>
          <w:noProof/>
          <w:lang w:bidi="ar-SA"/>
        </w:rPr>
        <w:pict>
          <v:shape id="Text Box 201" o:spid="_x0000_s1039" type="#_x0000_t202" style="position:absolute;left:0;text-align:left;margin-left:-125.65pt;margin-top:25.05pt;width:108pt;height:27.25pt;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vA8A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" filled="f" fillcolor="#c6d9f1" stroked="f" strokeweight="1pt">
            <v:fill opacity="32896f"/>
            <o:lock v:ext="edit" aspectratio="t"/>
            <v:textbox style="mso-next-textbox:#Text Box 201;mso-fit-shape-to-text:t" inset=",.72pt,,.72pt">
              <w:txbxContent>
                <w:p w:rsidR="004770BA" w:rsidRPr="00AC3DD6" w:rsidRDefault="004770BA" w:rsidP="00AC3DD6">
                  <w:pPr>
                    <w:spacing w:before="100" w:after="100"/>
                    <w:jc w:val="left"/>
                    <w:rPr>
                      <w:rStyle w:val="SubtleReference"/>
                    </w:rPr>
                  </w:pPr>
                  <w:r>
                    <w:rPr>
                      <w:rStyle w:val="SubtleReference"/>
                    </w:rPr>
                    <w:t>ENIAC</w:t>
                  </w:r>
                </w:p>
              </w:txbxContent>
            </v:textbox>
          </v:shape>
        </w:pict>
      </w:r>
      <w:r w:rsidR="00A30C90">
        <w:tab/>
      </w:r>
      <w:r w:rsidR="009B257C">
        <w:t>Computers have also revolutionized many of the ways people have solved problems from the past.</w:t>
      </w:r>
      <w:r w:rsidR="00A13921">
        <w:t xml:space="preserve"> </w:t>
      </w:r>
      <w:r w:rsidR="009B257C">
        <w:t xml:space="preserve">The first modern electronic computer (the </w:t>
      </w:r>
      <w:hyperlink r:id="rId120" w:history="1">
        <w:r w:rsidR="009B257C" w:rsidRPr="00A30C90">
          <w:rPr>
            <w:rStyle w:val="Hyperlink"/>
          </w:rPr>
          <w:t>ENIAC</w:t>
        </w:r>
        <w:r>
          <w:rPr>
            <w:rStyle w:val="Hyperlink"/>
          </w:rPr>
          <w:fldChar w:fldCharType="begin"/>
        </w:r>
        <w:r w:rsidR="00E02E47">
          <w:instrText xml:space="preserve"> XE "</w:instrText>
        </w:r>
        <w:r w:rsidR="00E02E47" w:rsidRPr="0093217A">
          <w:rPr>
            <w:rStyle w:val="Hyperlink"/>
          </w:rPr>
          <w:instrText>ENIAC</w:instrText>
        </w:r>
        <w:r w:rsidR="00E02E47">
          <w:instrText xml:space="preserve">" </w:instrText>
        </w:r>
        <w:r>
          <w:rPr>
            <w:rStyle w:val="Hyperlink"/>
          </w:rPr>
          <w:fldChar w:fldCharType="end"/>
        </w:r>
      </w:hyperlink>
      <w:r w:rsidR="009B257C">
        <w:t>) was built to calculate tables for firing artillery shells.</w:t>
      </w:r>
      <w:r w:rsidR="00A13921">
        <w:t xml:space="preserve"> </w:t>
      </w:r>
      <w:r w:rsidR="009B257C">
        <w:t>The computer was developed because it took too long and there were too many mistakes when people were doing it by hand.</w:t>
      </w:r>
      <w:r w:rsidR="00A13921">
        <w:t xml:space="preserve"> </w:t>
      </w:r>
      <w:r w:rsidR="009B257C">
        <w:t>The same book of tables could be produced in a modern computer in a few seconds!</w:t>
      </w:r>
    </w:p>
    <w:p w:rsidR="00A30C90" w:rsidRDefault="00A30C90" w:rsidP="009B257C"/>
    <w:p w:rsidR="009B257C" w:rsidRDefault="009B257C" w:rsidP="00752D3A">
      <w:pPr>
        <w:pStyle w:val="Heading2"/>
      </w:pPr>
      <w:bookmarkStart w:id="31" w:name="_Toc172643371"/>
      <w:bookmarkStart w:id="32" w:name="_Toc172643562"/>
      <w:bookmarkStart w:id="33" w:name="_Toc173858656"/>
      <w:bookmarkStart w:id="34" w:name="_Toc247205664"/>
      <w:r>
        <w:t>Steps in Problem Solving</w:t>
      </w:r>
      <w:bookmarkEnd w:id="31"/>
      <w:bookmarkEnd w:id="32"/>
      <w:bookmarkEnd w:id="33"/>
      <w:bookmarkEnd w:id="34"/>
    </w:p>
    <w:p w:rsidR="00642DFB" w:rsidRDefault="00A30C90" w:rsidP="009B257C">
      <w:r>
        <w:tab/>
      </w:r>
      <w:r w:rsidR="009B257C">
        <w:t>There are many ways to solve a problem but having a process to follow can help make problem solving easier.</w:t>
      </w:r>
      <w:r w:rsidR="00A13921">
        <w:t xml:space="preserve"> </w:t>
      </w:r>
      <w:r w:rsidR="009B257C">
        <w:t>If you do not think through a problem logically, then you end up just going around in circles and never solving it.</w:t>
      </w:r>
      <w:r w:rsidR="00A13921">
        <w:t xml:space="preserve"> </w:t>
      </w:r>
      <w:r w:rsidR="009B257C">
        <w:t>The following is a six step problem solving system, which can be used to solve any type of problem, not just ones that will be solved on a computer.</w:t>
      </w:r>
      <w:r w:rsidR="00A13921">
        <w:t xml:space="preserve"> </w:t>
      </w:r>
      <w:r w:rsidR="009B257C">
        <w:t xml:space="preserve">The good thing is that the system translates nicely to computer </w:t>
      </w:r>
      <w:r w:rsidR="009B257C">
        <w:lastRenderedPageBreak/>
        <w:t>problems, which is very useful, since the focus of the book is to solve problems on a computer.</w:t>
      </w:r>
      <w:r w:rsidR="00A13921">
        <w:t xml:space="preserve"> </w:t>
      </w:r>
      <w:r w:rsidR="009B257C">
        <w:t>The six steps in this system are:</w:t>
      </w:r>
    </w:p>
    <w:p w:rsidR="00642DFB" w:rsidRDefault="009B257C" w:rsidP="005111D0">
      <w:pPr>
        <w:pStyle w:val="ListParagraph"/>
        <w:numPr>
          <w:ilvl w:val="0"/>
          <w:numId w:val="2"/>
        </w:numPr>
      </w:pPr>
      <w:r>
        <w:t>What is the problem</w:t>
      </w:r>
    </w:p>
    <w:p w:rsidR="00642DFB" w:rsidRDefault="009B257C" w:rsidP="005111D0">
      <w:pPr>
        <w:pStyle w:val="ListParagraph"/>
        <w:numPr>
          <w:ilvl w:val="0"/>
          <w:numId w:val="2"/>
        </w:numPr>
      </w:pPr>
      <w:r>
        <w:t>Make a model</w:t>
      </w:r>
    </w:p>
    <w:p w:rsidR="00642DFB" w:rsidRDefault="009B257C" w:rsidP="005111D0">
      <w:pPr>
        <w:pStyle w:val="ListParagraph"/>
        <w:numPr>
          <w:ilvl w:val="0"/>
          <w:numId w:val="2"/>
        </w:numPr>
      </w:pPr>
      <w:r>
        <w:t>Analyze the model</w:t>
      </w:r>
    </w:p>
    <w:p w:rsidR="00642DFB" w:rsidRDefault="009B257C" w:rsidP="005111D0">
      <w:pPr>
        <w:pStyle w:val="ListParagraph"/>
        <w:numPr>
          <w:ilvl w:val="0"/>
          <w:numId w:val="2"/>
        </w:numPr>
      </w:pPr>
      <w:r>
        <w:t>Find the solution</w:t>
      </w:r>
    </w:p>
    <w:p w:rsidR="00642DFB" w:rsidRDefault="009B257C" w:rsidP="005111D0">
      <w:pPr>
        <w:pStyle w:val="ListParagraph"/>
        <w:numPr>
          <w:ilvl w:val="0"/>
          <w:numId w:val="2"/>
        </w:numPr>
      </w:pPr>
      <w:r>
        <w:t>Check the solution</w:t>
      </w:r>
    </w:p>
    <w:p w:rsidR="009B257C" w:rsidRDefault="009B257C" w:rsidP="005111D0">
      <w:pPr>
        <w:pStyle w:val="ListParagraph"/>
        <w:numPr>
          <w:ilvl w:val="0"/>
          <w:numId w:val="2"/>
        </w:numPr>
      </w:pPr>
      <w:r>
        <w:t>Document the solution</w:t>
      </w:r>
    </w:p>
    <w:p w:rsidR="00642DFB" w:rsidRDefault="00642DFB" w:rsidP="00642DFB"/>
    <w:p w:rsidR="009B257C" w:rsidRDefault="00E02E47" w:rsidP="00E02E47">
      <w:pPr>
        <w:pStyle w:val="Heading3"/>
      </w:pPr>
      <w:bookmarkStart w:id="35" w:name="_Toc172643372"/>
      <w:bookmarkStart w:id="36" w:name="_Toc172643563"/>
      <w:bookmarkStart w:id="37" w:name="_Toc173858657"/>
      <w:bookmarkStart w:id="38" w:name="_Toc247205665"/>
      <w:r w:rsidRPr="00E02E47">
        <w:rPr>
          <w:caps w:val="0"/>
        </w:rPr>
        <w:t>1.</w:t>
      </w:r>
      <w:r>
        <w:t xml:space="preserve"> </w:t>
      </w:r>
      <w:r w:rsidR="009B257C">
        <w:t>What is the Problem</w:t>
      </w:r>
      <w:bookmarkEnd w:id="35"/>
      <w:bookmarkEnd w:id="36"/>
      <w:bookmarkEnd w:id="37"/>
      <w:bookmarkEnd w:id="38"/>
    </w:p>
    <w:p w:rsidR="006218C9" w:rsidRDefault="006218C9" w:rsidP="009B257C">
      <w:r>
        <w:tab/>
      </w:r>
      <w:r w:rsidR="009B257C">
        <w:t>Before you can solve a problem correctly, you have to ensure that you understand the problem thoroughly.</w:t>
      </w:r>
      <w:r w:rsidR="00A13921">
        <w:t xml:space="preserve"> </w:t>
      </w:r>
      <w:r w:rsidR="009B257C">
        <w:t>Many times you will have to go back to the source of the problem and confirm information or ask additional questions.</w:t>
      </w:r>
      <w:r w:rsidR="00A13921">
        <w:t xml:space="preserve"> </w:t>
      </w:r>
      <w:r w:rsidR="009B257C">
        <w:t>You might have to have them restate the problem so that it is very clear what they are asking.</w:t>
      </w:r>
      <w:r w:rsidR="00A13921">
        <w:t xml:space="preserve"> </w:t>
      </w:r>
      <w:r w:rsidR="009B257C">
        <w:t>Here are things to remember:</w:t>
      </w:r>
    </w:p>
    <w:p w:rsidR="006218C9" w:rsidRDefault="009B257C" w:rsidP="005111D0">
      <w:pPr>
        <w:pStyle w:val="ListParagraph"/>
        <w:numPr>
          <w:ilvl w:val="0"/>
          <w:numId w:val="3"/>
        </w:numPr>
      </w:pPr>
      <w:r>
        <w:t>What am I trying to find?</w:t>
      </w:r>
    </w:p>
    <w:p w:rsidR="006218C9" w:rsidRDefault="009B257C" w:rsidP="005111D0">
      <w:pPr>
        <w:pStyle w:val="ListParagraph"/>
        <w:numPr>
          <w:ilvl w:val="0"/>
          <w:numId w:val="3"/>
        </w:numPr>
      </w:pPr>
      <w:r>
        <w:t>What do I know / don’t know?</w:t>
      </w:r>
    </w:p>
    <w:p w:rsidR="006218C9" w:rsidRDefault="009B257C" w:rsidP="005111D0">
      <w:pPr>
        <w:pStyle w:val="ListParagraph"/>
        <w:numPr>
          <w:ilvl w:val="0"/>
          <w:numId w:val="3"/>
        </w:numPr>
      </w:pPr>
      <w:r>
        <w:t>State the problem in your own words.</w:t>
      </w:r>
    </w:p>
    <w:p w:rsidR="009B257C" w:rsidRDefault="009B257C" w:rsidP="005111D0">
      <w:pPr>
        <w:pStyle w:val="ListParagraph"/>
        <w:numPr>
          <w:ilvl w:val="0"/>
          <w:numId w:val="3"/>
        </w:numPr>
      </w:pPr>
      <w:r>
        <w:t>Get them to restate the problem.</w:t>
      </w:r>
    </w:p>
    <w:p w:rsidR="006218C9" w:rsidRDefault="006218C9" w:rsidP="006218C9"/>
    <w:p w:rsidR="009B257C" w:rsidRDefault="00E02E47" w:rsidP="006218C9">
      <w:pPr>
        <w:pStyle w:val="Heading3"/>
      </w:pPr>
      <w:bookmarkStart w:id="39" w:name="_Toc172643373"/>
      <w:bookmarkStart w:id="40" w:name="_Toc172643564"/>
      <w:bookmarkStart w:id="41" w:name="_Toc173858658"/>
      <w:bookmarkStart w:id="42" w:name="_Toc247205666"/>
      <w:r>
        <w:t xml:space="preserve">2. </w:t>
      </w:r>
      <w:r w:rsidR="009B257C">
        <w:t>Make a Model</w:t>
      </w:r>
      <w:bookmarkEnd w:id="39"/>
      <w:bookmarkEnd w:id="40"/>
      <w:bookmarkEnd w:id="41"/>
      <w:bookmarkEnd w:id="42"/>
    </w:p>
    <w:p w:rsidR="001E2219" w:rsidRDefault="006218C9" w:rsidP="009B257C">
      <w:r>
        <w:tab/>
      </w:r>
      <w:r w:rsidR="009B257C">
        <w:t>Making a model of a problem is a great way to see what is really going on and to lead you to a solution.</w:t>
      </w:r>
      <w:r w:rsidR="00A13921">
        <w:t xml:space="preserve"> </w:t>
      </w:r>
      <w:r w:rsidR="009B257C">
        <w:t>It can show you patterns or you might recognize the problem from before.</w:t>
      </w:r>
      <w:r w:rsidR="00A13921">
        <w:t xml:space="preserve"> </w:t>
      </w:r>
      <w:r w:rsidR="009B257C">
        <w:t>The model might be a drawing, picture, chart, a physical 3D scale model, or something else.</w:t>
      </w:r>
      <w:r w:rsidR="00A13921">
        <w:t xml:space="preserve"> </w:t>
      </w:r>
      <w:r w:rsidR="009B257C">
        <w:t>Most “good” problems are too complex to be solved simply, they need to be broken down into smaller pieces, solve each of the smaller pieces and then bring all the small solutions back together to solve the original problem.</w:t>
      </w:r>
      <w:r w:rsidR="00A13921">
        <w:t xml:space="preserve"> </w:t>
      </w:r>
      <w:r w:rsidR="009B257C">
        <w:t>Here are things to remember:</w:t>
      </w:r>
    </w:p>
    <w:p w:rsidR="001E2219" w:rsidRDefault="009B257C" w:rsidP="005111D0">
      <w:pPr>
        <w:pStyle w:val="ListParagraph"/>
        <w:numPr>
          <w:ilvl w:val="0"/>
          <w:numId w:val="4"/>
        </w:numPr>
      </w:pPr>
      <w:r>
        <w:t>Draw or create a model.</w:t>
      </w:r>
    </w:p>
    <w:p w:rsidR="001E2219" w:rsidRDefault="009B257C" w:rsidP="005111D0">
      <w:pPr>
        <w:pStyle w:val="ListParagraph"/>
        <w:numPr>
          <w:ilvl w:val="0"/>
          <w:numId w:val="4"/>
        </w:numPr>
      </w:pPr>
      <w:r>
        <w:t>Break the problem down into pieces.</w:t>
      </w:r>
    </w:p>
    <w:p w:rsidR="001E2219" w:rsidRDefault="009B257C" w:rsidP="005111D0">
      <w:pPr>
        <w:pStyle w:val="ListParagraph"/>
        <w:numPr>
          <w:ilvl w:val="0"/>
          <w:numId w:val="4"/>
        </w:numPr>
      </w:pPr>
      <w:r>
        <w:t>Is there a pattern?</w:t>
      </w:r>
    </w:p>
    <w:p w:rsidR="009B257C" w:rsidRDefault="009B257C" w:rsidP="005111D0">
      <w:pPr>
        <w:pStyle w:val="ListParagraph"/>
        <w:numPr>
          <w:ilvl w:val="0"/>
          <w:numId w:val="4"/>
        </w:numPr>
      </w:pPr>
      <w:r>
        <w:lastRenderedPageBreak/>
        <w:t>Have you seen something similar?</w:t>
      </w:r>
    </w:p>
    <w:p w:rsidR="001E2219" w:rsidRDefault="001E2219" w:rsidP="001E2219"/>
    <w:p w:rsidR="009B257C" w:rsidRDefault="00E02E47" w:rsidP="001E2219">
      <w:pPr>
        <w:pStyle w:val="Heading3"/>
      </w:pPr>
      <w:bookmarkStart w:id="43" w:name="_Toc172643374"/>
      <w:bookmarkStart w:id="44" w:name="_Toc172643565"/>
      <w:bookmarkStart w:id="45" w:name="_Toc173858659"/>
      <w:bookmarkStart w:id="46" w:name="_Toc247205667"/>
      <w:r>
        <w:t xml:space="preserve">3. </w:t>
      </w:r>
      <w:r w:rsidR="009B257C">
        <w:t>Analyze the Model</w:t>
      </w:r>
      <w:bookmarkEnd w:id="43"/>
      <w:bookmarkEnd w:id="44"/>
      <w:bookmarkEnd w:id="45"/>
      <w:bookmarkEnd w:id="46"/>
    </w:p>
    <w:p w:rsidR="00E949C3" w:rsidRDefault="001E2219" w:rsidP="009B257C">
      <w:r>
        <w:tab/>
      </w:r>
      <w:r w:rsidR="009B257C">
        <w:t>Once you have broken the problem down into more manageable pieces and made a model of the problem or the pieces of the problem, the next step is to understand what is really going on.</w:t>
      </w:r>
      <w:r w:rsidR="00A13921">
        <w:t xml:space="preserve"> </w:t>
      </w:r>
      <w:r w:rsidR="009B257C">
        <w:t>If you do not become an expert at the problem, you might miss an important aspect.</w:t>
      </w:r>
      <w:r w:rsidR="00A13921">
        <w:t xml:space="preserve"> </w:t>
      </w:r>
      <w:r w:rsidR="009B257C">
        <w:t>It is always a good idea to go back, not to the person that asked the question but the person that will be using the solution, to get information from them.</w:t>
      </w:r>
      <w:r w:rsidR="00A13921">
        <w:t xml:space="preserve"> </w:t>
      </w:r>
      <w:r w:rsidR="009B257C">
        <w:t>Each piece might have a pattern that can be followed.</w:t>
      </w:r>
      <w:r w:rsidR="00A13921">
        <w:t xml:space="preserve"> </w:t>
      </w:r>
      <w:r w:rsidR="009B257C">
        <w:t>You might have seen a solution for one of the pieces before.</w:t>
      </w:r>
      <w:r w:rsidR="00A13921">
        <w:t xml:space="preserve"> </w:t>
      </w:r>
      <w:r w:rsidR="009B257C">
        <w:t>Here are things to remember:</w:t>
      </w:r>
    </w:p>
    <w:p w:rsidR="00E949C3" w:rsidRDefault="009B257C" w:rsidP="005111D0">
      <w:pPr>
        <w:pStyle w:val="ListParagraph"/>
        <w:numPr>
          <w:ilvl w:val="0"/>
          <w:numId w:val="5"/>
        </w:numPr>
      </w:pPr>
      <w:r>
        <w:t>Ensure the model does what you think it does.</w:t>
      </w:r>
    </w:p>
    <w:p w:rsidR="00E949C3" w:rsidRDefault="00E949C3" w:rsidP="005111D0">
      <w:pPr>
        <w:pStyle w:val="ListParagraph"/>
        <w:numPr>
          <w:ilvl w:val="0"/>
          <w:numId w:val="5"/>
        </w:numPr>
      </w:pPr>
      <w:r>
        <w:t>L</w:t>
      </w:r>
      <w:r w:rsidR="009B257C">
        <w:t>ook for patterns you have seen before.</w:t>
      </w:r>
    </w:p>
    <w:p w:rsidR="009B257C" w:rsidRDefault="009B257C" w:rsidP="005111D0">
      <w:pPr>
        <w:pStyle w:val="ListParagraph"/>
        <w:numPr>
          <w:ilvl w:val="0"/>
          <w:numId w:val="5"/>
        </w:numPr>
      </w:pPr>
      <w:r>
        <w:t>Go back to the user to get more information.</w:t>
      </w:r>
    </w:p>
    <w:p w:rsidR="00E949C3" w:rsidRDefault="00E949C3" w:rsidP="00E949C3"/>
    <w:p w:rsidR="009B257C" w:rsidRDefault="00E02E47" w:rsidP="00E949C3">
      <w:pPr>
        <w:pStyle w:val="Heading3"/>
      </w:pPr>
      <w:bookmarkStart w:id="47" w:name="_Toc172643375"/>
      <w:bookmarkStart w:id="48" w:name="_Toc172643566"/>
      <w:bookmarkStart w:id="49" w:name="_Toc173858660"/>
      <w:bookmarkStart w:id="50" w:name="_Toc247205668"/>
      <w:r>
        <w:t xml:space="preserve">4. </w:t>
      </w:r>
      <w:r w:rsidR="009B257C">
        <w:t>Find the Solution</w:t>
      </w:r>
      <w:bookmarkEnd w:id="47"/>
      <w:bookmarkEnd w:id="48"/>
      <w:bookmarkEnd w:id="49"/>
      <w:bookmarkEnd w:id="50"/>
    </w:p>
    <w:p w:rsidR="00D43A7D" w:rsidRDefault="00E949C3" w:rsidP="009B257C">
      <w:r>
        <w:tab/>
      </w:r>
      <w:r w:rsidR="009B257C">
        <w:t>The hard part is now to find a solution.</w:t>
      </w:r>
      <w:r w:rsidR="00A13921">
        <w:t xml:space="preserve"> </w:t>
      </w:r>
      <w:r w:rsidR="009B257C">
        <w:t>Hopefully you are well on your way by doing the above three steps.</w:t>
      </w:r>
      <w:r w:rsidR="00A13921">
        <w:t xml:space="preserve"> </w:t>
      </w:r>
      <w:r w:rsidR="009B257C">
        <w:t>Can you find a pattern?</w:t>
      </w:r>
      <w:r w:rsidR="00A13921">
        <w:t xml:space="preserve"> </w:t>
      </w:r>
      <w:r w:rsidR="009B257C">
        <w:t xml:space="preserve"> Do you know the solution to one of the pieces?</w:t>
      </w:r>
      <w:r w:rsidR="00A13921">
        <w:t xml:space="preserve"> </w:t>
      </w:r>
      <w:r w:rsidR="009B257C">
        <w:t>Can you find the solution somewhere (internet!)?</w:t>
      </w:r>
      <w:r w:rsidR="00A13921">
        <w:t xml:space="preserve"> </w:t>
      </w:r>
      <w:r w:rsidR="009B257C">
        <w:t>In the world of programming there are book call, “</w:t>
      </w:r>
      <w:hyperlink r:id="rId121" w:history="1">
        <w:r w:rsidR="009B257C" w:rsidRPr="00D43A7D">
          <w:rPr>
            <w:rStyle w:val="Hyperlink"/>
          </w:rPr>
          <w:t>Patterns and Practices</w:t>
        </w:r>
      </w:hyperlink>
      <w:r w:rsidR="009B257C">
        <w:t>”, that are full of common problems and their solutions.</w:t>
      </w:r>
      <w:r w:rsidR="00A13921">
        <w:t xml:space="preserve"> </w:t>
      </w:r>
      <w:r w:rsidR="009B257C">
        <w:t>Once you have all your solutions, the next step is to bring them all together to a final overall solution to the original problem.</w:t>
      </w:r>
      <w:r w:rsidR="00A13921">
        <w:t xml:space="preserve"> </w:t>
      </w:r>
      <w:r w:rsidR="009B257C">
        <w:t>Here are things to remember:</w:t>
      </w:r>
    </w:p>
    <w:p w:rsidR="00D43A7D" w:rsidRDefault="009B257C" w:rsidP="005111D0">
      <w:pPr>
        <w:pStyle w:val="ListParagraph"/>
        <w:numPr>
          <w:ilvl w:val="0"/>
          <w:numId w:val="6"/>
        </w:numPr>
      </w:pPr>
      <w:r>
        <w:t>Find a solution to each piece of the problem.</w:t>
      </w:r>
    </w:p>
    <w:p w:rsidR="00D43A7D" w:rsidRDefault="009B257C" w:rsidP="005111D0">
      <w:pPr>
        <w:pStyle w:val="ListParagraph"/>
        <w:numPr>
          <w:ilvl w:val="0"/>
          <w:numId w:val="6"/>
        </w:numPr>
      </w:pPr>
      <w:r>
        <w:t>Find other people’s solutions to similar problems.</w:t>
      </w:r>
    </w:p>
    <w:p w:rsidR="009B257C" w:rsidRDefault="009B257C" w:rsidP="005111D0">
      <w:pPr>
        <w:pStyle w:val="ListParagraph"/>
        <w:numPr>
          <w:ilvl w:val="0"/>
          <w:numId w:val="6"/>
        </w:numPr>
      </w:pPr>
      <w:r>
        <w:t>Make sure all the pieces fit back together.</w:t>
      </w:r>
    </w:p>
    <w:p w:rsidR="00D43A7D" w:rsidRDefault="00D43A7D" w:rsidP="00D43A7D"/>
    <w:p w:rsidR="009B257C" w:rsidRDefault="00E02E47" w:rsidP="00D43A7D">
      <w:pPr>
        <w:pStyle w:val="Heading3"/>
      </w:pPr>
      <w:bookmarkStart w:id="51" w:name="_Toc172643376"/>
      <w:bookmarkStart w:id="52" w:name="_Toc172643567"/>
      <w:bookmarkStart w:id="53" w:name="_Toc173858661"/>
      <w:bookmarkStart w:id="54" w:name="_Toc247205669"/>
      <w:r>
        <w:t xml:space="preserve">5. </w:t>
      </w:r>
      <w:r w:rsidR="009B257C">
        <w:t>Check the Solution</w:t>
      </w:r>
      <w:bookmarkEnd w:id="51"/>
      <w:bookmarkEnd w:id="52"/>
      <w:bookmarkEnd w:id="53"/>
      <w:bookmarkEnd w:id="54"/>
    </w:p>
    <w:p w:rsidR="00541904" w:rsidRDefault="00D43A7D" w:rsidP="009B257C">
      <w:r>
        <w:tab/>
      </w:r>
      <w:r w:rsidR="009B257C">
        <w:t>You now (hopefully) have a solution to the original problem that you are pretty sure works.</w:t>
      </w:r>
      <w:r w:rsidR="00A13921">
        <w:t xml:space="preserve"> </w:t>
      </w:r>
      <w:r w:rsidR="009B257C">
        <w:t>The next step is to ensure it actually solves exactly what the problem was.</w:t>
      </w:r>
      <w:r w:rsidR="00A13921">
        <w:t xml:space="preserve"> </w:t>
      </w:r>
      <w:r w:rsidR="009B257C">
        <w:t xml:space="preserve">You might need to go through, step by step, </w:t>
      </w:r>
      <w:r w:rsidR="009B257C">
        <w:lastRenderedPageBreak/>
        <w:t>to ensure it works.</w:t>
      </w:r>
      <w:r w:rsidR="00A13921">
        <w:t xml:space="preserve"> </w:t>
      </w:r>
      <w:r w:rsidR="009B257C">
        <w:t>You might need to work through the solution and confirm the answer you get is correct.</w:t>
      </w:r>
      <w:r w:rsidR="00A13921">
        <w:t xml:space="preserve"> </w:t>
      </w:r>
      <w:r w:rsidR="009B257C">
        <w:t>You might have to work through the solution several times and ensure you always get the same (or similar) answer.</w:t>
      </w:r>
      <w:r w:rsidR="00A13921">
        <w:t xml:space="preserve"> </w:t>
      </w:r>
      <w:r w:rsidR="009B257C">
        <w:t xml:space="preserve"> Here are things to remember:</w:t>
      </w:r>
    </w:p>
    <w:p w:rsidR="00541904" w:rsidRDefault="009B257C" w:rsidP="005111D0">
      <w:pPr>
        <w:pStyle w:val="ListParagraph"/>
        <w:numPr>
          <w:ilvl w:val="0"/>
          <w:numId w:val="7"/>
        </w:numPr>
      </w:pPr>
      <w:r>
        <w:t>Is the answer reasonable?</w:t>
      </w:r>
    </w:p>
    <w:p w:rsidR="00541904" w:rsidRDefault="009B257C" w:rsidP="005111D0">
      <w:pPr>
        <w:pStyle w:val="ListParagraph"/>
        <w:numPr>
          <w:ilvl w:val="0"/>
          <w:numId w:val="7"/>
        </w:numPr>
      </w:pPr>
      <w:r>
        <w:t>Work through the solution and check for errors.</w:t>
      </w:r>
    </w:p>
    <w:p w:rsidR="009B257C" w:rsidRDefault="009B257C" w:rsidP="005111D0">
      <w:pPr>
        <w:pStyle w:val="ListParagraph"/>
        <w:numPr>
          <w:ilvl w:val="0"/>
          <w:numId w:val="7"/>
        </w:numPr>
      </w:pPr>
      <w:r>
        <w:t>Go through the solution several times and compare results.</w:t>
      </w:r>
    </w:p>
    <w:p w:rsidR="00541904" w:rsidRDefault="00541904" w:rsidP="00541904"/>
    <w:p w:rsidR="009B257C" w:rsidRDefault="00E02E47" w:rsidP="00E02E47">
      <w:pPr>
        <w:pStyle w:val="Heading3"/>
      </w:pPr>
      <w:bookmarkStart w:id="55" w:name="_Toc172643377"/>
      <w:bookmarkStart w:id="56" w:name="_Toc172643568"/>
      <w:bookmarkStart w:id="57" w:name="_Toc173858662"/>
      <w:bookmarkStart w:id="58" w:name="_Toc247205670"/>
      <w:r w:rsidRPr="00E02E47">
        <w:rPr>
          <w:caps w:val="0"/>
        </w:rPr>
        <w:t>6.</w:t>
      </w:r>
      <w:r>
        <w:t xml:space="preserve"> </w:t>
      </w:r>
      <w:r w:rsidR="009B257C">
        <w:t>Document the Solution</w:t>
      </w:r>
      <w:bookmarkEnd w:id="55"/>
      <w:bookmarkEnd w:id="56"/>
      <w:bookmarkEnd w:id="57"/>
      <w:bookmarkEnd w:id="58"/>
    </w:p>
    <w:p w:rsidR="008D0896" w:rsidRDefault="00541904" w:rsidP="009B257C">
      <w:r>
        <w:tab/>
      </w:r>
      <w:r w:rsidR="009B257C">
        <w:t>So you have come up with a brilliant solution to a problem.</w:t>
      </w:r>
      <w:r w:rsidR="00A13921">
        <w:t xml:space="preserve"> </w:t>
      </w:r>
      <w:r w:rsidR="009B257C">
        <w:t>If you do not share the solution with anyone, what was the point?</w:t>
      </w:r>
      <w:r w:rsidR="00A13921">
        <w:t xml:space="preserve"> </w:t>
      </w:r>
      <w:r w:rsidR="009B257C">
        <w:t>You have to ensure that you answer is verifiable and reproducible, so anyone can use it.</w:t>
      </w:r>
      <w:r w:rsidR="00A13921">
        <w:t xml:space="preserve"> </w:t>
      </w:r>
      <w:r w:rsidR="009B257C">
        <w:t>Here are things to remember:</w:t>
      </w:r>
    </w:p>
    <w:p w:rsidR="008D0896" w:rsidRDefault="009B257C" w:rsidP="005111D0">
      <w:pPr>
        <w:pStyle w:val="ListParagraph"/>
        <w:numPr>
          <w:ilvl w:val="0"/>
          <w:numId w:val="8"/>
        </w:numPr>
      </w:pPr>
      <w:r>
        <w:t>Document what the problem and solution is.</w:t>
      </w:r>
    </w:p>
    <w:p w:rsidR="009B257C" w:rsidRDefault="009B257C" w:rsidP="005111D0">
      <w:pPr>
        <w:pStyle w:val="ListParagraph"/>
        <w:numPr>
          <w:ilvl w:val="0"/>
          <w:numId w:val="8"/>
        </w:numPr>
      </w:pPr>
      <w:r>
        <w:t>Ensure anyone can follow your steps.</w:t>
      </w:r>
    </w:p>
    <w:p w:rsidR="008D0896" w:rsidRDefault="008D0896" w:rsidP="008D0896"/>
    <w:p w:rsidR="009B257C" w:rsidRDefault="009B257C" w:rsidP="008D0896">
      <w:pPr>
        <w:pStyle w:val="Heading2"/>
      </w:pPr>
      <w:bookmarkStart w:id="59" w:name="_Toc172643378"/>
      <w:bookmarkStart w:id="60" w:name="_Toc172643569"/>
      <w:bookmarkStart w:id="61" w:name="_Toc173858663"/>
      <w:bookmarkStart w:id="62" w:name="_Toc247205671"/>
      <w:r>
        <w:t>Example Problems</w:t>
      </w:r>
      <w:bookmarkEnd w:id="59"/>
      <w:bookmarkEnd w:id="60"/>
      <w:bookmarkEnd w:id="61"/>
      <w:bookmarkEnd w:id="62"/>
    </w:p>
    <w:p w:rsidR="009B257C" w:rsidRDefault="009B257C" w:rsidP="00922883">
      <w:pPr>
        <w:ind w:firstLine="720"/>
      </w:pPr>
      <w:r>
        <w:t>Here are some examples of problems and a possible solution using the six step method.</w:t>
      </w:r>
      <w:r w:rsidR="00A13921">
        <w:t xml:space="preserve"> </w:t>
      </w:r>
      <w:r>
        <w:t>Note that these problems are not necessarily problems that you would use a computer to help you solve.</w:t>
      </w:r>
      <w:r w:rsidR="00A13921">
        <w:t xml:space="preserve"> </w:t>
      </w:r>
      <w:r>
        <w:t>Latter on these six steps will be translated into six step used to solve problems that a computer program will be used to help solve.</w:t>
      </w:r>
      <w:r w:rsidR="00A13921">
        <w:t xml:space="preserve"> </w:t>
      </w:r>
    </w:p>
    <w:p w:rsidR="00800D75" w:rsidRDefault="00800D75" w:rsidP="009B257C"/>
    <w:p w:rsidR="009B257C" w:rsidRDefault="007D71A8" w:rsidP="00BC66CF">
      <w:pPr>
        <w:pStyle w:val="Problems"/>
      </w:pPr>
      <w:bookmarkStart w:id="63" w:name="_Toc173858664"/>
      <w:r>
        <w:t xml:space="preserve">Problem: </w:t>
      </w:r>
      <w:r w:rsidR="009B257C">
        <w:t>Folding Paper</w:t>
      </w:r>
      <w:bookmarkEnd w:id="63"/>
    </w:p>
    <w:p w:rsidR="00800D75" w:rsidRDefault="009B257C" w:rsidP="00E20EE6">
      <w:pPr>
        <w:pStyle w:val="Quote"/>
      </w:pPr>
      <w:r>
        <w:t>How small can a piece of paper be made?</w:t>
      </w:r>
    </w:p>
    <w:p w:rsidR="00800D75" w:rsidRPr="00800D75" w:rsidRDefault="009B257C" w:rsidP="005111D0">
      <w:pPr>
        <w:pStyle w:val="ListParagraph"/>
        <w:numPr>
          <w:ilvl w:val="0"/>
          <w:numId w:val="9"/>
        </w:numPr>
        <w:rPr>
          <w:rStyle w:val="Strong"/>
        </w:rPr>
      </w:pPr>
      <w:r w:rsidRPr="00800D75">
        <w:rPr>
          <w:rStyle w:val="Strong"/>
        </w:rPr>
        <w:t>What is the problem?</w:t>
      </w:r>
    </w:p>
    <w:p w:rsidR="009B257C" w:rsidRDefault="009B257C" w:rsidP="009B257C">
      <w:r>
        <w:t>The wording in the problem is a little vague and could be confusing.</w:t>
      </w:r>
      <w:r w:rsidR="00A13921">
        <w:t xml:space="preserve"> </w:t>
      </w:r>
      <w:r>
        <w:t>What is meant by “ma</w:t>
      </w:r>
      <w:r w:rsidR="00E20EE6">
        <w:t>de</w:t>
      </w:r>
      <w:r>
        <w:t>”?</w:t>
      </w:r>
      <w:r w:rsidR="00A13921">
        <w:t xml:space="preserve"> </w:t>
      </w:r>
      <w:r>
        <w:t>Is it cutting, burning, shredding or cutting?</w:t>
      </w:r>
      <w:r w:rsidR="00A13921">
        <w:t xml:space="preserve"> </w:t>
      </w:r>
      <w:r>
        <w:t>You should go back to the source of the question to find out.</w:t>
      </w:r>
    </w:p>
    <w:p w:rsidR="009B257C" w:rsidRDefault="009B257C" w:rsidP="009B257C">
      <w:r>
        <w:lastRenderedPageBreak/>
        <w:t>You might find out that the real question is, “How many times can a piece of paper be folded?”</w:t>
      </w:r>
    </w:p>
    <w:p w:rsidR="009B257C" w:rsidRPr="00E20EE6" w:rsidRDefault="009B257C" w:rsidP="005111D0">
      <w:pPr>
        <w:pStyle w:val="ListParagraph"/>
        <w:numPr>
          <w:ilvl w:val="0"/>
          <w:numId w:val="9"/>
        </w:numPr>
        <w:rPr>
          <w:rStyle w:val="Strong"/>
        </w:rPr>
      </w:pPr>
      <w:r w:rsidRPr="00E20EE6">
        <w:rPr>
          <w:rStyle w:val="Strong"/>
        </w:rPr>
        <w:t>Make a model.</w:t>
      </w:r>
    </w:p>
    <w:p w:rsidR="009B257C" w:rsidRDefault="009B257C" w:rsidP="009B257C">
      <w:r>
        <w:t>For this problem our model will just be our actual physical piece of paper.</w:t>
      </w:r>
      <w:r w:rsidR="00A13921">
        <w:t xml:space="preserve"> </w:t>
      </w:r>
      <w:r>
        <w:t>It is not always possible to make a model using that “real” item.</w:t>
      </w:r>
      <w:r w:rsidR="00A13921">
        <w:t xml:space="preserve"> </w:t>
      </w:r>
      <w:r>
        <w:t>What would happen if the question was to fold paper made of gold, can you afford gold leaf paper?</w:t>
      </w:r>
      <w:r w:rsidR="00A13921">
        <w:t xml:space="preserve"> </w:t>
      </w:r>
      <w:r>
        <w:t>You might have to use a suitable substitute.</w:t>
      </w:r>
    </w:p>
    <w:p w:rsidR="009B257C" w:rsidRPr="00E20EE6" w:rsidRDefault="009B257C" w:rsidP="005111D0">
      <w:pPr>
        <w:pStyle w:val="ListParagraph"/>
        <w:numPr>
          <w:ilvl w:val="0"/>
          <w:numId w:val="9"/>
        </w:numPr>
        <w:rPr>
          <w:rStyle w:val="Strong"/>
        </w:rPr>
      </w:pPr>
      <w:r w:rsidRPr="00E20EE6">
        <w:rPr>
          <w:rStyle w:val="Strong"/>
        </w:rPr>
        <w:t>Analyze the model.</w:t>
      </w:r>
    </w:p>
    <w:p w:rsidR="009B257C" w:rsidRDefault="009B257C" w:rsidP="009B257C">
      <w:r>
        <w:t>You should check to make sure that your model will be correct.</w:t>
      </w:r>
      <w:r w:rsidR="00A13921">
        <w:t xml:space="preserve"> </w:t>
      </w:r>
      <w:r>
        <w:t>What is your size of paper?</w:t>
      </w:r>
      <w:r w:rsidR="00A13921">
        <w:t xml:space="preserve"> </w:t>
      </w:r>
      <w:r>
        <w:t>Would that not make a difference in how many times you can fold it?</w:t>
      </w:r>
      <w:r w:rsidR="00A13921">
        <w:t xml:space="preserve"> </w:t>
      </w:r>
      <w:proofErr w:type="gramStart"/>
      <w:r>
        <w:t>Maybe not?</w:t>
      </w:r>
      <w:proofErr w:type="gramEnd"/>
      <w:r w:rsidR="00A13921">
        <w:t xml:space="preserve"> </w:t>
      </w:r>
      <w:r>
        <w:t>Once again you might have to go back to the source of the question and get more information.</w:t>
      </w:r>
      <w:r w:rsidR="00A13921">
        <w:t xml:space="preserve"> </w:t>
      </w:r>
      <w:r>
        <w:t>Maybe the real question is, “How many times can a piece of 8 ½ “x 11” paper be folded?”</w:t>
      </w:r>
    </w:p>
    <w:p w:rsidR="009B257C" w:rsidRPr="00E20EE6" w:rsidRDefault="009B257C" w:rsidP="005111D0">
      <w:pPr>
        <w:pStyle w:val="ListParagraph"/>
        <w:numPr>
          <w:ilvl w:val="0"/>
          <w:numId w:val="9"/>
        </w:numPr>
        <w:rPr>
          <w:rStyle w:val="Strong"/>
        </w:rPr>
      </w:pPr>
      <w:r w:rsidRPr="00E20EE6">
        <w:rPr>
          <w:rStyle w:val="Strong"/>
        </w:rPr>
        <w:t>Find the solution</w:t>
      </w:r>
    </w:p>
    <w:p w:rsidR="009B257C" w:rsidRDefault="009B257C" w:rsidP="009B257C">
      <w:r>
        <w:t xml:space="preserve">In this case to find the solution we will take our piece of 8 ½ “x 11” piece of paper and keep folding it until we </w:t>
      </w:r>
      <w:r w:rsidR="00E20EE6">
        <w:t>cannot</w:t>
      </w:r>
      <w:r>
        <w:t xml:space="preserve"> longer do it.</w:t>
      </w:r>
      <w:r w:rsidR="00A13921">
        <w:t xml:space="preserve"> </w:t>
      </w:r>
      <w:r>
        <w:t>Should we try more than once?</w:t>
      </w:r>
      <w:r w:rsidR="00A13921">
        <w:t xml:space="preserve"> </w:t>
      </w:r>
    </w:p>
    <w:p w:rsidR="009B257C" w:rsidRPr="00E20EE6" w:rsidRDefault="009B257C" w:rsidP="005111D0">
      <w:pPr>
        <w:pStyle w:val="ListParagraph"/>
        <w:numPr>
          <w:ilvl w:val="0"/>
          <w:numId w:val="9"/>
        </w:numPr>
        <w:rPr>
          <w:rStyle w:val="Strong"/>
        </w:rPr>
      </w:pPr>
      <w:r w:rsidRPr="00E20EE6">
        <w:rPr>
          <w:rStyle w:val="Strong"/>
        </w:rPr>
        <w:t>Check the solution</w:t>
      </w:r>
    </w:p>
    <w:p w:rsidR="009B257C" w:rsidRDefault="009B257C" w:rsidP="009B257C">
      <w:r>
        <w:t>It is always important to check your solution to see if it can be reproduced with accuracy.</w:t>
      </w:r>
      <w:r w:rsidR="00A13921">
        <w:t xml:space="preserve"> </w:t>
      </w:r>
      <w:r>
        <w:t>Maybe you could get someone else to fold a piece of paper and see how many times they can do it.</w:t>
      </w:r>
      <w:r w:rsidR="00A13921">
        <w:t xml:space="preserve"> </w:t>
      </w:r>
      <w:r>
        <w:t>Is it different from your answer?</w:t>
      </w:r>
      <w:r w:rsidR="00A13921">
        <w:t xml:space="preserve"> </w:t>
      </w:r>
      <w:r>
        <w:t>Maybe they have some special technique?</w:t>
      </w:r>
    </w:p>
    <w:p w:rsidR="009B257C" w:rsidRPr="00E20EE6" w:rsidRDefault="009B257C" w:rsidP="005111D0">
      <w:pPr>
        <w:pStyle w:val="ListParagraph"/>
        <w:numPr>
          <w:ilvl w:val="0"/>
          <w:numId w:val="9"/>
        </w:numPr>
        <w:rPr>
          <w:rStyle w:val="Strong"/>
        </w:rPr>
      </w:pPr>
      <w:r w:rsidRPr="00E20EE6">
        <w:rPr>
          <w:rStyle w:val="Strong"/>
        </w:rPr>
        <w:t>Document the solution</w:t>
      </w:r>
    </w:p>
    <w:p w:rsidR="009B257C" w:rsidRDefault="009B257C" w:rsidP="009B257C">
      <w:r>
        <w:t xml:space="preserve">Now that you have proven that a piece of 8 ½ “x 11” can only be folded X number of times (where X is your answer), the next step is to document the solution so that other people can benefit from your analysis and can reproduce your experiment. </w:t>
      </w:r>
    </w:p>
    <w:p w:rsidR="009B257C" w:rsidRDefault="0073069D" w:rsidP="009B257C">
      <w:r w:rsidRPr="0073069D">
        <w:rPr>
          <w:noProof/>
          <w:lang w:bidi="ar-SA"/>
        </w:rPr>
        <w:pict>
          <v:rect id="Rectangle 545" o:spid="_x0000_s1405" style="position:absolute;left:0;text-align:left;margin-left:-102pt;margin-top:1.8pt;width:486pt;height:7.1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" fillcolor="#eaf1dd" stroked="f"/>
        </w:pict>
      </w:r>
    </w:p>
    <w:p w:rsidR="009B257C" w:rsidRDefault="009B257C" w:rsidP="009B257C">
      <w:r>
        <w:t>So what did you get as your answer?</w:t>
      </w:r>
      <w:r w:rsidR="00A13921">
        <w:t xml:space="preserve"> </w:t>
      </w:r>
      <w:r>
        <w:t>When you got someone else to do the experiment, did they get a higher number than you?</w:t>
      </w:r>
      <w:r w:rsidR="00A13921">
        <w:t xml:space="preserve"> </w:t>
      </w:r>
      <w:r>
        <w:t>Here are a few web links to also look at.</w:t>
      </w:r>
    </w:p>
    <w:p w:rsidR="009B257C" w:rsidRDefault="009B257C" w:rsidP="005111D0">
      <w:pPr>
        <w:pStyle w:val="ListParagraph"/>
        <w:numPr>
          <w:ilvl w:val="0"/>
          <w:numId w:val="10"/>
        </w:numPr>
      </w:pPr>
      <w:r w:rsidRPr="00311E04">
        <w:t>Amazing paper folding facts</w:t>
      </w:r>
    </w:p>
    <w:p w:rsidR="00311E04" w:rsidRDefault="0073069D" w:rsidP="00311E04">
      <w:pPr>
        <w:pStyle w:val="ListParagraph"/>
        <w:numPr>
          <w:ilvl w:val="1"/>
          <w:numId w:val="10"/>
        </w:numPr>
      </w:pPr>
      <w:hyperlink r:id="rId122" w:history="1">
        <w:r w:rsidR="00311E04" w:rsidRPr="00311E04">
          <w:rPr>
            <w:rStyle w:val="Hyperlink"/>
          </w:rPr>
          <w:t>http://educ.queensu.ca/~fmc/june2002/PaperFact.htm</w:t>
        </w:r>
      </w:hyperlink>
    </w:p>
    <w:p w:rsidR="009B257C" w:rsidRDefault="009B257C" w:rsidP="005111D0">
      <w:pPr>
        <w:pStyle w:val="ListParagraph"/>
        <w:numPr>
          <w:ilvl w:val="0"/>
          <w:numId w:val="10"/>
        </w:numPr>
      </w:pPr>
      <w:r w:rsidRPr="00311E04">
        <w:t>Folding paper</w:t>
      </w:r>
    </w:p>
    <w:p w:rsidR="00311E04" w:rsidRDefault="0073069D" w:rsidP="00311E04">
      <w:pPr>
        <w:pStyle w:val="ListParagraph"/>
        <w:numPr>
          <w:ilvl w:val="1"/>
          <w:numId w:val="10"/>
        </w:numPr>
      </w:pPr>
      <w:hyperlink r:id="rId123" w:history="1">
        <w:r w:rsidR="00311E04" w:rsidRPr="00311E04">
          <w:rPr>
            <w:rStyle w:val="Hyperlink"/>
          </w:rPr>
          <w:t>http://mathworld.wolfram.com/Folding.html</w:t>
        </w:r>
      </w:hyperlink>
    </w:p>
    <w:p w:rsidR="009B257C" w:rsidRDefault="009B257C" w:rsidP="009B257C"/>
    <w:p w:rsidR="009B257C" w:rsidRDefault="007D71A8" w:rsidP="00BC66CF">
      <w:pPr>
        <w:pStyle w:val="Problems"/>
      </w:pPr>
      <w:bookmarkStart w:id="64" w:name="_Toc173858665"/>
      <w:r>
        <w:t xml:space="preserve">Problem: </w:t>
      </w:r>
      <w:r w:rsidR="009B257C">
        <w:t>The Salmon Swim</w:t>
      </w:r>
      <w:bookmarkEnd w:id="64"/>
    </w:p>
    <w:p w:rsidR="009B257C" w:rsidRDefault="009B257C" w:rsidP="00DA133E">
      <w:pPr>
        <w:pStyle w:val="Quote"/>
      </w:pPr>
      <w:r>
        <w:t>A salmon swims 3 km upstream and the current brings her back 2 km each day.</w:t>
      </w:r>
      <w:r w:rsidR="00A13921">
        <w:t xml:space="preserve"> </w:t>
      </w:r>
      <w:r>
        <w:t>How long does it take her to swim 100 km?</w:t>
      </w:r>
    </w:p>
    <w:p w:rsidR="009B257C" w:rsidRPr="00E20EE6" w:rsidRDefault="009B257C" w:rsidP="005111D0">
      <w:pPr>
        <w:pStyle w:val="ListParagraph"/>
        <w:numPr>
          <w:ilvl w:val="0"/>
          <w:numId w:val="11"/>
        </w:numPr>
        <w:rPr>
          <w:rStyle w:val="Strong"/>
        </w:rPr>
      </w:pPr>
      <w:r w:rsidRPr="00E20EE6">
        <w:rPr>
          <w:rStyle w:val="Strong"/>
        </w:rPr>
        <w:t>What is the problem?</w:t>
      </w:r>
      <w:r w:rsidR="00A13921">
        <w:rPr>
          <w:rStyle w:val="Strong"/>
        </w:rPr>
        <w:t xml:space="preserve"> </w:t>
      </w:r>
    </w:p>
    <w:p w:rsidR="009B257C" w:rsidRDefault="009B257C" w:rsidP="009B257C">
      <w:r>
        <w:t>The first thing that should be asked is, does the fish swim up 3 km during the day and fall back 2 km at night or does she swim continuously all day and would go 3 km if it was not for the 2 km current so she only ever gets 1 km?</w:t>
      </w:r>
      <w:r w:rsidR="00A13921">
        <w:t xml:space="preserve"> </w:t>
      </w:r>
      <w:r>
        <w:t>Once again you will have to go back to the source of the problem to find out.</w:t>
      </w:r>
    </w:p>
    <w:p w:rsidR="009B257C" w:rsidRDefault="009B257C" w:rsidP="009B257C">
      <w:r>
        <w:t>We will say she swims 3 km and then drifts back 2 km.</w:t>
      </w:r>
    </w:p>
    <w:p w:rsidR="009B257C" w:rsidRPr="00E20EE6" w:rsidRDefault="009B257C" w:rsidP="005111D0">
      <w:pPr>
        <w:pStyle w:val="ListParagraph"/>
        <w:numPr>
          <w:ilvl w:val="0"/>
          <w:numId w:val="11"/>
        </w:numPr>
        <w:rPr>
          <w:rStyle w:val="Strong"/>
        </w:rPr>
      </w:pPr>
      <w:r w:rsidRPr="00E20EE6">
        <w:rPr>
          <w:rStyle w:val="Strong"/>
        </w:rPr>
        <w:t>Make a model.</w:t>
      </w:r>
    </w:p>
    <w:p w:rsidR="009B257C" w:rsidRDefault="009B257C" w:rsidP="009B257C">
      <w:r>
        <w:t>For this problem our model will be a picture of a piece of what is happening.</w:t>
      </w:r>
    </w:p>
    <w:p w:rsidR="00DA133E" w:rsidRDefault="007E4858" w:rsidP="00DA133E">
      <w:pPr>
        <w:keepNext/>
      </w:pPr>
      <w:r>
        <w:rPr>
          <w:noProof/>
          <w:lang w:val="en-CA" w:eastAsia="en-CA" w:bidi="ar-SA"/>
        </w:rPr>
        <w:drawing>
          <wp:inline distT="0" distB="0" distL="0" distR="0">
            <wp:extent cx="4572000" cy="268297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cstate="print"/>
                    <a:srcRect/>
                    <a:stretch>
                      <a:fillRect/>
                    </a:stretch>
                  </pic:blipFill>
                  <pic:spPr bwMode="auto">
                    <a:xfrm>
                      <a:off x="0" y="0"/>
                      <a:ext cx="4572000" cy="2682979"/>
                    </a:xfrm>
                    <a:prstGeom prst="rect">
                      <a:avLst/>
                    </a:prstGeom>
                    <a:noFill/>
                    <a:ln w="9525">
                      <a:noFill/>
                      <a:miter lim="800000"/>
                      <a:headEnd/>
                      <a:tailEnd/>
                    </a:ln>
                  </pic:spPr>
                </pic:pic>
              </a:graphicData>
            </a:graphic>
          </wp:inline>
        </w:drawing>
      </w:r>
    </w:p>
    <w:p w:rsidR="009B257C" w:rsidRDefault="00DA133E" w:rsidP="007E4858">
      <w:pPr>
        <w:pStyle w:val="Caption"/>
      </w:pPr>
      <w:r>
        <w:t xml:space="preserve">Figure </w:t>
      </w:r>
      <w:r w:rsidR="0073069D">
        <w:fldChar w:fldCharType="begin"/>
      </w:r>
      <w:r w:rsidR="00BE43FC">
        <w:instrText xml:space="preserve"> SEQ Figure \* ARABIC </w:instrText>
      </w:r>
      <w:r w:rsidR="0073069D">
        <w:fldChar w:fldCharType="separate"/>
      </w:r>
      <w:r w:rsidR="00F65BCF">
        <w:rPr>
          <w:noProof/>
        </w:rPr>
        <w:t>2</w:t>
      </w:r>
      <w:r w:rsidR="0073069D">
        <w:rPr>
          <w:noProof/>
        </w:rPr>
        <w:fldChar w:fldCharType="end"/>
      </w:r>
      <w:r>
        <w:t xml:space="preserve">: </w:t>
      </w:r>
      <w:r w:rsidRPr="003F206D">
        <w:t>Salmon swimming</w:t>
      </w:r>
    </w:p>
    <w:p w:rsidR="009B257C" w:rsidRPr="007E4858" w:rsidRDefault="009B257C" w:rsidP="005111D0">
      <w:pPr>
        <w:pStyle w:val="ListParagraph"/>
        <w:numPr>
          <w:ilvl w:val="0"/>
          <w:numId w:val="11"/>
        </w:numPr>
        <w:rPr>
          <w:rStyle w:val="Strong"/>
        </w:rPr>
      </w:pPr>
      <w:r w:rsidRPr="007E4858">
        <w:rPr>
          <w:rStyle w:val="Strong"/>
        </w:rPr>
        <w:lastRenderedPageBreak/>
        <w:t>Analyze the model.</w:t>
      </w:r>
    </w:p>
    <w:p w:rsidR="002B06E4" w:rsidRDefault="009B257C">
      <w:pPr>
        <w:spacing w:before="0" w:after="0" w:line="240" w:lineRule="auto"/>
        <w:jc w:val="left"/>
      </w:pPr>
      <w:r>
        <w:t>You should check to make sure that your model will be correct.</w:t>
      </w:r>
      <w:r w:rsidR="00A13921">
        <w:t xml:space="preserve"> </w:t>
      </w:r>
      <w:r>
        <w:t xml:space="preserve">We will follow what is going on in a table. </w:t>
      </w:r>
    </w:p>
    <w:p w:rsidR="009B257C" w:rsidRDefault="009B257C" w:rsidP="009B257C"/>
    <w:tbl>
      <w:tblPr>
        <w:tblStyle w:val="TableGrid"/>
        <w:tblW w:w="5760" w:type="dxa"/>
        <w:jc w:val="center"/>
        <w:tblCellMar>
          <w:left w:w="115" w:type="dxa"/>
          <w:right w:w="115" w:type="dxa"/>
        </w:tblCellMar>
        <w:tblLook w:val="04A0"/>
      </w:tblPr>
      <w:tblGrid>
        <w:gridCol w:w="1910"/>
        <w:gridCol w:w="1925"/>
        <w:gridCol w:w="1925"/>
      </w:tblGrid>
      <w:tr w:rsidR="007E4858" w:rsidTr="00922883">
        <w:trPr>
          <w:cantSplit/>
          <w:jc w:val="center"/>
        </w:trPr>
        <w:tc>
          <w:tcPr>
            <w:tcW w:w="1910" w:type="dxa"/>
          </w:tcPr>
          <w:p w:rsidR="007E4858" w:rsidRPr="007E4858" w:rsidRDefault="007E4858" w:rsidP="00D15FFF">
            <w:pPr>
              <w:spacing w:after="0"/>
              <w:jc w:val="center"/>
              <w:rPr>
                <w:rStyle w:val="Strong"/>
              </w:rPr>
            </w:pPr>
            <w:r w:rsidRPr="007E4858">
              <w:rPr>
                <w:rStyle w:val="Strong"/>
              </w:rPr>
              <w:t>Day Number</w:t>
            </w:r>
          </w:p>
        </w:tc>
        <w:tc>
          <w:tcPr>
            <w:tcW w:w="1925" w:type="dxa"/>
          </w:tcPr>
          <w:p w:rsidR="007E4858" w:rsidRPr="007E4858" w:rsidRDefault="007E4858" w:rsidP="00D15FFF">
            <w:pPr>
              <w:spacing w:after="0"/>
              <w:jc w:val="center"/>
              <w:rPr>
                <w:rStyle w:val="Strong"/>
              </w:rPr>
            </w:pPr>
            <w:r w:rsidRPr="007E4858">
              <w:rPr>
                <w:rStyle w:val="Strong"/>
              </w:rPr>
              <w:t>Distance @ end of Swam</w:t>
            </w:r>
          </w:p>
        </w:tc>
        <w:tc>
          <w:tcPr>
            <w:tcW w:w="1925" w:type="dxa"/>
          </w:tcPr>
          <w:p w:rsidR="007E4858" w:rsidRPr="007E4858" w:rsidRDefault="007E4858" w:rsidP="00D15FFF">
            <w:pPr>
              <w:spacing w:after="0"/>
              <w:jc w:val="center"/>
              <w:rPr>
                <w:rStyle w:val="Strong"/>
              </w:rPr>
            </w:pPr>
            <w:r w:rsidRPr="007E4858">
              <w:rPr>
                <w:rStyle w:val="Strong"/>
              </w:rPr>
              <w:t>Distance after being moved back</w:t>
            </w:r>
          </w:p>
        </w:tc>
      </w:tr>
      <w:tr w:rsidR="007E4858" w:rsidTr="00922883">
        <w:trPr>
          <w:cantSplit/>
          <w:trHeight w:hRule="exact" w:val="504"/>
          <w:jc w:val="center"/>
        </w:trPr>
        <w:tc>
          <w:tcPr>
            <w:tcW w:w="1910" w:type="dxa"/>
            <w:vAlign w:val="center"/>
          </w:tcPr>
          <w:p w:rsidR="007E4858" w:rsidRDefault="007E4858" w:rsidP="00D15FFF">
            <w:pPr>
              <w:spacing w:after="0"/>
              <w:jc w:val="center"/>
            </w:pPr>
            <w:r>
              <w:t>1</w:t>
            </w:r>
          </w:p>
        </w:tc>
        <w:tc>
          <w:tcPr>
            <w:tcW w:w="1925" w:type="dxa"/>
            <w:vAlign w:val="center"/>
          </w:tcPr>
          <w:p w:rsidR="007E4858" w:rsidRDefault="007E4858" w:rsidP="00D15FFF">
            <w:pPr>
              <w:spacing w:before="0" w:after="0"/>
              <w:jc w:val="center"/>
            </w:pPr>
            <w:r>
              <w:t>3</w:t>
            </w:r>
          </w:p>
        </w:tc>
        <w:tc>
          <w:tcPr>
            <w:tcW w:w="1925" w:type="dxa"/>
            <w:vAlign w:val="center"/>
          </w:tcPr>
          <w:p w:rsidR="007E4858" w:rsidRDefault="007E4858" w:rsidP="00D15FFF">
            <w:pPr>
              <w:spacing w:before="0" w:after="0"/>
              <w:jc w:val="center"/>
            </w:pPr>
            <w:r>
              <w:t>1</w:t>
            </w:r>
          </w:p>
        </w:tc>
      </w:tr>
      <w:tr w:rsidR="007E4858" w:rsidTr="00922883">
        <w:trPr>
          <w:cantSplit/>
          <w:trHeight w:hRule="exact" w:val="504"/>
          <w:jc w:val="center"/>
        </w:trPr>
        <w:tc>
          <w:tcPr>
            <w:tcW w:w="1910" w:type="dxa"/>
            <w:vAlign w:val="center"/>
          </w:tcPr>
          <w:p w:rsidR="007E4858" w:rsidRDefault="007E4858" w:rsidP="00D15FFF">
            <w:pPr>
              <w:spacing w:before="0" w:after="0"/>
              <w:jc w:val="center"/>
            </w:pPr>
            <w:r>
              <w:t>2</w:t>
            </w:r>
          </w:p>
        </w:tc>
        <w:tc>
          <w:tcPr>
            <w:tcW w:w="1925" w:type="dxa"/>
            <w:vAlign w:val="center"/>
          </w:tcPr>
          <w:p w:rsidR="007E4858" w:rsidRDefault="007E4858" w:rsidP="00D15FFF">
            <w:pPr>
              <w:spacing w:before="0" w:after="0"/>
              <w:jc w:val="center"/>
            </w:pPr>
            <w:r>
              <w:t>4</w:t>
            </w:r>
          </w:p>
        </w:tc>
        <w:tc>
          <w:tcPr>
            <w:tcW w:w="1925" w:type="dxa"/>
            <w:vAlign w:val="center"/>
          </w:tcPr>
          <w:p w:rsidR="007E4858" w:rsidRDefault="007E4858" w:rsidP="00D15FFF">
            <w:pPr>
              <w:spacing w:before="0" w:after="0"/>
              <w:jc w:val="center"/>
            </w:pPr>
            <w:r>
              <w:t>2</w:t>
            </w:r>
          </w:p>
        </w:tc>
      </w:tr>
      <w:tr w:rsidR="007E4858" w:rsidTr="00922883">
        <w:trPr>
          <w:cantSplit/>
          <w:trHeight w:hRule="exact" w:val="504"/>
          <w:jc w:val="center"/>
        </w:trPr>
        <w:tc>
          <w:tcPr>
            <w:tcW w:w="1910" w:type="dxa"/>
            <w:vAlign w:val="center"/>
          </w:tcPr>
          <w:p w:rsidR="007E4858" w:rsidRDefault="007E4858" w:rsidP="00D15FFF">
            <w:pPr>
              <w:spacing w:before="0" w:after="0"/>
              <w:jc w:val="center"/>
            </w:pPr>
            <w:r>
              <w:t>3</w:t>
            </w:r>
          </w:p>
        </w:tc>
        <w:tc>
          <w:tcPr>
            <w:tcW w:w="1925" w:type="dxa"/>
            <w:vAlign w:val="center"/>
          </w:tcPr>
          <w:p w:rsidR="007E4858" w:rsidRDefault="007E4858" w:rsidP="00D15FFF">
            <w:pPr>
              <w:spacing w:before="0" w:after="0"/>
              <w:jc w:val="center"/>
            </w:pPr>
            <w:r>
              <w:t>5</w:t>
            </w:r>
          </w:p>
        </w:tc>
        <w:tc>
          <w:tcPr>
            <w:tcW w:w="1925" w:type="dxa"/>
            <w:vAlign w:val="center"/>
          </w:tcPr>
          <w:p w:rsidR="007E4858" w:rsidRDefault="007E4858" w:rsidP="00D15FFF">
            <w:pPr>
              <w:spacing w:before="0" w:after="0"/>
              <w:jc w:val="center"/>
            </w:pPr>
            <w:r>
              <w:t>3</w:t>
            </w:r>
          </w:p>
        </w:tc>
      </w:tr>
      <w:tr w:rsidR="007E4858" w:rsidTr="00922883">
        <w:trPr>
          <w:cantSplit/>
          <w:trHeight w:hRule="exact" w:val="504"/>
          <w:jc w:val="center"/>
        </w:trPr>
        <w:tc>
          <w:tcPr>
            <w:tcW w:w="1910" w:type="dxa"/>
            <w:vAlign w:val="center"/>
          </w:tcPr>
          <w:p w:rsidR="007E4858" w:rsidRDefault="007E4858" w:rsidP="00D15FFF">
            <w:pPr>
              <w:spacing w:before="0" w:after="0"/>
              <w:jc w:val="center"/>
            </w:pPr>
            <w:r>
              <w:t>4</w:t>
            </w:r>
          </w:p>
        </w:tc>
        <w:tc>
          <w:tcPr>
            <w:tcW w:w="1925" w:type="dxa"/>
            <w:vAlign w:val="center"/>
          </w:tcPr>
          <w:p w:rsidR="007E4858" w:rsidRDefault="007E4858" w:rsidP="00D15FFF">
            <w:pPr>
              <w:spacing w:before="0" w:after="0"/>
              <w:jc w:val="center"/>
            </w:pPr>
            <w:r>
              <w:t>6</w:t>
            </w:r>
          </w:p>
        </w:tc>
        <w:tc>
          <w:tcPr>
            <w:tcW w:w="1925" w:type="dxa"/>
            <w:vAlign w:val="center"/>
          </w:tcPr>
          <w:p w:rsidR="007E4858" w:rsidRDefault="007E4858" w:rsidP="00D15FFF">
            <w:pPr>
              <w:spacing w:before="0" w:after="0"/>
              <w:jc w:val="center"/>
            </w:pPr>
            <w:r>
              <w:t>4</w:t>
            </w:r>
          </w:p>
        </w:tc>
      </w:tr>
      <w:tr w:rsidR="007E4858" w:rsidTr="00922883">
        <w:trPr>
          <w:cantSplit/>
          <w:trHeight w:hRule="exact" w:val="504"/>
          <w:jc w:val="center"/>
        </w:trPr>
        <w:tc>
          <w:tcPr>
            <w:tcW w:w="1910" w:type="dxa"/>
            <w:vAlign w:val="center"/>
          </w:tcPr>
          <w:p w:rsidR="007E4858" w:rsidRDefault="007E4858" w:rsidP="00D15FFF">
            <w:pPr>
              <w:spacing w:before="0" w:after="0"/>
              <w:jc w:val="center"/>
            </w:pPr>
            <w:r>
              <w:t>5</w:t>
            </w:r>
          </w:p>
        </w:tc>
        <w:tc>
          <w:tcPr>
            <w:tcW w:w="1925" w:type="dxa"/>
            <w:vAlign w:val="center"/>
          </w:tcPr>
          <w:p w:rsidR="007E4858" w:rsidRDefault="007E4858" w:rsidP="00D15FFF">
            <w:pPr>
              <w:spacing w:before="0" w:after="0"/>
              <w:jc w:val="center"/>
            </w:pPr>
            <w:r>
              <w:t>7</w:t>
            </w:r>
          </w:p>
        </w:tc>
        <w:tc>
          <w:tcPr>
            <w:tcW w:w="1925" w:type="dxa"/>
            <w:vAlign w:val="center"/>
          </w:tcPr>
          <w:p w:rsidR="007E4858" w:rsidRDefault="007E4858" w:rsidP="00D15FFF">
            <w:pPr>
              <w:spacing w:before="0" w:after="0"/>
              <w:jc w:val="center"/>
            </w:pPr>
            <w:r>
              <w:t>5</w:t>
            </w:r>
          </w:p>
        </w:tc>
      </w:tr>
      <w:tr w:rsidR="007E4858" w:rsidTr="00922883">
        <w:trPr>
          <w:cantSplit/>
          <w:trHeight w:hRule="exact" w:val="504"/>
          <w:jc w:val="center"/>
        </w:trPr>
        <w:tc>
          <w:tcPr>
            <w:tcW w:w="1910" w:type="dxa"/>
            <w:vAlign w:val="center"/>
          </w:tcPr>
          <w:p w:rsidR="007E4858" w:rsidRDefault="007E4858" w:rsidP="00D15FFF">
            <w:pPr>
              <w:spacing w:before="0" w:after="0"/>
              <w:jc w:val="center"/>
            </w:pPr>
            <w:r>
              <w:t>…</w:t>
            </w:r>
          </w:p>
        </w:tc>
        <w:tc>
          <w:tcPr>
            <w:tcW w:w="1925" w:type="dxa"/>
            <w:vAlign w:val="center"/>
          </w:tcPr>
          <w:p w:rsidR="007E4858" w:rsidRDefault="007E4858" w:rsidP="00D15FFF">
            <w:pPr>
              <w:spacing w:before="0" w:after="0"/>
              <w:jc w:val="center"/>
            </w:pPr>
            <w:r>
              <w:t>…</w:t>
            </w:r>
          </w:p>
        </w:tc>
        <w:tc>
          <w:tcPr>
            <w:tcW w:w="1925" w:type="dxa"/>
            <w:vAlign w:val="center"/>
          </w:tcPr>
          <w:p w:rsidR="007E4858" w:rsidRDefault="007E4858" w:rsidP="00D15FFF">
            <w:pPr>
              <w:spacing w:before="0" w:after="0"/>
              <w:jc w:val="center"/>
            </w:pPr>
            <w:r>
              <w:t>…</w:t>
            </w:r>
          </w:p>
        </w:tc>
      </w:tr>
      <w:tr w:rsidR="007E4858" w:rsidTr="00922883">
        <w:trPr>
          <w:cantSplit/>
          <w:trHeight w:hRule="exact" w:val="504"/>
          <w:jc w:val="center"/>
        </w:trPr>
        <w:tc>
          <w:tcPr>
            <w:tcW w:w="1910" w:type="dxa"/>
            <w:vAlign w:val="center"/>
          </w:tcPr>
          <w:p w:rsidR="007E4858" w:rsidRDefault="007E4858" w:rsidP="00D15FFF">
            <w:pPr>
              <w:spacing w:before="0" w:after="0"/>
              <w:jc w:val="center"/>
            </w:pPr>
            <w:r>
              <w:t>96</w:t>
            </w:r>
          </w:p>
        </w:tc>
        <w:tc>
          <w:tcPr>
            <w:tcW w:w="1925" w:type="dxa"/>
            <w:vAlign w:val="center"/>
          </w:tcPr>
          <w:p w:rsidR="007E4858" w:rsidRDefault="007E4858" w:rsidP="00D15FFF">
            <w:pPr>
              <w:spacing w:before="0" w:after="0"/>
              <w:jc w:val="center"/>
            </w:pPr>
            <w:r>
              <w:t>98</w:t>
            </w:r>
          </w:p>
        </w:tc>
        <w:tc>
          <w:tcPr>
            <w:tcW w:w="1925" w:type="dxa"/>
            <w:vAlign w:val="center"/>
          </w:tcPr>
          <w:p w:rsidR="007E4858" w:rsidRDefault="007E4858" w:rsidP="00D15FFF">
            <w:pPr>
              <w:spacing w:before="0" w:after="0"/>
              <w:jc w:val="center"/>
            </w:pPr>
            <w:r>
              <w:t>96</w:t>
            </w:r>
          </w:p>
        </w:tc>
      </w:tr>
      <w:tr w:rsidR="007E4858" w:rsidTr="00922883">
        <w:trPr>
          <w:cantSplit/>
          <w:trHeight w:hRule="exact" w:val="504"/>
          <w:jc w:val="center"/>
        </w:trPr>
        <w:tc>
          <w:tcPr>
            <w:tcW w:w="1910" w:type="dxa"/>
            <w:vAlign w:val="center"/>
          </w:tcPr>
          <w:p w:rsidR="007E4858" w:rsidRDefault="007E4858" w:rsidP="00D15FFF">
            <w:pPr>
              <w:spacing w:before="0" w:after="0"/>
              <w:jc w:val="center"/>
            </w:pPr>
            <w:r>
              <w:t>97</w:t>
            </w:r>
          </w:p>
        </w:tc>
        <w:tc>
          <w:tcPr>
            <w:tcW w:w="1925" w:type="dxa"/>
            <w:vAlign w:val="center"/>
          </w:tcPr>
          <w:p w:rsidR="007E4858" w:rsidRDefault="007E4858" w:rsidP="00D15FFF">
            <w:pPr>
              <w:spacing w:before="0" w:after="0"/>
              <w:jc w:val="center"/>
            </w:pPr>
            <w:r>
              <w:t>99</w:t>
            </w:r>
          </w:p>
        </w:tc>
        <w:tc>
          <w:tcPr>
            <w:tcW w:w="1925" w:type="dxa"/>
            <w:vAlign w:val="center"/>
          </w:tcPr>
          <w:p w:rsidR="007E4858" w:rsidRDefault="007E4858" w:rsidP="00D15FFF">
            <w:pPr>
              <w:spacing w:before="0" w:after="0"/>
              <w:jc w:val="center"/>
            </w:pPr>
            <w:r>
              <w:t>97</w:t>
            </w:r>
          </w:p>
        </w:tc>
      </w:tr>
      <w:tr w:rsidR="007E4858" w:rsidTr="00922883">
        <w:trPr>
          <w:cantSplit/>
          <w:trHeight w:hRule="exact" w:val="504"/>
          <w:jc w:val="center"/>
        </w:trPr>
        <w:tc>
          <w:tcPr>
            <w:tcW w:w="1910" w:type="dxa"/>
            <w:vAlign w:val="center"/>
          </w:tcPr>
          <w:p w:rsidR="007E4858" w:rsidRDefault="007E4858" w:rsidP="00D15FFF">
            <w:pPr>
              <w:spacing w:before="0" w:after="0"/>
              <w:jc w:val="center"/>
            </w:pPr>
            <w:r>
              <w:t>98</w:t>
            </w:r>
          </w:p>
        </w:tc>
        <w:tc>
          <w:tcPr>
            <w:tcW w:w="1925" w:type="dxa"/>
            <w:vAlign w:val="center"/>
          </w:tcPr>
          <w:p w:rsidR="007E4858" w:rsidRDefault="007E4858" w:rsidP="00D15FFF">
            <w:pPr>
              <w:spacing w:before="0" w:after="0"/>
              <w:jc w:val="center"/>
            </w:pPr>
            <w:r>
              <w:t>100</w:t>
            </w:r>
          </w:p>
        </w:tc>
        <w:tc>
          <w:tcPr>
            <w:tcW w:w="1925" w:type="dxa"/>
            <w:vAlign w:val="center"/>
          </w:tcPr>
          <w:p w:rsidR="007E4858" w:rsidRDefault="007E4858" w:rsidP="00D15FFF">
            <w:pPr>
              <w:spacing w:before="0" w:after="0"/>
              <w:jc w:val="center"/>
            </w:pPr>
            <w:r>
              <w:t>98</w:t>
            </w:r>
          </w:p>
        </w:tc>
      </w:tr>
      <w:tr w:rsidR="007E4858" w:rsidTr="00922883">
        <w:trPr>
          <w:cantSplit/>
          <w:trHeight w:hRule="exact" w:val="504"/>
          <w:jc w:val="center"/>
        </w:trPr>
        <w:tc>
          <w:tcPr>
            <w:tcW w:w="1910" w:type="dxa"/>
            <w:vAlign w:val="center"/>
          </w:tcPr>
          <w:p w:rsidR="007E4858" w:rsidRDefault="007E4858" w:rsidP="00D15FFF">
            <w:pPr>
              <w:spacing w:before="0" w:after="0"/>
              <w:jc w:val="center"/>
            </w:pPr>
            <w:r>
              <w:t>99</w:t>
            </w:r>
          </w:p>
        </w:tc>
        <w:tc>
          <w:tcPr>
            <w:tcW w:w="1925" w:type="dxa"/>
            <w:vAlign w:val="center"/>
          </w:tcPr>
          <w:p w:rsidR="007E4858" w:rsidRDefault="007E4858" w:rsidP="00D15FFF">
            <w:pPr>
              <w:spacing w:before="0" w:after="0"/>
              <w:jc w:val="center"/>
            </w:pPr>
            <w:r>
              <w:t>101</w:t>
            </w:r>
          </w:p>
        </w:tc>
        <w:tc>
          <w:tcPr>
            <w:tcW w:w="1925" w:type="dxa"/>
            <w:vAlign w:val="center"/>
          </w:tcPr>
          <w:p w:rsidR="007E4858" w:rsidRDefault="007E4858" w:rsidP="00D15FFF">
            <w:pPr>
              <w:spacing w:before="0" w:after="0"/>
              <w:jc w:val="center"/>
            </w:pPr>
            <w:r>
              <w:t>99</w:t>
            </w:r>
          </w:p>
        </w:tc>
      </w:tr>
      <w:tr w:rsidR="007E4858" w:rsidTr="00922883">
        <w:trPr>
          <w:cantSplit/>
          <w:trHeight w:hRule="exact" w:val="504"/>
          <w:jc w:val="center"/>
        </w:trPr>
        <w:tc>
          <w:tcPr>
            <w:tcW w:w="1910" w:type="dxa"/>
            <w:vAlign w:val="center"/>
          </w:tcPr>
          <w:p w:rsidR="007E4858" w:rsidRDefault="007E4858" w:rsidP="00D15FFF">
            <w:pPr>
              <w:spacing w:before="0" w:after="0"/>
              <w:jc w:val="center"/>
            </w:pPr>
            <w:r>
              <w:t>100</w:t>
            </w:r>
          </w:p>
        </w:tc>
        <w:tc>
          <w:tcPr>
            <w:tcW w:w="1925" w:type="dxa"/>
            <w:vAlign w:val="center"/>
          </w:tcPr>
          <w:p w:rsidR="007E4858" w:rsidRDefault="007E4858" w:rsidP="00D15FFF">
            <w:pPr>
              <w:spacing w:before="0" w:after="0"/>
              <w:jc w:val="center"/>
            </w:pPr>
            <w:r>
              <w:t>102</w:t>
            </w:r>
          </w:p>
        </w:tc>
        <w:tc>
          <w:tcPr>
            <w:tcW w:w="1925" w:type="dxa"/>
            <w:vAlign w:val="center"/>
          </w:tcPr>
          <w:p w:rsidR="007E4858" w:rsidRDefault="007E4858" w:rsidP="002B06E4">
            <w:pPr>
              <w:keepNext/>
              <w:spacing w:before="0" w:after="0"/>
              <w:jc w:val="center"/>
            </w:pPr>
            <w:r>
              <w:t>100</w:t>
            </w:r>
          </w:p>
        </w:tc>
      </w:tr>
    </w:tbl>
    <w:p w:rsidR="002B06E4" w:rsidRDefault="002B06E4">
      <w:pPr>
        <w:pStyle w:val="Caption"/>
      </w:pPr>
      <w:r>
        <w:t xml:space="preserve">Table </w:t>
      </w:r>
      <w:r w:rsidR="0073069D">
        <w:fldChar w:fldCharType="begin"/>
      </w:r>
      <w:r w:rsidR="00BE43FC">
        <w:instrText xml:space="preserve"> SEQ Table \* ARABIC </w:instrText>
      </w:r>
      <w:r w:rsidR="0073069D">
        <w:fldChar w:fldCharType="separate"/>
      </w:r>
      <w:r w:rsidR="00F65BCF">
        <w:rPr>
          <w:noProof/>
        </w:rPr>
        <w:t>1</w:t>
      </w:r>
      <w:r w:rsidR="0073069D">
        <w:rPr>
          <w:noProof/>
        </w:rPr>
        <w:fldChar w:fldCharType="end"/>
      </w:r>
      <w:r>
        <w:t>: Salmon S</w:t>
      </w:r>
      <w:r w:rsidRPr="0094090F">
        <w:t>wimming</w:t>
      </w:r>
    </w:p>
    <w:p w:rsidR="009B257C" w:rsidRPr="002A4A6E" w:rsidRDefault="009B257C" w:rsidP="005111D0">
      <w:pPr>
        <w:pStyle w:val="ListParagraph"/>
        <w:numPr>
          <w:ilvl w:val="0"/>
          <w:numId w:val="11"/>
        </w:numPr>
        <w:rPr>
          <w:rStyle w:val="Strong"/>
        </w:rPr>
      </w:pPr>
      <w:r w:rsidRPr="002A4A6E">
        <w:rPr>
          <w:rStyle w:val="Strong"/>
        </w:rPr>
        <w:t>Find the solution</w:t>
      </w:r>
    </w:p>
    <w:p w:rsidR="009B257C" w:rsidRDefault="009B257C" w:rsidP="009B257C">
      <w:r>
        <w:t>In this case to find the solution we need to know how many days it took to get to 100 km.</w:t>
      </w:r>
      <w:r w:rsidR="00A13921">
        <w:t xml:space="preserve"> </w:t>
      </w:r>
      <w:r>
        <w:t xml:space="preserve">Your first reaction might be 100 days </w:t>
      </w:r>
      <w:r w:rsidRPr="002A4A6E">
        <w:rPr>
          <w:rStyle w:val="Strong"/>
        </w:rPr>
        <w:t>BUT</w:t>
      </w:r>
      <w:r>
        <w:t xml:space="preserve"> if you look at the table on day 98 after the fish swam the 3 km, it is actually at 100 km, so that is the answer, 98 days not 100 days. </w:t>
      </w:r>
    </w:p>
    <w:p w:rsidR="009B257C" w:rsidRPr="002A4A6E" w:rsidRDefault="009B257C" w:rsidP="005111D0">
      <w:pPr>
        <w:pStyle w:val="ListParagraph"/>
        <w:numPr>
          <w:ilvl w:val="0"/>
          <w:numId w:val="11"/>
        </w:numPr>
        <w:rPr>
          <w:rStyle w:val="Strong"/>
        </w:rPr>
      </w:pPr>
      <w:r w:rsidRPr="002A4A6E">
        <w:rPr>
          <w:rStyle w:val="Strong"/>
        </w:rPr>
        <w:t>Check the solution</w:t>
      </w:r>
    </w:p>
    <w:p w:rsidR="009B257C" w:rsidRDefault="009B257C" w:rsidP="009B257C">
      <w:r>
        <w:t>It is always important to check your solution.</w:t>
      </w:r>
      <w:r w:rsidR="00A13921">
        <w:t xml:space="preserve"> </w:t>
      </w:r>
      <w:r>
        <w:t>In this case since our solution came from the table, check to make sure there is no error in the table.</w:t>
      </w:r>
      <w:r w:rsidR="00A13921">
        <w:t xml:space="preserve"> </w:t>
      </w:r>
      <w:r>
        <w:t xml:space="preserve">It might be a good idea to let it sit for a few days and then come </w:t>
      </w:r>
      <w:r>
        <w:lastRenderedPageBreak/>
        <w:t>back to look at it or get somebody else to look at your solution and see if it is correct.</w:t>
      </w:r>
    </w:p>
    <w:p w:rsidR="009B257C" w:rsidRPr="002A4A6E" w:rsidRDefault="009B257C" w:rsidP="005111D0">
      <w:pPr>
        <w:pStyle w:val="ListParagraph"/>
        <w:numPr>
          <w:ilvl w:val="0"/>
          <w:numId w:val="11"/>
        </w:numPr>
        <w:rPr>
          <w:rStyle w:val="Strong"/>
        </w:rPr>
      </w:pPr>
      <w:r w:rsidRPr="002A4A6E">
        <w:rPr>
          <w:rStyle w:val="Strong"/>
        </w:rPr>
        <w:t>Document the solution</w:t>
      </w:r>
    </w:p>
    <w:p w:rsidR="009B257C" w:rsidRDefault="009B257C" w:rsidP="009B257C">
      <w:r>
        <w:t xml:space="preserve">Now that you have proven that the answer is 98 days, make sure you document it, so that someone else does not have to figure it out but can just refer to your answer and check your solution. </w:t>
      </w:r>
    </w:p>
    <w:p w:rsidR="005A07FC" w:rsidRDefault="0073069D" w:rsidP="009B257C">
      <w:r w:rsidRPr="0073069D">
        <w:rPr>
          <w:noProof/>
          <w:lang w:bidi="ar-SA"/>
        </w:rPr>
        <w:pict>
          <v:rect id="Rectangle 543" o:spid="_x0000_s1404" style="position:absolute;left:0;text-align:left;margin-left:-114pt;margin-top:3.15pt;width:486pt;height:7.15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" fillcolor="#eaf1dd" stroked="f"/>
        </w:pict>
      </w:r>
    </w:p>
    <w:p w:rsidR="009B257C" w:rsidRDefault="009B257C" w:rsidP="002A4A6E">
      <w:pPr>
        <w:ind w:firstLine="720"/>
      </w:pPr>
      <w:r>
        <w:t>Remember not to always go with your gut instinct and thing because it is following a patter you know the answer instantly without following through with the steps.</w:t>
      </w:r>
      <w:r w:rsidR="00A13921">
        <w:t xml:space="preserve"> </w:t>
      </w:r>
      <w:r>
        <w:t>Do all six steps and always check your answer.</w:t>
      </w:r>
    </w:p>
    <w:p w:rsidR="009B257C" w:rsidRDefault="00A13921" w:rsidP="009B257C">
      <w:r>
        <w:t xml:space="preserve"> </w:t>
      </w:r>
    </w:p>
    <w:p w:rsidR="009B257C" w:rsidRDefault="009B257C" w:rsidP="002A4A6E">
      <w:pPr>
        <w:pStyle w:val="Heading2"/>
      </w:pPr>
      <w:bookmarkStart w:id="65" w:name="_Toc173858666"/>
      <w:bookmarkStart w:id="66" w:name="_Toc247205672"/>
      <w:r>
        <w:t>Top-Down Design</w:t>
      </w:r>
      <w:bookmarkEnd w:id="65"/>
      <w:bookmarkEnd w:id="66"/>
    </w:p>
    <w:p w:rsidR="002A4A6E" w:rsidRDefault="0073069D" w:rsidP="009B257C">
      <w:r w:rsidRPr="0073069D">
        <w:rPr>
          <w:noProof/>
          <w:lang w:bidi="ar-SA"/>
        </w:rPr>
        <w:pict>
          <v:shape id="Text Box 202" o:spid="_x0000_s1040" type="#_x0000_t202" style="position:absolute;left:0;text-align:left;margin-left:-125.65pt;margin-top:5.35pt;width:108pt;height:27.25pt;z-index:25164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gM8A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" filled="f" fillcolor="#c6d9f1" stroked="f" strokeweight="1pt">
            <v:fill opacity="32896f"/>
            <o:lock v:ext="edit" aspectratio="t"/>
            <v:textbox style="mso-next-textbox:#Text Box 202;mso-fit-shape-to-text:t" inset=",.72pt,,.72pt">
              <w:txbxContent>
                <w:p w:rsidR="004770BA" w:rsidRPr="00AC3DD6" w:rsidRDefault="004770BA" w:rsidP="00AC3DD6">
                  <w:pPr>
                    <w:spacing w:before="100" w:after="100"/>
                    <w:jc w:val="left"/>
                    <w:rPr>
                      <w:rStyle w:val="SubtleReference"/>
                    </w:rPr>
                  </w:pPr>
                  <w:r>
                    <w:rPr>
                      <w:rStyle w:val="SubtleReference"/>
                    </w:rPr>
                    <w:t>Top-Down Design</w:t>
                  </w:r>
                </w:p>
              </w:txbxContent>
            </v:textbox>
          </v:shape>
        </w:pict>
      </w:r>
      <w:r w:rsidR="002A4A6E">
        <w:tab/>
      </w:r>
      <w:hyperlink r:id="rId125" w:history="1">
        <w:r w:rsidR="009B257C" w:rsidRPr="00666E58">
          <w:rPr>
            <w:rStyle w:val="Hyperlink"/>
          </w:rPr>
          <w:t>Top-down</w:t>
        </w:r>
      </w:hyperlink>
      <w:r w:rsidR="009B257C">
        <w:t xml:space="preserve"> design</w:t>
      </w:r>
      <w:r>
        <w:fldChar w:fldCharType="begin"/>
      </w:r>
      <w:r w:rsidR="002B06E4">
        <w:instrText xml:space="preserve"> XE "</w:instrText>
      </w:r>
      <w:r w:rsidR="00E6541F">
        <w:instrText>Top-D</w:instrText>
      </w:r>
      <w:r w:rsidR="002B06E4" w:rsidRPr="00F82319">
        <w:instrText>own Design</w:instrText>
      </w:r>
      <w:r w:rsidR="002B06E4">
        <w:instrText xml:space="preserve">" </w:instrText>
      </w:r>
      <w:r>
        <w:fldChar w:fldCharType="end"/>
      </w:r>
      <w:r w:rsidR="009B257C">
        <w:t xml:space="preserve"> is a method of breaking a problem down into smaller, less complex pieces from the initial overall problem.</w:t>
      </w:r>
      <w:r w:rsidR="00A13921">
        <w:t xml:space="preserve"> </w:t>
      </w:r>
      <w:r w:rsidR="009B257C">
        <w:t xml:space="preserve">Most “good” problems are too complex to solve in just one step, so we divide the problem up into manageable pieces, solve each one of </w:t>
      </w:r>
      <w:r w:rsidR="00666E58">
        <w:t>them</w:t>
      </w:r>
      <w:r w:rsidR="009B257C">
        <w:t xml:space="preserve"> and then bring everything back together again.</w:t>
      </w:r>
      <w:r w:rsidR="00A13921">
        <w:t xml:space="preserve"> </w:t>
      </w:r>
      <w:r w:rsidR="009B257C">
        <w:t>The process of making the steps more and more specific in top-down design is called stepwise refinement.</w:t>
      </w:r>
    </w:p>
    <w:p w:rsidR="009B257C" w:rsidRDefault="002A4A6E" w:rsidP="009B257C">
      <w:r>
        <w:tab/>
      </w:r>
      <w:r w:rsidR="009B257C">
        <w:t>As mentioned before my father use to work in construction building houses.</w:t>
      </w:r>
      <w:r w:rsidR="00A13921">
        <w:t xml:space="preserve"> </w:t>
      </w:r>
      <w:r w:rsidR="009B257C">
        <w:t>If someone gave you a piece of land and told you to, “Build me a house”, you would not immediately go over and start nailing 2 x 4’s together.</w:t>
      </w:r>
      <w:r w:rsidR="00A13921">
        <w:t xml:space="preserve"> </w:t>
      </w:r>
      <w:r w:rsidR="009B257C">
        <w:t>Building a house is a very complex adventure, not to mention there are many rules, codes and laws that must be followed.</w:t>
      </w:r>
      <w:r w:rsidR="00A13921">
        <w:t xml:space="preserve"> </w:t>
      </w:r>
      <w:r w:rsidR="009B257C">
        <w:t>To build a house you could break the project up into smaller jobs, plan and do each one of these jobs (in the correct order) and in the end you would have a house.</w:t>
      </w:r>
      <w:r w:rsidR="00A13921">
        <w:t xml:space="preserve"> </w:t>
      </w:r>
      <w:r w:rsidR="009B257C">
        <w:t>You will notice in the following top-down design diagram that some jobs get broken down several times, until they are a manageable size.</w:t>
      </w:r>
    </w:p>
    <w:p w:rsidR="009B257C" w:rsidRDefault="002A4A6E" w:rsidP="009B257C">
      <w:r>
        <w:tab/>
      </w:r>
      <w:r w:rsidR="009B257C">
        <w:t>We will be using top-down design (and top-down design diagrams, like the one above) to help us understand a problem and all its components.</w:t>
      </w:r>
    </w:p>
    <w:p w:rsidR="002A4A6E" w:rsidRDefault="0073069D" w:rsidP="009B257C">
      <w:r w:rsidRPr="0073069D">
        <w:rPr>
          <w:noProof/>
          <w:lang w:bidi="ar-SA"/>
        </w:rPr>
        <w:lastRenderedPageBreak/>
        <w:pict>
          <v:shape id="Text Box 205" o:spid="_x0000_s1041" type="#_x0000_t202" style="position:absolute;left:0;text-align:left;margin-left:-116.7pt;margin-top:229.8pt;width:487.35pt;height:.05pt;z-index:25164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" stroked="f">
            <v:textbox style="mso-next-textbox:#Text Box 205;mso-fit-shape-to-text:t" inset="0,0,0,0">
              <w:txbxContent>
                <w:p w:rsidR="004770BA" w:rsidRPr="000E4674" w:rsidRDefault="004770BA" w:rsidP="00AC3DD6">
                  <w:pPr>
                    <w:pStyle w:val="Caption"/>
                    <w:rPr>
                      <w:noProof/>
                      <w:sz w:val="24"/>
                      <w:szCs w:val="20"/>
                    </w:rPr>
                  </w:pPr>
                  <w:bookmarkStart w:id="67" w:name="_Toc242979544"/>
                  <w:r>
                    <w:t xml:space="preserve">Figure </w:t>
                  </w:r>
                  <w:fldSimple w:instr=" SEQ Figure \* ARABIC ">
                    <w:r w:rsidR="00F65BCF">
                      <w:rPr>
                        <w:noProof/>
                      </w:rPr>
                      <w:t>3</w:t>
                    </w:r>
                  </w:fldSimple>
                  <w:r>
                    <w:t xml:space="preserve">: </w:t>
                  </w:r>
                  <w:r w:rsidRPr="000467DA">
                    <w:t>Build a House Top-down Design</w:t>
                  </w:r>
                  <w:bookmarkEnd w:id="67"/>
                </w:p>
              </w:txbxContent>
            </v:textbox>
            <w10:wrap type="topAndBottom"/>
          </v:shape>
        </w:pict>
      </w:r>
      <w:r w:rsidRPr="0073069D">
        <w:rPr>
          <w:noProof/>
          <w:lang w:bidi="ar-SA"/>
        </w:rPr>
        <w:pict>
          <v:group id="Canvas 158" o:spid="_x0000_s1042" editas="canvas" style="position:absolute;left:0;text-align:left;margin-left:-116.7pt;margin-top:-8.7pt;width:487.35pt;height:234pt;z-index:251637248" coordsize="61893,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">
            <o:lock v:ext="edit" ungrouping="t"/>
            <v:rect id="_x0000_s1043" style="position:absolute;width:61893;height:29718;visibility:visible" filled="f" strokeweight="1pt"/>
            <v:rect id="Rectangle 160" o:spid="_x0000_s1044" alt="___AcroPDFMTS" style="position:absolute;left:27762;top:1061;width:6369;height:3184;visibility:visible">
              <v:shadow on="t"/>
              <v:textbox style="mso-next-textbox:#Rectangle 160" inset="2.36219mm,1.1811mm,2.36219mm,1.1811mm">
                <w:txbxContent>
                  <w:p w:rsidR="004770BA" w:rsidRPr="00AC3DD6" w:rsidRDefault="004770BA" w:rsidP="00AC3DD6">
                    <w:pPr>
                      <w:spacing w:before="0"/>
                      <w:jc w:val="center"/>
                      <w:rPr>
                        <w:sz w:val="15"/>
                        <w:szCs w:val="16"/>
                      </w:rPr>
                    </w:pPr>
                    <w:r w:rsidRPr="00AC3DD6">
                      <w:rPr>
                        <w:sz w:val="15"/>
                        <w:szCs w:val="16"/>
                      </w:rPr>
                      <w:t>Build a House</w:t>
                    </w:r>
                  </w:p>
                </w:txbxContent>
              </v:textbox>
            </v:rect>
            <v:rect id="Rectangle 161" o:spid="_x0000_s1045" alt="___AcroPDFMTS" style="position:absolute;left:27762;top:7429;width:6369;height:3184;visibility:visible">
              <v:shadow on="t"/>
              <v:textbox style="mso-next-textbox:#Rectangle 161" inset="2.36219mm,1.1811mm,2.36219mm,1.1811mm">
                <w:txbxContent>
                  <w:p w:rsidR="004770BA" w:rsidRPr="00AC3DD6" w:rsidRDefault="004770BA" w:rsidP="00AC3DD6">
                    <w:pPr>
                      <w:spacing w:before="0"/>
                      <w:jc w:val="center"/>
                      <w:rPr>
                        <w:sz w:val="15"/>
                        <w:szCs w:val="16"/>
                      </w:rPr>
                    </w:pPr>
                    <w:r w:rsidRPr="00AC3DD6">
                      <w:rPr>
                        <w:sz w:val="15"/>
                        <w:szCs w:val="16"/>
                      </w:rPr>
                      <w:t>Exterior</w:t>
                    </w:r>
                  </w:p>
                </w:txbxContent>
              </v:textbox>
            </v:rect>
            <v:rect id="Rectangle 162" o:spid="_x0000_s1046" alt="___AcroPDFMTS" style="position:absolute;left:9718;top:7429;width:6374;height:3184;visibility:visible">
              <v:shadow on="t"/>
              <v:textbox style="mso-next-textbox:#Rectangle 162" inset="2.36219mm,1.1811mm,2.36219mm,1.1811mm">
                <w:txbxContent>
                  <w:p w:rsidR="004770BA" w:rsidRPr="00AC3DD6" w:rsidRDefault="004770BA" w:rsidP="00AC3DD6">
                    <w:pPr>
                      <w:spacing w:before="0"/>
                      <w:jc w:val="center"/>
                      <w:rPr>
                        <w:sz w:val="15"/>
                        <w:szCs w:val="16"/>
                      </w:rPr>
                    </w:pPr>
                    <w:r w:rsidRPr="00AC3DD6">
                      <w:rPr>
                        <w:sz w:val="15"/>
                        <w:szCs w:val="16"/>
                      </w:rPr>
                      <w:t>Foundation</w:t>
                    </w:r>
                  </w:p>
                </w:txbxContent>
              </v:textbox>
            </v:rect>
            <v:rect id="Rectangle 163" o:spid="_x0000_s1047" alt="___AcroPDFMTS" style="position:absolute;left:45800;top:7429;width:6369;height:3184;visibility:visible">
              <v:shadow on="t"/>
              <v:textbox style="mso-next-textbox:#Rectangle 163" inset="2.36219mm,1.1811mm,2.36219mm,1.1811mm">
                <w:txbxContent>
                  <w:p w:rsidR="004770BA" w:rsidRPr="00AC3DD6" w:rsidRDefault="004770BA" w:rsidP="00AC3DD6">
                    <w:pPr>
                      <w:spacing w:before="0"/>
                      <w:jc w:val="center"/>
                      <w:rPr>
                        <w:sz w:val="15"/>
                        <w:szCs w:val="16"/>
                      </w:rPr>
                    </w:pPr>
                    <w:r w:rsidRPr="00AC3DD6">
                      <w:rPr>
                        <w:sz w:val="15"/>
                        <w:szCs w:val="16"/>
                      </w:rPr>
                      <w:t>Inside</w:t>
                    </w:r>
                  </w:p>
                </w:txbxContent>
              </v:textbox>
            </v:rect>
            <v:shapetype id="_x0000_t32" coordsize="21600,21600" o:spt="32" o:oned="t" path="m,l21600,21600e" filled="f">
              <v:path arrowok="t" fillok="f" o:connecttype="none"/>
              <o:lock v:ext="edit" shapetype="t"/>
            </v:shapetype>
            <v:shape id="AutoShape 164" o:spid="_x0000_s1048" type="#_x0000_t32" style="position:absolute;left:29360;top:5831;width:3184;height:6;rotation:90;visibility:visible">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65" o:spid="_x0000_s1049" type="#_x0000_t34" style="position:absolute;left:20338;top:-3191;width:3184;height:18050;rotation:90;visibility:visible" adj="10778">
              <v:stroke endarrow="block"/>
            </v:shape>
            <v:shape id="AutoShape 166" o:spid="_x0000_s1050" type="#_x0000_t34" style="position:absolute;left:38383;top:-3186;width:3184;height:18039;rotation:90;flip:x;visibility:visible" adj="10778">
              <v:stroke endarrow="block"/>
            </v:shape>
            <v:rect id="Rectangle 167" o:spid="_x0000_s1051" alt="___AcroPDFMTS" style="position:absolute;left:9718;top:13797;width:6374;height:3184;visibility:visible">
              <v:shadow on="t"/>
              <v:textbox style="mso-next-textbox:#Rectangle 167" inset="2.36219mm,1.1811mm,2.36219mm,1.1811mm">
                <w:txbxContent>
                  <w:p w:rsidR="004770BA" w:rsidRPr="00AC3DD6" w:rsidRDefault="004770BA" w:rsidP="00AC3DD6">
                    <w:pPr>
                      <w:spacing w:before="0"/>
                      <w:jc w:val="center"/>
                      <w:rPr>
                        <w:sz w:val="15"/>
                        <w:szCs w:val="16"/>
                      </w:rPr>
                    </w:pPr>
                    <w:r w:rsidRPr="00AC3DD6">
                      <w:rPr>
                        <w:sz w:val="15"/>
                        <w:szCs w:val="16"/>
                      </w:rPr>
                      <w:t>Footings</w:t>
                    </w:r>
                  </w:p>
                </w:txbxContent>
              </v:textbox>
            </v:rect>
            <v:rect id="Rectangle 168" o:spid="_x0000_s1052" alt="___AcroPDFMTS" style="position:absolute;left:1226;top:13797;width:6375;height:3184;visibility:visible">
              <v:shadow on="t"/>
              <v:textbox style="mso-next-textbox:#Rectangle 168" inset="2.36219mm,1.1811mm,2.36219mm,1.1811mm">
                <w:txbxContent>
                  <w:p w:rsidR="004770BA" w:rsidRPr="00AC3DD6" w:rsidRDefault="004770BA" w:rsidP="00AC3DD6">
                    <w:pPr>
                      <w:spacing w:before="0"/>
                      <w:jc w:val="center"/>
                      <w:rPr>
                        <w:sz w:val="15"/>
                        <w:szCs w:val="16"/>
                      </w:rPr>
                    </w:pPr>
                    <w:r w:rsidRPr="00AC3DD6">
                      <w:rPr>
                        <w:sz w:val="15"/>
                        <w:szCs w:val="16"/>
                      </w:rPr>
                      <w:t>Digging</w:t>
                    </w:r>
                  </w:p>
                </w:txbxContent>
              </v:textbox>
            </v:rect>
            <v:rect id="Rectangle 169" o:spid="_x0000_s1053" alt="___AcroPDFMTS" style="position:absolute;left:18209;top:13797;width:6375;height:3184;visibility:visible">
              <v:shadow on="t"/>
              <v:textbox style="mso-next-textbox:#Rectangle 169" inset="2.36219mm,1.1811mm,2.36219mm,1.1811mm">
                <w:txbxContent>
                  <w:p w:rsidR="004770BA" w:rsidRPr="00AC3DD6" w:rsidRDefault="004770BA" w:rsidP="00AC3DD6">
                    <w:pPr>
                      <w:spacing w:before="0"/>
                      <w:jc w:val="center"/>
                      <w:rPr>
                        <w:sz w:val="15"/>
                        <w:szCs w:val="16"/>
                      </w:rPr>
                    </w:pPr>
                    <w:r w:rsidRPr="00AC3DD6">
                      <w:rPr>
                        <w:sz w:val="15"/>
                        <w:szCs w:val="16"/>
                      </w:rPr>
                      <w:t>Foundation walls</w:t>
                    </w:r>
                  </w:p>
                </w:txbxContent>
              </v:textbox>
            </v:rect>
            <v:rect id="Rectangle 170" o:spid="_x0000_s1054" alt="___AcroPDFMTS" style="position:absolute;left:45800;top:13797;width:6375;height:3184;visibility:visible">
              <v:shadow on="t"/>
              <v:textbox style="mso-next-textbox:#Rectangle 170" inset="2.36219mm,1.1811mm,2.36219mm,1.1811mm">
                <w:txbxContent>
                  <w:p w:rsidR="004770BA" w:rsidRPr="00AC3DD6" w:rsidRDefault="004770BA" w:rsidP="00AC3DD6">
                    <w:pPr>
                      <w:spacing w:before="0"/>
                      <w:jc w:val="center"/>
                      <w:rPr>
                        <w:sz w:val="15"/>
                        <w:szCs w:val="16"/>
                      </w:rPr>
                    </w:pPr>
                    <w:r w:rsidRPr="00AC3DD6">
                      <w:rPr>
                        <w:sz w:val="15"/>
                        <w:szCs w:val="16"/>
                      </w:rPr>
                      <w:t>Walls</w:t>
                    </w:r>
                  </w:p>
                </w:txbxContent>
              </v:textbox>
            </v:rect>
            <v:rect id="Rectangle 171" o:spid="_x0000_s1055" alt="___AcroPDFMTS" style="position:absolute;left:37309;top:13797;width:6374;height:3184;visibility:visible">
              <v:shadow on="t"/>
              <v:textbox style="mso-next-textbox:#Rectangle 171" inset="2.36219mm,1.1811mm,2.36219mm,1.1811mm">
                <w:txbxContent>
                  <w:p w:rsidR="004770BA" w:rsidRPr="00AC3DD6" w:rsidRDefault="004770BA" w:rsidP="00AC3DD6">
                    <w:pPr>
                      <w:spacing w:before="0" w:after="0"/>
                      <w:jc w:val="center"/>
                      <w:rPr>
                        <w:sz w:val="15"/>
                        <w:szCs w:val="16"/>
                      </w:rPr>
                    </w:pPr>
                    <w:r w:rsidRPr="00AC3DD6">
                      <w:rPr>
                        <w:sz w:val="15"/>
                        <w:szCs w:val="16"/>
                      </w:rPr>
                      <w:t>Flooring</w:t>
                    </w:r>
                  </w:p>
                </w:txbxContent>
              </v:textbox>
            </v:rect>
            <v:rect id="Rectangle 172" o:spid="_x0000_s1056" alt="___AcroPDFMTS" style="position:absolute;left:54292;top:13797;width:6374;height:3184;visibility:visible">
              <v:shadow on="t"/>
              <v:textbox style="mso-next-textbox:#Rectangle 172" inset="2.36219mm,1.1811mm,2.36219mm,1.1811mm">
                <w:txbxContent>
                  <w:p w:rsidR="004770BA" w:rsidRPr="00AC3DD6" w:rsidRDefault="004770BA" w:rsidP="00AC3DD6">
                    <w:pPr>
                      <w:spacing w:before="0"/>
                      <w:jc w:val="center"/>
                      <w:rPr>
                        <w:sz w:val="15"/>
                        <w:szCs w:val="16"/>
                      </w:rPr>
                    </w:pPr>
                    <w:r w:rsidRPr="00AC3DD6">
                      <w:rPr>
                        <w:sz w:val="15"/>
                        <w:szCs w:val="16"/>
                      </w:rPr>
                      <w:t>Ceiling</w:t>
                    </w:r>
                  </w:p>
                </w:txbxContent>
              </v:textbox>
            </v:rect>
            <v:shape id="AutoShape 173" o:spid="_x0000_s1057" type="#_x0000_t32" style="position:absolute;left:11316;top:12199;width:3184;height:6;rotation:90;visibility:visible">
              <v:stroke endarrow="block"/>
            </v:shape>
            <v:shape id="AutoShape 174" o:spid="_x0000_s1058" type="#_x0000_t34" style="position:absolute;left:7064;top:7959;width:3184;height:8492;rotation:90;visibility:visible" adj="10757">
              <v:stroke endarrow="block"/>
            </v:shape>
            <v:shape id="AutoShape 175" o:spid="_x0000_s1059" type="#_x0000_t34" style="position:absolute;left:15562;top:7953;width:3184;height:8497;rotation:90;flip:x;visibility:visible" adj="10757">
              <v:stroke endarrow="block"/>
            </v:shape>
            <v:shape id="AutoShape 176" o:spid="_x0000_s1060" type="#_x0000_t34" style="position:absolute;left:43153;top:7959;width:3184;height:8492;rotation:90;visibility:visible" adj="10757">
              <v:stroke endarrow="block"/>
            </v:shape>
            <v:shape id="AutoShape 177" o:spid="_x0000_s1061" type="#_x0000_t32" style="position:absolute;left:47405;top:12199;width:3184;height:5;rotation:90;visibility:visible">
              <v:stroke endarrow="block"/>
            </v:shape>
            <v:shape id="AutoShape 178" o:spid="_x0000_s1062" type="#_x0000_t34" style="position:absolute;left:51645;top:7959;width:3184;height:8491;rotation:90;flip:x;visibility:visible" adj="10757">
              <v:stroke endarrow="block"/>
            </v:shape>
            <v:rect id="Rectangle 179" o:spid="_x0000_s1063" alt="___AcroPDFMTS" style="position:absolute;left:27762;top:19104;width:6369;height:3184;visibility:visible">
              <v:shadow on="t"/>
              <v:textbox style="mso-next-textbox:#Rectangle 179" inset="2.36219mm,1.1811mm,2.36219mm,1.1811mm">
                <w:txbxContent>
                  <w:p w:rsidR="004770BA" w:rsidRPr="00AC3DD6" w:rsidRDefault="004770BA" w:rsidP="00AC3DD6">
                    <w:pPr>
                      <w:spacing w:before="0"/>
                      <w:jc w:val="center"/>
                      <w:rPr>
                        <w:sz w:val="15"/>
                        <w:szCs w:val="16"/>
                      </w:rPr>
                    </w:pPr>
                    <w:r w:rsidRPr="00AC3DD6">
                      <w:rPr>
                        <w:sz w:val="15"/>
                        <w:szCs w:val="16"/>
                      </w:rPr>
                      <w:t>Exterior walls</w:t>
                    </w:r>
                  </w:p>
                </w:txbxContent>
              </v:textbox>
            </v:rect>
            <v:rect id="Rectangle 180" o:spid="_x0000_s1064" alt="___AcroPDFMTS" style="position:absolute;left:18209;top:19104;width:6369;height:3184;visibility:visible">
              <v:shadow on="t"/>
              <v:textbox style="mso-next-textbox:#Rectangle 180" inset="2.36219mm,1.1811mm,2.36219mm,1.1811mm">
                <w:txbxContent>
                  <w:p w:rsidR="004770BA" w:rsidRPr="00AC3DD6" w:rsidRDefault="004770BA" w:rsidP="00AC3DD6">
                    <w:pPr>
                      <w:spacing w:before="0"/>
                      <w:jc w:val="center"/>
                      <w:rPr>
                        <w:sz w:val="15"/>
                        <w:szCs w:val="16"/>
                      </w:rPr>
                    </w:pPr>
                    <w:r w:rsidRPr="00AC3DD6">
                      <w:rPr>
                        <w:sz w:val="15"/>
                        <w:szCs w:val="16"/>
                      </w:rPr>
                      <w:t>Roughing</w:t>
                    </w:r>
                  </w:p>
                </w:txbxContent>
              </v:textbox>
            </v:rect>
            <v:rect id="Rectangle 181" o:spid="_x0000_s1065" alt="___AcroPDFMTS" style="position:absolute;left:37315;top:19104;width:6368;height:3184;visibility:visible">
              <v:shadow on="t"/>
              <v:textbox style="mso-next-textbox:#Rectangle 181" inset="2.36219mm,1.1811mm,2.36219mm,1.1811mm">
                <w:txbxContent>
                  <w:p w:rsidR="004770BA" w:rsidRPr="00AC3DD6" w:rsidRDefault="004770BA" w:rsidP="00AC3DD6">
                    <w:pPr>
                      <w:spacing w:before="0"/>
                      <w:jc w:val="center"/>
                      <w:rPr>
                        <w:sz w:val="15"/>
                        <w:szCs w:val="16"/>
                      </w:rPr>
                    </w:pPr>
                    <w:r w:rsidRPr="00AC3DD6">
                      <w:rPr>
                        <w:sz w:val="15"/>
                        <w:szCs w:val="16"/>
                      </w:rPr>
                      <w:t>Roof</w:t>
                    </w:r>
                  </w:p>
                </w:txbxContent>
              </v:textbox>
            </v:rect>
            <v:shape id="AutoShape 182" o:spid="_x0000_s1066" type="#_x0000_t34" style="position:absolute;left:21930;top:10082;width:8491;height:9553;rotation:90;visibility:visible" adj="17870">
              <v:stroke endarrow="block"/>
            </v:shape>
            <v:shape id="AutoShape 183" o:spid="_x0000_s1067" type="#_x0000_t34" style="position:absolute;left:31477;top:10082;width:8491;height:9553;rotation:90;flip:x;visibility:visible" adj="17870">
              <v:stroke endarrow="block"/>
            </v:shape>
            <v:shape id="AutoShape 184" o:spid="_x0000_s1068" type="#_x0000_t32" style="position:absolute;left:26706;top:14853;width:8491;height:6;rotation:90;visibility:visible">
              <v:stroke endarrow="block"/>
            </v:shape>
            <v:rect id="Rectangle 185" o:spid="_x0000_s1069" alt="___AcroPDFMTS" style="position:absolute;left:12902;top:24411;width:6368;height:3184;visibility:visible">
              <v:shadow on="t"/>
              <v:textbox style="mso-next-textbox:#Rectangle 185" inset="2.36219mm,1.1811mm,2.36219mm,1.1811mm">
                <w:txbxContent>
                  <w:p w:rsidR="004770BA" w:rsidRPr="00AC3DD6" w:rsidRDefault="004770BA" w:rsidP="00AC3DD6">
                    <w:pPr>
                      <w:spacing w:before="0"/>
                      <w:jc w:val="center"/>
                      <w:rPr>
                        <w:sz w:val="15"/>
                        <w:szCs w:val="16"/>
                      </w:rPr>
                    </w:pPr>
                    <w:r w:rsidRPr="00AC3DD6">
                      <w:rPr>
                        <w:sz w:val="15"/>
                        <w:szCs w:val="16"/>
                      </w:rPr>
                      <w:t>Studs</w:t>
                    </w:r>
                  </w:p>
                </w:txbxContent>
              </v:textbox>
            </v:rect>
            <v:rect id="Rectangle 186" o:spid="_x0000_s1070" alt="___AcroPDFMTS" style="position:absolute;left:23516;top:24411;width:6369;height:3184;visibility:visible">
              <v:shadow on="t"/>
              <v:textbox style="mso-next-textbox:#Rectangle 186" inset="2.36219mm,1.1811mm,2.36219mm,1.1811mm">
                <w:txbxContent>
                  <w:p w:rsidR="004770BA" w:rsidRPr="00AC3DD6" w:rsidRDefault="004770BA" w:rsidP="00AC3DD6">
                    <w:pPr>
                      <w:spacing w:before="0"/>
                      <w:jc w:val="center"/>
                      <w:rPr>
                        <w:sz w:val="15"/>
                        <w:szCs w:val="16"/>
                      </w:rPr>
                    </w:pPr>
                    <w:r w:rsidRPr="00AC3DD6">
                      <w:rPr>
                        <w:sz w:val="15"/>
                        <w:szCs w:val="16"/>
                      </w:rPr>
                      <w:t>Windows and Doors</w:t>
                    </w:r>
                  </w:p>
                </w:txbxContent>
              </v:textbox>
            </v:rect>
            <v:shape id="AutoShape 187" o:spid="_x0000_s1071" type="#_x0000_t34" style="position:absolute;left:17684;top:20696;width:2123;height:5307;rotation:90;visibility:visible" adj="10735">
              <v:stroke endarrow="block"/>
            </v:shape>
            <v:shape id="AutoShape 188" o:spid="_x0000_s1072" type="#_x0000_t34" style="position:absolute;left:22991;top:20696;width:2123;height:5301;rotation:90;flip:x;visibility:visible" adj="10735">
              <v:stroke endarrow="block"/>
            </v:shape>
            <v:rect id="Rectangle 189" o:spid="_x0000_s1073" alt="___AcroPDFMTS" style="position:absolute;left:43683;top:24977;width:6375;height:3184;visibility:visible">
              <v:shadow on="t"/>
              <v:textbox style="mso-next-textbox:#Rectangle 189" inset="2.36219mm,1.1811mm,2.36219mm,1.1811mm">
                <w:txbxContent>
                  <w:p w:rsidR="004770BA" w:rsidRPr="00AC3DD6" w:rsidRDefault="004770BA" w:rsidP="00AC3DD6">
                    <w:pPr>
                      <w:spacing w:before="0"/>
                      <w:jc w:val="center"/>
                      <w:rPr>
                        <w:sz w:val="15"/>
                        <w:szCs w:val="16"/>
                      </w:rPr>
                    </w:pPr>
                    <w:r w:rsidRPr="00AC3DD6">
                      <w:rPr>
                        <w:sz w:val="15"/>
                        <w:szCs w:val="16"/>
                      </w:rPr>
                      <w:t>Shingles</w:t>
                    </w:r>
                  </w:p>
                </w:txbxContent>
              </v:textbox>
            </v:rect>
            <v:rect id="Rectangle 190" o:spid="_x0000_s1074" alt="___AcroPDFMTS" style="position:absolute;left:35192;top:24977;width:6374;height:3184;visibility:visible">
              <v:shadow on="t"/>
              <v:textbox style="mso-next-textbox:#Rectangle 190" inset="2.36219mm,1.1811mm,2.36219mm,1.1811mm">
                <w:txbxContent>
                  <w:p w:rsidR="004770BA" w:rsidRPr="00AC3DD6" w:rsidRDefault="004770BA" w:rsidP="00AC3DD6">
                    <w:pPr>
                      <w:spacing w:before="0"/>
                      <w:jc w:val="center"/>
                      <w:rPr>
                        <w:sz w:val="15"/>
                        <w:szCs w:val="16"/>
                      </w:rPr>
                    </w:pPr>
                    <w:r w:rsidRPr="00AC3DD6">
                      <w:rPr>
                        <w:sz w:val="15"/>
                        <w:szCs w:val="16"/>
                      </w:rPr>
                      <w:t>Trusses</w:t>
                    </w:r>
                  </w:p>
                </w:txbxContent>
              </v:textbox>
            </v:rect>
            <v:rect id="Rectangle 191" o:spid="_x0000_s1075" alt="___AcroPDFMTS" style="position:absolute;left:52175;top:24977;width:6374;height:3184;visibility:visible">
              <v:shadow on="t"/>
              <v:textbox style="mso-next-textbox:#Rectangle 191" inset="2.36219mm,1.1811mm,2.36219mm,1.1811mm">
                <w:txbxContent>
                  <w:p w:rsidR="004770BA" w:rsidRPr="00AC3DD6" w:rsidRDefault="004770BA" w:rsidP="005E48C7">
                    <w:pPr>
                      <w:spacing w:before="0" w:after="0"/>
                      <w:jc w:val="center"/>
                      <w:rPr>
                        <w:sz w:val="15"/>
                        <w:szCs w:val="16"/>
                      </w:rPr>
                    </w:pPr>
                    <w:r w:rsidRPr="00AC3DD6">
                      <w:rPr>
                        <w:sz w:val="15"/>
                        <w:szCs w:val="16"/>
                      </w:rPr>
                      <w:t>Eves Toughing</w:t>
                    </w:r>
                  </w:p>
                </w:txbxContent>
              </v:textbox>
            </v:rect>
            <v:shape id="AutoShape 192" o:spid="_x0000_s1076" type="#_x0000_t34" style="position:absolute;left:38093;top:22571;width:2689;height:2123;rotation:90;visibility:visible" adj="10774">
              <v:stroke endarrow="block"/>
            </v:shape>
            <v:shape id="AutoShape 193" o:spid="_x0000_s1077" type="#_x0000_t34" style="position:absolute;left:42339;top:20448;width:2689;height:6369;rotation:90;flip:x;visibility:visible" adj="10774">
              <v:stroke endarrow="block"/>
            </v:shape>
            <v:shape id="AutoShape 194" o:spid="_x0000_s1078" type="#_x0000_t34" style="position:absolute;left:46590;top:16197;width:2689;height:14866;rotation:90;flip:x;visibility:visible" adj="10774">
              <v:stroke endarrow="block"/>
            </v:shape>
            <v:rect id="Rectangle 195" o:spid="_x0000_s1079" alt="___AcroPDFMTS" style="position:absolute;left:50052;top:18609;width:6375;height:3184;visibility:visible">
              <v:shadow on="t"/>
              <v:textbox style="mso-next-textbox:#Rectangle 195" inset="2.36219mm,1.1811mm,2.36219mm,1.1811mm">
                <w:txbxContent>
                  <w:p w:rsidR="004770BA" w:rsidRPr="00AC3DD6" w:rsidRDefault="004770BA" w:rsidP="00AC3DD6">
                    <w:pPr>
                      <w:spacing w:before="0"/>
                      <w:jc w:val="center"/>
                      <w:rPr>
                        <w:sz w:val="15"/>
                        <w:szCs w:val="16"/>
                      </w:rPr>
                    </w:pPr>
                    <w:r w:rsidRPr="00AC3DD6">
                      <w:rPr>
                        <w:sz w:val="15"/>
                        <w:szCs w:val="16"/>
                      </w:rPr>
                      <w:t>Trim &amp; Cabinets</w:t>
                    </w:r>
                  </w:p>
                </w:txbxContent>
              </v:textbox>
            </v:rect>
            <v:shape id="AutoShape 196" o:spid="_x0000_s1080" type="#_x0000_t34" style="position:absolute;left:47116;top:12488;width:7996;height:4245;rotation:90;flip:x;visibility:visible" adj="4251">
              <v:stroke endarrow="block"/>
            </v:shape>
            <w10:wrap type="topAndBottom"/>
          </v:group>
        </w:pict>
      </w:r>
    </w:p>
    <w:p w:rsidR="009B257C" w:rsidRDefault="009B257C" w:rsidP="002A4A6E">
      <w:pPr>
        <w:pStyle w:val="Heading2"/>
      </w:pPr>
      <w:bookmarkStart w:id="68" w:name="_Toc173858667"/>
      <w:bookmarkStart w:id="69" w:name="_Toc247205673"/>
      <w:r>
        <w:t>Flow-Charts</w:t>
      </w:r>
      <w:bookmarkEnd w:id="68"/>
      <w:bookmarkEnd w:id="69"/>
    </w:p>
    <w:p w:rsidR="009B257C" w:rsidRDefault="0073069D" w:rsidP="009B257C">
      <w:r w:rsidRPr="0073069D">
        <w:rPr>
          <w:noProof/>
          <w:lang w:bidi="ar-SA"/>
        </w:rPr>
        <w:pict>
          <v:shape id="Text Box 206" o:spid="_x0000_s1081" type="#_x0000_t202" style="position:absolute;left:0;text-align:left;margin-left:-125.65pt;margin-top:3.7pt;width:108pt;height:27.25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" filled="f" fillcolor="#c6d9f1" stroked="f" strokeweight="1pt">
            <v:fill opacity="32896f"/>
            <o:lock v:ext="edit" aspectratio="t"/>
            <v:textbox style="mso-next-textbox:#Text Box 206;mso-fit-shape-to-text:t" inset=",.72pt,,.72pt">
              <w:txbxContent>
                <w:p w:rsidR="004770BA" w:rsidRPr="00AC3DD6" w:rsidRDefault="004770BA" w:rsidP="00AC3DD6">
                  <w:pPr>
                    <w:spacing w:before="100" w:after="100"/>
                    <w:jc w:val="left"/>
                    <w:rPr>
                      <w:rStyle w:val="SubtleReference"/>
                    </w:rPr>
                  </w:pPr>
                  <w:r>
                    <w:rPr>
                      <w:rStyle w:val="SubtleReference"/>
                    </w:rPr>
                    <w:t>Flow-Charts</w:t>
                  </w:r>
                </w:p>
              </w:txbxContent>
            </v:textbox>
          </v:shape>
        </w:pict>
      </w:r>
      <w:r w:rsidR="002A4A6E">
        <w:tab/>
      </w:r>
      <w:r w:rsidR="009B257C">
        <w:t xml:space="preserve">Some people think that there is no need to do </w:t>
      </w:r>
      <w:hyperlink r:id="rId126" w:history="1">
        <w:proofErr w:type="gramStart"/>
        <w:r w:rsidR="009B257C" w:rsidRPr="00AC3DD6">
          <w:rPr>
            <w:rStyle w:val="Hyperlink"/>
          </w:rPr>
          <w:t>flow-charts</w:t>
        </w:r>
        <w:proofErr w:type="gramEnd"/>
        <w:r>
          <w:rPr>
            <w:rStyle w:val="Hyperlink"/>
          </w:rPr>
          <w:fldChar w:fldCharType="begin"/>
        </w:r>
        <w:r w:rsidR="005E48C7">
          <w:instrText xml:space="preserve"> XE "</w:instrText>
        </w:r>
        <w:r w:rsidR="005E48C7" w:rsidRPr="007023A9">
          <w:rPr>
            <w:rStyle w:val="Hyperlink"/>
          </w:rPr>
          <w:instrText>Flow-Charts</w:instrText>
        </w:r>
        <w:r w:rsidR="005E48C7">
          <w:instrText xml:space="preserve">" </w:instrText>
        </w:r>
        <w:r>
          <w:rPr>
            <w:rStyle w:val="Hyperlink"/>
          </w:rPr>
          <w:fldChar w:fldCharType="end"/>
        </w:r>
      </w:hyperlink>
      <w:r w:rsidR="009B257C">
        <w:t xml:space="preserve"> before writing a program; that you can just go to the computer and start writing code.</w:t>
      </w:r>
      <w:r w:rsidR="00A13921">
        <w:t xml:space="preserve"> </w:t>
      </w:r>
      <w:r w:rsidR="009B257C">
        <w:t>Any “interesting” computer problem is so complex though, that without planning, you would just end up spinning your wheels and have to throw out most of your code.</w:t>
      </w:r>
      <w:r w:rsidR="00A13921">
        <w:t xml:space="preserve"> </w:t>
      </w:r>
      <w:r w:rsidR="009B257C">
        <w:t>In our six step problem solving model, the second step was to create a model and flow-charts are an excellent tool to make a model of what happens in most computer problems.</w:t>
      </w:r>
      <w:r w:rsidR="00A13921">
        <w:t xml:space="preserve"> </w:t>
      </w:r>
      <w:r w:rsidR="009B257C">
        <w:t>Remember that a computer program is just a set of steps that the computer follows to solve a problem.</w:t>
      </w:r>
      <w:r w:rsidR="00A13921">
        <w:t xml:space="preserve"> </w:t>
      </w:r>
      <w:r w:rsidR="009B257C">
        <w:t>A flow-chart is just a pictorial representation of a sequence of steps.</w:t>
      </w:r>
    </w:p>
    <w:p w:rsidR="009B257C" w:rsidRDefault="002A4A6E" w:rsidP="009B257C">
      <w:r>
        <w:tab/>
      </w:r>
      <w:r w:rsidR="009B257C">
        <w:t>A flow-chart is a set of different shapes that each represent a certain type of action.</w:t>
      </w:r>
      <w:r w:rsidR="00A13921">
        <w:t xml:space="preserve"> </w:t>
      </w:r>
      <w:r w:rsidR="009B257C">
        <w:t>These shapes are connected together with arrows so that you can see the flow of logic.</w:t>
      </w:r>
      <w:r w:rsidR="00A13921">
        <w:t xml:space="preserve"> </w:t>
      </w:r>
      <w:r w:rsidR="009B257C">
        <w:t>The shapes are:</w:t>
      </w:r>
    </w:p>
    <w:p w:rsidR="00CD3A04" w:rsidRDefault="00CD3A04" w:rsidP="009B257C"/>
    <w:p w:rsidR="009B257C" w:rsidRDefault="0073069D" w:rsidP="009B257C">
      <w:r w:rsidRPr="0073069D">
        <w:rPr>
          <w:noProof/>
          <w:lang w:bidi="ar-SA"/>
        </w:rPr>
        <w:lastRenderedPageBreak/>
        <w:pict>
          <v:shape id="Text Box 324" o:spid="_x0000_s1082" type="#_x0000_t202" style="position:absolute;left:0;text-align:left;margin-left:9pt;margin-top:389.4pt;width:351pt;height:30.6pt;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" stroked="f">
            <v:textbox style="mso-next-textbox:#Text Box 324;mso-fit-shape-to-text:t" inset="0,0,0,0">
              <w:txbxContent>
                <w:p w:rsidR="004770BA" w:rsidRPr="003F7711" w:rsidRDefault="004770BA" w:rsidP="00CD3A04">
                  <w:pPr>
                    <w:pStyle w:val="Caption"/>
                    <w:rPr>
                      <w:noProof/>
                      <w:sz w:val="24"/>
                      <w:szCs w:val="20"/>
                    </w:rPr>
                  </w:pPr>
                  <w:bookmarkStart w:id="70" w:name="_Toc242979545"/>
                  <w:r>
                    <w:t xml:space="preserve">Figure </w:t>
                  </w:r>
                  <w:fldSimple w:instr=" SEQ Figure \* ARABIC ">
                    <w:r w:rsidR="00F65BCF">
                      <w:rPr>
                        <w:noProof/>
                      </w:rPr>
                      <w:t>4</w:t>
                    </w:r>
                  </w:fldSimple>
                  <w:r>
                    <w:t xml:space="preserve">: </w:t>
                  </w:r>
                  <w:r w:rsidRPr="00AF53A0">
                    <w:t>Flow-Chart Symbols</w:t>
                  </w:r>
                  <w:bookmarkEnd w:id="70"/>
                </w:p>
              </w:txbxContent>
            </v:textbox>
            <w10:wrap type="topAndBottom"/>
          </v:shape>
        </w:pict>
      </w:r>
      <w:r w:rsidRPr="0073069D">
        <w:rPr>
          <w:noProof/>
          <w:lang w:bidi="ar-SA"/>
        </w:rPr>
        <w:pict>
          <v:group id="Canvas 255" o:spid="_x0000_s1083" editas="canvas" style="position:absolute;left:0;text-align:left;margin-left:0;margin-top:-1.5pt;width:5in;height:387.7pt;z-index:251643392;mso-position-horizontal:center;mso-position-horizontal-relative:margin" coordsize="45720,49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">
            <o:lock v:ext="edit" ungrouping="t"/>
            <v:rect id="_x0000_s1084" style="position:absolute;width:45720;height:49237;visibility:visible" filled="f" strokeweight="1pt"/>
            <v:shape id="Text Box 257" o:spid="_x0000_s1085" type="#_x0000_t202" style="position:absolute;left:15240;top:2396;width:10550;height:2925;visibility:visible" stroked="f">
              <v:textbox style="mso-next-textbox:#Text Box 257">
                <w:txbxContent>
                  <w:p w:rsidR="004770BA" w:rsidRDefault="004770BA" w:rsidP="002206AD">
                    <w:pPr>
                      <w:spacing w:before="0"/>
                    </w:pPr>
                    <w:r>
                      <w:t>Start / Stop</w:t>
                    </w:r>
                  </w:p>
                </w:txbxContent>
              </v:textbox>
            </v:shape>
            <v:shape id="Text Box 258" o:spid="_x0000_s1086" type="#_x0000_t202" style="position:absolute;left:26546;top:2246;width:18001;height:5790;visibility:visible" stroked="f">
              <v:textbox style="mso-next-textbox:#Text Box 258">
                <w:txbxContent>
                  <w:p w:rsidR="004770BA" w:rsidRDefault="004770BA" w:rsidP="002206AD">
                    <w:pPr>
                      <w:spacing w:before="0"/>
                      <w:jc w:val="left"/>
                      <w:rPr>
                        <w:sz w:val="20"/>
                      </w:rPr>
                    </w:pPr>
                    <w:r>
                      <w:rPr>
                        <w:sz w:val="20"/>
                      </w:rPr>
                      <w:t>- Every flow-chart must start and end with one of these</w:t>
                    </w:r>
                  </w:p>
                </w:txbxContent>
              </v:textbox>
            </v:shape>
            <v:shape id="Text Box 259" o:spid="_x0000_s1087" type="#_x0000_t202" style="position:absolute;left:15240;top:7626;width:10550;height:2924;visibility:visible" stroked="f">
              <v:textbox style="mso-next-textbox:#Text Box 259">
                <w:txbxContent>
                  <w:p w:rsidR="004770BA" w:rsidRDefault="004770BA" w:rsidP="002206AD">
                    <w:pPr>
                      <w:spacing w:before="0"/>
                    </w:pPr>
                    <w:r>
                      <w:t>Operation</w:t>
                    </w:r>
                  </w:p>
                </w:txbxContent>
              </v:textbox>
            </v:shape>
            <v:shape id="Text Box 260" o:spid="_x0000_s1088" type="#_x0000_t202" style="position:absolute;left:26546;top:7033;width:18001;height:5791;visibility:visible" stroked="f">
              <v:textbox style="mso-next-textbox:#Text Box 260">
                <w:txbxContent>
                  <w:p w:rsidR="004770BA" w:rsidRDefault="004770BA" w:rsidP="002206AD">
                    <w:pPr>
                      <w:spacing w:before="0"/>
                      <w:jc w:val="left"/>
                      <w:rPr>
                        <w:sz w:val="20"/>
                      </w:rPr>
                    </w:pPr>
                    <w:r>
                      <w:rPr>
                        <w:sz w:val="20"/>
                      </w:rPr>
                      <w:t>- Doing something, also known as a process</w:t>
                    </w:r>
                  </w:p>
                </w:txbxContent>
              </v:textbox>
            </v:shape>
            <v:shape id="Text Box 261" o:spid="_x0000_s1089" type="#_x0000_t202" style="position:absolute;left:15240;top:15832;width:10550;height:2925;visibility:visible" stroked="f">
              <v:textbox style="mso-next-textbox:#Text Box 261">
                <w:txbxContent>
                  <w:p w:rsidR="004770BA" w:rsidRDefault="004770BA" w:rsidP="002206AD">
                    <w:pPr>
                      <w:spacing w:before="0"/>
                    </w:pPr>
                    <w:r>
                      <w:t>Decision</w:t>
                    </w:r>
                  </w:p>
                </w:txbxContent>
              </v:textbox>
            </v:shape>
            <v:shape id="Text Box 262" o:spid="_x0000_s1090" type="#_x0000_t202" style="position:absolute;left:26546;top:13918;width:18001;height:7183;visibility:visible" stroked="f">
              <v:textbox style="mso-next-textbox:#Text Box 262">
                <w:txbxContent>
                  <w:p w:rsidR="004770BA" w:rsidRDefault="004770BA" w:rsidP="002206AD">
                    <w:pPr>
                      <w:spacing w:before="0"/>
                      <w:jc w:val="left"/>
                      <w:rPr>
                        <w:sz w:val="20"/>
                      </w:rPr>
                    </w:pPr>
                    <w:r>
                      <w:rPr>
                        <w:sz w:val="20"/>
                      </w:rPr>
                      <w:t xml:space="preserve">- Answering a yes or no question. There are usually 2 branches and you </w:t>
                    </w:r>
                    <w:proofErr w:type="gramStart"/>
                    <w:r>
                      <w:rPr>
                        <w:sz w:val="20"/>
                      </w:rPr>
                      <w:t>take</w:t>
                    </w:r>
                    <w:proofErr w:type="gramEnd"/>
                    <w:r>
                      <w:rPr>
                        <w:sz w:val="20"/>
                      </w:rPr>
                      <w:t xml:space="preserve"> 1 of them</w:t>
                    </w:r>
                  </w:p>
                </w:txbxContent>
              </v:textbox>
            </v:shape>
            <v:shape id="Text Box 263" o:spid="_x0000_s1091" type="#_x0000_t202" style="position:absolute;left:15240;top:22274;width:10550;height:4689;visibility:visible" stroked="f">
              <v:textbox style="mso-next-textbox:#Text Box 263">
                <w:txbxContent>
                  <w:p w:rsidR="004770BA" w:rsidRDefault="004770BA" w:rsidP="002206AD">
                    <w:pPr>
                      <w:spacing w:before="0"/>
                    </w:pPr>
                    <w:r>
                      <w:t>Information In / Out</w:t>
                    </w:r>
                  </w:p>
                </w:txbxContent>
              </v:textbox>
            </v:shape>
            <v:shape id="Text Box 264" o:spid="_x0000_s1092" type="#_x0000_t202" style="position:absolute;left:26546;top:22274;width:18001;height:7184;visibility:visible" stroked="f">
              <v:textbox style="mso-next-textbox:#Text Box 264">
                <w:txbxContent>
                  <w:p w:rsidR="004770BA" w:rsidRDefault="004770BA" w:rsidP="002206AD">
                    <w:pPr>
                      <w:spacing w:before="0"/>
                      <w:jc w:val="left"/>
                      <w:rPr>
                        <w:sz w:val="20"/>
                      </w:rPr>
                    </w:pPr>
                    <w:r>
                      <w:rPr>
                        <w:sz w:val="20"/>
                      </w:rPr>
                      <w:t>- Getting data from the user or presenting data back to a user</w:t>
                    </w:r>
                  </w:p>
                </w:txbxContent>
              </v:textbox>
            </v:shape>
            <v:shape id="Text Box 265" o:spid="_x0000_s1093" type="#_x0000_t202" style="position:absolute;left:15240;top:29308;width:10550;height:4689;visibility:visible" stroked="f">
              <v:textbox style="mso-next-textbox:#Text Box 265">
                <w:txbxContent>
                  <w:p w:rsidR="004770BA" w:rsidRDefault="004770BA" w:rsidP="002206AD">
                    <w:pPr>
                      <w:spacing w:before="0"/>
                    </w:pPr>
                    <w:r>
                      <w:t>Connectors</w:t>
                    </w:r>
                  </w:p>
                </w:txbxContent>
              </v:textbox>
            </v:shape>
            <v:shape id="Text Box 266" o:spid="_x0000_s1094" type="#_x0000_t202" style="position:absolute;left:26546;top:29158;width:18001;height:7184;visibility:visible" stroked="f">
              <v:textbox style="mso-next-textbox:#Text Box 266">
                <w:txbxContent>
                  <w:p w:rsidR="004770BA" w:rsidRDefault="004770BA" w:rsidP="002206AD">
                    <w:pPr>
                      <w:spacing w:before="0"/>
                      <w:jc w:val="left"/>
                      <w:rPr>
                        <w:sz w:val="20"/>
                      </w:rPr>
                    </w:pPr>
                    <w:r>
                      <w:rPr>
                        <w:sz w:val="20"/>
                      </w:rPr>
                      <w:t>- Used if the flow-chart is longer than one page</w:t>
                    </w:r>
                  </w:p>
                </w:txbxContent>
              </v:textbox>
            </v:shape>
            <v:shapetype id="_x0000_t177" coordsize="21600,21600" o:spt="177" path="m,l21600,r,17255l10800,21600,,17255xe">
              <v:stroke joinstyle="miter"/>
              <v:path gradientshapeok="t" o:connecttype="rect" textboxrect="0,0,21600,17255"/>
            </v:shapetype>
            <v:shape id="AutoShape 267" o:spid="_x0000_s1095" type="#_x0000_t177" style="position:absolute;left:7033;top:29308;width:2345;height:2344;visibility:visible">
              <v:shadow on="t"/>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8" o:spid="_x0000_s1096" type="#_x0000_t120" style="position:absolute;left:2344;top:29308;width:2345;height:2344;visibility:visible">
              <v:shadow on="t"/>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69" o:spid="_x0000_s1097" type="#_x0000_t111" style="position:absolute;left:3516;top:22274;width:9379;height:4689;visibility:visible">
              <v:shadow on="t"/>
            </v:shape>
            <v:shapetype id="_x0000_t110" coordsize="21600,21600" o:spt="110" path="m10800,l,10800,10800,21600,21600,10800xe">
              <v:stroke joinstyle="miter"/>
              <v:path gradientshapeok="t" o:connecttype="rect" textboxrect="5400,5400,16200,16200"/>
            </v:shapetype>
            <v:shape id="AutoShape 270" o:spid="_x0000_s1098" type="#_x0000_t110" style="position:absolute;left:3516;top:12895;width:8207;height:8206;visibility:visible">
              <v:shadow on="t"/>
            </v:shape>
            <v:shapetype id="_x0000_t109" coordsize="21600,21600" o:spt="109" path="m,l,21600r21600,l21600,xe">
              <v:stroke joinstyle="miter"/>
              <v:path gradientshapeok="t" o:connecttype="rect"/>
            </v:shapetype>
            <v:shape id="AutoShape 271" o:spid="_x0000_s1099" type="#_x0000_t109" style="position:absolute;left:2344;top:7033;width:10551;height:4690;visibility:visible">
              <v:shadow on="t"/>
            </v:shape>
            <v:shapetype id="_x0000_t117" coordsize="21600,21600" o:spt="117" path="m4353,l17214,r4386,10800l17214,21600r-12861,l,10800xe">
              <v:stroke joinstyle="miter"/>
              <v:path gradientshapeok="t" o:connecttype="rect" textboxrect="4353,0,17214,21600"/>
            </v:shapetype>
            <v:shape id="AutoShape 273" o:spid="_x0000_s1100" type="#_x0000_t117" style="position:absolute;left:4689;top:33997;width:5861;height:4689;visibility:visible">
              <v:shadow on="t"/>
            </v:shape>
            <v:shape id="Text Box 274" o:spid="_x0000_s1101" type="#_x0000_t202" style="position:absolute;left:15240;top:35169;width:10550;height:4690;visibility:visible" stroked="f">
              <v:textbox style="mso-next-textbox:#Text Box 274">
                <w:txbxContent>
                  <w:p w:rsidR="004770BA" w:rsidRDefault="004770BA" w:rsidP="002206AD">
                    <w:pPr>
                      <w:spacing w:before="0"/>
                    </w:pPr>
                    <w:r>
                      <w:t>Looping</w:t>
                    </w:r>
                  </w:p>
                </w:txbxContent>
              </v:textbox>
            </v:shape>
            <v:shape id="Text Box 275" o:spid="_x0000_s1102" type="#_x0000_t202" style="position:absolute;left:26546;top:35020;width:18001;height:7183;visibility:visible" stroked="f">
              <v:textbox style="mso-next-textbox:#Text Box 275">
                <w:txbxContent>
                  <w:p w:rsidR="004770BA" w:rsidRDefault="004770BA" w:rsidP="002206AD">
                    <w:pPr>
                      <w:spacing w:before="0"/>
                      <w:jc w:val="left"/>
                      <w:rPr>
                        <w:sz w:val="20"/>
                      </w:rPr>
                    </w:pPr>
                    <w:r>
                      <w:rPr>
                        <w:sz w:val="20"/>
                      </w:rPr>
                      <w:t>- Used when a process repeats several times</w:t>
                    </w:r>
                  </w:p>
                </w:txbxContent>
              </v:textbox>
            </v:shape>
            <v:shape id="Text Box 276" o:spid="_x0000_s1103" type="#_x0000_t202" style="position:absolute;left:15240;top:42203;width:10550;height:4690;visibility:visible" stroked="f">
              <v:textbox style="mso-next-textbox:#Text Box 276">
                <w:txbxContent>
                  <w:p w:rsidR="004770BA" w:rsidRDefault="004770BA" w:rsidP="002206AD">
                    <w:pPr>
                      <w:spacing w:before="0"/>
                    </w:pPr>
                    <w:r>
                      <w:t>Is Assigned</w:t>
                    </w:r>
                  </w:p>
                </w:txbxContent>
              </v:textbox>
            </v:shape>
            <v:shape id="Text Box 277" o:spid="_x0000_s1104" type="#_x0000_t202" style="position:absolute;left:26546;top:42203;width:18001;height:5862;visibility:visible" stroked="f">
              <v:textbox style="mso-next-textbox:#Text Box 277">
                <w:txbxContent>
                  <w:p w:rsidR="004770BA" w:rsidRDefault="004770BA" w:rsidP="002206AD">
                    <w:pPr>
                      <w:spacing w:before="0"/>
                      <w:jc w:val="left"/>
                      <w:rPr>
                        <w:sz w:val="20"/>
                      </w:rPr>
                    </w:pPr>
                    <w:r>
                      <w:rPr>
                        <w:sz w:val="20"/>
                      </w:rPr>
                      <w:t>- Used to represent a value (or variable) being placed into another variable</w:t>
                    </w:r>
                  </w:p>
                </w:txbxContent>
              </v:textbox>
            </v:shape>
            <v:shape id="AutoShape 278" o:spid="_x0000_s1105" type="#_x0000_t109" style="position:absolute;left:2344;top:42203;width:10551;height:4690;visibility:visible" stroked="f">
              <v:textbox style="mso-next-textbox:#AutoShape 278">
                <w:txbxContent>
                  <w:p w:rsidR="004770BA" w:rsidRPr="002206AD" w:rsidRDefault="004770BA" w:rsidP="002206AD">
                    <w:pPr>
                      <w:spacing w:before="0"/>
                      <w:jc w:val="center"/>
                      <w:rPr>
                        <w:sz w:val="36"/>
                        <w:szCs w:val="36"/>
                      </w:rPr>
                    </w:pPr>
                    <w:r w:rsidRPr="002206AD">
                      <w:rPr>
                        <w:sz w:val="36"/>
                        <w:szCs w:val="36"/>
                      </w:rPr>
                      <w:t>←</w:t>
                    </w:r>
                  </w:p>
                </w:txbxContent>
              </v:textbox>
            </v:shape>
            <v:shapetype id="_x0000_t116" coordsize="21600,21600" o:spt="116" path="m3475,qx,10800,3475,21600l18125,21600qx21600,10800,18125,xe">
              <v:stroke joinstyle="miter"/>
              <v:path gradientshapeok="t" o:connecttype="rect" textboxrect="1018,3163,20582,18437"/>
            </v:shapetype>
            <v:shape id="AutoShape 471" o:spid="_x0000_s1106" type="#_x0000_t116" style="position:absolute;left:2344;top:2344;width:10551;height:3517;visibility:visible">
              <v:shadow on="t"/>
            </v:shape>
            <w10:wrap type="topAndBottom" anchorx="margin"/>
          </v:group>
        </w:pict>
      </w:r>
      <w:r w:rsidR="009B257C">
        <w:t>Here is an example of a flowchart for a none-computer based problem.</w:t>
      </w:r>
    </w:p>
    <w:p w:rsidR="002206AD" w:rsidRDefault="002206AD" w:rsidP="002206AD">
      <w:pPr>
        <w:keepNext/>
      </w:pPr>
      <w:r>
        <w:rPr>
          <w:noProof/>
          <w:lang w:val="en-CA" w:eastAsia="en-CA" w:bidi="ar-SA"/>
        </w:rPr>
        <w:lastRenderedPageBreak/>
        <w:drawing>
          <wp:inline distT="0" distB="0" distL="0" distR="0">
            <wp:extent cx="4525645" cy="3279775"/>
            <wp:effectExtent l="19050" t="19050" r="27305"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7" cstate="print"/>
                    <a:srcRect/>
                    <a:stretch>
                      <a:fillRect/>
                    </a:stretch>
                  </pic:blipFill>
                  <pic:spPr bwMode="auto">
                    <a:xfrm>
                      <a:off x="0" y="0"/>
                      <a:ext cx="4525645" cy="3279775"/>
                    </a:xfrm>
                    <a:prstGeom prst="rect">
                      <a:avLst/>
                    </a:prstGeom>
                    <a:noFill/>
                    <a:ln w="12700" cmpd="sng">
                      <a:solidFill>
                        <a:schemeClr val="tx1"/>
                      </a:solidFill>
                      <a:miter lim="800000"/>
                      <a:headEnd/>
                      <a:tailEnd/>
                    </a:ln>
                  </pic:spPr>
                </pic:pic>
              </a:graphicData>
            </a:graphic>
          </wp:inline>
        </w:drawing>
      </w:r>
    </w:p>
    <w:p w:rsidR="009B257C" w:rsidRDefault="002206AD" w:rsidP="002206AD">
      <w:pPr>
        <w:pStyle w:val="Caption"/>
      </w:pPr>
      <w:r>
        <w:t xml:space="preserve">Figure </w:t>
      </w:r>
      <w:r w:rsidR="0073069D">
        <w:fldChar w:fldCharType="begin"/>
      </w:r>
      <w:r w:rsidR="00BE43FC">
        <w:instrText xml:space="preserve"> SEQ Figure \* ARABIC </w:instrText>
      </w:r>
      <w:r w:rsidR="0073069D">
        <w:fldChar w:fldCharType="separate"/>
      </w:r>
      <w:r w:rsidR="00F65BCF">
        <w:rPr>
          <w:noProof/>
        </w:rPr>
        <w:t>5</w:t>
      </w:r>
      <w:r w:rsidR="0073069D">
        <w:rPr>
          <w:noProof/>
        </w:rPr>
        <w:fldChar w:fldCharType="end"/>
      </w:r>
      <w:r>
        <w:t>: Flow-Chart of Ordering a B</w:t>
      </w:r>
      <w:r w:rsidRPr="00194B18">
        <w:t>urger</w:t>
      </w:r>
    </w:p>
    <w:p w:rsidR="009B257C" w:rsidRDefault="009B257C" w:rsidP="009B257C"/>
    <w:p w:rsidR="009B257C" w:rsidRDefault="009B257C" w:rsidP="002206AD">
      <w:pPr>
        <w:pStyle w:val="Heading2"/>
      </w:pPr>
      <w:bookmarkStart w:id="71" w:name="_Toc173858668"/>
      <w:bookmarkStart w:id="72" w:name="_Toc247205674"/>
      <w:r>
        <w:t>Pseudo code</w:t>
      </w:r>
      <w:bookmarkEnd w:id="71"/>
      <w:bookmarkEnd w:id="72"/>
    </w:p>
    <w:p w:rsidR="009B257C" w:rsidRDefault="009B257C" w:rsidP="002206AD">
      <w:pPr>
        <w:ind w:firstLine="720"/>
      </w:pPr>
      <w:r>
        <w:t>Pseudo code is a kind of structured English for describing algorithms.</w:t>
      </w:r>
      <w:r w:rsidR="00A13921">
        <w:t xml:space="preserve"> </w:t>
      </w:r>
      <w:r>
        <w:t>It allows the designer to focus on the logic of the algorithm without being distracted by details of language syntax.</w:t>
      </w:r>
      <w:r w:rsidR="00A13921">
        <w:t xml:space="preserve"> </w:t>
      </w:r>
      <w:r>
        <w:t>At the same time, the pseudo code needs to be complete.</w:t>
      </w:r>
      <w:r w:rsidR="00A13921">
        <w:t xml:space="preserve"> </w:t>
      </w:r>
      <w:r>
        <w:t>It describes the entire logic of the algorithm so that implementation becomes a rote mechanical task of translating line by line into source code.</w:t>
      </w:r>
      <w:r w:rsidR="00A13921">
        <w:t xml:space="preserve"> </w:t>
      </w:r>
    </w:p>
    <w:p w:rsidR="009B257C" w:rsidRDefault="002206AD" w:rsidP="009B257C">
      <w:r>
        <w:tab/>
      </w:r>
      <w:r w:rsidR="009B257C">
        <w:t xml:space="preserve">We will be translating </w:t>
      </w:r>
      <w:proofErr w:type="gramStart"/>
      <w:r w:rsidR="009B257C">
        <w:t>our flow-chart</w:t>
      </w:r>
      <w:proofErr w:type="gramEnd"/>
      <w:r w:rsidR="009B257C">
        <w:t xml:space="preserve"> that we create from the previous step into pseudo code to aid us in writing our computer program.</w:t>
      </w:r>
      <w:r w:rsidR="00A13921">
        <w:t xml:space="preserve"> </w:t>
      </w:r>
      <w:r w:rsidR="009B257C">
        <w:t>In general the vocabulary used in the pseudo code should be the vocabulary of the problem, not written in “</w:t>
      </w:r>
      <w:proofErr w:type="gramStart"/>
      <w:r w:rsidR="009B257C">
        <w:t>computer speak</w:t>
      </w:r>
      <w:proofErr w:type="gramEnd"/>
      <w:r w:rsidR="009B257C">
        <w:t>”.</w:t>
      </w:r>
      <w:r w:rsidR="00A13921">
        <w:t xml:space="preserve"> </w:t>
      </w:r>
      <w:r w:rsidR="009B257C">
        <w:t>A non-computer scientist should be able to read and understand what is going on.</w:t>
      </w:r>
      <w:r w:rsidR="00A13921">
        <w:t xml:space="preserve"> </w:t>
      </w:r>
      <w:r w:rsidR="009B257C">
        <w:t>The pseudo code is a narrative for someone who knows the problem and is trying to learn how the solution is organized.</w:t>
      </w:r>
      <w:r w:rsidR="00A13921">
        <w:t xml:space="preserve"> </w:t>
      </w:r>
      <w:r w:rsidR="009B257C">
        <w:t xml:space="preserve">Several keywords are often used to indicate common input, output, and processing operations. </w:t>
      </w:r>
    </w:p>
    <w:p w:rsidR="009B257C" w:rsidRDefault="009B257C" w:rsidP="009B257C">
      <w:r>
        <w:t xml:space="preserve">Input: </w:t>
      </w:r>
      <w:r w:rsidRPr="002206AD">
        <w:rPr>
          <w:rStyle w:val="Strong"/>
        </w:rPr>
        <w:t>READ, OBTAIN, GET</w:t>
      </w:r>
      <w:r>
        <w:t xml:space="preserve"> </w:t>
      </w:r>
    </w:p>
    <w:p w:rsidR="009B257C" w:rsidRDefault="009B257C" w:rsidP="009B257C">
      <w:r>
        <w:t xml:space="preserve">Output: </w:t>
      </w:r>
      <w:r w:rsidRPr="002206AD">
        <w:rPr>
          <w:rStyle w:val="Strong"/>
        </w:rPr>
        <w:t>PRINT, DISPLAY, SHOW</w:t>
      </w:r>
      <w:r>
        <w:t xml:space="preserve"> </w:t>
      </w:r>
    </w:p>
    <w:p w:rsidR="009B257C" w:rsidRDefault="009B257C" w:rsidP="009B257C">
      <w:r>
        <w:lastRenderedPageBreak/>
        <w:t xml:space="preserve">Compute: </w:t>
      </w:r>
      <w:r w:rsidRPr="002206AD">
        <w:rPr>
          <w:rStyle w:val="Strong"/>
        </w:rPr>
        <w:t>COMPUTE, CALCULATE, DETERMINE</w:t>
      </w:r>
      <w:r>
        <w:t xml:space="preserve"> </w:t>
      </w:r>
    </w:p>
    <w:p w:rsidR="009B257C" w:rsidRDefault="009B257C" w:rsidP="009B257C">
      <w:r>
        <w:t xml:space="preserve">Initialize: </w:t>
      </w:r>
      <w:r w:rsidRPr="002206AD">
        <w:rPr>
          <w:rStyle w:val="Strong"/>
        </w:rPr>
        <w:t>SET, INIT</w:t>
      </w:r>
      <w:r>
        <w:t xml:space="preserve"> </w:t>
      </w:r>
    </w:p>
    <w:p w:rsidR="009B257C" w:rsidRDefault="009B257C" w:rsidP="009B257C">
      <w:r>
        <w:t xml:space="preserve">Add one: </w:t>
      </w:r>
      <w:r w:rsidRPr="002206AD">
        <w:rPr>
          <w:rStyle w:val="Strong"/>
        </w:rPr>
        <w:t>INCREMENT, BUMP</w:t>
      </w:r>
    </w:p>
    <w:p w:rsidR="009B257C" w:rsidRDefault="0073069D" w:rsidP="009B257C">
      <w:r w:rsidRPr="0073069D">
        <w:rPr>
          <w:noProof/>
          <w:lang w:bidi="ar-SA"/>
        </w:rPr>
        <w:pict>
          <v:shape id="Text Box 280" o:spid="_x0000_s1107" type="#_x0000_t202" style="position:absolute;left:0;text-align:left;margin-left:3.5pt;margin-top:27.95pt;width:157.45pt;height:150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" strokeweight="1pt">
            <v:textbox style="mso-next-textbox:#Text Box 280;mso-fit-shape-to-text:t">
              <w:txbxContent>
                <w:p w:rsidR="004770BA" w:rsidRDefault="004770BA" w:rsidP="002206AD">
                  <w:pPr>
                    <w:spacing w:before="0" w:after="0"/>
                    <w:jc w:val="left"/>
                  </w:pPr>
                  <w:r w:rsidRPr="002206AD">
                    <w:rPr>
                      <w:rStyle w:val="Strong"/>
                    </w:rPr>
                    <w:t>GET</w:t>
                  </w:r>
                  <w:r>
                    <w:t xml:space="preserve"> burger order</w:t>
                  </w:r>
                </w:p>
                <w:p w:rsidR="004770BA" w:rsidRDefault="004770BA" w:rsidP="002206AD">
                  <w:pPr>
                    <w:spacing w:before="0" w:after="0"/>
                    <w:jc w:val="left"/>
                  </w:pPr>
                  <w:r w:rsidRPr="002206AD">
                    <w:rPr>
                      <w:rStyle w:val="Strong"/>
                    </w:rPr>
                    <w:t>IF</w:t>
                  </w:r>
                  <w:r>
                    <w:t xml:space="preserve"> (want fries = yes) </w:t>
                  </w:r>
                  <w:r w:rsidRPr="002206AD">
                    <w:rPr>
                      <w:rStyle w:val="Strong"/>
                    </w:rPr>
                    <w:t>THEN</w:t>
                  </w:r>
                  <w:r>
                    <w:t xml:space="preserve"> </w:t>
                  </w:r>
                </w:p>
                <w:p w:rsidR="004770BA" w:rsidRDefault="004770BA" w:rsidP="002206AD">
                  <w:pPr>
                    <w:spacing w:before="0" w:after="0"/>
                    <w:jc w:val="left"/>
                  </w:pPr>
                  <w:r>
                    <w:t xml:space="preserve">  Order fries</w:t>
                  </w:r>
                </w:p>
                <w:p w:rsidR="004770BA" w:rsidRPr="002206AD" w:rsidRDefault="004770BA" w:rsidP="002206AD">
                  <w:pPr>
                    <w:spacing w:before="0" w:after="0"/>
                    <w:jc w:val="left"/>
                    <w:rPr>
                      <w:rStyle w:val="Strong"/>
                    </w:rPr>
                  </w:pPr>
                  <w:r w:rsidRPr="002206AD">
                    <w:rPr>
                      <w:rStyle w:val="Strong"/>
                    </w:rPr>
                    <w:t>ENDIF</w:t>
                  </w:r>
                </w:p>
                <w:p w:rsidR="004770BA" w:rsidRDefault="004770BA" w:rsidP="002206AD">
                  <w:pPr>
                    <w:spacing w:before="0" w:after="0"/>
                    <w:jc w:val="left"/>
                  </w:pPr>
                  <w:r w:rsidRPr="002206AD">
                    <w:rPr>
                      <w:rStyle w:val="Strong"/>
                    </w:rPr>
                    <w:t>IF</w:t>
                  </w:r>
                  <w:r>
                    <w:t xml:space="preserve"> (want drink = yes) </w:t>
                  </w:r>
                  <w:r w:rsidRPr="002206AD">
                    <w:rPr>
                      <w:rStyle w:val="Strong"/>
                    </w:rPr>
                    <w:t>THEN</w:t>
                  </w:r>
                  <w:r>
                    <w:t xml:space="preserve"> </w:t>
                  </w:r>
                </w:p>
                <w:p w:rsidR="004770BA" w:rsidRDefault="004770BA" w:rsidP="002206AD">
                  <w:pPr>
                    <w:spacing w:before="0" w:after="0"/>
                    <w:jc w:val="left"/>
                  </w:pPr>
                  <w:r>
                    <w:t xml:space="preserve">  Order drink</w:t>
                  </w:r>
                </w:p>
                <w:p w:rsidR="004770BA" w:rsidRPr="002206AD" w:rsidRDefault="004770BA" w:rsidP="002206AD">
                  <w:pPr>
                    <w:spacing w:before="0" w:after="0"/>
                    <w:jc w:val="left"/>
                    <w:rPr>
                      <w:rStyle w:val="Strong"/>
                    </w:rPr>
                  </w:pPr>
                  <w:r w:rsidRPr="002206AD">
                    <w:rPr>
                      <w:rStyle w:val="Strong"/>
                    </w:rPr>
                    <w:t>ENDIF</w:t>
                  </w:r>
                </w:p>
                <w:p w:rsidR="004770BA" w:rsidRDefault="004770BA" w:rsidP="002206AD">
                  <w:pPr>
                    <w:spacing w:before="0" w:after="0"/>
                    <w:jc w:val="left"/>
                  </w:pPr>
                  <w:r w:rsidRPr="002206AD">
                    <w:rPr>
                      <w:rStyle w:val="Strong"/>
                    </w:rPr>
                    <w:t>PAY</w:t>
                  </w:r>
                  <w:r>
                    <w:t xml:space="preserve"> cashier</w:t>
                  </w:r>
                </w:p>
                <w:p w:rsidR="004770BA" w:rsidRDefault="004770BA" w:rsidP="002206AD">
                  <w:pPr>
                    <w:spacing w:before="0" w:after="0"/>
                    <w:jc w:val="left"/>
                  </w:pPr>
                  <w:r w:rsidRPr="002206AD">
                    <w:rPr>
                      <w:rStyle w:val="Strong"/>
                    </w:rPr>
                    <w:t>GET</w:t>
                  </w:r>
                  <w:r>
                    <w:t xml:space="preserve"> order</w:t>
                  </w:r>
                </w:p>
              </w:txbxContent>
            </v:textbox>
            <w10:wrap type="topAndBottom"/>
          </v:shape>
        </w:pict>
      </w:r>
      <w:r w:rsidR="009B257C">
        <w:t>Here is the burger example from above in pseudo code:</w:t>
      </w:r>
    </w:p>
    <w:p w:rsidR="002206AD" w:rsidRDefault="002206AD" w:rsidP="009B257C"/>
    <w:p w:rsidR="009B257C" w:rsidRDefault="009B257C" w:rsidP="002206AD">
      <w:pPr>
        <w:pStyle w:val="Heading2"/>
      </w:pPr>
      <w:bookmarkStart w:id="73" w:name="_Toc173858669"/>
      <w:bookmarkStart w:id="74" w:name="_Toc247205675"/>
      <w:r>
        <w:t>Computer Problem Solving</w:t>
      </w:r>
      <w:bookmarkEnd w:id="73"/>
      <w:bookmarkEnd w:id="74"/>
    </w:p>
    <w:p w:rsidR="009B257C" w:rsidRDefault="009B257C" w:rsidP="002206AD">
      <w:pPr>
        <w:ind w:firstLine="720"/>
      </w:pPr>
      <w:r>
        <w:t>The initial goal of learning problem solving was to help us to solve problems that a computer program could be used for to help solve.</w:t>
      </w:r>
      <w:r w:rsidR="00A13921">
        <w:t xml:space="preserve"> </w:t>
      </w:r>
      <w:r>
        <w:t>The initial six step problem solving model that was presented can be used to help solve any type of problem.</w:t>
      </w:r>
      <w:r w:rsidR="00A13921">
        <w:t xml:space="preserve"> </w:t>
      </w:r>
      <w:r>
        <w:t>If we know that we are going to use a computer program to help solve the problem, the six steps can be translated into six steps that are more tailored for computer programming problems.</w:t>
      </w:r>
      <w:r w:rsidR="00A13921">
        <w:t xml:space="preserve"> </w:t>
      </w:r>
      <w:r>
        <w:t>They are the same basic six steps; they are just more focused on computer programming problems.</w:t>
      </w:r>
    </w:p>
    <w:p w:rsidR="0070480C" w:rsidRDefault="002206AD">
      <w:pPr>
        <w:spacing w:before="0" w:after="0" w:line="240" w:lineRule="auto"/>
        <w:jc w:val="left"/>
      </w:pPr>
      <w:r>
        <w:tab/>
      </w:r>
      <w:r w:rsidR="009B257C">
        <w:t>The table below shows the initial six steps that we have been using for generic problems.</w:t>
      </w:r>
      <w:r w:rsidR="00A13921">
        <w:t xml:space="preserve"> </w:t>
      </w:r>
      <w:r w:rsidR="009B257C">
        <w:t>They are then translated into the six steps we will be following for computer programming problems.</w:t>
      </w:r>
      <w:r w:rsidR="00A13921">
        <w:t xml:space="preserve"> </w:t>
      </w:r>
      <w:r w:rsidR="0070480C">
        <w:br w:type="page"/>
      </w:r>
    </w:p>
    <w:p w:rsidR="009B257C" w:rsidRDefault="009B257C" w:rsidP="009B25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3060"/>
        <w:gridCol w:w="3528"/>
      </w:tblGrid>
      <w:tr w:rsidR="0070480C" w:rsidTr="0070480C">
        <w:trPr>
          <w:cantSplit/>
        </w:trPr>
        <w:tc>
          <w:tcPr>
            <w:tcW w:w="468" w:type="dxa"/>
          </w:tcPr>
          <w:p w:rsidR="0070480C" w:rsidRDefault="0070480C" w:rsidP="0070480C">
            <w:pPr>
              <w:spacing w:before="0" w:after="0"/>
              <w:jc w:val="center"/>
            </w:pPr>
          </w:p>
        </w:tc>
        <w:tc>
          <w:tcPr>
            <w:tcW w:w="3060" w:type="dxa"/>
          </w:tcPr>
          <w:p w:rsidR="0070480C" w:rsidRPr="0070480C" w:rsidRDefault="0070480C" w:rsidP="0070480C">
            <w:pPr>
              <w:spacing w:before="0" w:after="0"/>
              <w:jc w:val="center"/>
              <w:rPr>
                <w:rStyle w:val="Strong"/>
              </w:rPr>
            </w:pPr>
            <w:r w:rsidRPr="0070480C">
              <w:rPr>
                <w:rStyle w:val="Strong"/>
              </w:rPr>
              <w:t>Generic Six Steps</w:t>
            </w:r>
          </w:p>
        </w:tc>
        <w:tc>
          <w:tcPr>
            <w:tcW w:w="3528" w:type="dxa"/>
          </w:tcPr>
          <w:p w:rsidR="0070480C" w:rsidRPr="0070480C" w:rsidRDefault="0070480C" w:rsidP="0070480C">
            <w:pPr>
              <w:spacing w:before="0" w:after="0"/>
              <w:jc w:val="center"/>
              <w:rPr>
                <w:rStyle w:val="Strong"/>
              </w:rPr>
            </w:pPr>
            <w:r w:rsidRPr="0070480C">
              <w:rPr>
                <w:rStyle w:val="Strong"/>
              </w:rPr>
              <w:t>Computer Programming Six Steps</w:t>
            </w:r>
          </w:p>
        </w:tc>
      </w:tr>
      <w:tr w:rsidR="0070480C" w:rsidTr="0070480C">
        <w:trPr>
          <w:cantSplit/>
        </w:trPr>
        <w:tc>
          <w:tcPr>
            <w:tcW w:w="468" w:type="dxa"/>
          </w:tcPr>
          <w:p w:rsidR="0070480C" w:rsidRDefault="0070480C" w:rsidP="0070480C">
            <w:pPr>
              <w:spacing w:before="0" w:after="0"/>
            </w:pPr>
            <w:r>
              <w:t>1</w:t>
            </w:r>
          </w:p>
        </w:tc>
        <w:tc>
          <w:tcPr>
            <w:tcW w:w="3060" w:type="dxa"/>
          </w:tcPr>
          <w:p w:rsidR="0070480C" w:rsidRDefault="0070480C" w:rsidP="0070480C">
            <w:pPr>
              <w:spacing w:before="0" w:after="0"/>
            </w:pPr>
            <w:r>
              <w:t>What is the problem</w:t>
            </w:r>
          </w:p>
        </w:tc>
        <w:tc>
          <w:tcPr>
            <w:tcW w:w="3528" w:type="dxa"/>
          </w:tcPr>
          <w:p w:rsidR="0070480C" w:rsidRDefault="0070480C" w:rsidP="0070480C">
            <w:pPr>
              <w:spacing w:before="0" w:after="0"/>
            </w:pPr>
            <w:r>
              <w:t>Top-Down Chart</w:t>
            </w:r>
          </w:p>
        </w:tc>
      </w:tr>
      <w:tr w:rsidR="0070480C" w:rsidTr="0070480C">
        <w:trPr>
          <w:cantSplit/>
        </w:trPr>
        <w:tc>
          <w:tcPr>
            <w:tcW w:w="468" w:type="dxa"/>
          </w:tcPr>
          <w:p w:rsidR="0070480C" w:rsidRDefault="0070480C" w:rsidP="0070480C">
            <w:pPr>
              <w:spacing w:before="0" w:after="0"/>
            </w:pPr>
            <w:r>
              <w:t>2</w:t>
            </w:r>
          </w:p>
        </w:tc>
        <w:tc>
          <w:tcPr>
            <w:tcW w:w="3060" w:type="dxa"/>
          </w:tcPr>
          <w:p w:rsidR="0070480C" w:rsidRDefault="0070480C" w:rsidP="0070480C">
            <w:pPr>
              <w:spacing w:before="0" w:after="0"/>
            </w:pPr>
            <w:r>
              <w:t>Make a model</w:t>
            </w:r>
          </w:p>
        </w:tc>
        <w:tc>
          <w:tcPr>
            <w:tcW w:w="3528" w:type="dxa"/>
          </w:tcPr>
          <w:p w:rsidR="0070480C" w:rsidRDefault="0070480C" w:rsidP="0070480C">
            <w:pPr>
              <w:spacing w:before="0" w:after="0"/>
            </w:pPr>
            <w:r>
              <w:t>Flow Chart</w:t>
            </w:r>
          </w:p>
        </w:tc>
      </w:tr>
      <w:tr w:rsidR="0070480C" w:rsidTr="0070480C">
        <w:trPr>
          <w:cantSplit/>
        </w:trPr>
        <w:tc>
          <w:tcPr>
            <w:tcW w:w="468" w:type="dxa"/>
          </w:tcPr>
          <w:p w:rsidR="0070480C" w:rsidRDefault="0070480C" w:rsidP="0070480C">
            <w:pPr>
              <w:spacing w:before="0" w:after="0"/>
            </w:pPr>
            <w:r>
              <w:t>3</w:t>
            </w:r>
          </w:p>
        </w:tc>
        <w:tc>
          <w:tcPr>
            <w:tcW w:w="3060" w:type="dxa"/>
          </w:tcPr>
          <w:p w:rsidR="0070480C" w:rsidRDefault="0070480C" w:rsidP="0070480C">
            <w:pPr>
              <w:spacing w:before="0" w:after="0"/>
            </w:pPr>
            <w:r>
              <w:t>Analyze the model</w:t>
            </w:r>
          </w:p>
        </w:tc>
        <w:tc>
          <w:tcPr>
            <w:tcW w:w="3528" w:type="dxa"/>
          </w:tcPr>
          <w:p w:rsidR="0070480C" w:rsidRDefault="0070480C" w:rsidP="0070480C">
            <w:pPr>
              <w:spacing w:before="0" w:after="0"/>
            </w:pPr>
            <w:r>
              <w:t>Pseudo-code</w:t>
            </w:r>
          </w:p>
        </w:tc>
      </w:tr>
      <w:tr w:rsidR="0070480C" w:rsidTr="0070480C">
        <w:trPr>
          <w:cantSplit/>
        </w:trPr>
        <w:tc>
          <w:tcPr>
            <w:tcW w:w="468" w:type="dxa"/>
          </w:tcPr>
          <w:p w:rsidR="0070480C" w:rsidRDefault="0070480C" w:rsidP="0070480C">
            <w:pPr>
              <w:spacing w:before="0" w:after="0"/>
            </w:pPr>
            <w:r>
              <w:t>4</w:t>
            </w:r>
          </w:p>
        </w:tc>
        <w:tc>
          <w:tcPr>
            <w:tcW w:w="3060" w:type="dxa"/>
          </w:tcPr>
          <w:p w:rsidR="0070480C" w:rsidRDefault="0070480C" w:rsidP="0070480C">
            <w:pPr>
              <w:spacing w:before="0" w:after="0"/>
            </w:pPr>
            <w:r>
              <w:t>Find the solution</w:t>
            </w:r>
          </w:p>
        </w:tc>
        <w:tc>
          <w:tcPr>
            <w:tcW w:w="3528" w:type="dxa"/>
          </w:tcPr>
          <w:p w:rsidR="0070480C" w:rsidRDefault="0070480C" w:rsidP="005E79EE">
            <w:pPr>
              <w:spacing w:before="0" w:after="0"/>
            </w:pPr>
            <w:r>
              <w:t>Actually type in the code</w:t>
            </w:r>
          </w:p>
        </w:tc>
      </w:tr>
      <w:tr w:rsidR="0070480C" w:rsidTr="0070480C">
        <w:trPr>
          <w:cantSplit/>
        </w:trPr>
        <w:tc>
          <w:tcPr>
            <w:tcW w:w="468" w:type="dxa"/>
          </w:tcPr>
          <w:p w:rsidR="0070480C" w:rsidRDefault="0070480C" w:rsidP="0070480C">
            <w:pPr>
              <w:spacing w:before="0" w:after="0"/>
            </w:pPr>
            <w:r>
              <w:t>5</w:t>
            </w:r>
          </w:p>
        </w:tc>
        <w:tc>
          <w:tcPr>
            <w:tcW w:w="3060" w:type="dxa"/>
          </w:tcPr>
          <w:p w:rsidR="0070480C" w:rsidRDefault="0070480C" w:rsidP="0070480C">
            <w:pPr>
              <w:spacing w:before="0" w:after="0"/>
            </w:pPr>
            <w:r>
              <w:t>Check the solution</w:t>
            </w:r>
          </w:p>
        </w:tc>
        <w:tc>
          <w:tcPr>
            <w:tcW w:w="3528" w:type="dxa"/>
          </w:tcPr>
          <w:p w:rsidR="0070480C" w:rsidRDefault="0070480C" w:rsidP="0070480C">
            <w:pPr>
              <w:spacing w:before="0" w:after="0"/>
            </w:pPr>
            <w:r>
              <w:t>Debug your code &amp; test for errors</w:t>
            </w:r>
          </w:p>
        </w:tc>
      </w:tr>
      <w:tr w:rsidR="0070480C" w:rsidTr="0070480C">
        <w:trPr>
          <w:cantSplit/>
        </w:trPr>
        <w:tc>
          <w:tcPr>
            <w:tcW w:w="468" w:type="dxa"/>
          </w:tcPr>
          <w:p w:rsidR="0070480C" w:rsidRDefault="0070480C" w:rsidP="0070480C">
            <w:pPr>
              <w:spacing w:before="0" w:after="0"/>
            </w:pPr>
            <w:r>
              <w:t>6</w:t>
            </w:r>
          </w:p>
        </w:tc>
        <w:tc>
          <w:tcPr>
            <w:tcW w:w="3060" w:type="dxa"/>
          </w:tcPr>
          <w:p w:rsidR="0070480C" w:rsidRDefault="0070480C" w:rsidP="0070480C">
            <w:pPr>
              <w:spacing w:before="0" w:after="0"/>
            </w:pPr>
            <w:r>
              <w:t>Document the solution</w:t>
            </w:r>
          </w:p>
        </w:tc>
        <w:tc>
          <w:tcPr>
            <w:tcW w:w="3528" w:type="dxa"/>
          </w:tcPr>
          <w:p w:rsidR="0070480C" w:rsidRDefault="0070480C" w:rsidP="003A6EC3">
            <w:pPr>
              <w:keepNext/>
              <w:spacing w:before="0" w:after="0"/>
            </w:pPr>
            <w:r>
              <w:t>Document the code – comments, help files, manuals…</w:t>
            </w:r>
          </w:p>
        </w:tc>
      </w:tr>
    </w:tbl>
    <w:p w:rsidR="009B257C" w:rsidRDefault="003A6EC3" w:rsidP="003A6EC3">
      <w:pPr>
        <w:pStyle w:val="Caption"/>
      </w:pPr>
      <w:r>
        <w:t xml:space="preserve">Table </w:t>
      </w:r>
      <w:r w:rsidR="0073069D">
        <w:fldChar w:fldCharType="begin"/>
      </w:r>
      <w:r w:rsidR="00BE43FC">
        <w:instrText xml:space="preserve"> SEQ Table \* ARABIC </w:instrText>
      </w:r>
      <w:r w:rsidR="0073069D">
        <w:fldChar w:fldCharType="separate"/>
      </w:r>
      <w:r w:rsidR="00F65BCF">
        <w:rPr>
          <w:noProof/>
        </w:rPr>
        <w:t>2</w:t>
      </w:r>
      <w:r w:rsidR="0073069D">
        <w:rPr>
          <w:noProof/>
        </w:rPr>
        <w:fldChar w:fldCharType="end"/>
      </w:r>
      <w:r>
        <w:t>: Six Steps to Computer Programming Problem Solving</w:t>
      </w:r>
    </w:p>
    <w:p w:rsidR="003A6EC3" w:rsidRDefault="003A6EC3" w:rsidP="0070480C">
      <w:pPr>
        <w:spacing w:before="0" w:after="0"/>
      </w:pPr>
    </w:p>
    <w:p w:rsidR="00621E5C" w:rsidRDefault="0070480C" w:rsidP="0070480C">
      <w:pPr>
        <w:spacing w:before="0" w:after="0"/>
        <w:ind w:firstLine="720"/>
      </w:pPr>
      <w:r>
        <w:t>These six steps are here to help you. Most people have the urge when they are given a programming assignment to just go to the computers and start coding. This is NOT a good idea. If you have not thought through the problem first and worked through these steps, you will make too many mistakes, get lost and waste too much time.</w:t>
      </w:r>
    </w:p>
    <w:p w:rsidR="005A5534" w:rsidRDefault="005A5534" w:rsidP="0070480C">
      <w:pPr>
        <w:spacing w:before="0" w:after="0"/>
        <w:ind w:firstLine="720"/>
        <w:sectPr w:rsidR="005A5534" w:rsidSect="00E02E47">
          <w:footerReference w:type="even" r:id="rId128"/>
          <w:footerReference w:type="default" r:id="rId129"/>
          <w:footerReference w:type="first" r:id="rId130"/>
          <w:type w:val="oddPage"/>
          <w:pgSz w:w="12240" w:h="15840" w:code="1"/>
          <w:pgMar w:top="1080" w:right="1080" w:bottom="1080" w:left="3960" w:header="720" w:footer="720" w:gutter="0"/>
          <w:cols w:space="360"/>
          <w:titlePg/>
          <w:docGrid w:linePitch="272"/>
        </w:sectPr>
      </w:pPr>
    </w:p>
    <w:p w:rsidR="00621E5C" w:rsidRDefault="00C40D59" w:rsidP="00621E5C">
      <w:pPr>
        <w:pStyle w:val="Title"/>
        <w:jc w:val="left"/>
      </w:pPr>
      <w:r>
        <w:rPr>
          <w:noProof/>
          <w:lang w:val="en-CA" w:eastAsia="en-CA" w:bidi="ar-SA"/>
        </w:rPr>
        <w:lastRenderedPageBreak/>
        <w:drawing>
          <wp:anchor distT="0" distB="0" distL="114300" distR="114300" simplePos="0" relativeHeight="251729408" behindDoc="1" locked="0" layoutInCell="1" allowOverlap="1">
            <wp:simplePos x="0" y="0"/>
            <wp:positionH relativeFrom="column">
              <wp:posOffset>-920138</wp:posOffset>
            </wp:positionH>
            <wp:positionV relativeFrom="paragraph">
              <wp:posOffset>2141243</wp:posOffset>
            </wp:positionV>
            <wp:extent cx="4574984" cy="6466901"/>
            <wp:effectExtent l="19050" t="0" r="0" b="0"/>
            <wp:wrapNone/>
            <wp:docPr id="471" name="Picture 470" descr="programming part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ming part I.png"/>
                    <pic:cNvPicPr/>
                  </pic:nvPicPr>
                  <pic:blipFill>
                    <a:blip r:embed="rId131" cstate="print"/>
                    <a:stretch>
                      <a:fillRect/>
                    </a:stretch>
                  </pic:blipFill>
                  <pic:spPr>
                    <a:xfrm>
                      <a:off x="0" y="0"/>
                      <a:ext cx="4574984" cy="6466901"/>
                    </a:xfrm>
                    <a:prstGeom prst="rect">
                      <a:avLst/>
                    </a:prstGeom>
                  </pic:spPr>
                </pic:pic>
              </a:graphicData>
            </a:graphic>
          </wp:anchor>
        </w:drawing>
      </w:r>
      <w:r w:rsidR="00621E5C">
        <w:t xml:space="preserve">CHAPTER 3 – </w:t>
      </w:r>
      <w:r w:rsidR="00621E5C">
        <w:br/>
        <w:t>STRUCTURED PROBLEM SOLVING</w:t>
      </w:r>
      <w:r w:rsidR="00621E5C">
        <w:br w:type="page"/>
      </w:r>
    </w:p>
    <w:p w:rsidR="0070480C" w:rsidRDefault="00621E5C" w:rsidP="00621E5C">
      <w:pPr>
        <w:pStyle w:val="Heading1"/>
        <w:jc w:val="left"/>
      </w:pPr>
      <w:bookmarkStart w:id="75" w:name="_Toc173858670"/>
      <w:bookmarkStart w:id="76" w:name="_Toc247205676"/>
      <w:r>
        <w:lastRenderedPageBreak/>
        <w:t>CHAPTER 3 – STRUCTURED PROBLEM SOLVING</w:t>
      </w:r>
      <w:bookmarkEnd w:id="75"/>
      <w:bookmarkEnd w:id="76"/>
    </w:p>
    <w:p w:rsidR="0070480C" w:rsidRDefault="0070480C" w:rsidP="0070480C">
      <w:pPr>
        <w:spacing w:before="0" w:after="0"/>
      </w:pPr>
    </w:p>
    <w:p w:rsidR="005A5534" w:rsidRDefault="005A5534" w:rsidP="0070480C">
      <w:pPr>
        <w:spacing w:before="0" w:after="0"/>
      </w:pPr>
    </w:p>
    <w:p w:rsidR="005A5534" w:rsidRDefault="005A5534" w:rsidP="005A5534">
      <w:pPr>
        <w:spacing w:before="0" w:after="0"/>
        <w:ind w:firstLine="720"/>
      </w:pPr>
      <w:r>
        <w:t>Teachers often hear students complain that they "…don't know where to begin." when they are expected to solve what seem to be straightforward problems.</w:t>
      </w:r>
      <w:r w:rsidR="00A13921">
        <w:t xml:space="preserve"> </w:t>
      </w:r>
      <w:r>
        <w:t>Obviously they are not straightforward to the students for reasons that we are now beginning to understand, knowing where to begin is usually the hardest part.</w:t>
      </w:r>
      <w:r w:rsidR="00A13921">
        <w:t xml:space="preserve"> </w:t>
      </w:r>
      <w:r>
        <w:t xml:space="preserve">Structured problem solving is a set of tools to help you </w:t>
      </w:r>
      <w:r w:rsidR="00A5106A">
        <w:t>guide</w:t>
      </w:r>
      <w:r>
        <w:t xml:space="preserve"> yourself though the process of solving computer related problems that seem to be impossible to solve.</w:t>
      </w:r>
    </w:p>
    <w:p w:rsidR="005A5534" w:rsidRDefault="005A5534" w:rsidP="005A5534">
      <w:pPr>
        <w:spacing w:before="0" w:after="0"/>
      </w:pPr>
    </w:p>
    <w:p w:rsidR="005A5534" w:rsidRDefault="005A5534" w:rsidP="005A5534">
      <w:pPr>
        <w:pStyle w:val="Heading2"/>
      </w:pPr>
      <w:bookmarkStart w:id="77" w:name="_Toc247205677"/>
      <w:r>
        <w:t>TOP-DOWN DESIGN IN PROGRAMMING</w:t>
      </w:r>
      <w:bookmarkEnd w:id="77"/>
    </w:p>
    <w:p w:rsidR="005A5534" w:rsidRDefault="005A5534" w:rsidP="005A5534">
      <w:r>
        <w:tab/>
        <w:t>As we have seen above, top-down design is a process of breaking a complicated problem down into simpler steps that actually can be solved.</w:t>
      </w:r>
      <w:r w:rsidR="00A13921">
        <w:t xml:space="preserve"> </w:t>
      </w:r>
      <w:r>
        <w:t>In programming one of the easiest models to follow for beginner programmers is the “Input-Process-Output” model.</w:t>
      </w:r>
      <w:r w:rsidR="00A13921">
        <w:t xml:space="preserve"> </w:t>
      </w:r>
      <w:r>
        <w:t>You are most likely already familiar with this model, even if you do not realize you are using it.</w:t>
      </w:r>
      <w:r w:rsidR="00A13921">
        <w:t xml:space="preserve"> </w:t>
      </w:r>
      <w:r>
        <w:t>In life there are many examples of getting information, doing something with it and then returning the result. The most common example is probable the problems you do in math class every day.</w:t>
      </w:r>
      <w:r w:rsidR="00A13921">
        <w:t xml:space="preserve"> </w:t>
      </w:r>
      <w:r>
        <w:t>You get information, do calculations and then return the answer.</w:t>
      </w:r>
      <w:r w:rsidR="00A13921">
        <w:t xml:space="preserve"> </w:t>
      </w:r>
      <w:r>
        <w:t>We are going to use this model to help us solve our computer problems.</w:t>
      </w:r>
      <w:r w:rsidR="00A13921">
        <w:t xml:space="preserve"> </w:t>
      </w:r>
      <w:r>
        <w:t>The first step in our top-down design will always be to break the problem up into input-</w:t>
      </w:r>
      <w:r w:rsidR="0073069D" w:rsidRPr="0073069D">
        <w:rPr>
          <w:noProof/>
          <w:lang w:bidi="ar-SA"/>
        </w:rPr>
        <w:pict>
          <v:group id="Canvas 348" o:spid="_x0000_s1109" editas="canvas" style="position:absolute;margin-left:0;margin-top:19.9pt;width:5in;height:147.7pt;z-index:251646464;mso-position-horizontal-relative:char;mso-position-vertical-relative:line" coordorigin="3960,10492" coordsize="7200,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">
            <o:lock v:ext="edit" ungrouping="t"/>
            <v:rect id="_x0000_s1110" style="position:absolute;left:3960;top:10492;width:7200;height:2954;visibility:visible" filled="f" strokeweight="1pt"/>
            <v:shape id="AutoShape 350" o:spid="_x0000_s1111" type="#_x0000_t109" style="position:absolute;left:6650;top:10779;width:1738;height:773;visibility:visible">
              <v:shadow on="t"/>
              <v:textbox style="mso-next-textbox:#AutoShape 350">
                <w:txbxContent>
                  <w:p w:rsidR="004770BA" w:rsidRDefault="004770BA" w:rsidP="005A5534">
                    <w:pPr>
                      <w:spacing w:before="0" w:after="0"/>
                      <w:jc w:val="center"/>
                    </w:pPr>
                    <w:r>
                      <w:t>Problem Name Here</w:t>
                    </w:r>
                  </w:p>
                </w:txbxContent>
              </v:textbox>
            </v:shape>
            <v:shape id="AutoShape 351" o:spid="_x0000_s1112" type="#_x0000_t109" style="position:absolute;left:6650;top:12270;width:1738;height:773;visibility:visible">
              <v:shadow on="t"/>
              <v:textbox style="mso-next-textbox:#AutoShape 351">
                <w:txbxContent>
                  <w:p w:rsidR="004770BA" w:rsidRDefault="004770BA" w:rsidP="005A5534">
                    <w:pPr>
                      <w:spacing w:before="0" w:after="0"/>
                      <w:jc w:val="center"/>
                    </w:pPr>
                    <w:r>
                      <w:t>Process</w:t>
                    </w:r>
                  </w:p>
                </w:txbxContent>
              </v:textbox>
            </v:shape>
            <v:shape id="AutoShape 352" o:spid="_x0000_s1113" type="#_x0000_t109" style="position:absolute;left:4386;top:12270;width:1738;height:773;visibility:visible">
              <v:shadow on="t"/>
              <v:textbox style="mso-next-textbox:#AutoShape 352">
                <w:txbxContent>
                  <w:p w:rsidR="004770BA" w:rsidRDefault="004770BA" w:rsidP="005A5534">
                    <w:pPr>
                      <w:spacing w:before="0" w:after="0"/>
                      <w:jc w:val="center"/>
                    </w:pPr>
                    <w:r>
                      <w:t>Input</w:t>
                    </w:r>
                  </w:p>
                </w:txbxContent>
              </v:textbox>
            </v:shape>
            <v:shape id="AutoShape 353" o:spid="_x0000_s1114" type="#_x0000_t109" style="position:absolute;left:8898;top:12270;width:1738;height:773;visibility:visible">
              <v:shadow on="t"/>
              <v:textbox style="mso-next-textbox:#AutoShape 353">
                <w:txbxContent>
                  <w:p w:rsidR="004770BA" w:rsidRDefault="004770BA" w:rsidP="005A5534">
                    <w:pPr>
                      <w:spacing w:before="0" w:after="0"/>
                      <w:jc w:val="center"/>
                    </w:pPr>
                    <w:r>
                      <w:t>Output</w:t>
                    </w:r>
                  </w:p>
                </w:txbxContent>
              </v:textbox>
            </v:shape>
            <v:shape id="AutoShape 354" o:spid="_x0000_s1115" type="#_x0000_t34" style="position:absolute;left:6045;top:10775;width:684;height:2265;rotation:90;visibility:visible" adj="10784">
              <v:stroke endarrow="block"/>
            </v:shape>
            <v:shape id="AutoShape 355" o:spid="_x0000_s1116" type="#_x0000_t34" style="position:absolute;left:8301;top:10784;width:683;height:2248;rotation:90;flip:x;visibility:visible" adj="10784">
              <v:stroke endarrow="block"/>
            </v:shape>
            <v:shape id="AutoShape 356" o:spid="_x0000_s1117" type="#_x0000_t32" style="position:absolute;left:7178;top:11907;width:683;height:1;rotation:90;visibility:visible">
              <v:stroke endarrow="block"/>
            </v:shape>
          </v:group>
        </w:pict>
      </w:r>
      <w:r>
        <w:t>process-output.</w:t>
      </w:r>
    </w:p>
    <w:p w:rsidR="005A5534" w:rsidRDefault="0073069D" w:rsidP="005A5534">
      <w:r w:rsidRPr="0073069D">
        <w:rPr>
          <w:noProof/>
          <w:lang w:bidi="ar-SA"/>
        </w:rPr>
        <w:pict>
          <v:shape id="Text Box 491" o:spid="_x0000_s1108" type="#_x0000_t202" style="position:absolute;left:0;text-align:left;margin-left:0;margin-top:140.85pt;width:5in;height:30.6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" stroked="f">
            <v:textbox style="mso-next-textbox:#Text Box 491;mso-fit-shape-to-text:t" inset="0,0,0,0">
              <w:txbxContent>
                <w:p w:rsidR="004770BA" w:rsidRPr="002663D1" w:rsidRDefault="004770BA" w:rsidP="00776D66">
                  <w:pPr>
                    <w:pStyle w:val="Caption"/>
                    <w:rPr>
                      <w:noProof/>
                      <w:sz w:val="24"/>
                      <w:szCs w:val="20"/>
                    </w:rPr>
                  </w:pPr>
                  <w:bookmarkStart w:id="78" w:name="_Toc242979547"/>
                  <w:r>
                    <w:t xml:space="preserve">Figure </w:t>
                  </w:r>
                  <w:fldSimple w:instr=" SEQ Figure \* ARABIC ">
                    <w:r w:rsidR="00F65BCF">
                      <w:rPr>
                        <w:noProof/>
                      </w:rPr>
                      <w:t>6</w:t>
                    </w:r>
                  </w:fldSimple>
                  <w:r>
                    <w:t xml:space="preserve">: </w:t>
                  </w:r>
                  <w:r w:rsidRPr="00884E98">
                    <w:t>Input-Process-Output Model</w:t>
                  </w:r>
                  <w:bookmarkEnd w:id="78"/>
                </w:p>
              </w:txbxContent>
            </v:textbox>
          </v:shape>
        </w:pict>
      </w:r>
      <w:r w:rsidRPr="0073069D">
        <w:rPr>
          <w:noProof/>
          <w:lang w:bidi="ar-SA"/>
        </w:rPr>
      </w:r>
      <w:r>
        <w:rPr>
          <w:noProof/>
          <w:lang w:bidi="ar-SA"/>
        </w:rPr>
        <w:pict>
          <v:rect id="AutoShape 2" o:spid="_x0000_s2030" style="width:335.5pt;height:141.9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" filled="f" stroked="f">
            <o:lock v:ext="edit" aspectratio="t"/>
            <w10:wrap type="none"/>
            <w10:anchorlock/>
          </v:rect>
        </w:pict>
      </w:r>
    </w:p>
    <w:p w:rsidR="005A5534" w:rsidRDefault="005A5534" w:rsidP="005A5534">
      <w:pPr>
        <w:pStyle w:val="Heading3"/>
      </w:pPr>
      <w:bookmarkStart w:id="79" w:name="_Toc247205678"/>
      <w:r>
        <w:lastRenderedPageBreak/>
        <w:t>Input-Process-Output</w:t>
      </w:r>
      <w:bookmarkEnd w:id="79"/>
    </w:p>
    <w:p w:rsidR="005A5534" w:rsidRDefault="0073069D" w:rsidP="005A5534">
      <w:pPr>
        <w:ind w:firstLine="720"/>
      </w:pPr>
      <w:r w:rsidRPr="0073069D">
        <w:rPr>
          <w:noProof/>
          <w:lang w:bidi="ar-SA"/>
        </w:rPr>
        <w:pict>
          <v:group id="Canvas 358" o:spid="_x0000_s1119" editas="canvas" style="position:absolute;left:0;text-align:left;margin-left:0;margin-top:204pt;width:5in;height:150.7pt;z-index:251647488;mso-position-horizontal-relative:margin;mso-position-vertical-relative:margin" coordsize="45720,19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">
            <o:lock v:ext="edit" ungrouping="t"/>
            <v:rect id="_x0000_s1120" style="position:absolute;width:45720;height:19138;visibility:visible" filled="f" strokeweight="1pt"/>
            <v:shape id="AutoShape 360" o:spid="_x0000_s1121" type="#_x0000_t109" style="position:absolute;left:17081;top:11514;width:11039;height:4906;visibility:visible">
              <v:shadow on="t"/>
              <v:textbox style="mso-next-textbox:#AutoShape 360">
                <w:txbxContent>
                  <w:p w:rsidR="004770BA" w:rsidRDefault="004770BA" w:rsidP="005A5534">
                    <w:pPr>
                      <w:spacing w:before="0" w:after="0"/>
                      <w:jc w:val="center"/>
                    </w:pPr>
                    <w:r>
                      <w:t>Storage</w:t>
                    </w:r>
                  </w:p>
                </w:txbxContent>
              </v:textbox>
            </v:shape>
            <v:shape id="AutoShape 361" o:spid="_x0000_s1122" type="#_x0000_t109" style="position:absolute;left:17081;top:2916;width:11039;height:4905;visibility:visible">
              <v:shadow on="t"/>
              <v:textbox style="mso-next-textbox:#AutoShape 361">
                <w:txbxContent>
                  <w:p w:rsidR="004770BA" w:rsidRDefault="004770BA" w:rsidP="005A5534">
                    <w:pPr>
                      <w:spacing w:before="0" w:after="0"/>
                      <w:jc w:val="center"/>
                    </w:pPr>
                    <w:r>
                      <w:t>Process</w:t>
                    </w:r>
                  </w:p>
                </w:txbxContent>
              </v:textbox>
            </v:shape>
            <v:shape id="AutoShape 362" o:spid="_x0000_s1123" type="#_x0000_t109" style="position:absolute;left:2705;top:2916;width:11038;height:4905;visibility:visible">
              <v:shadow on="t"/>
              <v:textbox style="mso-next-textbox:#AutoShape 362">
                <w:txbxContent>
                  <w:p w:rsidR="004770BA" w:rsidRDefault="004770BA" w:rsidP="005A5534">
                    <w:pPr>
                      <w:spacing w:before="0" w:after="0"/>
                      <w:jc w:val="center"/>
                    </w:pPr>
                    <w:r>
                      <w:t>Input</w:t>
                    </w:r>
                  </w:p>
                </w:txbxContent>
              </v:textbox>
            </v:shape>
            <v:shape id="AutoShape 363" o:spid="_x0000_s1124" type="#_x0000_t109" style="position:absolute;left:31356;top:2916;width:11038;height:4905;visibility:visible">
              <v:shadow on="t"/>
              <v:textbox style="mso-next-textbox:#AutoShape 363">
                <w:txbxContent>
                  <w:p w:rsidR="004770BA" w:rsidRDefault="004770BA" w:rsidP="005A5534">
                    <w:pPr>
                      <w:spacing w:before="0" w:after="0"/>
                      <w:jc w:val="center"/>
                    </w:pPr>
                    <w: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64" o:spid="_x0000_s1125" type="#_x0000_t13" style="position:absolute;left:13123;top:4530;width:4551;height:2065;visibility:visible" strokeweight="1pt">
              <v:shadow color="#868686"/>
            </v:shape>
            <v:shape id="AutoShape 365" o:spid="_x0000_s1126" type="#_x0000_t13" style="position:absolute;left:27629;top:4530;width:4552;height:2065;visibility:visible" strokeweight="1pt">
              <v:shadow color="#868686"/>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366" o:spid="_x0000_s1127" type="#_x0000_t70" style="position:absolute;left:21374;top:7378;width:2487;height:4620;visibility:visible" strokeweight="1pt"/>
            <w10:wrap type="square" anchorx="margin" anchory="margin"/>
          </v:group>
        </w:pict>
      </w:r>
      <w:r w:rsidRPr="0073069D">
        <w:rPr>
          <w:noProof/>
          <w:lang w:bidi="ar-SA"/>
        </w:rPr>
        <w:pict>
          <v:shape id="Text Box 492" o:spid="_x0000_s1118" type="#_x0000_t202" style="position:absolute;left:0;text-align:left;margin-left:13pt;margin-top:341.4pt;width:5in;height:30.6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" stroked="f">
            <v:textbox style="mso-next-textbox:#Text Box 492;mso-fit-shape-to-text:t" inset="0,0,0,0">
              <w:txbxContent>
                <w:p w:rsidR="004770BA" w:rsidRPr="00C414CA" w:rsidRDefault="004770BA" w:rsidP="00776D66">
                  <w:pPr>
                    <w:pStyle w:val="Caption"/>
                    <w:rPr>
                      <w:noProof/>
                      <w:sz w:val="24"/>
                      <w:szCs w:val="20"/>
                    </w:rPr>
                  </w:pPr>
                  <w:bookmarkStart w:id="80" w:name="_Toc242979548"/>
                  <w:r>
                    <w:t xml:space="preserve">Figure </w:t>
                  </w:r>
                  <w:fldSimple w:instr=" SEQ Figure \* ARABIC ">
                    <w:r w:rsidR="00F65BCF">
                      <w:rPr>
                        <w:noProof/>
                      </w:rPr>
                      <w:t>7</w:t>
                    </w:r>
                  </w:fldSimple>
                  <w:r>
                    <w:t xml:space="preserve">: </w:t>
                  </w:r>
                  <w:r w:rsidRPr="000F1878">
                    <w:t>Input-Process-Output Model</w:t>
                  </w:r>
                  <w:r>
                    <w:t xml:space="preserve"> with Storage</w:t>
                  </w:r>
                  <w:bookmarkEnd w:id="80"/>
                </w:p>
              </w:txbxContent>
            </v:textbox>
            <w10:wrap type="square"/>
          </v:shape>
        </w:pict>
      </w:r>
      <w:r w:rsidRPr="0073069D">
        <w:rPr>
          <w:noProof/>
          <w:lang w:bidi="ar-SA"/>
        </w:rPr>
        <w:pict>
          <v:shape id="Text Box 367" o:spid="_x0000_s1128" type="#_x0000_t202" style="position:absolute;left:0;text-align:left;margin-left:-125.65pt;margin-top:364.6pt;width:108pt;height:170.7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" fillcolor="#c6d9f1" strokeweight="1pt">
            <v:fill opacity="32896f"/>
            <o:lock v:ext="edit" aspectratio="t"/>
            <v:textbox style="mso-next-textbox:#Text Box 367;mso-fit-shape-to-text:t" inset=",.72pt,,.72pt">
              <w:txbxContent>
                <w:p w:rsidR="004770BA" w:rsidRPr="007D0A01" w:rsidRDefault="004770BA" w:rsidP="005A5534">
                  <w:pPr>
                    <w:spacing w:before="100" w:after="100"/>
                    <w:jc w:val="left"/>
                  </w:pPr>
                  <w:r w:rsidRPr="007D0A01">
                    <w:rPr>
                      <w:rFonts w:ascii="Arial Narrow" w:hAnsi="Arial Narrow"/>
                    </w:rPr>
                    <w:t>Technically speaking</w:t>
                  </w:r>
                  <w:r>
                    <w:rPr>
                      <w:rFonts w:ascii="Arial Narrow" w:hAnsi="Arial Narrow"/>
                    </w:rPr>
                    <w:t xml:space="preserve"> the types of </w:t>
                  </w:r>
                  <w:r w:rsidRPr="007D0A01">
                    <w:rPr>
                      <w:rFonts w:ascii="Arial Narrow" w:hAnsi="Arial Narrow"/>
                    </w:rPr>
                    <w:t>variables we</w:t>
                  </w:r>
                  <w:r>
                    <w:rPr>
                      <w:rFonts w:ascii="Arial Narrow" w:hAnsi="Arial Narrow"/>
                    </w:rPr>
                    <w:t xml:space="preserve"> </w:t>
                  </w:r>
                  <w:r w:rsidRPr="007D0A01">
                    <w:rPr>
                      <w:rFonts w:ascii="Arial Narrow" w:hAnsi="Arial Narrow"/>
                    </w:rPr>
                    <w:t xml:space="preserve">will be using </w:t>
                  </w:r>
                  <w:r>
                    <w:rPr>
                      <w:rFonts w:ascii="Arial Narrow" w:hAnsi="Arial Narrow"/>
                    </w:rPr>
                    <w:t xml:space="preserve">here </w:t>
                  </w:r>
                  <w:r w:rsidRPr="007D0A01">
                    <w:rPr>
                      <w:rFonts w:ascii="Arial Narrow" w:hAnsi="Arial Narrow"/>
                    </w:rPr>
                    <w:t>are</w:t>
                  </w:r>
                  <w:r>
                    <w:rPr>
                      <w:rFonts w:ascii="Arial Narrow" w:hAnsi="Arial Narrow"/>
                    </w:rPr>
                    <w:t xml:space="preserve"> </w:t>
                  </w:r>
                  <w:r w:rsidRPr="007D0A01">
                    <w:rPr>
                      <w:rFonts w:ascii="Arial Narrow" w:hAnsi="Arial Narrow"/>
                    </w:rPr>
                    <w:t>“Value Types”.</w:t>
                  </w:r>
                  <w:r>
                    <w:rPr>
                      <w:rFonts w:ascii="Arial Narrow" w:hAnsi="Arial Narrow"/>
                    </w:rPr>
                    <w:t xml:space="preserve"> </w:t>
                  </w:r>
                  <w:r w:rsidRPr="007D0A01">
                    <w:rPr>
                      <w:rFonts w:ascii="Arial Narrow" w:hAnsi="Arial Narrow"/>
                    </w:rPr>
                    <w:t>The</w:t>
                  </w:r>
                  <w:r>
                    <w:rPr>
                      <w:rFonts w:ascii="Arial Narrow" w:hAnsi="Arial Narrow"/>
                    </w:rPr>
                    <w:t xml:space="preserve"> </w:t>
                  </w:r>
                  <w:r w:rsidRPr="007D0A01">
                    <w:rPr>
                      <w:rFonts w:ascii="Arial Narrow" w:hAnsi="Arial Narrow"/>
                    </w:rPr>
                    <w:t>other type of</w:t>
                  </w:r>
                  <w:r>
                    <w:rPr>
                      <w:rFonts w:ascii="Arial Narrow" w:hAnsi="Arial Narrow"/>
                    </w:rPr>
                    <w:t xml:space="preserve"> </w:t>
                  </w:r>
                  <w:r w:rsidRPr="007D0A01">
                    <w:rPr>
                      <w:rFonts w:ascii="Arial Narrow" w:hAnsi="Arial Narrow"/>
                    </w:rPr>
                    <w:t>variables is</w:t>
                  </w:r>
                  <w:r>
                    <w:rPr>
                      <w:rFonts w:ascii="Arial Narrow" w:hAnsi="Arial Narrow"/>
                    </w:rPr>
                    <w:t xml:space="preserve"> </w:t>
                  </w:r>
                  <w:r w:rsidRPr="007D0A01">
                    <w:rPr>
                      <w:rFonts w:ascii="Arial Narrow" w:hAnsi="Arial Narrow"/>
                    </w:rPr>
                    <w:t>“Reference Type”.</w:t>
                  </w:r>
                  <w:r>
                    <w:rPr>
                      <w:rFonts w:ascii="Arial Narrow" w:hAnsi="Arial Narrow"/>
                    </w:rPr>
                    <w:t xml:space="preserve"> </w:t>
                  </w:r>
                  <w:r w:rsidRPr="007D0A01">
                    <w:rPr>
                      <w:rFonts w:ascii="Arial Narrow" w:hAnsi="Arial Narrow"/>
                    </w:rPr>
                    <w:t>We will get to that</w:t>
                  </w:r>
                  <w:r>
                    <w:rPr>
                      <w:rFonts w:ascii="Arial Narrow" w:hAnsi="Arial Narrow"/>
                    </w:rPr>
                    <w:t xml:space="preserve"> </w:t>
                  </w:r>
                  <w:r w:rsidRPr="007D0A01">
                    <w:rPr>
                      <w:rFonts w:ascii="Arial Narrow" w:hAnsi="Arial Narrow"/>
                    </w:rPr>
                    <w:t>when we do OOP.</w:t>
                  </w:r>
                </w:p>
              </w:txbxContent>
            </v:textbox>
          </v:shape>
        </w:pict>
      </w:r>
      <w:r w:rsidR="005A5534">
        <w:t>As mention above, “Input- Process -Output” is a very useful model to help solve problems.</w:t>
      </w:r>
      <w:r w:rsidR="00A13921">
        <w:t xml:space="preserve"> </w:t>
      </w:r>
      <w:r w:rsidR="005A5534">
        <w:t>It is kind of misleading though because one very important point is missing, storage.</w:t>
      </w:r>
      <w:r w:rsidR="00A13921">
        <w:t xml:space="preserve"> </w:t>
      </w:r>
      <w:r w:rsidR="005A5534">
        <w:t>What actually really happens is that we get information and then place it somewhere (write it down in a math problem or use a variable like “x” to hold some important number), we then process it (do some calculations), we get the answer and then give it back.</w:t>
      </w:r>
      <w:r w:rsidR="00A13921">
        <w:t xml:space="preserve"> </w:t>
      </w:r>
      <w:r w:rsidR="005A5534">
        <w:t>We need storage as a temporary location to keep information.</w:t>
      </w:r>
      <w:r w:rsidR="00A13921">
        <w:t xml:space="preserve"> </w:t>
      </w:r>
      <w:r w:rsidR="005A5534">
        <w:t>In really long problems many pieces of information might be kept, we might even have information that we just need to keep for some intermediate step.</w:t>
      </w:r>
      <w:r w:rsidR="00A13921">
        <w:t xml:space="preserve"> </w:t>
      </w:r>
      <w:r w:rsidR="005A5534">
        <w:t>The real model looks more like:</w:t>
      </w:r>
    </w:p>
    <w:p w:rsidR="00776D66" w:rsidRDefault="00776D66" w:rsidP="005A5534">
      <w:pPr>
        <w:ind w:firstLine="720"/>
      </w:pPr>
    </w:p>
    <w:p w:rsidR="005A5534" w:rsidRDefault="005A5534" w:rsidP="005A5534">
      <w:pPr>
        <w:pStyle w:val="Heading2"/>
      </w:pPr>
      <w:bookmarkStart w:id="81" w:name="_Toc247205679"/>
      <w:r>
        <w:t>Variables</w:t>
      </w:r>
      <w:bookmarkEnd w:id="81"/>
    </w:p>
    <w:p w:rsidR="005A5534" w:rsidRDefault="0073069D" w:rsidP="005A5534">
      <w:pPr>
        <w:ind w:firstLine="720"/>
      </w:pPr>
      <w:r w:rsidRPr="0073069D">
        <w:rPr>
          <w:noProof/>
          <w:lang w:bidi="ar-SA"/>
        </w:rPr>
        <w:pict>
          <v:shape id="Text Box 369" o:spid="_x0000_s1129" type="#_x0000_t202" style="position:absolute;left:0;text-align:left;margin-left:-125.65pt;margin-top:123.35pt;width:108pt;height:27.2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48A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" filled="f" fillcolor="#c6d9f1" stroked="f" strokeweight="1pt">
            <v:fill opacity="32896f"/>
            <o:lock v:ext="edit" aspectratio="t"/>
            <v:textbox style="mso-next-textbox:#Text Box 369;mso-fit-shape-to-text:t" inset=",.72pt,,.72pt">
              <w:txbxContent>
                <w:p w:rsidR="004770BA" w:rsidRPr="00AC3DD6" w:rsidRDefault="004770BA" w:rsidP="005A5534">
                  <w:pPr>
                    <w:spacing w:before="100" w:after="100"/>
                    <w:jc w:val="left"/>
                    <w:rPr>
                      <w:rStyle w:val="SubtleReference"/>
                    </w:rPr>
                  </w:pPr>
                  <w:r>
                    <w:rPr>
                      <w:rStyle w:val="SubtleReference"/>
                    </w:rPr>
                    <w:t>Variable</w:t>
                  </w:r>
                </w:p>
              </w:txbxContent>
            </v:textbox>
          </v:shape>
        </w:pict>
      </w:r>
      <w:r w:rsidR="005A5534">
        <w:t xml:space="preserve">A </w:t>
      </w:r>
      <w:hyperlink r:id="rId132" w:history="1">
        <w:r w:rsidR="005A5534" w:rsidRPr="007A2D6D">
          <w:rPr>
            <w:rStyle w:val="Hyperlink"/>
          </w:rPr>
          <w:t>variable</w:t>
        </w:r>
      </w:hyperlink>
      <w:r>
        <w:fldChar w:fldCharType="begin"/>
      </w:r>
      <w:r w:rsidR="005A5534">
        <w:instrText xml:space="preserve"> XE "</w:instrText>
      </w:r>
      <w:r w:rsidR="005A5534" w:rsidRPr="00633A7C">
        <w:instrText>Variable</w:instrText>
      </w:r>
      <w:r w:rsidR="005A5534">
        <w:instrText xml:space="preserve">" </w:instrText>
      </w:r>
      <w:r>
        <w:fldChar w:fldCharType="end"/>
      </w:r>
      <w:r w:rsidR="005A5534">
        <w:t xml:space="preserve"> is a name that we use to represent a value that we want the computer to store in its memory for us.</w:t>
      </w:r>
      <w:r w:rsidR="00A13921">
        <w:t xml:space="preserve"> </w:t>
      </w:r>
      <w:r w:rsidR="005A5534">
        <w:t>When solving problems, we often need to hold some valuable pieces of information we will use in our solution.</w:t>
      </w:r>
      <w:r w:rsidR="00A13921">
        <w:t xml:space="preserve"> </w:t>
      </w:r>
      <w:r w:rsidR="005A5534">
        <w:t>From the “Input-Process-Output” model above, this would be the information we place in storage.</w:t>
      </w:r>
      <w:r w:rsidR="00A13921">
        <w:t xml:space="preserve"> </w:t>
      </w:r>
      <w:r w:rsidR="005A5534">
        <w:t>The pieces of information could be people’s names, important numbers or a total in a purchase.</w:t>
      </w:r>
      <w:r w:rsidR="00A13921">
        <w:t xml:space="preserve"> </w:t>
      </w:r>
      <w:r w:rsidR="005A5534">
        <w:t xml:space="preserve">We use a name that means something to us (and hopefully the people that come after us and read our </w:t>
      </w:r>
      <w:hyperlink r:id="rId133" w:history="1">
        <w:r w:rsidR="005A5534" w:rsidRPr="007A2D6D">
          <w:rPr>
            <w:rStyle w:val="Hyperlink"/>
          </w:rPr>
          <w:t>source code</w:t>
        </w:r>
      </w:hyperlink>
      <w:r w:rsidR="005A5534">
        <w:t>, commonly referred to as just code) so that we know right away when we read our code what it is holding.</w:t>
      </w:r>
      <w:r w:rsidR="00A13921">
        <w:t xml:space="preserve"> </w:t>
      </w:r>
      <w:r w:rsidR="005A5534">
        <w:t xml:space="preserve">In </w:t>
      </w:r>
      <w:r w:rsidR="005A5534">
        <w:lastRenderedPageBreak/>
        <w:t>math class you might be familiar with equations that involve variables like “x or y”.</w:t>
      </w:r>
      <w:r w:rsidR="00A13921">
        <w:t xml:space="preserve"> </w:t>
      </w:r>
      <w:r w:rsidR="005A5534">
        <w:t xml:space="preserve">We would not name a variable x, if it is holding the number of students in class, we might call it </w:t>
      </w:r>
      <w:proofErr w:type="spellStart"/>
      <w:r w:rsidR="005A5534">
        <w:t>numberOfStudents</w:t>
      </w:r>
      <w:proofErr w:type="spellEnd"/>
      <w:r w:rsidR="005A5534">
        <w:t>. This has much more meaning to us and other people that also look at our code.</w:t>
      </w:r>
    </w:p>
    <w:p w:rsidR="005A5534" w:rsidRDefault="0073069D" w:rsidP="005A5534">
      <w:pPr>
        <w:ind w:firstLine="720"/>
      </w:pPr>
      <w:r w:rsidRPr="0073069D">
        <w:rPr>
          <w:noProof/>
          <w:lang w:bidi="ar-SA"/>
        </w:rPr>
        <w:pict>
          <v:shape id="Text Box 375" o:spid="_x0000_s1130" type="#_x0000_t202" style="position:absolute;left:0;text-align:left;margin-left:-125.65pt;margin-top:129.75pt;width:108pt;height:27.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" filled="f" fillcolor="#c6d9f1" stroked="f" strokeweight="1pt">
            <v:fill opacity="32896f"/>
            <o:lock v:ext="edit" aspectratio="t"/>
            <v:textbox style="mso-next-textbox:#Text Box 375;mso-fit-shape-to-text:t" inset=",.72pt,,.72pt">
              <w:txbxContent>
                <w:p w:rsidR="004770BA" w:rsidRPr="00AC3DD6" w:rsidRDefault="004770BA" w:rsidP="005A5534">
                  <w:pPr>
                    <w:spacing w:before="100" w:after="100"/>
                    <w:jc w:val="left"/>
                    <w:rPr>
                      <w:rStyle w:val="SubtleReference"/>
                    </w:rPr>
                  </w:pPr>
                  <w:r>
                    <w:rPr>
                      <w:rStyle w:val="SubtleReference"/>
                    </w:rPr>
                    <w:t>Data Type</w:t>
                  </w:r>
                </w:p>
              </w:txbxContent>
            </v:textbox>
          </v:shape>
        </w:pict>
      </w:r>
      <w:r w:rsidRPr="0073069D">
        <w:rPr>
          <w:noProof/>
          <w:lang w:bidi="ar-SA"/>
        </w:rPr>
        <w:pict>
          <v:shape id="Text Box 374" o:spid="_x0000_s1131" type="#_x0000_t202" style="position:absolute;left:0;text-align:left;margin-left:-125.65pt;margin-top:106.55pt;width:108pt;height:43.1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" filled="f" fillcolor="#c6d9f1" stroked="f" strokeweight="1pt">
            <v:fill opacity="32896f"/>
            <o:lock v:ext="edit" aspectratio="t"/>
            <v:textbox style="mso-next-textbox:#Text Box 374;mso-fit-shape-to-text:t" inset=",.72pt,,.72pt">
              <w:txbxContent>
                <w:p w:rsidR="004770BA" w:rsidRPr="00AC3DD6" w:rsidRDefault="004770BA" w:rsidP="005A5534">
                  <w:pPr>
                    <w:spacing w:before="100" w:after="100"/>
                    <w:jc w:val="left"/>
                    <w:rPr>
                      <w:rStyle w:val="SubtleReference"/>
                    </w:rPr>
                  </w:pPr>
                  <w:r>
                    <w:rPr>
                      <w:rStyle w:val="SubtleReference"/>
                    </w:rPr>
                    <w:t>Identifier</w:t>
                  </w:r>
                </w:p>
              </w:txbxContent>
            </v:textbox>
          </v:shape>
        </w:pict>
      </w:r>
      <w:r w:rsidRPr="0073069D">
        <w:rPr>
          <w:noProof/>
          <w:lang w:bidi="ar-SA"/>
        </w:rPr>
        <w:pict>
          <v:shape id="Text Box 373" o:spid="_x0000_s1132" type="#_x0000_t202" style="position:absolute;left:0;text-align:left;margin-left:-125.65pt;margin-top:57.7pt;width:108pt;height:43.1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s38g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" filled="f" fillcolor="#c6d9f1" stroked="f" strokeweight="1pt">
            <v:fill opacity="32896f"/>
            <o:lock v:ext="edit" aspectratio="t"/>
            <v:textbox style="mso-next-textbox:#Text Box 373;mso-fit-shape-to-text:t" inset=",.72pt,,.72pt">
              <w:txbxContent>
                <w:p w:rsidR="004770BA" w:rsidRPr="00AC3DD6" w:rsidRDefault="004770BA" w:rsidP="005A5534">
                  <w:pPr>
                    <w:spacing w:before="100" w:after="100"/>
                    <w:jc w:val="left"/>
                    <w:rPr>
                      <w:rStyle w:val="SubtleReference"/>
                    </w:rPr>
                  </w:pPr>
                  <w:r>
                    <w:rPr>
                      <w:rStyle w:val="SubtleReference"/>
                    </w:rPr>
                    <w:t>Declaration Statement</w:t>
                  </w:r>
                </w:p>
              </w:txbxContent>
            </v:textbox>
          </v:shape>
        </w:pict>
      </w:r>
      <w:r w:rsidR="005A5534">
        <w:t xml:space="preserve">A variable should always be </w:t>
      </w:r>
      <w:r w:rsidR="005A5534" w:rsidRPr="00615E40">
        <w:t>declared</w:t>
      </w:r>
      <w:r w:rsidR="005A5534">
        <w:t xml:space="preserve"> (warn the computer we will be using a variable before we use it) before we use it in a program.</w:t>
      </w:r>
      <w:r w:rsidR="00A13921">
        <w:t xml:space="preserve"> </w:t>
      </w:r>
      <w:r w:rsidR="005A5534">
        <w:t>Some programming languages do not enforce this rule, other do.</w:t>
      </w:r>
      <w:r w:rsidR="00A13921">
        <w:t xml:space="preserve"> </w:t>
      </w:r>
      <w:r w:rsidR="005A5534">
        <w:t xml:space="preserve">Since you are new to programming, it is </w:t>
      </w:r>
      <w:r w:rsidR="005A5534" w:rsidRPr="00011111">
        <w:rPr>
          <w:rStyle w:val="Strong"/>
        </w:rPr>
        <w:t>really good programming style</w:t>
      </w:r>
      <w:r w:rsidR="005A5534">
        <w:t xml:space="preserve"> to always declare a variable before using it.</w:t>
      </w:r>
      <w:r w:rsidR="00A13921">
        <w:t xml:space="preserve"> </w:t>
      </w:r>
      <w:r w:rsidR="005A5534">
        <w:t xml:space="preserve">The process of declaring a variable is called a </w:t>
      </w:r>
      <w:hyperlink r:id="rId134" w:history="1">
        <w:r w:rsidR="005A5534" w:rsidRPr="00615E40">
          <w:rPr>
            <w:rStyle w:val="Hyperlink"/>
          </w:rPr>
          <w:t>declaration</w:t>
        </w:r>
      </w:hyperlink>
      <w:r w:rsidR="005A5534">
        <w:t xml:space="preserve"> statement</w:t>
      </w:r>
      <w:r>
        <w:fldChar w:fldCharType="begin"/>
      </w:r>
      <w:r w:rsidR="005A5534">
        <w:instrText xml:space="preserve"> XE "</w:instrText>
      </w:r>
      <w:r w:rsidR="005A5534" w:rsidRPr="005632EF">
        <w:instrText>Declaration Statement</w:instrText>
      </w:r>
      <w:r w:rsidR="005A5534">
        <w:instrText xml:space="preserve">" </w:instrText>
      </w:r>
      <w:r>
        <w:fldChar w:fldCharType="end"/>
      </w:r>
      <w:r w:rsidR="005A5534">
        <w:t>.</w:t>
      </w:r>
    </w:p>
    <w:p w:rsidR="005A5534" w:rsidRDefault="0073069D" w:rsidP="005A5534">
      <w:pPr>
        <w:ind w:firstLine="720"/>
      </w:pPr>
      <w:r w:rsidRPr="0073069D">
        <w:rPr>
          <w:noProof/>
          <w:lang w:bidi="ar-SA"/>
        </w:rPr>
        <w:pict>
          <v:shape id="Text Box 370" o:spid="_x0000_s1133" type="#_x0000_t202" style="position:absolute;left:0;text-align:left;margin-left:-125.65pt;margin-top:88.65pt;width:108pt;height:27.2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Bc88Q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" filled="f" fillcolor="#c6d9f1" stroked="f" strokeweight="1pt">
            <v:fill opacity="32896f"/>
            <o:lock v:ext="edit" aspectratio="t"/>
            <v:textbox style="mso-next-textbox:#Text Box 370;mso-fit-shape-to-text:t" inset=",.72pt,,.72pt">
              <w:txbxContent>
                <w:p w:rsidR="004770BA" w:rsidRPr="00AC3DD6" w:rsidRDefault="004770BA" w:rsidP="005A5534">
                  <w:pPr>
                    <w:spacing w:before="100" w:after="100"/>
                    <w:jc w:val="left"/>
                    <w:rPr>
                      <w:rStyle w:val="SubtleReference"/>
                    </w:rPr>
                  </w:pPr>
                  <w:r>
                    <w:rPr>
                      <w:rStyle w:val="SubtleReference"/>
                    </w:rPr>
                    <w:t>Boolean</w:t>
                  </w:r>
                </w:p>
              </w:txbxContent>
            </v:textbox>
          </v:shape>
        </w:pict>
      </w:r>
      <w:r w:rsidR="005A5534">
        <w:t xml:space="preserve">In most programming languages you will have an </w:t>
      </w:r>
      <w:hyperlink r:id="rId135" w:history="1">
        <w:r w:rsidR="005A5534" w:rsidRPr="00115761">
          <w:rPr>
            <w:rStyle w:val="Hyperlink"/>
          </w:rPr>
          <w:t>identifier</w:t>
        </w:r>
      </w:hyperlink>
      <w:r>
        <w:fldChar w:fldCharType="begin"/>
      </w:r>
      <w:r w:rsidR="005A5534">
        <w:instrText xml:space="preserve"> XE "</w:instrText>
      </w:r>
      <w:r w:rsidR="005A5534" w:rsidRPr="00EF24B8">
        <w:instrText>Identifier</w:instrText>
      </w:r>
      <w:r w:rsidR="005A5534">
        <w:instrText xml:space="preserve">" </w:instrText>
      </w:r>
      <w:r>
        <w:fldChar w:fldCharType="end"/>
      </w:r>
      <w:r w:rsidR="005A5534">
        <w:t xml:space="preserve">, which is the name you are giving your variable (ex. </w:t>
      </w:r>
      <w:proofErr w:type="spellStart"/>
      <w:r w:rsidR="005A5534">
        <w:t>numberOfStudents</w:t>
      </w:r>
      <w:proofErr w:type="spellEnd"/>
      <w:r w:rsidR="005A5534">
        <w:t xml:space="preserve">) and the </w:t>
      </w:r>
      <w:hyperlink r:id="rId136" w:history="1">
        <w:r w:rsidR="005A5534" w:rsidRPr="00115761">
          <w:rPr>
            <w:rStyle w:val="Hyperlink"/>
          </w:rPr>
          <w:t>data type</w:t>
        </w:r>
      </w:hyperlink>
      <w:r>
        <w:fldChar w:fldCharType="begin"/>
      </w:r>
      <w:r w:rsidR="005A5534">
        <w:instrText xml:space="preserve"> XE "</w:instrText>
      </w:r>
      <w:r w:rsidR="005A5534" w:rsidRPr="00FB5032">
        <w:instrText>Data Type</w:instrText>
      </w:r>
      <w:r w:rsidR="005A5534">
        <w:instrText xml:space="preserve">" </w:instrText>
      </w:r>
      <w:r>
        <w:fldChar w:fldCharType="end"/>
      </w:r>
      <w:r w:rsidR="005A5534">
        <w:t>.</w:t>
      </w:r>
      <w:r w:rsidR="00A13921">
        <w:t xml:space="preserve"> </w:t>
      </w:r>
      <w:r w:rsidR="005A5534">
        <w:t>The identifier will be the way that you refer to this piece of information latter in your program.</w:t>
      </w:r>
      <w:r w:rsidR="00A13921">
        <w:t xml:space="preserve"> </w:t>
      </w:r>
      <w:r w:rsidR="005A5534">
        <w:t>The data type determines what kind of data can be stored in the variable, like a name, a number or a date.</w:t>
      </w:r>
      <w:r w:rsidR="00A13921">
        <w:t xml:space="preserve"> </w:t>
      </w:r>
      <w:r w:rsidR="005A5534">
        <w:t xml:space="preserve">In the computer world you will come across data types like </w:t>
      </w:r>
      <w:hyperlink r:id="rId137" w:history="1">
        <w:r w:rsidR="005A5534" w:rsidRPr="007A2D6D">
          <w:rPr>
            <w:rStyle w:val="Hyperlink"/>
          </w:rPr>
          <w:t>integer</w:t>
        </w:r>
      </w:hyperlink>
      <w:r w:rsidR="005A5534">
        <w:t xml:space="preserve">, </w:t>
      </w:r>
      <w:hyperlink r:id="rId138" w:history="1">
        <w:r w:rsidR="005A5534" w:rsidRPr="007A2D6D">
          <w:rPr>
            <w:rStyle w:val="Hyperlink"/>
          </w:rPr>
          <w:t>character</w:t>
        </w:r>
      </w:hyperlink>
      <w:r w:rsidR="005A5534">
        <w:t xml:space="preserve">, </w:t>
      </w:r>
      <w:hyperlink r:id="rId139" w:history="1">
        <w:r w:rsidR="005A5534" w:rsidRPr="007A2D6D">
          <w:rPr>
            <w:rStyle w:val="Hyperlink"/>
          </w:rPr>
          <w:t>string</w:t>
        </w:r>
      </w:hyperlink>
      <w:r w:rsidR="005A5534">
        <w:t xml:space="preserve"> &amp; </w:t>
      </w:r>
      <w:hyperlink r:id="rId140" w:history="1">
        <w:proofErr w:type="spellStart"/>
        <w:proofErr w:type="gramStart"/>
        <w:r w:rsidR="005A5534" w:rsidRPr="007A2D6D">
          <w:rPr>
            <w:rStyle w:val="Hyperlink"/>
          </w:rPr>
          <w:t>boolean</w:t>
        </w:r>
        <w:proofErr w:type="spellEnd"/>
        <w:proofErr w:type="gramEnd"/>
      </w:hyperlink>
      <w:r>
        <w:fldChar w:fldCharType="begin"/>
      </w:r>
      <w:r w:rsidR="005A5534">
        <w:instrText xml:space="preserve"> XE "</w:instrText>
      </w:r>
      <w:r w:rsidR="005A5534" w:rsidRPr="008E2950">
        <w:instrText>Boolean</w:instrText>
      </w:r>
      <w:r w:rsidR="005A5534">
        <w:instrText xml:space="preserve">" </w:instrText>
      </w:r>
      <w:r>
        <w:fldChar w:fldCharType="end"/>
      </w:r>
      <w:r w:rsidR="005A5534">
        <w:t>.</w:t>
      </w:r>
      <w:r w:rsidR="00A13921">
        <w:t xml:space="preserve"> </w:t>
      </w:r>
      <w:r w:rsidR="005A5534">
        <w:t>It is always important that you ensure you select the right kind of data type for the particular data that it is going to hold.</w:t>
      </w:r>
      <w:r w:rsidR="00A13921">
        <w:t xml:space="preserve"> </w:t>
      </w:r>
      <w:r w:rsidR="005A5534">
        <w:t>You would not use an integer to hold your name and vice versa, you would not use a string to hold your age.</w:t>
      </w:r>
      <w:r w:rsidR="00A13921">
        <w:t xml:space="preserve"> </w:t>
      </w:r>
      <w:r w:rsidR="005A5534">
        <w:t>The following is a table of some common built in types from VB and C# that you will be using:</w:t>
      </w:r>
    </w:p>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tblPr>
      <w:tblGrid>
        <w:gridCol w:w="3708"/>
        <w:gridCol w:w="3708"/>
      </w:tblGrid>
      <w:tr w:rsidR="005A5534" w:rsidTr="005A5534">
        <w:tc>
          <w:tcPr>
            <w:tcW w:w="3708" w:type="dxa"/>
          </w:tcPr>
          <w:p w:rsidR="005A5534" w:rsidRPr="0091573C" w:rsidRDefault="005A5534" w:rsidP="005A5534">
            <w:pPr>
              <w:spacing w:before="0" w:after="0"/>
              <w:jc w:val="left"/>
              <w:rPr>
                <w:rStyle w:val="Strong"/>
              </w:rPr>
            </w:pPr>
            <w:r w:rsidRPr="0091573C">
              <w:rPr>
                <w:rStyle w:val="Strong"/>
              </w:rPr>
              <w:t>Type Range</w:t>
            </w:r>
          </w:p>
        </w:tc>
        <w:tc>
          <w:tcPr>
            <w:tcW w:w="3708" w:type="dxa"/>
          </w:tcPr>
          <w:p w:rsidR="005A5534" w:rsidRPr="0091573C" w:rsidRDefault="005A5534" w:rsidP="005A5534">
            <w:pPr>
              <w:spacing w:before="0" w:after="0"/>
              <w:jc w:val="left"/>
              <w:rPr>
                <w:rStyle w:val="Strong"/>
              </w:rPr>
            </w:pPr>
            <w:r w:rsidRPr="0091573C">
              <w:rPr>
                <w:rStyle w:val="Strong"/>
              </w:rPr>
              <w:t>Type Range</w:t>
            </w:r>
          </w:p>
        </w:tc>
      </w:tr>
      <w:tr w:rsidR="005A5534" w:rsidTr="005A5534">
        <w:tc>
          <w:tcPr>
            <w:tcW w:w="3708" w:type="dxa"/>
          </w:tcPr>
          <w:p w:rsidR="005A5534" w:rsidRPr="0091573C" w:rsidRDefault="005A5534" w:rsidP="005A5534">
            <w:pPr>
              <w:spacing w:before="0" w:after="0"/>
              <w:jc w:val="left"/>
            </w:pPr>
            <w:r w:rsidRPr="0091573C">
              <w:rPr>
                <w:lang w:bidi="ar-SA"/>
              </w:rPr>
              <w:t>Boolean</w:t>
            </w:r>
          </w:p>
        </w:tc>
        <w:tc>
          <w:tcPr>
            <w:tcW w:w="3708" w:type="dxa"/>
          </w:tcPr>
          <w:p w:rsidR="005A5534" w:rsidRPr="0091573C" w:rsidRDefault="005A5534" w:rsidP="005A5534">
            <w:pPr>
              <w:spacing w:before="0" w:after="0"/>
              <w:jc w:val="left"/>
            </w:pPr>
            <w:r w:rsidRPr="0091573C">
              <w:rPr>
                <w:lang w:bidi="ar-SA"/>
              </w:rPr>
              <w:t>True or False</w:t>
            </w:r>
          </w:p>
        </w:tc>
      </w:tr>
      <w:tr w:rsidR="005A5534" w:rsidTr="005A5534">
        <w:tc>
          <w:tcPr>
            <w:tcW w:w="3708" w:type="dxa"/>
          </w:tcPr>
          <w:p w:rsidR="005A5534" w:rsidRPr="0091573C" w:rsidRDefault="005A5534" w:rsidP="005A5534">
            <w:pPr>
              <w:spacing w:before="0" w:after="0"/>
              <w:jc w:val="left"/>
            </w:pPr>
            <w:r w:rsidRPr="0091573C">
              <w:rPr>
                <w:lang w:bidi="ar-SA"/>
              </w:rPr>
              <w:t>Byte</w:t>
            </w:r>
          </w:p>
        </w:tc>
        <w:tc>
          <w:tcPr>
            <w:tcW w:w="3708" w:type="dxa"/>
          </w:tcPr>
          <w:p w:rsidR="005A5534" w:rsidRPr="0091573C" w:rsidRDefault="005A5534" w:rsidP="005A5534">
            <w:pPr>
              <w:spacing w:before="0" w:after="0"/>
              <w:jc w:val="left"/>
            </w:pPr>
            <w:r w:rsidRPr="0091573C">
              <w:rPr>
                <w:lang w:bidi="ar-SA"/>
              </w:rPr>
              <w:t>0 to 255</w:t>
            </w:r>
          </w:p>
        </w:tc>
      </w:tr>
      <w:tr w:rsidR="005A5534" w:rsidTr="005A5534">
        <w:tc>
          <w:tcPr>
            <w:tcW w:w="3708" w:type="dxa"/>
          </w:tcPr>
          <w:p w:rsidR="005A5534" w:rsidRPr="0091573C" w:rsidRDefault="0073069D" w:rsidP="005A5534">
            <w:pPr>
              <w:spacing w:before="0" w:after="0"/>
              <w:jc w:val="left"/>
            </w:pPr>
            <w:r w:rsidRPr="0073069D">
              <w:rPr>
                <w:noProof/>
                <w:lang w:bidi="ar-SA"/>
              </w:rPr>
              <w:pict>
                <v:shape id="Text Box 376" o:spid="_x0000_s1135" type="#_x0000_t202" style="position:absolute;margin-left:-125.65pt;margin-top:3.7pt;width:108pt;height:139.1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" fillcolor="#c6d9f1" strokeweight="1pt">
                  <v:fill opacity="32896f"/>
                  <o:lock v:ext="edit" aspectratio="t"/>
                  <v:textbox style="mso-next-textbox:#Text Box 376;mso-fit-shape-to-text:t" inset=",.72pt,,.72pt">
                    <w:txbxContent>
                      <w:p w:rsidR="004770BA" w:rsidRPr="007A2D6D" w:rsidRDefault="004770BA" w:rsidP="005A5534">
                        <w:pPr>
                          <w:spacing w:before="100" w:after="100"/>
                          <w:jc w:val="left"/>
                        </w:pPr>
                        <w:r w:rsidRPr="007A2D6D">
                          <w:rPr>
                            <w:rFonts w:ascii="Arial Narrow" w:hAnsi="Arial Narrow"/>
                          </w:rPr>
                          <w:t>Comments are lines</w:t>
                        </w:r>
                        <w:r>
                          <w:rPr>
                            <w:rFonts w:ascii="Arial Narrow" w:hAnsi="Arial Narrow"/>
                          </w:rPr>
                          <w:t xml:space="preserve"> </w:t>
                        </w:r>
                        <w:r w:rsidRPr="007A2D6D">
                          <w:rPr>
                            <w:rFonts w:ascii="Arial Narrow" w:hAnsi="Arial Narrow"/>
                          </w:rPr>
                          <w:t>in you</w:t>
                        </w:r>
                        <w:r>
                          <w:rPr>
                            <w:rFonts w:ascii="Arial Narrow" w:hAnsi="Arial Narrow"/>
                          </w:rPr>
                          <w:t>r</w:t>
                        </w:r>
                        <w:r w:rsidRPr="007A2D6D">
                          <w:rPr>
                            <w:rFonts w:ascii="Arial Narrow" w:hAnsi="Arial Narrow"/>
                          </w:rPr>
                          <w:t xml:space="preserve"> code that the</w:t>
                        </w:r>
                        <w:r>
                          <w:rPr>
                            <w:rFonts w:ascii="Arial Narrow" w:hAnsi="Arial Narrow"/>
                          </w:rPr>
                          <w:t xml:space="preserve"> </w:t>
                        </w:r>
                        <w:r w:rsidRPr="007A2D6D">
                          <w:rPr>
                            <w:rFonts w:ascii="Arial Narrow" w:hAnsi="Arial Narrow"/>
                          </w:rPr>
                          <w:t>computer does not</w:t>
                        </w:r>
                        <w:r>
                          <w:rPr>
                            <w:rFonts w:ascii="Arial Narrow" w:hAnsi="Arial Narrow"/>
                          </w:rPr>
                          <w:t xml:space="preserve"> </w:t>
                        </w:r>
                        <w:r w:rsidRPr="007A2D6D">
                          <w:rPr>
                            <w:rFonts w:ascii="Arial Narrow" w:hAnsi="Arial Narrow"/>
                          </w:rPr>
                          <w:t>use. They are there</w:t>
                        </w:r>
                        <w:r>
                          <w:rPr>
                            <w:rFonts w:ascii="Arial Narrow" w:hAnsi="Arial Narrow"/>
                          </w:rPr>
                          <w:t xml:space="preserve"> </w:t>
                        </w:r>
                        <w:r w:rsidRPr="007A2D6D">
                          <w:rPr>
                            <w:rFonts w:ascii="Arial Narrow" w:hAnsi="Arial Narrow"/>
                          </w:rPr>
                          <w:t>as an explanation so</w:t>
                        </w:r>
                        <w:r>
                          <w:rPr>
                            <w:rFonts w:ascii="Arial Narrow" w:hAnsi="Arial Narrow"/>
                          </w:rPr>
                          <w:t xml:space="preserve"> </w:t>
                        </w:r>
                        <w:r w:rsidRPr="007A2D6D">
                          <w:rPr>
                            <w:rFonts w:ascii="Arial Narrow" w:hAnsi="Arial Narrow"/>
                          </w:rPr>
                          <w:t>other people can</w:t>
                        </w:r>
                        <w:r>
                          <w:rPr>
                            <w:rFonts w:ascii="Arial Narrow" w:hAnsi="Arial Narrow"/>
                          </w:rPr>
                          <w:t xml:space="preserve"> </w:t>
                        </w:r>
                        <w:r w:rsidRPr="007A2D6D">
                          <w:rPr>
                            <w:rFonts w:ascii="Arial Narrow" w:hAnsi="Arial Narrow"/>
                          </w:rPr>
                          <w:t>understand what</w:t>
                        </w:r>
                        <w:r>
                          <w:rPr>
                            <w:rFonts w:ascii="Arial Narrow" w:hAnsi="Arial Narrow"/>
                          </w:rPr>
                          <w:t xml:space="preserve"> </w:t>
                        </w:r>
                        <w:r w:rsidRPr="007A2D6D">
                          <w:rPr>
                            <w:rFonts w:ascii="Arial Narrow" w:hAnsi="Arial Narrow"/>
                          </w:rPr>
                          <w:t>your code does.</w:t>
                        </w:r>
                      </w:p>
                    </w:txbxContent>
                  </v:textbox>
                </v:shape>
              </w:pict>
            </w:r>
            <w:proofErr w:type="spellStart"/>
            <w:r w:rsidR="005A5534" w:rsidRPr="0091573C">
              <w:rPr>
                <w:lang w:bidi="ar-SA"/>
              </w:rPr>
              <w:t>SByte</w:t>
            </w:r>
            <w:proofErr w:type="spellEnd"/>
          </w:p>
        </w:tc>
        <w:tc>
          <w:tcPr>
            <w:tcW w:w="3708" w:type="dxa"/>
          </w:tcPr>
          <w:p w:rsidR="005A5534" w:rsidRPr="0091573C" w:rsidRDefault="005A5534" w:rsidP="005A5534">
            <w:pPr>
              <w:spacing w:before="0" w:after="0"/>
              <w:jc w:val="left"/>
            </w:pPr>
            <w:r w:rsidRPr="0091573C">
              <w:rPr>
                <w:lang w:bidi="ar-SA"/>
              </w:rPr>
              <w:t>-128 to 127</w:t>
            </w:r>
          </w:p>
        </w:tc>
      </w:tr>
      <w:tr w:rsidR="005A5534" w:rsidTr="005A5534">
        <w:tc>
          <w:tcPr>
            <w:tcW w:w="3708" w:type="dxa"/>
          </w:tcPr>
          <w:p w:rsidR="005A5534" w:rsidRPr="0091573C" w:rsidRDefault="005A5534" w:rsidP="005A5534">
            <w:pPr>
              <w:spacing w:before="0" w:after="0"/>
              <w:jc w:val="left"/>
            </w:pPr>
            <w:r w:rsidRPr="0091573C">
              <w:rPr>
                <w:lang w:bidi="ar-SA"/>
              </w:rPr>
              <w:t>Short</w:t>
            </w:r>
          </w:p>
        </w:tc>
        <w:tc>
          <w:tcPr>
            <w:tcW w:w="3708" w:type="dxa"/>
          </w:tcPr>
          <w:p w:rsidR="005A5534" w:rsidRPr="0091573C" w:rsidRDefault="005A5534" w:rsidP="005A5534">
            <w:pPr>
              <w:spacing w:before="0" w:after="0"/>
              <w:jc w:val="left"/>
            </w:pPr>
            <w:r w:rsidRPr="0091573C">
              <w:rPr>
                <w:lang w:bidi="ar-SA"/>
              </w:rPr>
              <w:t>-32,768 to 32,767</w:t>
            </w:r>
          </w:p>
        </w:tc>
      </w:tr>
      <w:tr w:rsidR="005A5534" w:rsidTr="005A5534">
        <w:tc>
          <w:tcPr>
            <w:tcW w:w="3708" w:type="dxa"/>
          </w:tcPr>
          <w:p w:rsidR="005A5534" w:rsidRPr="0091573C" w:rsidRDefault="005A5534" w:rsidP="005A5534">
            <w:pPr>
              <w:spacing w:before="0" w:after="0"/>
              <w:jc w:val="left"/>
            </w:pPr>
            <w:r w:rsidRPr="0091573C">
              <w:rPr>
                <w:lang w:bidi="ar-SA"/>
              </w:rPr>
              <w:t>Integer</w:t>
            </w:r>
          </w:p>
        </w:tc>
        <w:tc>
          <w:tcPr>
            <w:tcW w:w="3708" w:type="dxa"/>
          </w:tcPr>
          <w:p w:rsidR="005A5534" w:rsidRPr="0091573C" w:rsidRDefault="005A5534" w:rsidP="005A5534">
            <w:pPr>
              <w:spacing w:before="0" w:after="0"/>
              <w:jc w:val="left"/>
            </w:pPr>
            <w:r w:rsidRPr="0091573C">
              <w:rPr>
                <w:lang w:bidi="ar-SA"/>
              </w:rPr>
              <w:t>-2,147,483,648 to 2,147,483,647</w:t>
            </w:r>
          </w:p>
        </w:tc>
      </w:tr>
      <w:tr w:rsidR="005A5534" w:rsidTr="005A5534">
        <w:tc>
          <w:tcPr>
            <w:tcW w:w="3708" w:type="dxa"/>
          </w:tcPr>
          <w:p w:rsidR="005A5534" w:rsidRPr="0091573C" w:rsidRDefault="005A5534" w:rsidP="005A5534">
            <w:pPr>
              <w:spacing w:before="0" w:after="0"/>
              <w:jc w:val="left"/>
            </w:pPr>
            <w:r w:rsidRPr="0091573C">
              <w:rPr>
                <w:lang w:bidi="ar-SA"/>
              </w:rPr>
              <w:t>Decimal</w:t>
            </w:r>
          </w:p>
        </w:tc>
        <w:tc>
          <w:tcPr>
            <w:tcW w:w="3708" w:type="dxa"/>
          </w:tcPr>
          <w:p w:rsidR="005A5534" w:rsidRPr="0091573C" w:rsidRDefault="005A5534" w:rsidP="005A5534">
            <w:pPr>
              <w:spacing w:before="0" w:after="0"/>
              <w:jc w:val="left"/>
            </w:pPr>
            <w:r w:rsidRPr="0091573C">
              <w:rPr>
                <w:lang w:bidi="ar-SA"/>
              </w:rPr>
              <w:t>-1.0*10^-28 to 7.9*10^28</w:t>
            </w:r>
          </w:p>
        </w:tc>
      </w:tr>
      <w:tr w:rsidR="005A5534" w:rsidTr="005A5534">
        <w:tc>
          <w:tcPr>
            <w:tcW w:w="3708" w:type="dxa"/>
          </w:tcPr>
          <w:p w:rsidR="005A5534" w:rsidRPr="0091573C" w:rsidRDefault="005A5534" w:rsidP="005A5534">
            <w:pPr>
              <w:spacing w:before="0" w:after="0"/>
              <w:jc w:val="left"/>
            </w:pPr>
            <w:r w:rsidRPr="0091573C">
              <w:rPr>
                <w:lang w:bidi="ar-SA"/>
              </w:rPr>
              <w:t>Double</w:t>
            </w:r>
          </w:p>
        </w:tc>
        <w:tc>
          <w:tcPr>
            <w:tcW w:w="3708" w:type="dxa"/>
          </w:tcPr>
          <w:p w:rsidR="005A5534" w:rsidRPr="0091573C" w:rsidRDefault="005A5534" w:rsidP="005A5534">
            <w:pPr>
              <w:spacing w:before="0" w:after="0"/>
              <w:jc w:val="left"/>
            </w:pPr>
            <w:r w:rsidRPr="0091573C">
              <w:rPr>
                <w:lang w:bidi="ar-SA"/>
              </w:rPr>
              <w:t>5.0*10-^324 to 1.7*10^308</w:t>
            </w:r>
          </w:p>
        </w:tc>
      </w:tr>
      <w:tr w:rsidR="005A5534" w:rsidTr="005A5534">
        <w:tc>
          <w:tcPr>
            <w:tcW w:w="3708" w:type="dxa"/>
          </w:tcPr>
          <w:p w:rsidR="005A5534" w:rsidRPr="0091573C" w:rsidRDefault="005A5534" w:rsidP="005A5534">
            <w:pPr>
              <w:spacing w:before="0" w:after="0"/>
              <w:jc w:val="left"/>
            </w:pPr>
            <w:r w:rsidRPr="0091573C">
              <w:rPr>
                <w:lang w:bidi="ar-SA"/>
              </w:rPr>
              <w:t>Char</w:t>
            </w:r>
          </w:p>
        </w:tc>
        <w:tc>
          <w:tcPr>
            <w:tcW w:w="3708" w:type="dxa"/>
          </w:tcPr>
          <w:p w:rsidR="005A5534" w:rsidRPr="0091573C" w:rsidRDefault="005A5534" w:rsidP="005A5534">
            <w:pPr>
              <w:spacing w:before="0" w:after="0"/>
              <w:jc w:val="left"/>
            </w:pPr>
            <w:r w:rsidRPr="0091573C">
              <w:rPr>
                <w:lang w:bidi="ar-SA"/>
              </w:rPr>
              <w:t>A single character (like A or % or @)</w:t>
            </w:r>
          </w:p>
        </w:tc>
      </w:tr>
      <w:tr w:rsidR="005A5534" w:rsidTr="005A5534">
        <w:tc>
          <w:tcPr>
            <w:tcW w:w="3708" w:type="dxa"/>
          </w:tcPr>
          <w:p w:rsidR="005A5534" w:rsidRPr="0091573C" w:rsidRDefault="005A5534" w:rsidP="005A5534">
            <w:pPr>
              <w:spacing w:before="0" w:after="0"/>
              <w:jc w:val="left"/>
            </w:pPr>
            <w:r w:rsidRPr="0091573C">
              <w:rPr>
                <w:lang w:bidi="ar-SA"/>
              </w:rPr>
              <w:t>String</w:t>
            </w:r>
          </w:p>
        </w:tc>
        <w:tc>
          <w:tcPr>
            <w:tcW w:w="3708" w:type="dxa"/>
          </w:tcPr>
          <w:p w:rsidR="005A5534" w:rsidRPr="0091573C" w:rsidRDefault="005A5534" w:rsidP="005A5534">
            <w:pPr>
              <w:keepNext/>
              <w:spacing w:before="0" w:after="0"/>
              <w:jc w:val="left"/>
            </w:pPr>
            <w:r w:rsidRPr="0091573C">
              <w:rPr>
                <w:lang w:bidi="ar-SA"/>
              </w:rPr>
              <w:t>Variable length number of characters</w:t>
            </w:r>
          </w:p>
        </w:tc>
      </w:tr>
    </w:tbl>
    <w:p w:rsidR="005A5534" w:rsidRDefault="005A5534" w:rsidP="005A5534">
      <w:pPr>
        <w:pStyle w:val="Caption"/>
        <w:jc w:val="left"/>
      </w:pPr>
      <w:r>
        <w:t xml:space="preserve">Table </w:t>
      </w:r>
      <w:r w:rsidR="0073069D">
        <w:fldChar w:fldCharType="begin"/>
      </w:r>
      <w:r w:rsidR="00BE43FC">
        <w:instrText xml:space="preserve"> SEQ Table \* ARABIC </w:instrText>
      </w:r>
      <w:r w:rsidR="0073069D">
        <w:fldChar w:fldCharType="separate"/>
      </w:r>
      <w:r w:rsidR="00F65BCF">
        <w:rPr>
          <w:noProof/>
        </w:rPr>
        <w:t>3</w:t>
      </w:r>
      <w:r w:rsidR="0073069D">
        <w:rPr>
          <w:noProof/>
        </w:rPr>
        <w:fldChar w:fldCharType="end"/>
      </w:r>
      <w:r>
        <w:t xml:space="preserve">: </w:t>
      </w:r>
      <w:r w:rsidRPr="00253701">
        <w:t>Variable Types</w:t>
      </w:r>
    </w:p>
    <w:p w:rsidR="005A5534" w:rsidRDefault="0073069D" w:rsidP="005A5534">
      <w:pPr>
        <w:ind w:firstLine="720"/>
      </w:pPr>
      <w:r w:rsidRPr="0073069D">
        <w:rPr>
          <w:noProof/>
          <w:lang w:bidi="ar-SA"/>
        </w:rPr>
        <w:lastRenderedPageBreak/>
        <w:pict>
          <v:shape id="Text Box 377" o:spid="_x0000_s1134" type="#_x0000_t202" style="position:absolute;left:0;text-align:left;margin-left:-125.65pt;margin-top:27pt;width:108pt;height:27.2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Oy8Q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" filled="f" fillcolor="#c6d9f1" stroked="f" strokeweight="1pt">
            <v:fill opacity="32896f"/>
            <o:lock v:ext="edit" aspectratio="t"/>
            <v:textbox style="mso-next-textbox:#Text Box 377;mso-fit-shape-to-text:t" inset=",.72pt,,.72pt">
              <w:txbxContent>
                <w:p w:rsidR="004770BA" w:rsidRPr="00AC3DD6" w:rsidRDefault="004770BA" w:rsidP="005A5534">
                  <w:pPr>
                    <w:spacing w:before="100" w:after="100"/>
                    <w:jc w:val="left"/>
                    <w:rPr>
                      <w:rStyle w:val="SubtleReference"/>
                    </w:rPr>
                  </w:pPr>
                  <w:r>
                    <w:rPr>
                      <w:rStyle w:val="SubtleReference"/>
                    </w:rPr>
                    <w:t>Comments</w:t>
                  </w:r>
                </w:p>
              </w:txbxContent>
            </v:textbox>
          </v:shape>
        </w:pict>
      </w:r>
      <w:r w:rsidR="005A5534">
        <w:t xml:space="preserve">Variable declaration usually should be grouped at the beginning of a section of code (sub, procedure, function, method…), after the initial </w:t>
      </w:r>
      <w:hyperlink r:id="rId141" w:history="1">
        <w:r w:rsidR="005A5534" w:rsidRPr="0048080F">
          <w:rPr>
            <w:rStyle w:val="Hyperlink"/>
          </w:rPr>
          <w:t>comments</w:t>
        </w:r>
      </w:hyperlink>
      <w:r>
        <w:fldChar w:fldCharType="begin"/>
      </w:r>
      <w:r w:rsidR="005A5534">
        <w:instrText xml:space="preserve"> XE "</w:instrText>
      </w:r>
      <w:r w:rsidR="005A5534" w:rsidRPr="00E9610B">
        <w:instrText>Comments</w:instrText>
      </w:r>
      <w:r w:rsidR="005A5534">
        <w:instrText xml:space="preserve">" </w:instrText>
      </w:r>
      <w:r>
        <w:fldChar w:fldCharType="end"/>
      </w:r>
      <w:r w:rsidR="005A5534">
        <w:t>.</w:t>
      </w:r>
      <w:r w:rsidR="00A13921">
        <w:t xml:space="preserve"> </w:t>
      </w:r>
      <w:r w:rsidR="005A5534">
        <w:t>A blank line follows the declaration and separates the declaration from the rest of your code.</w:t>
      </w:r>
      <w:r w:rsidR="00A13921">
        <w:t xml:space="preserve"> </w:t>
      </w:r>
      <w:r w:rsidR="005A5534">
        <w:t>This makes it easy to see where the declaration starts and ends.</w:t>
      </w:r>
      <w:r w:rsidR="00A13921">
        <w:t xml:space="preserve"> </w:t>
      </w:r>
      <w:r w:rsidR="005A5534">
        <w:t>Ensuring that your code is easy to read and understand is as important in computer science as it is in English.</w:t>
      </w:r>
      <w:r w:rsidR="00A13921">
        <w:t xml:space="preserve"> </w:t>
      </w:r>
      <w:r w:rsidR="005A5534">
        <w:t xml:space="preserve">It is important to remember that your code has two audiences, the computer that needs </w:t>
      </w:r>
      <w:hyperlink r:id="rId142" w:history="1">
        <w:r w:rsidR="005A5534" w:rsidRPr="003F0183">
          <w:rPr>
            <w:rStyle w:val="Hyperlink"/>
          </w:rPr>
          <w:t>compile</w:t>
        </w:r>
        <w:r>
          <w:rPr>
            <w:rStyle w:val="Hyperlink"/>
          </w:rPr>
          <w:fldChar w:fldCharType="begin"/>
        </w:r>
        <w:r w:rsidR="005A5534">
          <w:instrText xml:space="preserve"> XE "</w:instrText>
        </w:r>
        <w:r w:rsidR="005A5534" w:rsidRPr="001C0C8C">
          <w:rPr>
            <w:rStyle w:val="Hyperlink"/>
          </w:rPr>
          <w:instrText>Compile</w:instrText>
        </w:r>
        <w:r w:rsidR="005A5534">
          <w:instrText xml:space="preserve">" </w:instrText>
        </w:r>
        <w:r>
          <w:rPr>
            <w:rStyle w:val="Hyperlink"/>
          </w:rPr>
          <w:fldChar w:fldCharType="end"/>
        </w:r>
      </w:hyperlink>
      <w:r w:rsidR="005A5534">
        <w:t xml:space="preserve"> it so that the computer can run your program and even more important, you and everyone else that looks at your source code that are trying to figure out how your program works.</w:t>
      </w:r>
      <w:r w:rsidR="00A13921">
        <w:t xml:space="preserve"> </w:t>
      </w:r>
      <w:r w:rsidR="005A5534">
        <w:t>Here are some examples of declaring a variable:</w:t>
      </w:r>
    </w:p>
    <w:p w:rsidR="005A5534" w:rsidRPr="00100D1B" w:rsidRDefault="0073069D" w:rsidP="005A5534">
      <w:pPr>
        <w:keepNext/>
        <w:shd w:val="clear" w:color="auto" w:fill="C6D9F1" w:themeFill="text2" w:themeFillTint="33"/>
        <w:autoSpaceDE w:val="0"/>
        <w:autoSpaceDN w:val="0"/>
        <w:adjustRightInd w:val="0"/>
        <w:spacing w:before="0" w:after="0" w:line="240" w:lineRule="auto"/>
        <w:jc w:val="left"/>
        <w:rPr>
          <w:rFonts w:ascii="Courier New" w:hAnsi="Courier New" w:cs="Courier New"/>
          <w:noProof/>
          <w:color w:val="0000FF"/>
          <w:sz w:val="20"/>
          <w:lang w:bidi="ar-SA"/>
        </w:rPr>
      </w:pPr>
      <w:r w:rsidRPr="0073069D">
        <w:rPr>
          <w:noProof/>
          <w:lang w:bidi="ar-SA"/>
        </w:rPr>
        <w:pict>
          <v:shape id="Text Box 504" o:spid="_x0000_s1136" type="#_x0000_t202" style="position:absolute;margin-left:-125.65pt;margin-top:-79.3pt;width:108pt;height:27.25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9em8A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" filled="f" fillcolor="#c6d9f1" stroked="f" strokeweight="1pt">
            <v:fill opacity="32896f"/>
            <o:lock v:ext="edit" aspectratio="t"/>
            <v:textbox style="mso-next-textbox:#Text Box 504;mso-fit-shape-to-text:t" inset=",.72pt,,.72pt">
              <w:txbxContent>
                <w:p w:rsidR="004770BA" w:rsidRPr="00AC3DD6" w:rsidRDefault="004770BA" w:rsidP="005A5534">
                  <w:pPr>
                    <w:spacing w:before="100" w:after="100"/>
                    <w:jc w:val="left"/>
                    <w:rPr>
                      <w:rStyle w:val="SubtleReference"/>
                    </w:rPr>
                  </w:pPr>
                  <w:r>
                    <w:rPr>
                      <w:rStyle w:val="SubtleReference"/>
                    </w:rPr>
                    <w:t>Compile</w:t>
                  </w:r>
                </w:p>
              </w:txbxContent>
            </v:textbox>
          </v:shape>
        </w:pict>
      </w:r>
      <w:r w:rsidRPr="0073069D">
        <w:rPr>
          <w:noProof/>
          <w:lang w:bidi="ar-SA"/>
        </w:rPr>
        <w:pict>
          <v:shape id="Text Box 378" o:spid="_x0000_s1137" type="#_x0000_t202" style="position:absolute;margin-left:-125.65pt;margin-top:-38.2pt;width:108pt;height:153.9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" fillcolor="#c6d9f1" strokeweight="1pt">
            <v:fill opacity="32896f"/>
            <o:lock v:ext="edit" aspectratio="t"/>
            <v:textbox style="mso-next-textbox:#Text Box 378;mso-fit-shape-to-text:t" inset=",.72pt,,.72pt">
              <w:txbxContent>
                <w:p w:rsidR="004770BA" w:rsidRPr="00BA5CD3" w:rsidRDefault="004770BA" w:rsidP="005A5534">
                  <w:pPr>
                    <w:spacing w:before="100" w:after="100"/>
                    <w:jc w:val="left"/>
                  </w:pPr>
                  <w:r w:rsidRPr="00BA5CD3">
                    <w:rPr>
                      <w:rFonts w:ascii="Arial Narrow" w:hAnsi="Arial Narrow"/>
                    </w:rPr>
                    <w:t>In VB “Dim” stands</w:t>
                  </w:r>
                  <w:r>
                    <w:rPr>
                      <w:rFonts w:ascii="Arial Narrow" w:hAnsi="Arial Narrow"/>
                    </w:rPr>
                    <w:t xml:space="preserve"> </w:t>
                  </w:r>
                  <w:r w:rsidRPr="00BA5CD3">
                    <w:rPr>
                      <w:rFonts w:ascii="Arial Narrow" w:hAnsi="Arial Narrow"/>
                    </w:rPr>
                    <w:t>for dimension and is</w:t>
                  </w:r>
                  <w:r>
                    <w:rPr>
                      <w:rFonts w:ascii="Arial Narrow" w:hAnsi="Arial Narrow"/>
                    </w:rPr>
                    <w:t xml:space="preserve"> </w:t>
                  </w:r>
                  <w:r w:rsidRPr="00BA5CD3">
                    <w:rPr>
                      <w:rFonts w:ascii="Arial Narrow" w:hAnsi="Arial Narrow"/>
                    </w:rPr>
                    <w:t>just one way to</w:t>
                  </w:r>
                  <w:r>
                    <w:rPr>
                      <w:rFonts w:ascii="Arial Narrow" w:hAnsi="Arial Narrow"/>
                    </w:rPr>
                    <w:t xml:space="preserve"> </w:t>
                  </w:r>
                  <w:r w:rsidRPr="00BA5CD3">
                    <w:rPr>
                      <w:rFonts w:ascii="Arial Narrow" w:hAnsi="Arial Narrow"/>
                    </w:rPr>
                    <w:t>declare a variable.</w:t>
                  </w:r>
                  <w:r>
                    <w:rPr>
                      <w:rFonts w:ascii="Arial Narrow" w:hAnsi="Arial Narrow"/>
                    </w:rPr>
                    <w:t xml:space="preserve"> </w:t>
                  </w:r>
                  <w:r w:rsidRPr="00BA5CD3">
                    <w:rPr>
                      <w:rFonts w:ascii="Arial Narrow" w:hAnsi="Arial Narrow"/>
                      <w:b/>
                    </w:rPr>
                    <w:t>NEVER</w:t>
                  </w:r>
                  <w:r w:rsidRPr="00BA5CD3">
                    <w:rPr>
                      <w:rFonts w:ascii="Arial Narrow" w:hAnsi="Arial Narrow"/>
                    </w:rPr>
                    <w:t xml:space="preserve"> say “Dim</w:t>
                  </w:r>
                  <w:r>
                    <w:rPr>
                      <w:rFonts w:ascii="Arial Narrow" w:hAnsi="Arial Narrow"/>
                    </w:rPr>
                    <w:t xml:space="preserve"> </w:t>
                  </w:r>
                  <w:proofErr w:type="spellStart"/>
                  <w:r w:rsidRPr="00BA5CD3">
                    <w:rPr>
                      <w:rFonts w:ascii="Arial Narrow" w:hAnsi="Arial Narrow"/>
                    </w:rPr>
                    <w:t>sideLength</w:t>
                  </w:r>
                  <w:proofErr w:type="spellEnd"/>
                  <w:r w:rsidRPr="00BA5CD3">
                    <w:rPr>
                      <w:rFonts w:ascii="Arial Narrow" w:hAnsi="Arial Narrow"/>
                    </w:rPr>
                    <w:t xml:space="preserve"> as</w:t>
                  </w:r>
                  <w:r>
                    <w:rPr>
                      <w:rFonts w:ascii="Arial Narrow" w:hAnsi="Arial Narrow"/>
                    </w:rPr>
                    <w:t xml:space="preserve"> </w:t>
                  </w:r>
                  <w:r w:rsidRPr="00BA5CD3">
                    <w:rPr>
                      <w:rFonts w:ascii="Arial Narrow" w:hAnsi="Arial Narrow"/>
                    </w:rPr>
                    <w:t xml:space="preserve">integer”, </w:t>
                  </w:r>
                  <w:proofErr w:type="gramStart"/>
                  <w:r w:rsidRPr="00BA5CD3">
                    <w:rPr>
                      <w:rFonts w:ascii="Arial Narrow" w:hAnsi="Arial Narrow"/>
                    </w:rPr>
                    <w:t>it is</w:t>
                  </w:r>
                  <w:proofErr w:type="gramEnd"/>
                  <w:r w:rsidRPr="00BA5CD3">
                    <w:rPr>
                      <w:rFonts w:ascii="Arial Narrow" w:hAnsi="Arial Narrow"/>
                    </w:rPr>
                    <w:t xml:space="preserve"> read as</w:t>
                  </w:r>
                  <w:r>
                    <w:rPr>
                      <w:rFonts w:ascii="Arial Narrow" w:hAnsi="Arial Narrow"/>
                    </w:rPr>
                    <w:t xml:space="preserve"> </w:t>
                  </w:r>
                  <w:r w:rsidRPr="00BA5CD3">
                    <w:rPr>
                      <w:rFonts w:ascii="Arial Narrow" w:hAnsi="Arial Narrow"/>
                    </w:rPr>
                    <w:t xml:space="preserve">“declare </w:t>
                  </w:r>
                  <w:proofErr w:type="spellStart"/>
                  <w:r w:rsidRPr="00BA5CD3">
                    <w:rPr>
                      <w:rFonts w:ascii="Arial Narrow" w:hAnsi="Arial Narrow"/>
                    </w:rPr>
                    <w:t>sideLength</w:t>
                  </w:r>
                  <w:proofErr w:type="spellEnd"/>
                  <w:r>
                    <w:rPr>
                      <w:rFonts w:ascii="Arial Narrow" w:hAnsi="Arial Narrow"/>
                    </w:rPr>
                    <w:t xml:space="preserve"> </w:t>
                  </w:r>
                  <w:r w:rsidRPr="00BA5CD3">
                    <w:rPr>
                      <w:rFonts w:ascii="Arial Narrow" w:hAnsi="Arial Narrow"/>
                    </w:rPr>
                    <w:t>as integer”.</w:t>
                  </w:r>
                </w:p>
              </w:txbxContent>
            </v:textbox>
          </v:shape>
        </w:pict>
      </w:r>
      <w:r w:rsidR="005A5534" w:rsidRPr="00100D1B">
        <w:rPr>
          <w:rFonts w:ascii="Courier New" w:hAnsi="Courier New" w:cs="Courier New"/>
          <w:noProof/>
          <w:color w:val="0000FF"/>
          <w:sz w:val="20"/>
          <w:lang w:bidi="ar-SA"/>
        </w:rPr>
        <w:t>Dim</w:t>
      </w:r>
      <w:r w:rsidR="005A5534" w:rsidRPr="00100D1B">
        <w:rPr>
          <w:rFonts w:ascii="Courier New" w:hAnsi="Courier New" w:cs="Courier New"/>
          <w:noProof/>
          <w:sz w:val="20"/>
          <w:lang w:bidi="ar-SA"/>
        </w:rPr>
        <w:t xml:space="preserve"> sideLength </w:t>
      </w:r>
      <w:r w:rsidR="005A5534" w:rsidRPr="00100D1B">
        <w:rPr>
          <w:rFonts w:ascii="Courier New" w:hAnsi="Courier New" w:cs="Courier New"/>
          <w:noProof/>
          <w:color w:val="0000FF"/>
          <w:sz w:val="20"/>
          <w:lang w:bidi="ar-SA"/>
        </w:rPr>
        <w:t>As</w:t>
      </w:r>
      <w:r w:rsidR="005A5534" w:rsidRPr="00100D1B">
        <w:rPr>
          <w:rFonts w:ascii="Courier New" w:hAnsi="Courier New" w:cs="Courier New"/>
          <w:noProof/>
          <w:sz w:val="20"/>
          <w:lang w:bidi="ar-SA"/>
        </w:rPr>
        <w:t xml:space="preserve"> </w:t>
      </w:r>
      <w:r w:rsidR="005A5534" w:rsidRPr="00100D1B">
        <w:rPr>
          <w:rFonts w:ascii="Courier New" w:hAnsi="Courier New" w:cs="Courier New"/>
          <w:noProof/>
          <w:color w:val="0000FF"/>
          <w:sz w:val="20"/>
          <w:lang w:bidi="ar-SA"/>
        </w:rPr>
        <w:t>Integer</w:t>
      </w:r>
      <w:r w:rsidR="005A5534" w:rsidRPr="00100D1B">
        <w:rPr>
          <w:rFonts w:ascii="Courier New" w:hAnsi="Courier New" w:cs="Courier New"/>
          <w:noProof/>
          <w:color w:val="0000FF"/>
          <w:sz w:val="20"/>
          <w:lang w:bidi="ar-SA"/>
        </w:rPr>
        <w:br/>
        <w:t>Dim</w:t>
      </w:r>
      <w:r w:rsidR="005A5534" w:rsidRPr="00100D1B">
        <w:rPr>
          <w:rFonts w:ascii="Courier New" w:hAnsi="Courier New" w:cs="Courier New"/>
          <w:noProof/>
          <w:sz w:val="20"/>
          <w:lang w:bidi="ar-SA"/>
        </w:rPr>
        <w:t xml:space="preserve"> areaOfSqaure </w:t>
      </w:r>
      <w:r w:rsidR="005A5534" w:rsidRPr="00100D1B">
        <w:rPr>
          <w:rFonts w:ascii="Courier New" w:hAnsi="Courier New" w:cs="Courier New"/>
          <w:noProof/>
          <w:color w:val="0000FF"/>
          <w:sz w:val="20"/>
          <w:lang w:bidi="ar-SA"/>
        </w:rPr>
        <w:t>As</w:t>
      </w:r>
      <w:r w:rsidR="005A5534" w:rsidRPr="00100D1B">
        <w:rPr>
          <w:rFonts w:ascii="Courier New" w:hAnsi="Courier New" w:cs="Courier New"/>
          <w:noProof/>
          <w:sz w:val="20"/>
          <w:lang w:bidi="ar-SA"/>
        </w:rPr>
        <w:t xml:space="preserve"> </w:t>
      </w:r>
      <w:r w:rsidR="005A5534" w:rsidRPr="00100D1B">
        <w:rPr>
          <w:rFonts w:ascii="Courier New" w:hAnsi="Courier New" w:cs="Courier New"/>
          <w:noProof/>
          <w:color w:val="0000FF"/>
          <w:sz w:val="20"/>
          <w:lang w:bidi="ar-SA"/>
        </w:rPr>
        <w:t>Integer</w:t>
      </w:r>
    </w:p>
    <w:p w:rsidR="005A5534" w:rsidRDefault="00694706" w:rsidP="00694706">
      <w:pPr>
        <w:pStyle w:val="Caption"/>
      </w:pPr>
      <w:bookmarkStart w:id="82" w:name="_Toc245310443"/>
      <w:r>
        <w:t xml:space="preserve">VB Code </w:t>
      </w:r>
      <w:fldSimple w:instr=" SEQ VB_Code \* ARABIC ">
        <w:r w:rsidR="00F65BCF">
          <w:rPr>
            <w:noProof/>
          </w:rPr>
          <w:t>1</w:t>
        </w:r>
      </w:fldSimple>
      <w:r>
        <w:t xml:space="preserve">: </w:t>
      </w:r>
      <w:r w:rsidR="005A5534" w:rsidRPr="0080622D">
        <w:t>Declaration Statements</w:t>
      </w:r>
      <w:bookmarkEnd w:id="82"/>
    </w:p>
    <w:p w:rsidR="005A5534" w:rsidRPr="00934AEB" w:rsidRDefault="005A5534" w:rsidP="005A5534">
      <w:pPr>
        <w:rPr>
          <w:sz w:val="2"/>
          <w:szCs w:val="2"/>
        </w:rPr>
      </w:pPr>
    </w:p>
    <w:p w:rsidR="005A5534" w:rsidRDefault="005A5534" w:rsidP="005A5534">
      <w:pPr>
        <w:shd w:val="clear" w:color="auto" w:fill="EAF1DD" w:themeFill="accent3"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int</w:t>
      </w:r>
      <w:r>
        <w:rPr>
          <w:rFonts w:ascii="Courier New" w:hAnsi="Courier New" w:cs="Courier New"/>
          <w:noProof/>
          <w:sz w:val="20"/>
          <w:lang w:bidi="ar-SA"/>
        </w:rPr>
        <w:t xml:space="preserve"> numberOfStudents;</w:t>
      </w:r>
    </w:p>
    <w:p w:rsidR="005A5534" w:rsidRDefault="005A5534" w:rsidP="005A5534">
      <w:pPr>
        <w:keepNext/>
        <w:shd w:val="clear" w:color="auto" w:fill="EAF1DD" w:themeFill="accent3"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bool</w:t>
      </w:r>
      <w:r>
        <w:rPr>
          <w:rFonts w:ascii="Courier New" w:hAnsi="Courier New" w:cs="Courier New"/>
          <w:noProof/>
          <w:sz w:val="20"/>
          <w:lang w:bidi="ar-SA"/>
        </w:rPr>
        <w:t xml:space="preserve"> studentPassed;</w:t>
      </w:r>
    </w:p>
    <w:p w:rsidR="005A5534" w:rsidRDefault="00271A43" w:rsidP="00271A43">
      <w:pPr>
        <w:pStyle w:val="Caption"/>
        <w:rPr>
          <w:rFonts w:ascii="Courier New" w:hAnsi="Courier New" w:cs="Courier New"/>
          <w:noProof/>
          <w:sz w:val="20"/>
          <w:lang w:bidi="ar-SA"/>
        </w:rPr>
      </w:pPr>
      <w:bookmarkStart w:id="83" w:name="_Toc246256635"/>
      <w:r>
        <w:t xml:space="preserve">C# Code </w:t>
      </w:r>
      <w:fldSimple w:instr=" SEQ C#_Code \* ARABIC ">
        <w:r w:rsidR="00F65BCF">
          <w:rPr>
            <w:noProof/>
          </w:rPr>
          <w:t>1</w:t>
        </w:r>
      </w:fldSimple>
      <w:r>
        <w:t>:</w:t>
      </w:r>
      <w:r w:rsidRPr="005631BD">
        <w:t xml:space="preserve"> Declaration</w:t>
      </w:r>
      <w:r w:rsidR="005A5534" w:rsidRPr="005631BD">
        <w:t xml:space="preserve"> Statements</w:t>
      </w:r>
      <w:bookmarkEnd w:id="83"/>
    </w:p>
    <w:p w:rsidR="005A5534" w:rsidRDefault="005A5534" w:rsidP="005A5534">
      <w:pPr>
        <w:autoSpaceDE w:val="0"/>
        <w:autoSpaceDN w:val="0"/>
        <w:adjustRightInd w:val="0"/>
        <w:spacing w:before="0" w:after="0" w:line="240" w:lineRule="auto"/>
        <w:jc w:val="left"/>
        <w:rPr>
          <w:rFonts w:ascii="Courier New" w:hAnsi="Courier New" w:cs="Courier New"/>
          <w:noProof/>
          <w:sz w:val="20"/>
          <w:lang w:bidi="ar-SA"/>
        </w:rPr>
      </w:pPr>
    </w:p>
    <w:p w:rsidR="005A5534" w:rsidRDefault="005A5534" w:rsidP="005A5534">
      <w:pPr>
        <w:pStyle w:val="Heading3"/>
        <w:rPr>
          <w:noProof/>
          <w:lang w:bidi="ar-SA"/>
        </w:rPr>
      </w:pPr>
      <w:bookmarkStart w:id="84" w:name="_Toc247205680"/>
      <w:r>
        <w:rPr>
          <w:noProof/>
          <w:lang w:bidi="ar-SA"/>
        </w:rPr>
        <w:t>Assignment Statements</w:t>
      </w:r>
      <w:bookmarkEnd w:id="84"/>
    </w:p>
    <w:p w:rsidR="005A5534" w:rsidRDefault="0073069D" w:rsidP="005A5534">
      <w:pPr>
        <w:ind w:firstLine="720"/>
        <w:rPr>
          <w:noProof/>
          <w:lang w:bidi="ar-SA"/>
        </w:rPr>
      </w:pPr>
      <w:r w:rsidRPr="0073069D">
        <w:rPr>
          <w:noProof/>
          <w:lang w:bidi="ar-SA"/>
        </w:rPr>
        <w:pict>
          <v:shape id="Text Box 371" o:spid="_x0000_s1138" type="#_x0000_t202" style="position:absolute;left:0;text-align:left;margin-left:-125.65pt;margin-top:59.25pt;width:108pt;height:43.1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2XK8Q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" filled="f" fillcolor="#c6d9f1" stroked="f" strokeweight="1pt">
            <v:fill opacity="32896f"/>
            <o:lock v:ext="edit" aspectratio="t"/>
            <v:textbox style="mso-next-textbox:#Text Box 371;mso-fit-shape-to-text:t" inset=",.72pt,,.72pt">
              <w:txbxContent>
                <w:p w:rsidR="004770BA" w:rsidRPr="00AC3DD6" w:rsidRDefault="004770BA" w:rsidP="005A5534">
                  <w:pPr>
                    <w:spacing w:before="100" w:after="100"/>
                    <w:jc w:val="left"/>
                    <w:rPr>
                      <w:rStyle w:val="SubtleReference"/>
                    </w:rPr>
                  </w:pPr>
                  <w:r>
                    <w:rPr>
                      <w:rStyle w:val="SubtleReference"/>
                    </w:rPr>
                    <w:t>Assignment Statement</w:t>
                  </w:r>
                </w:p>
              </w:txbxContent>
            </v:textbox>
          </v:shape>
        </w:pict>
      </w:r>
      <w:r w:rsidR="005A5534">
        <w:rPr>
          <w:noProof/>
          <w:lang w:bidi="ar-SA"/>
        </w:rPr>
        <w:t>Programs can have many variables. Usually information is gathered from the user, stored in variable, processed with other variables, saved back to one/some variable(s) and then returned to the user.</w:t>
      </w:r>
      <w:r w:rsidR="00A13921">
        <w:rPr>
          <w:noProof/>
          <w:lang w:bidi="ar-SA"/>
        </w:rPr>
        <w:t xml:space="preserve"> </w:t>
      </w:r>
      <w:r w:rsidR="005A5534">
        <w:rPr>
          <w:noProof/>
          <w:lang w:bidi="ar-SA"/>
        </w:rPr>
        <w:t xml:space="preserve">Variables are changed or initially assigned a value by the use of an </w:t>
      </w:r>
      <w:hyperlink r:id="rId143" w:history="1">
        <w:r w:rsidR="005A5534" w:rsidRPr="00BD48C7">
          <w:rPr>
            <w:rStyle w:val="Hyperlink"/>
            <w:noProof/>
            <w:lang w:bidi="ar-SA"/>
          </w:rPr>
          <w:t>assignment statement</w:t>
        </w:r>
      </w:hyperlink>
      <w:r w:rsidR="005A5534">
        <w:rPr>
          <w:noProof/>
          <w:lang w:bidi="ar-SA"/>
        </w:rPr>
        <w:t>.</w:t>
      </w:r>
      <w:r w:rsidR="00A13921">
        <w:rPr>
          <w:noProof/>
          <w:lang w:bidi="ar-SA"/>
        </w:rPr>
        <w:t xml:space="preserve"> </w:t>
      </w:r>
      <w:r w:rsidR="005A5534">
        <w:rPr>
          <w:noProof/>
          <w:lang w:bidi="ar-SA"/>
        </w:rPr>
        <w:t>Assignment statement</w:t>
      </w:r>
      <w:r>
        <w:rPr>
          <w:noProof/>
          <w:lang w:bidi="ar-SA"/>
        </w:rPr>
        <w:fldChar w:fldCharType="begin"/>
      </w:r>
      <w:r w:rsidR="005A5534">
        <w:instrText xml:space="preserve"> XE "</w:instrText>
      </w:r>
      <w:r w:rsidR="005A5534" w:rsidRPr="00D76C96">
        <w:rPr>
          <w:noProof/>
          <w:lang w:bidi="ar-SA"/>
        </w:rPr>
        <w:instrText>Assignment Statement</w:instrText>
      </w:r>
      <w:r w:rsidR="005A5534">
        <w:instrText xml:space="preserve">" </w:instrText>
      </w:r>
      <w:r>
        <w:rPr>
          <w:noProof/>
          <w:lang w:bidi="ar-SA"/>
        </w:rPr>
        <w:fldChar w:fldCharType="end"/>
      </w:r>
      <w:r>
        <w:rPr>
          <w:noProof/>
          <w:lang w:bidi="ar-SA"/>
        </w:rPr>
        <w:fldChar w:fldCharType="begin"/>
      </w:r>
      <w:r w:rsidR="005A5534">
        <w:instrText xml:space="preserve"> XE "</w:instrText>
      </w:r>
      <w:r w:rsidR="005A5534" w:rsidRPr="006E0D84">
        <w:rPr>
          <w:noProof/>
          <w:lang w:bidi="ar-SA"/>
        </w:rPr>
        <w:instrText>Assignment Statement</w:instrText>
      </w:r>
      <w:r w:rsidR="005A5534">
        <w:instrText xml:space="preserve">" </w:instrText>
      </w:r>
      <w:r>
        <w:rPr>
          <w:noProof/>
          <w:lang w:bidi="ar-SA"/>
        </w:rPr>
        <w:fldChar w:fldCharType="end"/>
      </w:r>
      <w:r w:rsidR="005A5534">
        <w:rPr>
          <w:noProof/>
          <w:lang w:bidi="ar-SA"/>
        </w:rPr>
        <w:t xml:space="preserve"> are usually written in reverse from what we are use to in math class.</w:t>
      </w:r>
      <w:r w:rsidR="00A13921">
        <w:rPr>
          <w:noProof/>
          <w:lang w:bidi="ar-SA"/>
        </w:rPr>
        <w:t xml:space="preserve"> </w:t>
      </w:r>
      <w:r w:rsidR="005A5534">
        <w:rPr>
          <w:noProof/>
          <w:lang w:bidi="ar-SA"/>
        </w:rPr>
        <w:t>A variable on the left side of the assignment statement will receive the value that is on the right hand side of the assignment statement.</w:t>
      </w:r>
      <w:r w:rsidR="00A13921">
        <w:rPr>
          <w:noProof/>
          <w:lang w:bidi="ar-SA"/>
        </w:rPr>
        <w:t xml:space="preserve"> </w:t>
      </w:r>
      <w:r w:rsidR="005A5534">
        <w:rPr>
          <w:noProof/>
          <w:lang w:bidi="ar-SA"/>
        </w:rPr>
        <w:t>Note that different programming languages use different symbols to represent the assignment statement (for example in Alpha it is” ←”, in Pascal it is” :=”).</w:t>
      </w:r>
      <w:r w:rsidR="00A13921">
        <w:rPr>
          <w:noProof/>
          <w:lang w:bidi="ar-SA"/>
        </w:rPr>
        <w:t xml:space="preserve"> </w:t>
      </w:r>
      <w:r w:rsidR="005A5534">
        <w:rPr>
          <w:noProof/>
          <w:lang w:bidi="ar-SA"/>
        </w:rPr>
        <w:t>No matter what the symbol is, you always read it as, “is assigned”.</w:t>
      </w:r>
      <w:r w:rsidR="00A13921">
        <w:rPr>
          <w:noProof/>
          <w:lang w:bidi="ar-SA"/>
        </w:rPr>
        <w:t xml:space="preserve"> </w:t>
      </w:r>
      <w:r w:rsidR="005A5534">
        <w:rPr>
          <w:noProof/>
          <w:lang w:bidi="ar-SA"/>
        </w:rPr>
        <w:t>This is particularly important in languages like VB, where the assignment symbol is an equal sign ( = ) and people are use to reading this as “is equal to”.</w:t>
      </w:r>
      <w:r w:rsidR="00A13921">
        <w:rPr>
          <w:noProof/>
          <w:lang w:bidi="ar-SA"/>
        </w:rPr>
        <w:t xml:space="preserve"> </w:t>
      </w:r>
      <w:r w:rsidR="005A5534">
        <w:rPr>
          <w:noProof/>
          <w:lang w:bidi="ar-SA"/>
        </w:rPr>
        <w:t>C# also uses and equals sign ( = ) as its assignment operator.</w:t>
      </w:r>
      <w:r w:rsidR="00A13921">
        <w:rPr>
          <w:noProof/>
          <w:lang w:bidi="ar-SA"/>
        </w:rPr>
        <w:t xml:space="preserve"> </w:t>
      </w:r>
      <w:r w:rsidR="005A5534">
        <w:rPr>
          <w:noProof/>
          <w:lang w:bidi="ar-SA"/>
        </w:rPr>
        <w:t xml:space="preserve">To make it even more confusing, the same symbol ( = ) is used in another context in VB and in that one it actually is </w:t>
      </w:r>
      <w:r w:rsidR="005A5534">
        <w:rPr>
          <w:noProof/>
          <w:lang w:bidi="ar-SA"/>
        </w:rPr>
        <w:lastRenderedPageBreak/>
        <w:t>an equal sign and is read as such.</w:t>
      </w:r>
      <w:r w:rsidR="00A13921">
        <w:rPr>
          <w:noProof/>
          <w:lang w:bidi="ar-SA"/>
        </w:rPr>
        <w:t xml:space="preserve"> </w:t>
      </w:r>
      <w:r w:rsidR="005A5534">
        <w:rPr>
          <w:noProof/>
          <w:lang w:bidi="ar-SA"/>
        </w:rPr>
        <w:t>In C# the equals symbol is actually two equals signs next to each other (==).</w:t>
      </w:r>
      <w:r w:rsidR="00A13921">
        <w:rPr>
          <w:noProof/>
          <w:lang w:bidi="ar-SA"/>
        </w:rPr>
        <w:t xml:space="preserve"> </w:t>
      </w:r>
      <w:r w:rsidR="005A5534">
        <w:rPr>
          <w:noProof/>
          <w:lang w:bidi="ar-SA"/>
        </w:rPr>
        <w:t>Here are a few examples of assignment statements:</w:t>
      </w:r>
    </w:p>
    <w:p w:rsidR="005A5534" w:rsidRPr="00DB76EB" w:rsidRDefault="005A5534" w:rsidP="005A5534">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sidRPr="00DB76EB">
        <w:rPr>
          <w:rFonts w:ascii="Courier New" w:hAnsi="Courier New" w:cs="Courier New"/>
          <w:noProof/>
          <w:sz w:val="20"/>
          <w:lang w:bidi="ar-SA"/>
        </w:rPr>
        <w:t>areaOfSqaure = sideLength * sideLength</w:t>
      </w:r>
    </w:p>
    <w:p w:rsidR="005A5534" w:rsidRPr="00DB76EB" w:rsidRDefault="005A5534" w:rsidP="005A5534">
      <w:pPr>
        <w:keepNext/>
        <w:shd w:val="clear" w:color="auto" w:fill="C6D9F1" w:themeFill="text2" w:themeFillTint="33"/>
        <w:autoSpaceDE w:val="0"/>
        <w:autoSpaceDN w:val="0"/>
        <w:adjustRightInd w:val="0"/>
        <w:spacing w:before="0" w:after="0" w:line="240" w:lineRule="auto"/>
        <w:jc w:val="left"/>
        <w:rPr>
          <w:rFonts w:ascii="Courier New" w:hAnsi="Courier New" w:cs="Courier New"/>
          <w:noProof/>
          <w:color w:val="0000FF"/>
          <w:sz w:val="20"/>
          <w:lang w:bidi="ar-SA"/>
        </w:rPr>
      </w:pPr>
      <w:r w:rsidRPr="00DB76EB">
        <w:rPr>
          <w:rFonts w:ascii="Courier New" w:hAnsi="Courier New" w:cs="Courier New"/>
          <w:noProof/>
          <w:sz w:val="20"/>
          <w:lang w:bidi="ar-SA"/>
        </w:rPr>
        <w:t>areaOfSqaure = sideLength ^ 2</w:t>
      </w:r>
    </w:p>
    <w:p w:rsidR="005A5534" w:rsidRDefault="004A03BB" w:rsidP="004A03BB">
      <w:pPr>
        <w:pStyle w:val="Caption"/>
        <w:rPr>
          <w:rFonts w:ascii="Courier New" w:hAnsi="Courier New" w:cs="Courier New"/>
          <w:noProof/>
          <w:color w:val="0000FF"/>
          <w:szCs w:val="24"/>
          <w:lang w:bidi="ar-SA"/>
        </w:rPr>
      </w:pPr>
      <w:bookmarkStart w:id="85" w:name="_Toc245310444"/>
      <w:r>
        <w:t xml:space="preserve">VB Code </w:t>
      </w:r>
      <w:fldSimple w:instr=" SEQ VB_Code \* ARABIC ">
        <w:r w:rsidR="00F65BCF">
          <w:rPr>
            <w:noProof/>
          </w:rPr>
          <w:t>2</w:t>
        </w:r>
      </w:fldSimple>
      <w:r>
        <w:t xml:space="preserve">: </w:t>
      </w:r>
      <w:r w:rsidR="005A5534" w:rsidRPr="00056534">
        <w:t>Assignment Statements</w:t>
      </w:r>
      <w:bookmarkEnd w:id="85"/>
    </w:p>
    <w:p w:rsidR="005A5534" w:rsidRDefault="005A5534" w:rsidP="005A5534">
      <w:pPr>
        <w:keepNext/>
        <w:shd w:val="clear" w:color="auto" w:fill="EAF1DD" w:themeFill="accent3"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moreThings = numberOfStudents * 2;</w:t>
      </w:r>
    </w:p>
    <w:p w:rsidR="005A5534" w:rsidRDefault="004A03BB" w:rsidP="004A03BB">
      <w:pPr>
        <w:pStyle w:val="Caption"/>
      </w:pPr>
      <w:bookmarkStart w:id="86" w:name="_Toc246256636"/>
      <w:r>
        <w:t xml:space="preserve">C# Code </w:t>
      </w:r>
      <w:fldSimple w:instr=" SEQ C#_Code \* ARABIC ">
        <w:r w:rsidR="00F65BCF">
          <w:rPr>
            <w:noProof/>
          </w:rPr>
          <w:t>2</w:t>
        </w:r>
      </w:fldSimple>
      <w:r>
        <w:t xml:space="preserve">: </w:t>
      </w:r>
      <w:r w:rsidR="005A5534" w:rsidRPr="00987100">
        <w:t>Assignment Statements</w:t>
      </w:r>
      <w:bookmarkEnd w:id="86"/>
    </w:p>
    <w:p w:rsidR="005A5534" w:rsidRPr="00F15769" w:rsidRDefault="005A5534" w:rsidP="005A5534"/>
    <w:p w:rsidR="005A5534" w:rsidRDefault="005A5534" w:rsidP="005A5534">
      <w:pPr>
        <w:pStyle w:val="Heading3"/>
      </w:pPr>
      <w:bookmarkStart w:id="87" w:name="_Toc247205681"/>
      <w:r>
        <w:t>Scope of Variables</w:t>
      </w:r>
      <w:bookmarkEnd w:id="87"/>
    </w:p>
    <w:p w:rsidR="005A5534" w:rsidRDefault="0073069D" w:rsidP="005A5534">
      <w:r w:rsidRPr="0073069D">
        <w:rPr>
          <w:noProof/>
          <w:lang w:bidi="ar-SA"/>
        </w:rPr>
        <w:pict>
          <v:shape id="Text Box 380" o:spid="_x0000_s1139" type="#_x0000_t202" style="position:absolute;left:0;text-align:left;margin-left:-125.65pt;margin-top:235.65pt;width:108pt;height:27.2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B8A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" filled="f" fillcolor="#c6d9f1" stroked="f" strokeweight="1pt">
            <v:fill opacity="32896f"/>
            <o:lock v:ext="edit" aspectratio="t"/>
            <v:textbox style="mso-next-textbox:#Text Box 380;mso-fit-shape-to-text:t" inset=",.72pt,,.72pt">
              <w:txbxContent>
                <w:p w:rsidR="004770BA" w:rsidRPr="00AC3DD6" w:rsidRDefault="004770BA" w:rsidP="005A5534">
                  <w:pPr>
                    <w:spacing w:before="100" w:after="100"/>
                    <w:jc w:val="left"/>
                    <w:rPr>
                      <w:rStyle w:val="SubtleReference"/>
                    </w:rPr>
                  </w:pPr>
                  <w:r>
                    <w:rPr>
                      <w:rStyle w:val="SubtleReference"/>
                    </w:rPr>
                    <w:t>Global Variable</w:t>
                  </w:r>
                </w:p>
              </w:txbxContent>
            </v:textbox>
          </v:shape>
        </w:pict>
      </w:r>
      <w:r w:rsidRPr="0073069D">
        <w:rPr>
          <w:noProof/>
          <w:lang w:bidi="ar-SA"/>
        </w:rPr>
        <w:pict>
          <v:shape id="Text Box 379" o:spid="_x0000_s1140" type="#_x0000_t202" style="position:absolute;left:0;text-align:left;margin-left:-125.65pt;margin-top:115.25pt;width:108pt;height:27.2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" filled="f" fillcolor="#c6d9f1" stroked="f" strokeweight="1pt">
            <v:fill opacity="32896f"/>
            <o:lock v:ext="edit" aspectratio="t"/>
            <v:textbox style="mso-next-textbox:#Text Box 379;mso-fit-shape-to-text:t" inset=",.72pt,,.72pt">
              <w:txbxContent>
                <w:p w:rsidR="004770BA" w:rsidRPr="00AC3DD6" w:rsidRDefault="004770BA" w:rsidP="005A5534">
                  <w:pPr>
                    <w:spacing w:before="100" w:after="100"/>
                    <w:jc w:val="left"/>
                    <w:rPr>
                      <w:rStyle w:val="SubtleReference"/>
                    </w:rPr>
                  </w:pPr>
                  <w:r>
                    <w:rPr>
                      <w:rStyle w:val="SubtleReference"/>
                    </w:rPr>
                    <w:t>Local Variable</w:t>
                  </w:r>
                </w:p>
              </w:txbxContent>
            </v:textbox>
          </v:shape>
        </w:pict>
      </w:r>
      <w:r w:rsidRPr="0073069D">
        <w:rPr>
          <w:noProof/>
          <w:lang w:bidi="ar-SA"/>
        </w:rPr>
        <w:pict>
          <v:shape id="Text Box 372" o:spid="_x0000_s1141" type="#_x0000_t202" style="position:absolute;left:0;text-align:left;margin-left:-125.65pt;margin-top:21pt;width:108pt;height:27.2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" filled="f" fillcolor="#c6d9f1" stroked="f" strokeweight="1pt">
            <v:fill opacity="32896f"/>
            <o:lock v:ext="edit" aspectratio="t"/>
            <v:textbox style="mso-next-textbox:#Text Box 372;mso-fit-shape-to-text:t" inset=",.72pt,,.72pt">
              <w:txbxContent>
                <w:p w:rsidR="004770BA" w:rsidRPr="00AC3DD6" w:rsidRDefault="004770BA" w:rsidP="005A5534">
                  <w:pPr>
                    <w:spacing w:before="100" w:after="100"/>
                    <w:jc w:val="left"/>
                    <w:rPr>
                      <w:rStyle w:val="SubtleReference"/>
                    </w:rPr>
                  </w:pPr>
                  <w:r>
                    <w:rPr>
                      <w:rStyle w:val="SubtleReference"/>
                    </w:rPr>
                    <w:t>Scope</w:t>
                  </w:r>
                </w:p>
              </w:txbxContent>
            </v:textbox>
          </v:shape>
        </w:pict>
      </w:r>
      <w:r w:rsidR="005A5534">
        <w:tab/>
        <w:t>Where a variable is declared is important because it determines its scope.</w:t>
      </w:r>
      <w:r w:rsidR="00A13921">
        <w:t xml:space="preserve"> </w:t>
      </w:r>
      <w:r w:rsidR="005A5534">
        <w:t xml:space="preserve">The </w:t>
      </w:r>
      <w:hyperlink r:id="rId144" w:history="1">
        <w:r w:rsidR="005A5534" w:rsidRPr="00D34FB9">
          <w:rPr>
            <w:rStyle w:val="Hyperlink"/>
          </w:rPr>
          <w:t>scope</w:t>
        </w:r>
        <w:r w:rsidRPr="00D34FB9">
          <w:rPr>
            <w:rStyle w:val="Hyperlink"/>
          </w:rPr>
          <w:fldChar w:fldCharType="begin"/>
        </w:r>
        <w:r w:rsidR="005A5534" w:rsidRPr="00D34FB9">
          <w:rPr>
            <w:rStyle w:val="Hyperlink"/>
          </w:rPr>
          <w:instrText xml:space="preserve"> XE "Scope" </w:instrText>
        </w:r>
        <w:r w:rsidRPr="00D34FB9">
          <w:rPr>
            <w:rStyle w:val="Hyperlink"/>
          </w:rPr>
          <w:fldChar w:fldCharType="end"/>
        </w:r>
      </w:hyperlink>
      <w:r w:rsidR="005A5534">
        <w:t xml:space="preserve"> refers to where it is visible or can be used within a program.</w:t>
      </w:r>
      <w:r w:rsidR="00A13921">
        <w:t xml:space="preserve"> </w:t>
      </w:r>
      <w:r w:rsidR="005A5534">
        <w:t>Usually you would declare a variable at the beginning of a procedure (for example a click event on a button or menu).</w:t>
      </w:r>
      <w:r w:rsidR="00A13921">
        <w:t xml:space="preserve"> </w:t>
      </w:r>
      <w:r w:rsidR="005A5534">
        <w:t>Since it is declared at the beginning of a procedure, it can only be used within that procedure.</w:t>
      </w:r>
      <w:r w:rsidR="00A13921">
        <w:t xml:space="preserve"> </w:t>
      </w:r>
      <w:r w:rsidR="005A5534">
        <w:t xml:space="preserve">Once the flow of your program exits this procedure, the variable is removed from memory (actually it is just </w:t>
      </w:r>
      <w:hyperlink r:id="rId145" w:history="1">
        <w:r w:rsidR="005A5534" w:rsidRPr="00B26552">
          <w:rPr>
            <w:rStyle w:val="Hyperlink"/>
          </w:rPr>
          <w:t>de</w:t>
        </w:r>
        <w:r w:rsidR="0094170D">
          <w:rPr>
            <w:rStyle w:val="Hyperlink"/>
          </w:rPr>
          <w:t>-</w:t>
        </w:r>
        <w:r w:rsidR="005A5534" w:rsidRPr="00B26552">
          <w:rPr>
            <w:rStyle w:val="Hyperlink"/>
          </w:rPr>
          <w:t>allocate</w:t>
        </w:r>
      </w:hyperlink>
      <w:r w:rsidR="005A5534">
        <w:t xml:space="preserve">) and can no longer be used. This type of variable is referred to as a </w:t>
      </w:r>
      <w:hyperlink r:id="rId146" w:history="1">
        <w:r w:rsidR="005A5534" w:rsidRPr="0099342F">
          <w:rPr>
            <w:rStyle w:val="Hyperlink"/>
          </w:rPr>
          <w:t>local variable</w:t>
        </w:r>
        <w:r>
          <w:rPr>
            <w:rStyle w:val="Hyperlink"/>
          </w:rPr>
          <w:fldChar w:fldCharType="begin"/>
        </w:r>
        <w:r w:rsidR="005A5534">
          <w:instrText xml:space="preserve"> XE "</w:instrText>
        </w:r>
        <w:r w:rsidR="005A5534" w:rsidRPr="00AD4248">
          <w:rPr>
            <w:rStyle w:val="Hyperlink"/>
          </w:rPr>
          <w:instrText>Local Variable</w:instrText>
        </w:r>
        <w:r w:rsidR="005A5534">
          <w:instrText xml:space="preserve">" </w:instrText>
        </w:r>
        <w:r>
          <w:rPr>
            <w:rStyle w:val="Hyperlink"/>
          </w:rPr>
          <w:fldChar w:fldCharType="end"/>
        </w:r>
      </w:hyperlink>
      <w:r w:rsidR="005A5534">
        <w:t>.</w:t>
      </w:r>
      <w:r w:rsidR="00A13921">
        <w:t xml:space="preserve"> </w:t>
      </w:r>
      <w:r w:rsidR="005A5534">
        <w:t>Any other procedure in your program can not use or refer to this variable.</w:t>
      </w:r>
      <w:r w:rsidR="00A13921">
        <w:t xml:space="preserve"> </w:t>
      </w:r>
    </w:p>
    <w:p w:rsidR="005A5534" w:rsidRDefault="005A5534" w:rsidP="005A5534">
      <w:pPr>
        <w:ind w:firstLine="720"/>
      </w:pPr>
      <w:r>
        <w:t>What if for some reason you needed a variable to be accessible to several different procedures within a single program or form.</w:t>
      </w:r>
      <w:r w:rsidR="00A13921">
        <w:t xml:space="preserve"> </w:t>
      </w:r>
      <w:r>
        <w:t>In this case declaring it within a procedure is no good.</w:t>
      </w:r>
      <w:r w:rsidR="00A13921">
        <w:t xml:space="preserve"> </w:t>
      </w:r>
      <w:r>
        <w:t>Another option is to declare the variable at the top of the form class, just before any procedure.</w:t>
      </w:r>
      <w:r w:rsidR="00A13921">
        <w:t xml:space="preserve"> </w:t>
      </w:r>
      <w:r>
        <w:t>If this is done then any procedure within that form can see and use this variable.</w:t>
      </w:r>
      <w:r w:rsidR="00A13921">
        <w:t xml:space="preserve"> </w:t>
      </w:r>
      <w:r>
        <w:t xml:space="preserve">This type of variable is called a </w:t>
      </w:r>
      <w:hyperlink r:id="rId147" w:history="1">
        <w:r w:rsidRPr="0099342F">
          <w:rPr>
            <w:rStyle w:val="Hyperlink"/>
          </w:rPr>
          <w:t>global variable</w:t>
        </w:r>
        <w:r w:rsidR="0073069D">
          <w:rPr>
            <w:rStyle w:val="Hyperlink"/>
          </w:rPr>
          <w:fldChar w:fldCharType="begin"/>
        </w:r>
        <w:r>
          <w:instrText xml:space="preserve"> XE "</w:instrText>
        </w:r>
        <w:r w:rsidRPr="00C74228">
          <w:rPr>
            <w:rStyle w:val="Hyperlink"/>
          </w:rPr>
          <w:instrText>Global Variable</w:instrText>
        </w:r>
        <w:r>
          <w:instrText xml:space="preserve">" </w:instrText>
        </w:r>
        <w:r w:rsidR="0073069D">
          <w:rPr>
            <w:rStyle w:val="Hyperlink"/>
          </w:rPr>
          <w:fldChar w:fldCharType="end"/>
        </w:r>
      </w:hyperlink>
      <w:r>
        <w:t>.</w:t>
      </w:r>
      <w:r w:rsidR="00A13921">
        <w:t xml:space="preserve"> </w:t>
      </w:r>
      <w:r>
        <w:t xml:space="preserve">Global variables should only be used when </w:t>
      </w:r>
      <w:r w:rsidRPr="005C66C6">
        <w:rPr>
          <w:rStyle w:val="Strong"/>
        </w:rPr>
        <w:t>absolutely necessary</w:t>
      </w:r>
      <w:r>
        <w:t>; if only one procedure needs a variable, it should be declared within the procedure.</w:t>
      </w:r>
      <w:r w:rsidR="00A13921">
        <w:t xml:space="preserve"> </w:t>
      </w:r>
      <w:r>
        <w:t>This is good programming style and also saves computer memory.</w:t>
      </w:r>
      <w:r w:rsidR="00A13921">
        <w:t xml:space="preserve"> </w:t>
      </w:r>
      <w:r>
        <w:t>The following is an example where you can see variables with the same name, being used as global and local variables.</w:t>
      </w:r>
      <w:r w:rsidR="00A13921">
        <w:t xml:space="preserve"> </w:t>
      </w:r>
      <w:r>
        <w:t>Type it in and follow the variables by stepping through the program.</w:t>
      </w:r>
    </w:p>
    <w:p w:rsidR="005A5534" w:rsidRDefault="005A5534" w:rsidP="005A5534">
      <w:pPr>
        <w:keepNext/>
        <w:ind w:firstLine="720"/>
        <w:jc w:val="left"/>
      </w:pPr>
      <w:r>
        <w:rPr>
          <w:noProof/>
          <w:lang w:val="en-CA" w:eastAsia="en-CA" w:bidi="ar-SA"/>
        </w:rPr>
        <w:lastRenderedPageBreak/>
        <w:drawing>
          <wp:inline distT="0" distB="0" distL="0" distR="0">
            <wp:extent cx="4140835" cy="2834640"/>
            <wp:effectExtent l="19050" t="19050" r="12065" b="22860"/>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8" cstate="print"/>
                    <a:srcRect/>
                    <a:stretch>
                      <a:fillRect/>
                    </a:stretch>
                  </pic:blipFill>
                  <pic:spPr bwMode="auto">
                    <a:xfrm>
                      <a:off x="0" y="0"/>
                      <a:ext cx="4140835" cy="2834640"/>
                    </a:xfrm>
                    <a:prstGeom prst="rect">
                      <a:avLst/>
                    </a:prstGeom>
                    <a:noFill/>
                    <a:ln w="12700">
                      <a:solidFill>
                        <a:schemeClr val="tx1"/>
                      </a:solidFill>
                      <a:miter lim="800000"/>
                      <a:headEnd/>
                      <a:tailEnd/>
                    </a:ln>
                  </pic:spPr>
                </pic:pic>
              </a:graphicData>
            </a:graphic>
          </wp:inline>
        </w:drawing>
      </w:r>
    </w:p>
    <w:p w:rsidR="005A5534" w:rsidRDefault="005A5534" w:rsidP="005A5534">
      <w:pPr>
        <w:pStyle w:val="Caption"/>
        <w:jc w:val="left"/>
      </w:pPr>
      <w:r>
        <w:t xml:space="preserve">Figure </w:t>
      </w:r>
      <w:r w:rsidR="0073069D">
        <w:fldChar w:fldCharType="begin"/>
      </w:r>
      <w:r w:rsidR="00BE43FC">
        <w:instrText xml:space="preserve"> SEQ Figure \* ARABIC </w:instrText>
      </w:r>
      <w:r w:rsidR="0073069D">
        <w:fldChar w:fldCharType="separate"/>
      </w:r>
      <w:r w:rsidR="00F65BCF">
        <w:rPr>
          <w:noProof/>
        </w:rPr>
        <w:t>8</w:t>
      </w:r>
      <w:r w:rsidR="0073069D">
        <w:rPr>
          <w:noProof/>
        </w:rPr>
        <w:fldChar w:fldCharType="end"/>
      </w:r>
      <w:r>
        <w:t xml:space="preserve">: </w:t>
      </w:r>
      <w:r w:rsidRPr="00C9058C">
        <w:t>Global &amp; Local Variables</w:t>
      </w:r>
    </w:p>
    <w:p w:rsidR="005A5534" w:rsidRDefault="005A5534" w:rsidP="005A5534">
      <w:pPr>
        <w:ind w:firstLine="720"/>
      </w:pPr>
    </w:p>
    <w:p w:rsidR="005A5534" w:rsidRDefault="005A5534" w:rsidP="005A5534">
      <w:pPr>
        <w:pStyle w:val="Heading2"/>
      </w:pPr>
      <w:bookmarkStart w:id="88" w:name="_Toc247205682"/>
      <w:r>
        <w:t>Constants</w:t>
      </w:r>
      <w:bookmarkEnd w:id="88"/>
    </w:p>
    <w:p w:rsidR="005A5534" w:rsidRDefault="0073069D" w:rsidP="005A5534">
      <w:r w:rsidRPr="0073069D">
        <w:rPr>
          <w:noProof/>
          <w:lang w:bidi="ar-SA"/>
        </w:rPr>
        <w:pict>
          <v:shape id="Text Box 381" o:spid="_x0000_s1142" type="#_x0000_t202" style="position:absolute;left:0;text-align:left;margin-left:-125.65pt;margin-top:84.85pt;width:108pt;height:27.2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4SJ8Q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" filled="f" fillcolor="#c6d9f1" stroked="f" strokeweight="1pt">
            <v:fill opacity="32896f"/>
            <o:lock v:ext="edit" aspectratio="t"/>
            <v:textbox style="mso-next-textbox:#Text Box 381;mso-fit-shape-to-text:t" inset=",.72pt,,.72pt">
              <w:txbxContent>
                <w:p w:rsidR="004770BA" w:rsidRPr="00AC3DD6" w:rsidRDefault="004770BA" w:rsidP="005A5534">
                  <w:pPr>
                    <w:spacing w:before="100" w:after="100"/>
                    <w:jc w:val="left"/>
                    <w:rPr>
                      <w:rStyle w:val="SubtleReference"/>
                    </w:rPr>
                  </w:pPr>
                  <w:r>
                    <w:rPr>
                      <w:rStyle w:val="SubtleReference"/>
                    </w:rPr>
                    <w:t>Constant</w:t>
                  </w:r>
                </w:p>
              </w:txbxContent>
            </v:textbox>
          </v:shape>
        </w:pict>
      </w:r>
      <w:r w:rsidR="005A5534">
        <w:tab/>
        <w:t>There are times in a computer program where you have a value that you need the computer to save that does not change or changes very rarely.</w:t>
      </w:r>
      <w:r w:rsidR="00A13921">
        <w:t xml:space="preserve"> </w:t>
      </w:r>
      <w:r w:rsidR="005A5534">
        <w:t xml:space="preserve">Some examples are the value of </w:t>
      </w:r>
      <w:hyperlink r:id="rId149" w:history="1">
        <w:r w:rsidR="005A5534" w:rsidRPr="009A3C97">
          <w:rPr>
            <w:rStyle w:val="Hyperlink"/>
          </w:rPr>
          <w:t>π (3.14…)</w:t>
        </w:r>
      </w:hyperlink>
      <w:r w:rsidR="005A5534">
        <w:t xml:space="preserve"> and the federal tax rate (it was 7% but was lowered to 6% in 2006).</w:t>
      </w:r>
      <w:r w:rsidR="00A13921">
        <w:t xml:space="preserve"> </w:t>
      </w:r>
      <w:r w:rsidR="005A5534">
        <w:t xml:space="preserve">When you have values like these, you do not want them to be saved as a variable (since they do not vary or change) but you place them in a </w:t>
      </w:r>
      <w:hyperlink r:id="rId150" w:history="1">
        <w:r w:rsidR="005A5534" w:rsidRPr="00221758">
          <w:rPr>
            <w:rStyle w:val="Hyperlink"/>
          </w:rPr>
          <w:t>constant</w:t>
        </w:r>
      </w:hyperlink>
      <w:r w:rsidR="005A5534">
        <w:t>.</w:t>
      </w:r>
    </w:p>
    <w:p w:rsidR="005A5534" w:rsidRDefault="005A5534" w:rsidP="005A5534">
      <w:r>
        <w:tab/>
        <w:t>Constants</w:t>
      </w:r>
      <w:r w:rsidR="0073069D">
        <w:fldChar w:fldCharType="begin"/>
      </w:r>
      <w:r>
        <w:instrText xml:space="preserve"> XE "</w:instrText>
      </w:r>
      <w:r w:rsidRPr="002212AE">
        <w:instrText>Constant</w:instrText>
      </w:r>
      <w:r>
        <w:instrText xml:space="preserve">" </w:instrText>
      </w:r>
      <w:r w:rsidR="0073069D">
        <w:fldChar w:fldCharType="end"/>
      </w:r>
      <w:r>
        <w:t xml:space="preserve"> just like variables hold a particular value in memory for a programmer that will be used in the program.</w:t>
      </w:r>
      <w:r w:rsidR="00A13921">
        <w:t xml:space="preserve"> </w:t>
      </w:r>
      <w:r>
        <w:t xml:space="preserve">The difference is that the computer </w:t>
      </w:r>
      <w:r w:rsidRPr="009C4E66">
        <w:rPr>
          <w:rStyle w:val="Strong"/>
        </w:rPr>
        <w:t>will not</w:t>
      </w:r>
      <w:r>
        <w:t xml:space="preserve"> let the programmer change the value of a constant during the running of the program.</w:t>
      </w:r>
      <w:r w:rsidR="00A13921">
        <w:t xml:space="preserve"> </w:t>
      </w:r>
      <w:r>
        <w:t>This prevents errors from happening if the programmer accidently tries to change the value of a constant.</w:t>
      </w:r>
      <w:r w:rsidR="00A13921">
        <w:t xml:space="preserve"> </w:t>
      </w:r>
      <w:r>
        <w:t>It should always be declared, just as a variable is declared to warn the computer and people reading your code that it exists.</w:t>
      </w:r>
      <w:r w:rsidR="00A13921">
        <w:t xml:space="preserve"> </w:t>
      </w:r>
      <w:r>
        <w:t>Constants should be declared right before variables, so that they are prominent and easy to notice.</w:t>
      </w:r>
      <w:r w:rsidR="00A13921">
        <w:t xml:space="preserve"> </w:t>
      </w:r>
      <w:r>
        <w:t>Here are some examples of declaring constants:</w:t>
      </w:r>
    </w:p>
    <w:p w:rsidR="00E60577" w:rsidRDefault="00E60577" w:rsidP="005A5534"/>
    <w:p w:rsidR="005A5534" w:rsidRDefault="005A5534" w:rsidP="005A5534">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sidRPr="009C4E66">
        <w:rPr>
          <w:rFonts w:ascii="Courier New" w:hAnsi="Courier New" w:cs="Courier New"/>
          <w:noProof/>
          <w:color w:val="0000FF"/>
          <w:sz w:val="20"/>
          <w:lang w:bidi="ar-SA"/>
        </w:rPr>
        <w:lastRenderedPageBreak/>
        <w:t>Const</w:t>
      </w:r>
      <w:r w:rsidRPr="009C4E66">
        <w:rPr>
          <w:rFonts w:ascii="Courier New" w:hAnsi="Courier New" w:cs="Courier New"/>
          <w:noProof/>
          <w:sz w:val="20"/>
          <w:lang w:bidi="ar-SA"/>
        </w:rPr>
        <w:t xml:space="preserve"> PI </w:t>
      </w:r>
      <w:r w:rsidRPr="009C4E66">
        <w:rPr>
          <w:rFonts w:ascii="Courier New" w:hAnsi="Courier New" w:cs="Courier New"/>
          <w:noProof/>
          <w:color w:val="0000FF"/>
          <w:sz w:val="20"/>
          <w:lang w:bidi="ar-SA"/>
        </w:rPr>
        <w:t>As</w:t>
      </w:r>
      <w:r w:rsidRPr="009C4E66">
        <w:rPr>
          <w:rFonts w:ascii="Courier New" w:hAnsi="Courier New" w:cs="Courier New"/>
          <w:noProof/>
          <w:sz w:val="20"/>
          <w:lang w:bidi="ar-SA"/>
        </w:rPr>
        <w:t xml:space="preserve"> </w:t>
      </w:r>
      <w:r w:rsidRPr="009C4E66">
        <w:rPr>
          <w:rFonts w:ascii="Courier New" w:hAnsi="Courier New" w:cs="Courier New"/>
          <w:noProof/>
          <w:color w:val="0000FF"/>
          <w:sz w:val="20"/>
          <w:lang w:bidi="ar-SA"/>
        </w:rPr>
        <w:t>Double</w:t>
      </w:r>
      <w:r w:rsidRPr="009C4E66">
        <w:rPr>
          <w:rFonts w:ascii="Courier New" w:hAnsi="Courier New" w:cs="Courier New"/>
          <w:noProof/>
          <w:sz w:val="20"/>
          <w:lang w:bidi="ar-SA"/>
        </w:rPr>
        <w:t xml:space="preserve"> = 3.14</w:t>
      </w:r>
    </w:p>
    <w:p w:rsidR="005A5534" w:rsidRPr="009C4E66" w:rsidRDefault="005A5534" w:rsidP="005A5534">
      <w:pPr>
        <w:keepNext/>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sidRPr="009C4E66">
        <w:rPr>
          <w:rFonts w:ascii="Courier New" w:hAnsi="Courier New" w:cs="Courier New"/>
          <w:noProof/>
          <w:color w:val="0000FF"/>
          <w:sz w:val="20"/>
          <w:lang w:bidi="ar-SA"/>
        </w:rPr>
        <w:t>Const</w:t>
      </w:r>
      <w:r w:rsidRPr="009C4E66">
        <w:rPr>
          <w:rFonts w:ascii="Courier New" w:hAnsi="Courier New" w:cs="Courier New"/>
          <w:noProof/>
          <w:sz w:val="20"/>
          <w:lang w:bidi="ar-SA"/>
        </w:rPr>
        <w:t xml:space="preserve"> GOODS_AND_SERVICES_TAX </w:t>
      </w:r>
      <w:r w:rsidRPr="009C4E66">
        <w:rPr>
          <w:rFonts w:ascii="Courier New" w:hAnsi="Courier New" w:cs="Courier New"/>
          <w:noProof/>
          <w:color w:val="0000FF"/>
          <w:sz w:val="20"/>
          <w:lang w:bidi="ar-SA"/>
        </w:rPr>
        <w:t>As</w:t>
      </w:r>
      <w:r w:rsidRPr="009C4E66">
        <w:rPr>
          <w:rFonts w:ascii="Courier New" w:hAnsi="Courier New" w:cs="Courier New"/>
          <w:noProof/>
          <w:sz w:val="20"/>
          <w:lang w:bidi="ar-SA"/>
        </w:rPr>
        <w:t xml:space="preserve"> </w:t>
      </w:r>
      <w:r w:rsidRPr="009C4E66">
        <w:rPr>
          <w:rFonts w:ascii="Courier New" w:hAnsi="Courier New" w:cs="Courier New"/>
          <w:noProof/>
          <w:color w:val="0000FF"/>
          <w:sz w:val="20"/>
          <w:lang w:bidi="ar-SA"/>
        </w:rPr>
        <w:t>Decimal</w:t>
      </w:r>
      <w:r w:rsidRPr="009C4E66">
        <w:rPr>
          <w:rFonts w:ascii="Courier New" w:hAnsi="Courier New" w:cs="Courier New"/>
          <w:noProof/>
          <w:sz w:val="20"/>
          <w:lang w:bidi="ar-SA"/>
        </w:rPr>
        <w:t xml:space="preserve"> = 0.06</w:t>
      </w:r>
      <w:r w:rsidRPr="009C4E66">
        <w:rPr>
          <w:sz w:val="20"/>
        </w:rPr>
        <w:t xml:space="preserve"> </w:t>
      </w:r>
    </w:p>
    <w:p w:rsidR="005A5534" w:rsidRDefault="005A5534" w:rsidP="005A5534">
      <w:pPr>
        <w:pStyle w:val="Caption"/>
        <w:jc w:val="left"/>
      </w:pPr>
      <w:bookmarkStart w:id="89" w:name="_Toc245310445"/>
      <w:r>
        <w:t xml:space="preserve">VB Code </w:t>
      </w:r>
      <w:r w:rsidR="0073069D">
        <w:fldChar w:fldCharType="begin"/>
      </w:r>
      <w:r w:rsidR="00BE43FC">
        <w:instrText xml:space="preserve"> SEQ VB_Code \* ARABIC </w:instrText>
      </w:r>
      <w:r w:rsidR="0073069D">
        <w:fldChar w:fldCharType="separate"/>
      </w:r>
      <w:r w:rsidR="00F65BCF">
        <w:rPr>
          <w:noProof/>
        </w:rPr>
        <w:t>3</w:t>
      </w:r>
      <w:r w:rsidR="0073069D">
        <w:rPr>
          <w:noProof/>
        </w:rPr>
        <w:fldChar w:fldCharType="end"/>
      </w:r>
      <w:r>
        <w:t xml:space="preserve">: </w:t>
      </w:r>
      <w:r w:rsidRPr="00C9137B">
        <w:t>Constant Declaration</w:t>
      </w:r>
      <w:bookmarkEnd w:id="89"/>
    </w:p>
    <w:p w:rsidR="005A5534" w:rsidRPr="009C4E66" w:rsidRDefault="005A5534" w:rsidP="005A5534"/>
    <w:p w:rsidR="005A5534" w:rsidRDefault="005A5534" w:rsidP="005A5534">
      <w:pPr>
        <w:shd w:val="clear" w:color="auto" w:fill="EAF1DD" w:themeFill="accent3"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const</w:t>
      </w:r>
      <w:r>
        <w:rPr>
          <w:rFonts w:ascii="Courier New" w:hAnsi="Courier New" w:cs="Courier New"/>
          <w:noProof/>
          <w:sz w:val="20"/>
          <w:lang w:bidi="ar-SA"/>
        </w:rPr>
        <w:t xml:space="preserve"> </w:t>
      </w:r>
      <w:r>
        <w:rPr>
          <w:rFonts w:ascii="Courier New" w:hAnsi="Courier New" w:cs="Courier New"/>
          <w:noProof/>
          <w:color w:val="0000FF"/>
          <w:sz w:val="20"/>
          <w:lang w:bidi="ar-SA"/>
        </w:rPr>
        <w:t>double</w:t>
      </w:r>
      <w:r>
        <w:rPr>
          <w:rFonts w:ascii="Courier New" w:hAnsi="Courier New" w:cs="Courier New"/>
          <w:noProof/>
          <w:sz w:val="20"/>
          <w:lang w:bidi="ar-SA"/>
        </w:rPr>
        <w:t xml:space="preserve"> PI = 3.14;</w:t>
      </w:r>
    </w:p>
    <w:p w:rsidR="005A5534" w:rsidRDefault="005A5534" w:rsidP="005A5534">
      <w:pPr>
        <w:keepNext/>
        <w:shd w:val="clear" w:color="auto" w:fill="EAF1DD" w:themeFill="accent3" w:themeFillTint="33"/>
        <w:autoSpaceDE w:val="0"/>
        <w:autoSpaceDN w:val="0"/>
        <w:adjustRightInd w:val="0"/>
        <w:spacing w:before="0" w:after="0" w:line="240" w:lineRule="auto"/>
        <w:jc w:val="left"/>
      </w:pPr>
      <w:r>
        <w:rPr>
          <w:rFonts w:ascii="Courier New" w:hAnsi="Courier New" w:cs="Courier New"/>
          <w:noProof/>
          <w:color w:val="0000FF"/>
          <w:sz w:val="20"/>
          <w:lang w:bidi="ar-SA"/>
        </w:rPr>
        <w:t>const</w:t>
      </w:r>
      <w:r>
        <w:rPr>
          <w:rFonts w:ascii="Courier New" w:hAnsi="Courier New" w:cs="Courier New"/>
          <w:noProof/>
          <w:sz w:val="20"/>
          <w:lang w:bidi="ar-SA"/>
        </w:rPr>
        <w:t xml:space="preserve"> </w:t>
      </w:r>
      <w:r>
        <w:rPr>
          <w:rFonts w:ascii="Courier New" w:hAnsi="Courier New" w:cs="Courier New"/>
          <w:noProof/>
          <w:color w:val="0000FF"/>
          <w:sz w:val="20"/>
          <w:lang w:bidi="ar-SA"/>
        </w:rPr>
        <w:t>decimal</w:t>
      </w:r>
      <w:r>
        <w:rPr>
          <w:rFonts w:ascii="Courier New" w:hAnsi="Courier New" w:cs="Courier New"/>
          <w:noProof/>
          <w:sz w:val="20"/>
          <w:lang w:bidi="ar-SA"/>
        </w:rPr>
        <w:t xml:space="preserve"> GOODS_AND_SERVICES_TAX = 0.06;</w:t>
      </w:r>
      <w:r>
        <w:t xml:space="preserve"> </w:t>
      </w:r>
    </w:p>
    <w:p w:rsidR="005A5534" w:rsidRDefault="005A5534" w:rsidP="005A5534">
      <w:pPr>
        <w:pStyle w:val="Caption"/>
        <w:jc w:val="left"/>
      </w:pPr>
      <w:bookmarkStart w:id="90" w:name="_Toc246256637"/>
      <w:r>
        <w:t xml:space="preserve">C# Code </w:t>
      </w:r>
      <w:r w:rsidR="0073069D">
        <w:fldChar w:fldCharType="begin"/>
      </w:r>
      <w:r w:rsidR="00BE43FC">
        <w:instrText xml:space="preserve"> SEQ C#_Code \* ARABIC </w:instrText>
      </w:r>
      <w:r w:rsidR="0073069D">
        <w:fldChar w:fldCharType="separate"/>
      </w:r>
      <w:r w:rsidR="00F65BCF">
        <w:rPr>
          <w:noProof/>
        </w:rPr>
        <w:t>3</w:t>
      </w:r>
      <w:r w:rsidR="0073069D">
        <w:rPr>
          <w:noProof/>
        </w:rPr>
        <w:fldChar w:fldCharType="end"/>
      </w:r>
      <w:r>
        <w:t xml:space="preserve">: </w:t>
      </w:r>
      <w:r w:rsidRPr="000E5D37">
        <w:t>Constant Declaration</w:t>
      </w:r>
      <w:bookmarkEnd w:id="90"/>
    </w:p>
    <w:p w:rsidR="005A5534" w:rsidRPr="009C4E66" w:rsidRDefault="005A5534" w:rsidP="005A5534"/>
    <w:p w:rsidR="005A5534" w:rsidRDefault="005A5534" w:rsidP="005A5534">
      <w:pPr>
        <w:pStyle w:val="Heading2"/>
      </w:pPr>
      <w:bookmarkStart w:id="91" w:name="_Toc247205683"/>
      <w:r>
        <w:t>Sequence</w:t>
      </w:r>
      <w:bookmarkEnd w:id="91"/>
    </w:p>
    <w:p w:rsidR="005A5534" w:rsidRDefault="005A5534" w:rsidP="005A5534">
      <w:r>
        <w:tab/>
        <w:t>The computer is not a very smart machine and just follows a set of steps and does them one right after another.</w:t>
      </w:r>
      <w:r w:rsidR="00A13921">
        <w:t xml:space="preserve"> </w:t>
      </w:r>
      <w:r>
        <w:t>The power of the computer is its speed. These steps that it follows can easily be represented in a flowchart as a sequence of processes.</w:t>
      </w:r>
      <w:r w:rsidR="00A13921">
        <w:t xml:space="preserve"> </w:t>
      </w:r>
      <w:r>
        <w:t>All of the computer programs we have made so far follow these sequential steps and are the first type of programs people write when learning to program.</w:t>
      </w:r>
      <w:r w:rsidR="00A13921">
        <w:t xml:space="preserve"> </w:t>
      </w:r>
      <w:r w:rsidR="00BC66CF">
        <w:t>This type of structure is called a “Sequence”.</w:t>
      </w:r>
    </w:p>
    <w:p w:rsidR="005442B8" w:rsidRDefault="005442B8" w:rsidP="005A5534"/>
    <w:p w:rsidR="005442B8" w:rsidRDefault="005442B8" w:rsidP="005442B8">
      <w:pPr>
        <w:pStyle w:val="Heading3"/>
      </w:pPr>
      <w:bookmarkStart w:id="92" w:name="_Toc247205684"/>
      <w:r>
        <w:t>Example Sequence Problem</w:t>
      </w:r>
      <w:bookmarkEnd w:id="92"/>
    </w:p>
    <w:p w:rsidR="005442B8" w:rsidRDefault="005442B8" w:rsidP="005A5534">
      <w:r>
        <w:tab/>
        <w:t>The following is an example problem that has been solved using the six step computer based problem solving method mentioned above.</w:t>
      </w:r>
      <w:r w:rsidR="00A13921">
        <w:t xml:space="preserve"> </w:t>
      </w:r>
      <w:r>
        <w:t>The goal is to show you how a sequential program works and also to show how the six steps are used to develop a program from a given problem.</w:t>
      </w:r>
    </w:p>
    <w:p w:rsidR="00BC66CF" w:rsidRDefault="00BC66CF" w:rsidP="005A5534"/>
    <w:p w:rsidR="00BC66CF" w:rsidRDefault="007D71A8" w:rsidP="00BC66CF">
      <w:pPr>
        <w:pStyle w:val="Problems"/>
      </w:pPr>
      <w:r>
        <w:t xml:space="preserve">Problem: </w:t>
      </w:r>
      <w:r w:rsidR="00BC66CF">
        <w:t xml:space="preserve">Sequence </w:t>
      </w:r>
      <w:r w:rsidR="005442B8">
        <w:t xml:space="preserve">Programming </w:t>
      </w:r>
      <w:r w:rsidR="00BC66CF">
        <w:t>Example</w:t>
      </w:r>
    </w:p>
    <w:p w:rsidR="00BC66CF" w:rsidRDefault="00BC66CF" w:rsidP="00BC66CF">
      <w:pPr>
        <w:pStyle w:val="Quote"/>
      </w:pPr>
      <w:r>
        <w:t>Write a program that will allow the user to enter a subtotal and the program will calculate the final total including tax.</w:t>
      </w:r>
    </w:p>
    <w:p w:rsidR="00BC66CF" w:rsidRPr="00800D75" w:rsidRDefault="004B2F63" w:rsidP="00BC66CF">
      <w:pPr>
        <w:pStyle w:val="ListParagraph"/>
        <w:numPr>
          <w:ilvl w:val="0"/>
          <w:numId w:val="18"/>
        </w:numPr>
        <w:rPr>
          <w:rStyle w:val="Strong"/>
        </w:rPr>
      </w:pPr>
      <w:r>
        <w:rPr>
          <w:rStyle w:val="Strong"/>
        </w:rPr>
        <w:t>Top-Down Chart</w:t>
      </w:r>
    </w:p>
    <w:p w:rsidR="00BC66CF" w:rsidRDefault="00BC66CF" w:rsidP="00C45A86">
      <w:pPr>
        <w:ind w:firstLine="720"/>
      </w:pPr>
      <w:r>
        <w:t xml:space="preserve">The </w:t>
      </w:r>
      <w:r w:rsidR="00232BE2">
        <w:t>first thing we need to find out is how to calculate tax in your particular province.</w:t>
      </w:r>
      <w:r w:rsidR="00A13921">
        <w:t xml:space="preserve"> </w:t>
      </w:r>
      <w:r w:rsidR="00232BE2">
        <w:t xml:space="preserve">If the program is to be used anywhere in Canada, it could get really confusing since each province has a different tax rate and </w:t>
      </w:r>
      <w:r w:rsidR="00232BE2">
        <w:lastRenderedPageBreak/>
        <w:t>some even calculate taxes differently</w:t>
      </w:r>
      <w:r w:rsidR="00C45A86">
        <w:t xml:space="preserve"> than other provinces</w:t>
      </w:r>
      <w:r>
        <w:t>.</w:t>
      </w:r>
      <w:r w:rsidR="00A13921">
        <w:t xml:space="preserve"> </w:t>
      </w:r>
      <w:r w:rsidR="00232BE2">
        <w:t>To help simplify the problem, we are j</w:t>
      </w:r>
      <w:r w:rsidR="004B2F63">
        <w:t>ust going to do it for Ontario.</w:t>
      </w:r>
      <w:r w:rsidR="00A13921">
        <w:t xml:space="preserve"> </w:t>
      </w:r>
      <w:r w:rsidR="004B2F63">
        <w:t xml:space="preserve">The Good and Services tax in Canada (GST) is 8% and the provincial tax (PST) </w:t>
      </w:r>
      <w:r w:rsidR="00C45A86">
        <w:t xml:space="preserve">in Ontario is currently </w:t>
      </w:r>
      <w:r w:rsidR="004B2F63">
        <w:t>6%.</w:t>
      </w:r>
      <w:r w:rsidR="00A13921">
        <w:t xml:space="preserve"> </w:t>
      </w:r>
      <w:r w:rsidR="00C45A86">
        <w:t>The following is a top-down design breaking the problem up into smaller manageable pieces:</w:t>
      </w:r>
    </w:p>
    <w:p w:rsidR="004B2F63" w:rsidRDefault="0073069D" w:rsidP="00BC66CF">
      <w:r w:rsidRPr="0073069D">
        <w:rPr>
          <w:noProof/>
          <w:lang w:bidi="ar-SA"/>
        </w:rPr>
        <w:pict>
          <v:shape id="Text Box 485" o:spid="_x0000_s1143" type="#_x0000_t202" style="position:absolute;left:0;text-align:left;margin-left:0;margin-top:305.55pt;width:5in;height:.05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" stroked="f">
            <v:textbox style="mso-next-textbox:#Text Box 485;mso-fit-shape-to-text:t" inset="0,0,0,0">
              <w:txbxContent>
                <w:p w:rsidR="004770BA" w:rsidRPr="00E75C4C" w:rsidRDefault="004770BA" w:rsidP="00AC2178">
                  <w:pPr>
                    <w:pStyle w:val="Caption"/>
                    <w:rPr>
                      <w:sz w:val="24"/>
                      <w:szCs w:val="20"/>
                    </w:rPr>
                  </w:pPr>
                  <w:r>
                    <w:t xml:space="preserve">Figure </w:t>
                  </w:r>
                  <w:fldSimple w:instr=" SEQ Figure \* ARABIC ">
                    <w:r w:rsidR="00F65BCF">
                      <w:rPr>
                        <w:noProof/>
                      </w:rPr>
                      <w:t>9</w:t>
                    </w:r>
                  </w:fldSimple>
                  <w:r>
                    <w:t xml:space="preserve">: </w:t>
                  </w:r>
                  <w:r w:rsidRPr="00485F6A">
                    <w:t>Sales Tax Top-down Design</w:t>
                  </w:r>
                </w:p>
              </w:txbxContent>
            </v:textbox>
          </v:shape>
        </w:pict>
      </w:r>
      <w:r w:rsidRPr="0073069D">
        <w:rPr>
          <w:noProof/>
          <w:lang w:bidi="ar-SA"/>
        </w:rPr>
        <w:pict>
          <v:group id="Canvas 401" o:spid="_x0000_s1144" editas="canvas" style="position:absolute;margin-left:0;margin-top:0;width:5in;height:301.05pt;z-index:251630080;mso-position-horizontal-relative:char;mso-position-vertical-relative:line" coordsize="45720,3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">
            <o:lock v:ext="edit" ungrouping="t"/>
            <v:rect id="_x0000_s1145" style="position:absolute;width:45720;height:38233;visibility:visible" filled="f" strokeweight="1pt"/>
            <v:shape id="AutoShape 403" o:spid="_x0000_s1146" type="#_x0000_t109" style="position:absolute;left:17501;top:2324;width:11310;height:5026;visibility:visible">
              <v:shadow on="t"/>
              <v:textbox style="mso-next-textbox:#AutoShape 403">
                <w:txbxContent>
                  <w:p w:rsidR="004770BA" w:rsidRDefault="004770BA" w:rsidP="004954D3">
                    <w:pPr>
                      <w:spacing w:before="0" w:after="0"/>
                      <w:jc w:val="center"/>
                    </w:pPr>
                    <w:r>
                      <w:t>Sales Tax</w:t>
                    </w:r>
                  </w:p>
                </w:txbxContent>
              </v:textbox>
            </v:shape>
            <v:shape id="AutoShape 404" o:spid="_x0000_s1147" type="#_x0000_t109" style="position:absolute;left:17501;top:11797;width:11310;height:5026;visibility:visible">
              <v:shadow on="t"/>
              <v:textbox style="mso-next-textbox:#AutoShape 404">
                <w:txbxContent>
                  <w:p w:rsidR="004770BA" w:rsidRDefault="004770BA" w:rsidP="004954D3">
                    <w:pPr>
                      <w:spacing w:before="0" w:after="0"/>
                      <w:jc w:val="center"/>
                    </w:pPr>
                    <w:r>
                      <w:t>Process</w:t>
                    </w:r>
                  </w:p>
                </w:txbxContent>
              </v:textbox>
            </v:shape>
            <v:shape id="AutoShape 405" o:spid="_x0000_s1148" type="#_x0000_t109" style="position:absolute;left:2771;top:11797;width:11310;height:5026;visibility:visible">
              <v:shadow on="t"/>
              <v:textbox style="mso-next-textbox:#AutoShape 405">
                <w:txbxContent>
                  <w:p w:rsidR="004770BA" w:rsidRDefault="004770BA" w:rsidP="004954D3">
                    <w:pPr>
                      <w:spacing w:before="0" w:after="0"/>
                      <w:jc w:val="center"/>
                    </w:pPr>
                    <w:r>
                      <w:t>Input</w:t>
                    </w:r>
                  </w:p>
                </w:txbxContent>
              </v:textbox>
            </v:shape>
            <v:shape id="AutoShape 406" o:spid="_x0000_s1149" type="#_x0000_t109" style="position:absolute;left:32127;top:11797;width:11310;height:5026;visibility:visible">
              <v:shadow on="t"/>
              <v:textbox style="mso-next-textbox:#AutoShape 406">
                <w:txbxContent>
                  <w:p w:rsidR="004770BA" w:rsidRDefault="004770BA" w:rsidP="004954D3">
                    <w:pPr>
                      <w:spacing w:before="0" w:after="0"/>
                      <w:jc w:val="center"/>
                    </w:pPr>
                    <w:r>
                      <w:t>Output</w:t>
                    </w:r>
                  </w:p>
                </w:txbxContent>
              </v:textbox>
            </v:shape>
            <v:shape id="AutoShape 407" o:spid="_x0000_s1150" type="#_x0000_t34" style="position:absolute;left:13565;top:2211;width:4446;height:14731;rotation:90;visibility:visible">
              <v:stroke endarrow="block"/>
            </v:shape>
            <v:shape id="AutoShape 408" o:spid="_x0000_s1151" type="#_x0000_t34" style="position:absolute;left:28245;top:2261;width:4447;height:14626;rotation:90;flip:x;visibility:visible">
              <v:stroke endarrow="block"/>
            </v:shape>
            <v:shape id="AutoShape 409" o:spid="_x0000_s1152" type="#_x0000_t32" style="position:absolute;left:20936;top:9570;width:4447;height:7;rotation:90;visibility:visible">
              <v:stroke endarrow="block"/>
            </v:shape>
            <v:shape id="AutoShape 410" o:spid="_x0000_s1153" type="#_x0000_t109" style="position:absolute;left:2771;top:19783;width:11310;height:5026;visibility:visible">
              <v:shadow on="t"/>
              <v:textbox style="mso-next-textbox:#AutoShape 410">
                <w:txbxContent>
                  <w:p w:rsidR="004770BA" w:rsidRDefault="004770BA" w:rsidP="004954D3">
                    <w:pPr>
                      <w:spacing w:before="0" w:after="0"/>
                      <w:jc w:val="center"/>
                    </w:pPr>
                    <w:r>
                      <w:t>Get Subtotal</w:t>
                    </w:r>
                  </w:p>
                </w:txbxContent>
              </v:textbox>
            </v:shape>
            <v:shape id="AutoShape 414" o:spid="_x0000_s1154" type="#_x0000_t109" style="position:absolute;left:32127;top:19783;width:11310;height:5026;visibility:visible">
              <v:shadow on="t"/>
              <v:textbox style="mso-next-textbox:#AutoShape 414">
                <w:txbxContent>
                  <w:p w:rsidR="004770BA" w:rsidRDefault="004770BA" w:rsidP="004954D3">
                    <w:pPr>
                      <w:spacing w:before="0" w:after="0"/>
                      <w:jc w:val="center"/>
                    </w:pPr>
                    <w:r>
                      <w:t>Put final total</w:t>
                    </w:r>
                  </w:p>
                </w:txbxContent>
              </v:textbox>
            </v:shape>
            <v:shape id="AutoShape 415" o:spid="_x0000_s1155" type="#_x0000_t109" style="position:absolute;left:17501;top:29514;width:11310;height:5026;visibility:visible">
              <v:shadow on="t"/>
              <v:textbox style="mso-next-textbox:#AutoShape 415">
                <w:txbxContent>
                  <w:p w:rsidR="004770BA" w:rsidRDefault="004770BA" w:rsidP="004954D3">
                    <w:pPr>
                      <w:spacing w:before="0" w:after="0"/>
                      <w:jc w:val="center"/>
                    </w:pPr>
                    <w:r>
                      <w:t>Calculate PST</w:t>
                    </w:r>
                  </w:p>
                  <w:p w:rsidR="004770BA" w:rsidRPr="004B2F63" w:rsidRDefault="004770BA" w:rsidP="004954D3"/>
                </w:txbxContent>
              </v:textbox>
            </v:shape>
            <v:shape id="AutoShape 416" o:spid="_x0000_s1156" type="#_x0000_t109" style="position:absolute;left:2771;top:29514;width:11310;height:5026;visibility:visible">
              <v:shadow on="t"/>
              <v:textbox style="mso-next-textbox:#AutoShape 416">
                <w:txbxContent>
                  <w:p w:rsidR="004770BA" w:rsidRDefault="004770BA" w:rsidP="004954D3">
                    <w:pPr>
                      <w:spacing w:before="0" w:after="0"/>
                      <w:jc w:val="center"/>
                    </w:pPr>
                    <w:r>
                      <w:t>Calculate GST</w:t>
                    </w:r>
                  </w:p>
                  <w:p w:rsidR="004770BA" w:rsidRPr="004B2F63" w:rsidRDefault="004770BA" w:rsidP="004954D3"/>
                </w:txbxContent>
              </v:textbox>
            </v:shape>
            <v:shape id="AutoShape 417" o:spid="_x0000_s1157" type="#_x0000_t109" style="position:absolute;left:32127;top:29514;width:11310;height:5026;visibility:visible">
              <v:shadow on="t"/>
              <v:textbox style="mso-next-textbox:#AutoShape 417">
                <w:txbxContent>
                  <w:p w:rsidR="004770BA" w:rsidRDefault="004770BA" w:rsidP="004954D3">
                    <w:pPr>
                      <w:spacing w:before="0" w:after="0"/>
                      <w:jc w:val="center"/>
                    </w:pPr>
                    <w:r>
                      <w:t>Add 3 values together</w:t>
                    </w:r>
                  </w:p>
                </w:txbxContent>
              </v:textbox>
            </v:shape>
            <v:shape id="AutoShape 418" o:spid="_x0000_s1158" type="#_x0000_t32" style="position:absolute;left:6953;top:18296;width:2959;height:7;rotation:90;visibility:visible">
              <v:stroke endarrow="block"/>
            </v:shape>
            <v:shape id="AutoShape 420" o:spid="_x0000_s1159" type="#_x0000_t32" style="position:absolute;left:36309;top:18296;width:2959;height:7;rotation:90;visibility:visible">
              <v:stroke endarrow="block"/>
            </v:shape>
            <v:shape id="AutoShape 421" o:spid="_x0000_s1160" type="#_x0000_t32" style="position:absolute;left:16819;top:23161;width:12690;height:7;rotation:90;visibility:visible">
              <v:stroke endarrow="block"/>
            </v:shape>
            <v:shape id="AutoShape 422" o:spid="_x0000_s1161" type="#_x0000_t34" style="position:absolute;left:24128;top:15852;width:12690;height:14625;rotation:90;flip:x;visibility:visible" adj="16694">
              <v:stroke endarrow="block"/>
            </v:shape>
            <v:shape id="AutoShape 423" o:spid="_x0000_s1162" type="#_x0000_t34" style="position:absolute;left:9445;top:15804;width:12691;height:14730;rotation:90;visibility:visible" adj="16683">
              <v:stroke endarrow="block"/>
            </v:shape>
          </v:group>
        </w:pict>
      </w:r>
      <w:r w:rsidRPr="0073069D">
        <w:rPr>
          <w:noProof/>
          <w:lang w:bidi="ar-SA"/>
        </w:rPr>
      </w:r>
      <w:r>
        <w:rPr>
          <w:noProof/>
          <w:lang w:bidi="ar-SA"/>
        </w:rPr>
        <w:pict>
          <v:rect id="AutoShape 3" o:spid="_x0000_s2029" style="width:326.6pt;height:274.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" filled="f" stroked="f">
            <o:lock v:ext="edit" aspectratio="t"/>
            <w10:wrap type="none"/>
            <w10:anchorlock/>
          </v:rect>
        </w:pict>
      </w:r>
    </w:p>
    <w:p w:rsidR="00C07AF2" w:rsidRDefault="00C07AF2" w:rsidP="00BC66CF"/>
    <w:p w:rsidR="00AC2178" w:rsidRDefault="00AC2178" w:rsidP="00BC66CF"/>
    <w:p w:rsidR="00BC66CF" w:rsidRPr="00E20EE6" w:rsidRDefault="004B2F63" w:rsidP="00BC66CF">
      <w:pPr>
        <w:pStyle w:val="ListParagraph"/>
        <w:numPr>
          <w:ilvl w:val="0"/>
          <w:numId w:val="18"/>
        </w:numPr>
        <w:rPr>
          <w:rStyle w:val="Strong"/>
        </w:rPr>
      </w:pPr>
      <w:r>
        <w:rPr>
          <w:rStyle w:val="Strong"/>
        </w:rPr>
        <w:t>Flow Chart</w:t>
      </w:r>
    </w:p>
    <w:p w:rsidR="00BC66CF" w:rsidRDefault="00C07AF2" w:rsidP="00C45A86">
      <w:pPr>
        <w:ind w:firstLine="720"/>
      </w:pPr>
      <w:r>
        <w:t>The next step is to convert the top-down design into a flowchart.</w:t>
      </w:r>
      <w:r w:rsidR="00A13921">
        <w:t xml:space="preserve"> </w:t>
      </w:r>
      <w:r>
        <w:t>To help create the flow chart,</w:t>
      </w:r>
      <w:r w:rsidR="00C45A86">
        <w:t xml:space="preserve"> use the bottom boxes of each</w:t>
      </w:r>
      <w:r w:rsidR="003D540E">
        <w:t xml:space="preserve"> of the arms,</w:t>
      </w:r>
      <w:r w:rsidR="00C45A86">
        <w:t xml:space="preserve"> in order from left to right</w:t>
      </w:r>
      <w:r>
        <w:t xml:space="preserve"> from the top-down design.</w:t>
      </w:r>
      <w:r w:rsidR="00A13921">
        <w:t xml:space="preserve"> </w:t>
      </w:r>
      <w:r>
        <w:t>This would mean Get subtotal, Calculate GST, Calculate PST, Add 3 values together and Put final total.</w:t>
      </w:r>
      <w:r w:rsidR="00A13921">
        <w:t xml:space="preserve"> </w:t>
      </w:r>
      <w:r w:rsidR="003D540E">
        <w:t>Remember that every flowchart has the “Start” oval at the top and the “Stop” oval at the bottom.</w:t>
      </w:r>
      <w:r w:rsidR="00A13921">
        <w:t xml:space="preserve"> </w:t>
      </w:r>
      <w:r w:rsidR="003D540E">
        <w:t>This is so people know where to begin and end.</w:t>
      </w:r>
      <w:r w:rsidR="00A13921">
        <w:t xml:space="preserve"> </w:t>
      </w:r>
      <w:r w:rsidR="003D540E">
        <w:t>The arrows are used so people can follow the flow.</w:t>
      </w:r>
      <w:r w:rsidR="00A13921">
        <w:t xml:space="preserve"> </w:t>
      </w:r>
      <w:r w:rsidR="003D540E">
        <w:t>The words in the flow charts are not full sentences but simplified pieces of code.</w:t>
      </w:r>
      <w:r w:rsidR="00A13921">
        <w:t xml:space="preserve"> </w:t>
      </w:r>
      <w:r w:rsidR="003D540E">
        <w:t xml:space="preserve">Ensure </w:t>
      </w:r>
      <w:r w:rsidR="003D540E">
        <w:lastRenderedPageBreak/>
        <w:t>that you include any formulas and use the variable names that you will plan on using in your code.</w:t>
      </w:r>
      <w:r w:rsidR="00A13921">
        <w:t xml:space="preserve"> </w:t>
      </w:r>
    </w:p>
    <w:p w:rsidR="00C07AF2" w:rsidRDefault="0073069D" w:rsidP="00BC66CF">
      <w:r w:rsidRPr="0073069D">
        <w:rPr>
          <w:noProof/>
          <w:lang w:bidi="ar-SA"/>
        </w:rPr>
        <w:pict>
          <v:shape id="Text Box 484" o:spid="_x0000_s1163" type="#_x0000_t202" style="position:absolute;left:0;text-align:left;margin-left:1pt;margin-top:422.95pt;width:5in;height:.05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" stroked="f">
            <v:textbox style="mso-next-textbox:#Text Box 484;mso-fit-shape-to-text:t" inset="0,0,0,0">
              <w:txbxContent>
                <w:p w:rsidR="004770BA" w:rsidRPr="002A2418" w:rsidRDefault="004770BA" w:rsidP="00AD1680">
                  <w:pPr>
                    <w:pStyle w:val="Caption"/>
                    <w:rPr>
                      <w:sz w:val="24"/>
                      <w:szCs w:val="20"/>
                    </w:rPr>
                  </w:pPr>
                  <w:r>
                    <w:t xml:space="preserve">Figure </w:t>
                  </w:r>
                  <w:fldSimple w:instr=" SEQ Figure \* ARABIC ">
                    <w:r w:rsidR="00F65BCF">
                      <w:rPr>
                        <w:noProof/>
                      </w:rPr>
                      <w:t>10</w:t>
                    </w:r>
                  </w:fldSimple>
                  <w:r>
                    <w:t>: Sales Tax Flow Chart</w:t>
                  </w:r>
                </w:p>
              </w:txbxContent>
            </v:textbox>
          </v:shape>
        </w:pict>
      </w:r>
      <w:r w:rsidRPr="0073069D">
        <w:rPr>
          <w:noProof/>
          <w:lang w:bidi="ar-SA"/>
        </w:rPr>
        <w:pict>
          <v:group id="Canvas 467" o:spid="_x0000_s1164" editas="canvas" style="position:absolute;margin-left:0;margin-top:0;width:5in;height:417.35pt;z-index:251629056;mso-position-horizontal-relative:char;mso-position-vertical-relative:line" coordsize="45720,53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">
            <o:lock v:ext="edit" ungrouping="t"/>
            <v:rect id="_x0000_s1165" style="position:absolute;width:45720;height:53003;visibility:visible" filled="f" strokeweight="1pt"/>
            <v:shape id="AutoShape 468" o:spid="_x0000_s1166" type="#_x0000_t109" style="position:absolute;left:15144;top:15982;width:15177;height:5214;visibility:visible">
              <v:shadow on="t"/>
              <v:textbox style="mso-next-textbox:#AutoShape 468">
                <w:txbxContent>
                  <w:p w:rsidR="004770BA" w:rsidRDefault="004770BA" w:rsidP="00D77C28">
                    <w:pPr>
                      <w:spacing w:before="0"/>
                      <w:jc w:val="center"/>
                    </w:pPr>
                    <w:r>
                      <w:t xml:space="preserve">GST </w:t>
                    </w:r>
                    <w:r w:rsidRPr="00AD1680">
                      <w:rPr>
                        <w:szCs w:val="24"/>
                      </w:rPr>
                      <w:t>←</w:t>
                    </w:r>
                    <w:r>
                      <w:t xml:space="preserve"> </w:t>
                    </w:r>
                    <w:proofErr w:type="spellStart"/>
                    <w:r>
                      <w:t>subTotal</w:t>
                    </w:r>
                    <w:proofErr w:type="spellEnd"/>
                    <w:r>
                      <w:t xml:space="preserve"> * GST_RATE</w:t>
                    </w:r>
                  </w:p>
                </w:txbxContent>
              </v:textbox>
            </v:shape>
            <v:shape id="AutoShape 470" o:spid="_x0000_s1167" type="#_x0000_t111" style="position:absolute;left:15786;top:8045;width:13893;height:4572;visibility:visible">
              <v:shadow on="t"/>
              <v:textbox style="mso-next-textbox:#AutoShape 470">
                <w:txbxContent>
                  <w:p w:rsidR="004770BA" w:rsidRDefault="004770BA" w:rsidP="00D77C28">
                    <w:pPr>
                      <w:spacing w:before="0"/>
                      <w:jc w:val="center"/>
                    </w:pPr>
                    <w:r>
                      <w:t xml:space="preserve">Get </w:t>
                    </w:r>
                    <w:proofErr w:type="spellStart"/>
                    <w:r>
                      <w:t>subTotal</w:t>
                    </w:r>
                    <w:proofErr w:type="spellEnd"/>
                  </w:p>
                </w:txbxContent>
              </v:textbox>
            </v:shape>
            <v:shape id="AutoShape 472" o:spid="_x0000_s1168" type="#_x0000_t116" style="position:absolute;left:17589;top:1695;width:10287;height:3429;visibility:visible">
              <v:shadow on="t"/>
              <v:textbox style="mso-next-textbox:#AutoShape 472">
                <w:txbxContent>
                  <w:p w:rsidR="004770BA" w:rsidRDefault="004770BA" w:rsidP="00D77C28">
                    <w:pPr>
                      <w:spacing w:before="0"/>
                      <w:jc w:val="center"/>
                    </w:pPr>
                    <w:r>
                      <w:t>Start</w:t>
                    </w:r>
                  </w:p>
                </w:txbxContent>
              </v:textbox>
            </v:shape>
            <v:shape id="AutoShape 473" o:spid="_x0000_s1169" type="#_x0000_t109" style="position:absolute;left:15144;top:24536;width:15177;height:5213;visibility:visible">
              <v:shadow on="t"/>
              <v:textbox style="mso-next-textbox:#AutoShape 473">
                <w:txbxContent>
                  <w:p w:rsidR="004770BA" w:rsidRDefault="004770BA" w:rsidP="00D77C28">
                    <w:pPr>
                      <w:spacing w:before="0"/>
                      <w:jc w:val="center"/>
                    </w:pPr>
                    <w:r>
                      <w:t xml:space="preserve">PST </w:t>
                    </w:r>
                    <w:r w:rsidRPr="00AD1680">
                      <w:rPr>
                        <w:szCs w:val="24"/>
                      </w:rPr>
                      <w:t>←</w:t>
                    </w:r>
                    <w:r>
                      <w:t xml:space="preserve"> </w:t>
                    </w:r>
                    <w:proofErr w:type="spellStart"/>
                    <w:r>
                      <w:t>subTotal</w:t>
                    </w:r>
                    <w:proofErr w:type="spellEnd"/>
                    <w:r>
                      <w:t xml:space="preserve"> * PST_RATE</w:t>
                    </w:r>
                  </w:p>
                </w:txbxContent>
              </v:textbox>
            </v:shape>
            <v:shape id="AutoShape 474" o:spid="_x0000_s1170" type="#_x0000_t109" style="position:absolute;left:14624;top:32219;width:16217;height:5214;visibility:visible">
              <v:shadow on="t"/>
              <v:textbox style="mso-next-textbox:#AutoShape 474">
                <w:txbxContent>
                  <w:p w:rsidR="004770BA" w:rsidRDefault="004770BA" w:rsidP="00D77C28">
                    <w:pPr>
                      <w:spacing w:before="0"/>
                      <w:jc w:val="center"/>
                    </w:pPr>
                    <w:proofErr w:type="spellStart"/>
                    <w:proofErr w:type="gramStart"/>
                    <w:r>
                      <w:t>finalTotal</w:t>
                    </w:r>
                    <w:proofErr w:type="spellEnd"/>
                    <w:proofErr w:type="gramEnd"/>
                    <w:r>
                      <w:t xml:space="preserve"> </w:t>
                    </w:r>
                    <w:r w:rsidRPr="00AD1680">
                      <w:rPr>
                        <w:szCs w:val="24"/>
                      </w:rPr>
                      <w:t>←</w:t>
                    </w:r>
                    <w:r>
                      <w:t xml:space="preserve"> </w:t>
                    </w:r>
                    <w:proofErr w:type="spellStart"/>
                    <w:r>
                      <w:t>subTotal</w:t>
                    </w:r>
                    <w:proofErr w:type="spellEnd"/>
                    <w:r>
                      <w:t xml:space="preserve"> + GST + PST</w:t>
                    </w:r>
                  </w:p>
                  <w:p w:rsidR="004770BA" w:rsidRPr="00D77C28" w:rsidRDefault="004770BA" w:rsidP="00D77C28"/>
                </w:txbxContent>
              </v:textbox>
            </v:shape>
            <v:shape id="AutoShape 476" o:spid="_x0000_s1171" type="#_x0000_t111" style="position:absolute;left:15786;top:40411;width:13893;height:4572;visibility:visible">
              <v:shadow on="t"/>
              <v:textbox style="mso-next-textbox:#AutoShape 476">
                <w:txbxContent>
                  <w:p w:rsidR="004770BA" w:rsidRDefault="004770BA" w:rsidP="00D77C28">
                    <w:pPr>
                      <w:spacing w:before="0"/>
                      <w:jc w:val="center"/>
                    </w:pPr>
                    <w:r>
                      <w:t xml:space="preserve">Put </w:t>
                    </w:r>
                    <w:proofErr w:type="spellStart"/>
                    <w:r>
                      <w:t>finalTotal</w:t>
                    </w:r>
                    <w:proofErr w:type="spellEnd"/>
                  </w:p>
                </w:txbxContent>
              </v:textbox>
            </v:shape>
            <v:shape id="AutoShape 477" o:spid="_x0000_s1172" type="#_x0000_t116" style="position:absolute;left:17589;top:47974;width:10287;height:3429;visibility:visible">
              <v:shadow on="t"/>
              <v:textbox style="mso-next-textbox:#AutoShape 477">
                <w:txbxContent>
                  <w:p w:rsidR="004770BA" w:rsidRDefault="004770BA" w:rsidP="00D77C28">
                    <w:pPr>
                      <w:spacing w:before="0"/>
                      <w:jc w:val="center"/>
                    </w:pPr>
                    <w:r>
                      <w:t>Stop</w:t>
                    </w:r>
                  </w:p>
                </w:txbxContent>
              </v:textbox>
            </v:shape>
            <v:shape id="AutoShape 478" o:spid="_x0000_s1173" type="#_x0000_t32" style="position:absolute;left:21278;top:6579;width:2921;height:6;rotation:90;visibility:visible">
              <v:stroke endarrow="block"/>
            </v:shape>
            <v:shape id="AutoShape 479" o:spid="_x0000_s1174" type="#_x0000_t32" style="position:absolute;left:21056;top:14294;width:3365;height:6;rotation:90;visibility:visible">
              <v:stroke endarrow="block"/>
            </v:shape>
            <v:shape id="AutoShape 480" o:spid="_x0000_s1175" type="#_x0000_t32" style="position:absolute;left:21069;top:22860;width:3340;height:6;rotation:90;visibility:visible">
              <v:stroke endarrow="block"/>
            </v:shape>
            <v:shape id="AutoShape 481" o:spid="_x0000_s1176" type="#_x0000_t32" style="position:absolute;left:21501;top:30981;width:2470;height:6;rotation:90;visibility:visible">
              <v:stroke endarrow="block"/>
            </v:shape>
            <v:shape id="AutoShape 482" o:spid="_x0000_s1177" type="#_x0000_t32" style="position:absolute;left:21247;top:38919;width:2978;height:6;rotation:90;visibility:visible">
              <v:stroke endarrow="block"/>
            </v:shape>
            <v:shape id="AutoShape 483" o:spid="_x0000_s1178" type="#_x0000_t32" style="position:absolute;left:21240;top:46476;width:2991;height:6;rotation:90;visibility:visible">
              <v:stroke endarrow="block"/>
            </v:shape>
          </v:group>
        </w:pict>
      </w:r>
      <w:r w:rsidRPr="0073069D">
        <w:rPr>
          <w:noProof/>
          <w:lang w:bidi="ar-SA"/>
        </w:rPr>
      </w:r>
      <w:r>
        <w:rPr>
          <w:noProof/>
          <w:lang w:bidi="ar-SA"/>
        </w:rPr>
        <w:pict>
          <v:rect id="AutoShape 4" o:spid="_x0000_s2028" style="width:5in;height:417.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" filled="f" stroked="f">
            <o:lock v:ext="edit" aspectratio="t"/>
            <w10:wrap type="none"/>
            <w10:anchorlock/>
          </v:rect>
        </w:pict>
      </w:r>
    </w:p>
    <w:p w:rsidR="00C07AF2" w:rsidRDefault="00C07AF2" w:rsidP="00BC66CF"/>
    <w:p w:rsidR="00BC66CF" w:rsidRPr="00E20EE6" w:rsidRDefault="004B2F63" w:rsidP="00BC66CF">
      <w:pPr>
        <w:pStyle w:val="ListParagraph"/>
        <w:numPr>
          <w:ilvl w:val="0"/>
          <w:numId w:val="18"/>
        </w:numPr>
        <w:rPr>
          <w:rStyle w:val="Strong"/>
        </w:rPr>
      </w:pPr>
      <w:r>
        <w:rPr>
          <w:rStyle w:val="Strong"/>
        </w:rPr>
        <w:t>Pseudo-code</w:t>
      </w:r>
    </w:p>
    <w:p w:rsidR="00A202A2" w:rsidRDefault="003D540E" w:rsidP="00A202A2">
      <w:pPr>
        <w:ind w:firstLine="720"/>
      </w:pPr>
      <w:r>
        <w:t>Pseudo-code converts your flowchart into something that more resembles the final code you will write.</w:t>
      </w:r>
      <w:r w:rsidR="00A13921">
        <w:t xml:space="preserve"> </w:t>
      </w:r>
      <w:r>
        <w:t>Once again though it is not code (hence the name pseudo-code), so it is generically written so that it can be translated into any language.</w:t>
      </w:r>
      <w:r w:rsidR="00A13921">
        <w:t xml:space="preserve"> </w:t>
      </w:r>
      <w:r>
        <w:t>It should be understood by anyone that can write a computer program, not just people that use the same programming language that you do.</w:t>
      </w:r>
      <w:r w:rsidR="00A13921">
        <w:t xml:space="preserve"> </w:t>
      </w:r>
      <w:r>
        <w:t xml:space="preserve">The first word on each line should be a </w:t>
      </w:r>
      <w:hyperlink r:id="rId151" w:history="1">
        <w:r w:rsidRPr="003D540E">
          <w:rPr>
            <w:rStyle w:val="Hyperlink"/>
          </w:rPr>
          <w:t>verb</w:t>
        </w:r>
      </w:hyperlink>
      <w:r>
        <w:t xml:space="preserve"> (an </w:t>
      </w:r>
      <w:r>
        <w:lastRenderedPageBreak/>
        <w:t>action word), since you want the computer to do something for you.</w:t>
      </w:r>
      <w:r w:rsidR="00A13921">
        <w:t xml:space="preserve"> </w:t>
      </w:r>
      <w:r>
        <w:t>By convention the first verb is also in all caps (capital letters).</w:t>
      </w:r>
      <w:r w:rsidR="00A13921">
        <w:t xml:space="preserve"> </w:t>
      </w:r>
      <w:r>
        <w:t>Here is the pseudo-code for the problem:</w:t>
      </w:r>
    </w:p>
    <w:p w:rsidR="00BC66CF" w:rsidRDefault="0073069D" w:rsidP="00A202A2">
      <w:pPr>
        <w:ind w:firstLine="720"/>
      </w:pPr>
      <w:r w:rsidRPr="0073069D">
        <w:rPr>
          <w:noProof/>
          <w:lang w:bidi="ar-SA"/>
        </w:rPr>
      </w:r>
      <w:r>
        <w:rPr>
          <w:noProof/>
          <w:lang w:bidi="ar-SA"/>
        </w:rPr>
        <w:pict>
          <v:shape id="Text Box 950" o:spid="_x0000_s2027" type="#_x0000_t202" style="width:274.6pt;height:90.1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" strokeweight="1pt">
            <v:textbox style="mso-next-textbox:#Text Box 950">
              <w:txbxContent>
                <w:p w:rsidR="004770BA" w:rsidRDefault="004770BA" w:rsidP="00A202A2">
                  <w:pPr>
                    <w:spacing w:before="0" w:after="0"/>
                    <w:jc w:val="left"/>
                  </w:pPr>
                  <w:r w:rsidRPr="002206AD">
                    <w:rPr>
                      <w:rStyle w:val="Strong"/>
                    </w:rPr>
                    <w:t>GET</w:t>
                  </w:r>
                  <w:r>
                    <w:t xml:space="preserve"> subtotal from user</w:t>
                  </w:r>
                </w:p>
                <w:p w:rsidR="004770BA" w:rsidRDefault="004770BA" w:rsidP="00A202A2">
                  <w:pPr>
                    <w:spacing w:before="0" w:after="0"/>
                    <w:jc w:val="left"/>
                  </w:pPr>
                  <w:r>
                    <w:rPr>
                      <w:rStyle w:val="Strong"/>
                    </w:rPr>
                    <w:t>CALCULATE</w:t>
                  </w:r>
                  <w:r>
                    <w:t xml:space="preserve"> GST </w:t>
                  </w:r>
                  <w:r w:rsidRPr="00AD1680">
                    <w:rPr>
                      <w:szCs w:val="24"/>
                    </w:rPr>
                    <w:t>←</w:t>
                  </w:r>
                  <w:r>
                    <w:t xml:space="preserve"> </w:t>
                  </w:r>
                  <w:proofErr w:type="spellStart"/>
                  <w:r>
                    <w:t>subTotal</w:t>
                  </w:r>
                  <w:proofErr w:type="spellEnd"/>
                  <w:r>
                    <w:t xml:space="preserve"> * GST_RATE</w:t>
                  </w:r>
                </w:p>
                <w:p w:rsidR="004770BA" w:rsidRDefault="004770BA" w:rsidP="00A202A2">
                  <w:pPr>
                    <w:spacing w:before="0" w:after="0"/>
                    <w:jc w:val="left"/>
                  </w:pPr>
                  <w:r>
                    <w:rPr>
                      <w:rStyle w:val="Strong"/>
                    </w:rPr>
                    <w:t>CALCULATE</w:t>
                  </w:r>
                  <w:r>
                    <w:t xml:space="preserve"> PST </w:t>
                  </w:r>
                  <w:r w:rsidRPr="00AD1680">
                    <w:rPr>
                      <w:szCs w:val="24"/>
                    </w:rPr>
                    <w:t>←</w:t>
                  </w:r>
                  <w:r>
                    <w:t xml:space="preserve"> </w:t>
                  </w:r>
                  <w:proofErr w:type="spellStart"/>
                  <w:r>
                    <w:t>subTotal</w:t>
                  </w:r>
                  <w:proofErr w:type="spellEnd"/>
                  <w:r>
                    <w:t xml:space="preserve"> * PST_RATE</w:t>
                  </w:r>
                </w:p>
                <w:p w:rsidR="004770BA" w:rsidRDefault="004770BA" w:rsidP="00A202A2">
                  <w:pPr>
                    <w:spacing w:before="0"/>
                    <w:jc w:val="left"/>
                  </w:pPr>
                  <w:r>
                    <w:rPr>
                      <w:rStyle w:val="Strong"/>
                    </w:rPr>
                    <w:t>CALCULATE</w:t>
                  </w:r>
                  <w:r>
                    <w:t xml:space="preserve"> </w:t>
                  </w:r>
                  <w:proofErr w:type="spellStart"/>
                  <w:r>
                    <w:t>finalTotal</w:t>
                  </w:r>
                  <w:proofErr w:type="spellEnd"/>
                  <w:r>
                    <w:t xml:space="preserve"> </w:t>
                  </w:r>
                  <w:r w:rsidRPr="00AD1680">
                    <w:rPr>
                      <w:szCs w:val="24"/>
                    </w:rPr>
                    <w:t>←</w:t>
                  </w:r>
                  <w:r>
                    <w:t xml:space="preserve"> </w:t>
                  </w:r>
                  <w:proofErr w:type="spellStart"/>
                  <w:r>
                    <w:t>subTotal</w:t>
                  </w:r>
                  <w:proofErr w:type="spellEnd"/>
                  <w:r>
                    <w:t xml:space="preserve"> + GST + PST</w:t>
                  </w:r>
                  <w:r>
                    <w:br/>
                  </w:r>
                  <w:r>
                    <w:rPr>
                      <w:rStyle w:val="Strong"/>
                    </w:rPr>
                    <w:t>PUT</w:t>
                  </w:r>
                  <w:r>
                    <w:t xml:space="preserve"> </w:t>
                  </w:r>
                  <w:proofErr w:type="spellStart"/>
                  <w:r>
                    <w:t>finalTotal</w:t>
                  </w:r>
                  <w:proofErr w:type="spellEnd"/>
                  <w:r>
                    <w:t xml:space="preserve"> back to user</w:t>
                  </w:r>
                </w:p>
              </w:txbxContent>
            </v:textbox>
            <w10:wrap type="none"/>
            <w10:anchorlock/>
          </v:shape>
        </w:pict>
      </w:r>
      <w:r w:rsidR="00A13921">
        <w:t xml:space="preserve">  </w:t>
      </w:r>
    </w:p>
    <w:p w:rsidR="00BC66CF" w:rsidRPr="00E20EE6" w:rsidRDefault="004B2F63" w:rsidP="00BC66CF">
      <w:pPr>
        <w:pStyle w:val="ListParagraph"/>
        <w:numPr>
          <w:ilvl w:val="0"/>
          <w:numId w:val="18"/>
        </w:numPr>
        <w:rPr>
          <w:rStyle w:val="Strong"/>
        </w:rPr>
      </w:pPr>
      <w:r>
        <w:rPr>
          <w:rStyle w:val="Strong"/>
        </w:rPr>
        <w:t>Code</w:t>
      </w:r>
    </w:p>
    <w:p w:rsidR="00A202A2" w:rsidRDefault="00A202A2" w:rsidP="00A202A2">
      <w:pPr>
        <w:ind w:firstLine="720"/>
      </w:pPr>
      <w:r>
        <w:t>Once you have the pseudo-code done, the hardest part of solving the problem should be finished.</w:t>
      </w:r>
      <w:r w:rsidR="00A13921">
        <w:t xml:space="preserve"> </w:t>
      </w:r>
      <w:r>
        <w:t>Now you just convert your pseudo-code into the specific programming language you have chosen to use.</w:t>
      </w:r>
      <w:r w:rsidR="00A13921">
        <w:t xml:space="preserve"> </w:t>
      </w:r>
      <w:r>
        <w:t xml:space="preserve">Here </w:t>
      </w:r>
      <w:r w:rsidR="00D04CD1">
        <w:t>is a VB and C# version</w:t>
      </w:r>
      <w:r w:rsidR="000E6466">
        <w:t xml:space="preserve"> of the same program</w:t>
      </w:r>
      <w:r>
        <w:t xml:space="preserve"> solution:</w:t>
      </w:r>
    </w:p>
    <w:p w:rsidR="006D58C7" w:rsidRDefault="0073069D" w:rsidP="00984C08">
      <w:pPr>
        <w:ind w:hanging="2520"/>
      </w:pPr>
      <w:r w:rsidRPr="0073069D">
        <w:rPr>
          <w:noProof/>
          <w:lang w:bidi="ar-SA"/>
        </w:rPr>
        <w:lastRenderedPageBreak/>
        <w:pict>
          <v:shape id="Text Box 521" o:spid="_x0000_s1180" type="#_x0000_t202" style="position:absolute;left:0;text-align:left;margin-left:-126pt;margin-top:400.5pt;width:486pt;height:.05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" stroked="f">
            <v:textbox style="mso-next-textbox:#Text Box 521;mso-fit-shape-to-text:t" inset="0,0,0,0">
              <w:txbxContent>
                <w:p w:rsidR="004770BA" w:rsidRPr="00BD368B" w:rsidRDefault="004770BA" w:rsidP="00F0286B">
                  <w:pPr>
                    <w:pStyle w:val="Caption"/>
                    <w:rPr>
                      <w:sz w:val="24"/>
                      <w:szCs w:val="20"/>
                    </w:rPr>
                  </w:pPr>
                  <w:bookmarkStart w:id="93" w:name="_Toc242978631"/>
                  <w:bookmarkStart w:id="94" w:name="_Toc242978668"/>
                  <w:bookmarkStart w:id="95" w:name="_Toc243147764"/>
                  <w:bookmarkStart w:id="96" w:name="_Toc243752420"/>
                  <w:bookmarkStart w:id="97" w:name="_Toc243838431"/>
                  <w:bookmarkStart w:id="98" w:name="_Toc245310408"/>
                  <w:bookmarkStart w:id="99" w:name="_Toc245310446"/>
                  <w:r>
                    <w:t xml:space="preserve">VB Code </w:t>
                  </w:r>
                  <w:fldSimple w:instr=" SEQ VB_Code \* ARABIC ">
                    <w:r w:rsidR="00F65BCF">
                      <w:rPr>
                        <w:noProof/>
                      </w:rPr>
                      <w:t>4</w:t>
                    </w:r>
                  </w:fldSimple>
                  <w:r>
                    <w:t xml:space="preserve">: </w:t>
                  </w:r>
                  <w:r w:rsidRPr="0011184F">
                    <w:t>Tax Problem Solution</w:t>
                  </w:r>
                  <w:bookmarkEnd w:id="93"/>
                  <w:bookmarkEnd w:id="94"/>
                  <w:bookmarkEnd w:id="95"/>
                  <w:bookmarkEnd w:id="96"/>
                  <w:bookmarkEnd w:id="97"/>
                  <w:bookmarkEnd w:id="98"/>
                  <w:bookmarkEnd w:id="99"/>
                </w:p>
              </w:txbxContent>
            </v:textbox>
          </v:shape>
        </w:pict>
      </w:r>
      <w:r w:rsidRPr="0073069D">
        <w:rPr>
          <w:noProof/>
          <w:lang w:bidi="ar-SA"/>
        </w:rPr>
        <w:pict>
          <v:shape id="Text Box 512" o:spid="_x0000_s1181" type="#_x0000_t202" style="position:absolute;margin-left:0;margin-top:0;width:486pt;height:396pt;z-index:25163315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" fillcolor="#c6d9f1" strokeweight="1pt">
            <v:textbox style="mso-next-textbox:#Text Box 512">
              <w:txbxContent>
                <w:p w:rsidR="004770BA" w:rsidRDefault="004770BA" w:rsidP="00984C08">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color w:val="0000FF"/>
                      <w:sz w:val="20"/>
                      <w:lang w:bidi="ar-SA"/>
                    </w:rPr>
                    <w:t>Option</w:t>
                  </w:r>
                  <w:r>
                    <w:rPr>
                      <w:rFonts w:ascii="Courier New" w:hAnsi="Courier New" w:cs="Courier New"/>
                      <w:noProof/>
                      <w:sz w:val="20"/>
                      <w:lang w:bidi="ar-SA"/>
                    </w:rPr>
                    <w:t xml:space="preserve"> </w:t>
                  </w:r>
                  <w:r>
                    <w:rPr>
                      <w:rFonts w:ascii="Courier New" w:hAnsi="Courier New" w:cs="Courier New"/>
                      <w:noProof/>
                      <w:color w:val="0000FF"/>
                      <w:sz w:val="20"/>
                      <w:lang w:bidi="ar-SA"/>
                    </w:rPr>
                    <w:t>Explicit</w:t>
                  </w:r>
                  <w:r>
                    <w:rPr>
                      <w:rFonts w:ascii="Courier New" w:hAnsi="Courier New" w:cs="Courier New"/>
                      <w:noProof/>
                      <w:sz w:val="20"/>
                      <w:lang w:bidi="ar-SA"/>
                    </w:rPr>
                    <w:t xml:space="preserve"> </w:t>
                  </w:r>
                  <w:r>
                    <w:rPr>
                      <w:rFonts w:ascii="Courier New" w:hAnsi="Courier New" w:cs="Courier New"/>
                      <w:noProof/>
                      <w:color w:val="0000FF"/>
                      <w:sz w:val="20"/>
                      <w:lang w:bidi="ar-SA"/>
                    </w:rPr>
                    <w:t>On</w:t>
                  </w:r>
                </w:p>
                <w:p w:rsidR="004770BA" w:rsidRDefault="004770BA" w:rsidP="00984C08">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color w:val="0000FF"/>
                      <w:sz w:val="20"/>
                      <w:lang w:bidi="ar-SA"/>
                    </w:rPr>
                    <w:t>Option</w:t>
                  </w:r>
                  <w:r>
                    <w:rPr>
                      <w:rFonts w:ascii="Courier New" w:hAnsi="Courier New" w:cs="Courier New"/>
                      <w:noProof/>
                      <w:sz w:val="20"/>
                      <w:lang w:bidi="ar-SA"/>
                    </w:rPr>
                    <w:t xml:space="preserve"> </w:t>
                  </w:r>
                  <w:r>
                    <w:rPr>
                      <w:rFonts w:ascii="Courier New" w:hAnsi="Courier New" w:cs="Courier New"/>
                      <w:noProof/>
                      <w:color w:val="0000FF"/>
                      <w:sz w:val="20"/>
                      <w:lang w:bidi="ar-SA"/>
                    </w:rPr>
                    <w:t>Strict</w:t>
                  </w:r>
                  <w:r>
                    <w:rPr>
                      <w:rFonts w:ascii="Courier New" w:hAnsi="Courier New" w:cs="Courier New"/>
                      <w:noProof/>
                      <w:sz w:val="20"/>
                      <w:lang w:bidi="ar-SA"/>
                    </w:rPr>
                    <w:t xml:space="preserve"> </w:t>
                  </w:r>
                  <w:r>
                    <w:rPr>
                      <w:rFonts w:ascii="Courier New" w:hAnsi="Courier New" w:cs="Courier New"/>
                      <w:noProof/>
                      <w:color w:val="0000FF"/>
                      <w:sz w:val="20"/>
                      <w:lang w:bidi="ar-SA"/>
                    </w:rPr>
                    <w:t>On</w:t>
                  </w:r>
                </w:p>
                <w:p w:rsidR="004770BA" w:rsidRDefault="004770BA" w:rsidP="00984C08">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Created by: Mr. Coxall</w:t>
                  </w:r>
                </w:p>
                <w:p w:rsidR="004770BA" w:rsidRDefault="004770BA" w:rsidP="00984C08">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Created on: Aug-2007</w:t>
                  </w:r>
                </w:p>
                <w:p w:rsidR="004770BA" w:rsidRDefault="004770BA" w:rsidP="00984C08">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xml:space="preserve">' Created for: ICS2O - Fall 2007 </w:t>
                  </w:r>
                </w:p>
                <w:p w:rsidR="004770BA" w:rsidRDefault="004770BA" w:rsidP="00984C08">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This program accepts a subtotal and then calculates the</w:t>
                  </w:r>
                </w:p>
                <w:p w:rsidR="004770BA" w:rsidRDefault="004770BA" w:rsidP="00984C08">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Ontario provincial tax and federal tax. It then shows the</w:t>
                  </w:r>
                </w:p>
                <w:p w:rsidR="004770BA" w:rsidRDefault="004770BA" w:rsidP="00984C08">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user the final total</w:t>
                  </w:r>
                </w:p>
                <w:p w:rsidR="004770BA" w:rsidRDefault="004770BA" w:rsidP="00984C08">
                  <w:pPr>
                    <w:autoSpaceDE w:val="0"/>
                    <w:autoSpaceDN w:val="0"/>
                    <w:adjustRightInd w:val="0"/>
                    <w:spacing w:before="0" w:after="0" w:line="240" w:lineRule="auto"/>
                    <w:jc w:val="left"/>
                    <w:rPr>
                      <w:rFonts w:ascii="Courier New" w:hAnsi="Courier New" w:cs="Courier New"/>
                      <w:noProof/>
                      <w:color w:val="008000"/>
                      <w:sz w:val="20"/>
                      <w:lang w:bidi="ar-SA"/>
                    </w:rPr>
                  </w:pP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Public</w:t>
                  </w:r>
                  <w:r>
                    <w:rPr>
                      <w:rFonts w:ascii="Courier New" w:hAnsi="Courier New" w:cs="Courier New"/>
                      <w:noProof/>
                      <w:sz w:val="20"/>
                      <w:lang w:bidi="ar-SA"/>
                    </w:rPr>
                    <w:t xml:space="preserve"> </w:t>
                  </w:r>
                  <w:r>
                    <w:rPr>
                      <w:rFonts w:ascii="Courier New" w:hAnsi="Courier New" w:cs="Courier New"/>
                      <w:noProof/>
                      <w:color w:val="0000FF"/>
                      <w:sz w:val="20"/>
                      <w:lang w:bidi="ar-SA"/>
                    </w:rPr>
                    <w:t>Class</w:t>
                  </w:r>
                  <w:r>
                    <w:rPr>
                      <w:rFonts w:ascii="Courier New" w:hAnsi="Courier New" w:cs="Courier New"/>
                      <w:noProof/>
                      <w:sz w:val="20"/>
                      <w:lang w:bidi="ar-SA"/>
                    </w:rPr>
                    <w:t xml:space="preserve"> frmOntarioTax</w:t>
                  </w: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Private</w:t>
                  </w:r>
                  <w:r>
                    <w:rPr>
                      <w:rFonts w:ascii="Courier New" w:hAnsi="Courier New" w:cs="Courier New"/>
                      <w:noProof/>
                      <w:sz w:val="20"/>
                      <w:lang w:bidi="ar-SA"/>
                    </w:rPr>
                    <w:t xml:space="preserve"> </w:t>
                  </w:r>
                  <w:r>
                    <w:rPr>
                      <w:rFonts w:ascii="Courier New" w:hAnsi="Courier New" w:cs="Courier New"/>
                      <w:noProof/>
                      <w:color w:val="0000FF"/>
                      <w:sz w:val="20"/>
                      <w:lang w:bidi="ar-SA"/>
                    </w:rPr>
                    <w:t>Sub</w:t>
                  </w:r>
                  <w:r>
                    <w:rPr>
                      <w:rFonts w:ascii="Courier New" w:hAnsi="Courier New" w:cs="Courier New"/>
                      <w:noProof/>
                      <w:sz w:val="20"/>
                      <w:lang w:bidi="ar-SA"/>
                    </w:rPr>
                    <w:t xml:space="preserve"> btnCalculateTotal_Click(</w:t>
                  </w:r>
                  <w:r>
                    <w:rPr>
                      <w:rFonts w:ascii="Courier New" w:hAnsi="Courier New" w:cs="Courier New"/>
                      <w:noProof/>
                      <w:color w:val="0000FF"/>
                      <w:sz w:val="20"/>
                      <w:lang w:bidi="ar-SA"/>
                    </w:rPr>
                    <w:t>ByVal</w:t>
                  </w:r>
                  <w:r>
                    <w:rPr>
                      <w:rFonts w:ascii="Courier New" w:hAnsi="Courier New" w:cs="Courier New"/>
                      <w:noProof/>
                      <w:sz w:val="20"/>
                      <w:lang w:bidi="ar-SA"/>
                    </w:rPr>
                    <w:t xml:space="preserve"> sender </w:t>
                  </w:r>
                  <w:r>
                    <w:rPr>
                      <w:rFonts w:ascii="Courier New" w:hAnsi="Courier New" w:cs="Courier New"/>
                      <w:noProof/>
                      <w:color w:val="0000FF"/>
                      <w:sz w:val="20"/>
                      <w:lang w:bidi="ar-SA"/>
                    </w:rPr>
                    <w:t>As</w:t>
                  </w:r>
                  <w:r>
                    <w:rPr>
                      <w:rFonts w:ascii="Courier New" w:hAnsi="Courier New" w:cs="Courier New"/>
                      <w:noProof/>
                      <w:sz w:val="20"/>
                      <w:lang w:bidi="ar-SA"/>
                    </w:rPr>
                    <w:t xml:space="preserve"> System.Object, _</w:t>
                  </w: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ByVal</w:t>
                  </w:r>
                  <w:r>
                    <w:rPr>
                      <w:rFonts w:ascii="Courier New" w:hAnsi="Courier New" w:cs="Courier New"/>
                      <w:noProof/>
                      <w:sz w:val="20"/>
                      <w:lang w:bidi="ar-SA"/>
                    </w:rPr>
                    <w:t xml:space="preserve"> e </w:t>
                  </w:r>
                  <w:r>
                    <w:rPr>
                      <w:rFonts w:ascii="Courier New" w:hAnsi="Courier New" w:cs="Courier New"/>
                      <w:noProof/>
                      <w:color w:val="0000FF"/>
                      <w:sz w:val="20"/>
                      <w:lang w:bidi="ar-SA"/>
                    </w:rPr>
                    <w:t>As</w:t>
                  </w:r>
                  <w:r>
                    <w:rPr>
                      <w:rFonts w:ascii="Courier New" w:hAnsi="Courier New" w:cs="Courier New"/>
                      <w:noProof/>
                      <w:sz w:val="20"/>
                      <w:lang w:bidi="ar-SA"/>
                    </w:rPr>
                    <w:t xml:space="preserve"> System.EventArgs) </w:t>
                  </w:r>
                  <w:r>
                    <w:rPr>
                      <w:rFonts w:ascii="Courier New" w:hAnsi="Courier New" w:cs="Courier New"/>
                      <w:noProof/>
                      <w:color w:val="0000FF"/>
                      <w:sz w:val="20"/>
                      <w:lang w:bidi="ar-SA"/>
                    </w:rPr>
                    <w:t>Handles</w:t>
                  </w:r>
                  <w:r>
                    <w:rPr>
                      <w:rFonts w:ascii="Courier New" w:hAnsi="Courier New" w:cs="Courier New"/>
                      <w:noProof/>
                      <w:sz w:val="20"/>
                      <w:lang w:bidi="ar-SA"/>
                    </w:rPr>
                    <w:t xml:space="preserve"> btnCalculateTotal.Click</w:t>
                  </w:r>
                </w:p>
                <w:p w:rsidR="004770BA" w:rsidRDefault="004770BA" w:rsidP="00984C08">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sz w:val="20"/>
                      <w:lang w:bidi="ar-SA"/>
                    </w:rPr>
                    <w:t xml:space="preserve">    </w:t>
                  </w:r>
                  <w:r>
                    <w:rPr>
                      <w:rFonts w:ascii="Courier New" w:hAnsi="Courier New" w:cs="Courier New"/>
                      <w:noProof/>
                      <w:color w:val="008000"/>
                      <w:sz w:val="20"/>
                      <w:lang w:bidi="ar-SA"/>
                    </w:rPr>
                    <w:t>' this procedure accepts the subtotal and calculates the tax</w:t>
                  </w:r>
                </w:p>
                <w:p w:rsidR="004770BA" w:rsidRDefault="004770BA" w:rsidP="00984C08">
                  <w:pPr>
                    <w:autoSpaceDE w:val="0"/>
                    <w:autoSpaceDN w:val="0"/>
                    <w:adjustRightInd w:val="0"/>
                    <w:spacing w:before="0" w:after="0" w:line="240" w:lineRule="auto"/>
                    <w:jc w:val="left"/>
                    <w:rPr>
                      <w:rFonts w:ascii="Courier New" w:hAnsi="Courier New" w:cs="Courier New"/>
                      <w:noProof/>
                      <w:color w:val="008000"/>
                      <w:sz w:val="20"/>
                      <w:lang w:bidi="ar-SA"/>
                    </w:rPr>
                  </w:pP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Const</w:t>
                  </w:r>
                  <w:r>
                    <w:rPr>
                      <w:rFonts w:ascii="Courier New" w:hAnsi="Courier New" w:cs="Courier New"/>
                      <w:noProof/>
                      <w:sz w:val="20"/>
                      <w:lang w:bidi="ar-SA"/>
                    </w:rPr>
                    <w:t xml:space="preserve"> GOODS_AND_SERVICES_TAX_RATE </w:t>
                  </w:r>
                  <w:r>
                    <w:rPr>
                      <w:rFonts w:ascii="Courier New" w:hAnsi="Courier New" w:cs="Courier New"/>
                      <w:noProof/>
                      <w:color w:val="0000FF"/>
                      <w:sz w:val="20"/>
                      <w:lang w:bidi="ar-SA"/>
                    </w:rPr>
                    <w:t>As</w:t>
                  </w:r>
                  <w:r>
                    <w:rPr>
                      <w:rFonts w:ascii="Courier New" w:hAnsi="Courier New" w:cs="Courier New"/>
                      <w:noProof/>
                      <w:sz w:val="20"/>
                      <w:lang w:bidi="ar-SA"/>
                    </w:rPr>
                    <w:t xml:space="preserve"> </w:t>
                  </w:r>
                  <w:r>
                    <w:rPr>
                      <w:rFonts w:ascii="Courier New" w:hAnsi="Courier New" w:cs="Courier New"/>
                      <w:noProof/>
                      <w:color w:val="0000FF"/>
                      <w:sz w:val="20"/>
                      <w:lang w:bidi="ar-SA"/>
                    </w:rPr>
                    <w:t>Decimal</w:t>
                  </w:r>
                  <w:r>
                    <w:rPr>
                      <w:rFonts w:ascii="Courier New" w:hAnsi="Courier New" w:cs="Courier New"/>
                      <w:noProof/>
                      <w:sz w:val="20"/>
                      <w:lang w:bidi="ar-SA"/>
                    </w:rPr>
                    <w:t xml:space="preserve"> = 0.06D</w:t>
                  </w: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Const</w:t>
                  </w:r>
                  <w:r>
                    <w:rPr>
                      <w:rFonts w:ascii="Courier New" w:hAnsi="Courier New" w:cs="Courier New"/>
                      <w:noProof/>
                      <w:sz w:val="20"/>
                      <w:lang w:bidi="ar-SA"/>
                    </w:rPr>
                    <w:t xml:space="preserve"> PROVINCIAL_SALES_TAX_RATE </w:t>
                  </w:r>
                  <w:r>
                    <w:rPr>
                      <w:rFonts w:ascii="Courier New" w:hAnsi="Courier New" w:cs="Courier New"/>
                      <w:noProof/>
                      <w:color w:val="0000FF"/>
                      <w:sz w:val="20"/>
                      <w:lang w:bidi="ar-SA"/>
                    </w:rPr>
                    <w:t>As</w:t>
                  </w:r>
                  <w:r>
                    <w:rPr>
                      <w:rFonts w:ascii="Courier New" w:hAnsi="Courier New" w:cs="Courier New"/>
                      <w:noProof/>
                      <w:sz w:val="20"/>
                      <w:lang w:bidi="ar-SA"/>
                    </w:rPr>
                    <w:t xml:space="preserve"> </w:t>
                  </w:r>
                  <w:r>
                    <w:rPr>
                      <w:rFonts w:ascii="Courier New" w:hAnsi="Courier New" w:cs="Courier New"/>
                      <w:noProof/>
                      <w:color w:val="0000FF"/>
                      <w:sz w:val="20"/>
                      <w:lang w:bidi="ar-SA"/>
                    </w:rPr>
                    <w:t>Decimal</w:t>
                  </w:r>
                  <w:r>
                    <w:rPr>
                      <w:rFonts w:ascii="Courier New" w:hAnsi="Courier New" w:cs="Courier New"/>
                      <w:noProof/>
                      <w:sz w:val="20"/>
                      <w:lang w:bidi="ar-SA"/>
                    </w:rPr>
                    <w:t xml:space="preserve"> = 0.08D</w:t>
                  </w: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p>
                <w:p w:rsidR="004770BA" w:rsidRDefault="004770BA" w:rsidP="00984C08">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Dim</w:t>
                  </w:r>
                  <w:r>
                    <w:rPr>
                      <w:rFonts w:ascii="Courier New" w:hAnsi="Courier New" w:cs="Courier New"/>
                      <w:noProof/>
                      <w:sz w:val="20"/>
                      <w:lang w:bidi="ar-SA"/>
                    </w:rPr>
                    <w:t xml:space="preserve"> subTotal </w:t>
                  </w:r>
                  <w:r>
                    <w:rPr>
                      <w:rFonts w:ascii="Courier New" w:hAnsi="Courier New" w:cs="Courier New"/>
                      <w:noProof/>
                      <w:color w:val="0000FF"/>
                      <w:sz w:val="20"/>
                      <w:lang w:bidi="ar-SA"/>
                    </w:rPr>
                    <w:t>As</w:t>
                  </w:r>
                  <w:r>
                    <w:rPr>
                      <w:rFonts w:ascii="Courier New" w:hAnsi="Courier New" w:cs="Courier New"/>
                      <w:noProof/>
                      <w:sz w:val="20"/>
                      <w:lang w:bidi="ar-SA"/>
                    </w:rPr>
                    <w:t xml:space="preserve"> </w:t>
                  </w:r>
                  <w:r>
                    <w:rPr>
                      <w:rFonts w:ascii="Courier New" w:hAnsi="Courier New" w:cs="Courier New"/>
                      <w:noProof/>
                      <w:color w:val="0000FF"/>
                      <w:sz w:val="20"/>
                      <w:lang w:bidi="ar-SA"/>
                    </w:rPr>
                    <w:t>Decimal</w:t>
                  </w:r>
                </w:p>
                <w:p w:rsidR="004770BA" w:rsidRDefault="004770BA" w:rsidP="00984C08">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Dim</w:t>
                  </w:r>
                  <w:r>
                    <w:rPr>
                      <w:rFonts w:ascii="Courier New" w:hAnsi="Courier New" w:cs="Courier New"/>
                      <w:noProof/>
                      <w:sz w:val="20"/>
                      <w:lang w:bidi="ar-SA"/>
                    </w:rPr>
                    <w:t xml:space="preserve"> goodsAndServiceTax </w:t>
                  </w:r>
                  <w:r>
                    <w:rPr>
                      <w:rFonts w:ascii="Courier New" w:hAnsi="Courier New" w:cs="Courier New"/>
                      <w:noProof/>
                      <w:color w:val="0000FF"/>
                      <w:sz w:val="20"/>
                      <w:lang w:bidi="ar-SA"/>
                    </w:rPr>
                    <w:t>As</w:t>
                  </w:r>
                  <w:r>
                    <w:rPr>
                      <w:rFonts w:ascii="Courier New" w:hAnsi="Courier New" w:cs="Courier New"/>
                      <w:noProof/>
                      <w:sz w:val="20"/>
                      <w:lang w:bidi="ar-SA"/>
                    </w:rPr>
                    <w:t xml:space="preserve"> </w:t>
                  </w:r>
                  <w:r>
                    <w:rPr>
                      <w:rFonts w:ascii="Courier New" w:hAnsi="Courier New" w:cs="Courier New"/>
                      <w:noProof/>
                      <w:color w:val="0000FF"/>
                      <w:sz w:val="20"/>
                      <w:lang w:bidi="ar-SA"/>
                    </w:rPr>
                    <w:t>Decimal</w:t>
                  </w:r>
                </w:p>
                <w:p w:rsidR="004770BA" w:rsidRDefault="004770BA" w:rsidP="00984C08">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Dim</w:t>
                  </w:r>
                  <w:r>
                    <w:rPr>
                      <w:rFonts w:ascii="Courier New" w:hAnsi="Courier New" w:cs="Courier New"/>
                      <w:noProof/>
                      <w:sz w:val="20"/>
                      <w:lang w:bidi="ar-SA"/>
                    </w:rPr>
                    <w:t xml:space="preserve"> provincialSalesTax </w:t>
                  </w:r>
                  <w:r>
                    <w:rPr>
                      <w:rFonts w:ascii="Courier New" w:hAnsi="Courier New" w:cs="Courier New"/>
                      <w:noProof/>
                      <w:color w:val="0000FF"/>
                      <w:sz w:val="20"/>
                      <w:lang w:bidi="ar-SA"/>
                    </w:rPr>
                    <w:t>As</w:t>
                  </w:r>
                  <w:r>
                    <w:rPr>
                      <w:rFonts w:ascii="Courier New" w:hAnsi="Courier New" w:cs="Courier New"/>
                      <w:noProof/>
                      <w:sz w:val="20"/>
                      <w:lang w:bidi="ar-SA"/>
                    </w:rPr>
                    <w:t xml:space="preserve"> </w:t>
                  </w:r>
                  <w:r>
                    <w:rPr>
                      <w:rFonts w:ascii="Courier New" w:hAnsi="Courier New" w:cs="Courier New"/>
                      <w:noProof/>
                      <w:color w:val="0000FF"/>
                      <w:sz w:val="20"/>
                      <w:lang w:bidi="ar-SA"/>
                    </w:rPr>
                    <w:t>Decimal</w:t>
                  </w:r>
                </w:p>
                <w:p w:rsidR="004770BA" w:rsidRDefault="004770BA" w:rsidP="00984C08">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Dim</w:t>
                  </w:r>
                  <w:r>
                    <w:rPr>
                      <w:rFonts w:ascii="Courier New" w:hAnsi="Courier New" w:cs="Courier New"/>
                      <w:noProof/>
                      <w:sz w:val="20"/>
                      <w:lang w:bidi="ar-SA"/>
                    </w:rPr>
                    <w:t xml:space="preserve"> finalTotal </w:t>
                  </w:r>
                  <w:r>
                    <w:rPr>
                      <w:rFonts w:ascii="Courier New" w:hAnsi="Courier New" w:cs="Courier New"/>
                      <w:noProof/>
                      <w:color w:val="0000FF"/>
                      <w:sz w:val="20"/>
                      <w:lang w:bidi="ar-SA"/>
                    </w:rPr>
                    <w:t>As</w:t>
                  </w:r>
                  <w:r>
                    <w:rPr>
                      <w:rFonts w:ascii="Courier New" w:hAnsi="Courier New" w:cs="Courier New"/>
                      <w:noProof/>
                      <w:sz w:val="20"/>
                      <w:lang w:bidi="ar-SA"/>
                    </w:rPr>
                    <w:t xml:space="preserve"> </w:t>
                  </w:r>
                  <w:r>
                    <w:rPr>
                      <w:rFonts w:ascii="Courier New" w:hAnsi="Courier New" w:cs="Courier New"/>
                      <w:noProof/>
                      <w:color w:val="0000FF"/>
                      <w:sz w:val="20"/>
                      <w:lang w:bidi="ar-SA"/>
                    </w:rPr>
                    <w:t>Decimal</w:t>
                  </w:r>
                </w:p>
                <w:p w:rsidR="004770BA" w:rsidRDefault="004770BA" w:rsidP="00984C08">
                  <w:pPr>
                    <w:autoSpaceDE w:val="0"/>
                    <w:autoSpaceDN w:val="0"/>
                    <w:adjustRightInd w:val="0"/>
                    <w:spacing w:before="0" w:after="0" w:line="240" w:lineRule="auto"/>
                    <w:jc w:val="left"/>
                    <w:rPr>
                      <w:rFonts w:ascii="Courier New" w:hAnsi="Courier New" w:cs="Courier New"/>
                      <w:noProof/>
                      <w:color w:val="0000FF"/>
                      <w:sz w:val="20"/>
                      <w:lang w:bidi="ar-SA"/>
                    </w:rPr>
                  </w:pP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subTotal = </w:t>
                  </w:r>
                  <w:r>
                    <w:rPr>
                      <w:rFonts w:ascii="Courier New" w:hAnsi="Courier New" w:cs="Courier New"/>
                      <w:noProof/>
                      <w:color w:val="0000FF"/>
                      <w:sz w:val="20"/>
                      <w:lang w:bidi="ar-SA"/>
                    </w:rPr>
                    <w:t>CDec</w:t>
                  </w:r>
                  <w:r>
                    <w:rPr>
                      <w:rFonts w:ascii="Courier New" w:hAnsi="Courier New" w:cs="Courier New"/>
                      <w:noProof/>
                      <w:sz w:val="20"/>
                      <w:lang w:bidi="ar-SA"/>
                    </w:rPr>
                    <w:t>(</w:t>
                  </w:r>
                  <w:r>
                    <w:rPr>
                      <w:rFonts w:ascii="Courier New" w:hAnsi="Courier New" w:cs="Courier New"/>
                      <w:noProof/>
                      <w:color w:val="0000FF"/>
                      <w:sz w:val="20"/>
                      <w:lang w:bidi="ar-SA"/>
                    </w:rPr>
                    <w:t>Me</w:t>
                  </w:r>
                  <w:r>
                    <w:rPr>
                      <w:rFonts w:ascii="Courier New" w:hAnsi="Courier New" w:cs="Courier New"/>
                      <w:noProof/>
                      <w:sz w:val="20"/>
                      <w:lang w:bidi="ar-SA"/>
                    </w:rPr>
                    <w:t>.txtSubTotal.Text)</w:t>
                  </w: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goodsAndServiceTax = subTotal * GOODS_AND_SERVICES_TAX_RATE</w:t>
                  </w: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provincialSalesTax = subTotal * PROVINCIAL_SALES_TAX_RATE</w:t>
                  </w: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finalTotal = subTotal + goodsAndServiceTax + provincialSalesTax</w:t>
                  </w: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.lblFinalTotal.Text = Format(finalTotal, </w:t>
                  </w:r>
                  <w:r>
                    <w:rPr>
                      <w:rFonts w:ascii="Courier New" w:hAnsi="Courier New" w:cs="Courier New"/>
                      <w:noProof/>
                      <w:color w:val="A31515"/>
                      <w:sz w:val="20"/>
                      <w:lang w:bidi="ar-SA"/>
                    </w:rPr>
                    <w:t>"C"</w:t>
                  </w:r>
                  <w:r>
                    <w:rPr>
                      <w:rFonts w:ascii="Courier New" w:hAnsi="Courier New" w:cs="Courier New"/>
                      <w:noProof/>
                      <w:sz w:val="20"/>
                      <w:lang w:bidi="ar-SA"/>
                    </w:rPr>
                    <w:t>)</w:t>
                  </w:r>
                </w:p>
                <w:p w:rsidR="004770BA" w:rsidRDefault="004770BA" w:rsidP="00984C08">
                  <w:pPr>
                    <w:autoSpaceDE w:val="0"/>
                    <w:autoSpaceDN w:val="0"/>
                    <w:adjustRightInd w:val="0"/>
                    <w:spacing w:before="0" w:after="0" w:line="240" w:lineRule="auto"/>
                    <w:jc w:val="left"/>
                    <w:rPr>
                      <w:rFonts w:ascii="Courier New" w:hAnsi="Courier New" w:cs="Courier New"/>
                      <w:noProof/>
                      <w:sz w:val="20"/>
                      <w:lang w:bidi="ar-SA"/>
                    </w:rPr>
                  </w:pPr>
                </w:p>
                <w:p w:rsidR="004770BA" w:rsidRDefault="004770BA" w:rsidP="00984C08">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End</w:t>
                  </w:r>
                  <w:r>
                    <w:rPr>
                      <w:rFonts w:ascii="Courier New" w:hAnsi="Courier New" w:cs="Courier New"/>
                      <w:noProof/>
                      <w:sz w:val="20"/>
                      <w:lang w:bidi="ar-SA"/>
                    </w:rPr>
                    <w:t xml:space="preserve"> </w:t>
                  </w:r>
                  <w:r>
                    <w:rPr>
                      <w:rFonts w:ascii="Courier New" w:hAnsi="Courier New" w:cs="Courier New"/>
                      <w:noProof/>
                      <w:color w:val="0000FF"/>
                      <w:sz w:val="20"/>
                      <w:lang w:bidi="ar-SA"/>
                    </w:rPr>
                    <w:t>Sub</w:t>
                  </w:r>
                </w:p>
                <w:p w:rsidR="004770BA" w:rsidRDefault="004770BA" w:rsidP="00984C08">
                  <w:r>
                    <w:rPr>
                      <w:rFonts w:ascii="Courier New" w:hAnsi="Courier New" w:cs="Courier New"/>
                      <w:noProof/>
                      <w:color w:val="0000FF"/>
                      <w:sz w:val="20"/>
                      <w:lang w:bidi="ar-SA"/>
                    </w:rPr>
                    <w:t>End</w:t>
                  </w:r>
                  <w:r>
                    <w:rPr>
                      <w:rFonts w:ascii="Courier New" w:hAnsi="Courier New" w:cs="Courier New"/>
                      <w:noProof/>
                      <w:sz w:val="20"/>
                      <w:lang w:bidi="ar-SA"/>
                    </w:rPr>
                    <w:t xml:space="preserve"> </w:t>
                  </w:r>
                  <w:r>
                    <w:rPr>
                      <w:rFonts w:ascii="Courier New" w:hAnsi="Courier New" w:cs="Courier New"/>
                      <w:noProof/>
                      <w:color w:val="0000FF"/>
                      <w:sz w:val="20"/>
                      <w:lang w:bidi="ar-SA"/>
                    </w:rPr>
                    <w:t>Class</w:t>
                  </w:r>
                </w:p>
              </w:txbxContent>
            </v:textbox>
          </v:shape>
        </w:pict>
      </w:r>
      <w:r w:rsidRPr="0073069D">
        <w:rPr>
          <w:noProof/>
          <w:lang w:bidi="ar-SA"/>
        </w:rPr>
      </w:r>
      <w:r>
        <w:rPr>
          <w:noProof/>
          <w:lang w:bidi="ar-SA"/>
        </w:rPr>
        <w:pict>
          <v:rect id="AutoShape 6" o:spid="_x0000_s2026" style="width:486.8pt;height:414.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" filled="f" stroked="f">
            <o:lock v:ext="edit" aspectratio="t"/>
            <w10:wrap type="none"/>
            <w10:anchorlock/>
          </v:rect>
        </w:pict>
      </w:r>
    </w:p>
    <w:p w:rsidR="00BC66CF" w:rsidRDefault="00A13921" w:rsidP="00A202A2">
      <w:pPr>
        <w:ind w:firstLine="720"/>
      </w:pPr>
      <w:r>
        <w:t xml:space="preserve"> </w:t>
      </w:r>
    </w:p>
    <w:p w:rsidR="009E0AAF" w:rsidRDefault="0073069D" w:rsidP="009E0AAF">
      <w:pPr>
        <w:ind w:hanging="2520"/>
      </w:pPr>
      <w:r w:rsidRPr="0073069D">
        <w:rPr>
          <w:noProof/>
          <w:lang w:bidi="ar-SA"/>
        </w:rPr>
        <w:lastRenderedPageBreak/>
        <w:pict>
          <v:shape id="Text Box 523" o:spid="_x0000_s1182" type="#_x0000_t202" style="position:absolute;left:0;text-align:left;margin-left:-126pt;margin-top:463.75pt;width:486pt;height:30.6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" stroked="f">
            <v:textbox style="mso-next-textbox:#Text Box 523;mso-fit-shape-to-text:t" inset="0,0,0,0">
              <w:txbxContent>
                <w:p w:rsidR="004770BA" w:rsidRPr="005D7478" w:rsidRDefault="004770BA" w:rsidP="00F0286B">
                  <w:pPr>
                    <w:pStyle w:val="Caption"/>
                    <w:rPr>
                      <w:sz w:val="24"/>
                      <w:szCs w:val="20"/>
                    </w:rPr>
                  </w:pPr>
                  <w:bookmarkStart w:id="100" w:name="_Toc246256638"/>
                  <w:r>
                    <w:t xml:space="preserve">C# Code </w:t>
                  </w:r>
                  <w:fldSimple w:instr=" SEQ C#_Code \* ARABIC ">
                    <w:r w:rsidR="00F65BCF">
                      <w:rPr>
                        <w:noProof/>
                      </w:rPr>
                      <w:t>4</w:t>
                    </w:r>
                  </w:fldSimple>
                  <w:r>
                    <w:t xml:space="preserve">: </w:t>
                  </w:r>
                  <w:r w:rsidRPr="00BD613D">
                    <w:t>Tax Problem Solution</w:t>
                  </w:r>
                  <w:bookmarkEnd w:id="100"/>
                </w:p>
              </w:txbxContent>
            </v:textbox>
          </v:shape>
        </w:pict>
      </w:r>
      <w:r w:rsidRPr="0073069D">
        <w:rPr>
          <w:noProof/>
          <w:lang w:bidi="ar-SA"/>
        </w:rPr>
        <w:pict>
          <v:shape id="Text Box 520" o:spid="_x0000_s1183" type="#_x0000_t202" style="position:absolute;margin-left:0;margin-top:-33.3pt;width:486pt;height:492.55pt;z-index:25163212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" fillcolor="#eaf1dd" strokeweight="1pt">
            <v:textbox style="mso-next-textbox:#Text Box 520">
              <w:txbxContent>
                <w:p w:rsidR="004770BA" w:rsidRDefault="004770BA" w:rsidP="00F0286B">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Created by: Mr. Coxall</w:t>
                  </w:r>
                </w:p>
                <w:p w:rsidR="004770BA" w:rsidRDefault="004770BA" w:rsidP="00F0286B">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Created on: Aug-2007</w:t>
                  </w:r>
                </w:p>
                <w:p w:rsidR="004770BA" w:rsidRDefault="004770BA" w:rsidP="00F0286B">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Created for: ICS2O - Fall 2007</w:t>
                  </w:r>
                </w:p>
                <w:p w:rsidR="004770BA" w:rsidRDefault="004770BA" w:rsidP="00F0286B">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This program accepts a subtotal and then calculates the</w:t>
                  </w:r>
                </w:p>
                <w:p w:rsidR="004770BA" w:rsidRDefault="004770BA" w:rsidP="00F0286B">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xml:space="preserve">   Ontario provincial tax and federal tax. It then shows the</w:t>
                  </w:r>
                </w:p>
                <w:p w:rsidR="004770BA" w:rsidRDefault="004770BA" w:rsidP="00F0286B">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xml:space="preserve">   user the final total */</w:t>
                  </w:r>
                </w:p>
                <w:p w:rsidR="004770BA" w:rsidRDefault="004770BA" w:rsidP="00F0286B">
                  <w:pPr>
                    <w:autoSpaceDE w:val="0"/>
                    <w:autoSpaceDN w:val="0"/>
                    <w:adjustRightInd w:val="0"/>
                    <w:spacing w:before="0" w:after="0" w:line="240" w:lineRule="auto"/>
                    <w:jc w:val="left"/>
                    <w:rPr>
                      <w:rFonts w:ascii="Courier New" w:hAnsi="Courier New" w:cs="Courier New"/>
                      <w:noProof/>
                      <w:color w:val="008000"/>
                      <w:sz w:val="20"/>
                      <w:lang w:bidi="ar-SA"/>
                    </w:rPr>
                  </w:pP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using</w:t>
                  </w:r>
                  <w:r>
                    <w:rPr>
                      <w:rFonts w:ascii="Courier New" w:hAnsi="Courier New" w:cs="Courier New"/>
                      <w:noProof/>
                      <w:sz w:val="20"/>
                      <w:lang w:bidi="ar-SA"/>
                    </w:rPr>
                    <w:t xml:space="preserve"> System;</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using</w:t>
                  </w:r>
                  <w:r>
                    <w:rPr>
                      <w:rFonts w:ascii="Courier New" w:hAnsi="Courier New" w:cs="Courier New"/>
                      <w:noProof/>
                      <w:sz w:val="20"/>
                      <w:lang w:bidi="ar-SA"/>
                    </w:rPr>
                    <w:t xml:space="preserve"> System.Collections.Generic;</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using</w:t>
                  </w:r>
                  <w:r>
                    <w:rPr>
                      <w:rFonts w:ascii="Courier New" w:hAnsi="Courier New" w:cs="Courier New"/>
                      <w:noProof/>
                      <w:sz w:val="20"/>
                      <w:lang w:bidi="ar-SA"/>
                    </w:rPr>
                    <w:t xml:space="preserve"> System.Text;</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namespace</w:t>
                  </w:r>
                  <w:r>
                    <w:rPr>
                      <w:rFonts w:ascii="Courier New" w:hAnsi="Courier New" w:cs="Courier New"/>
                      <w:noProof/>
                      <w:sz w:val="20"/>
                      <w:lang w:bidi="ar-SA"/>
                    </w:rPr>
                    <w:t xml:space="preserve"> CalculateTaxCSharp</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w:t>
                  </w:r>
                </w:p>
                <w:p w:rsidR="004770BA" w:rsidRDefault="004770BA" w:rsidP="00F0286B">
                  <w:pPr>
                    <w:autoSpaceDE w:val="0"/>
                    <w:autoSpaceDN w:val="0"/>
                    <w:adjustRightInd w:val="0"/>
                    <w:spacing w:before="0" w:after="0" w:line="240" w:lineRule="auto"/>
                    <w:jc w:val="left"/>
                    <w:rPr>
                      <w:rFonts w:ascii="Courier New" w:hAnsi="Courier New" w:cs="Courier New"/>
                      <w:noProof/>
                      <w:color w:val="2B91A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class</w:t>
                  </w:r>
                  <w:r>
                    <w:rPr>
                      <w:rFonts w:ascii="Courier New" w:hAnsi="Courier New" w:cs="Courier New"/>
                      <w:noProof/>
                      <w:sz w:val="20"/>
                      <w:lang w:bidi="ar-SA"/>
                    </w:rPr>
                    <w:t xml:space="preserve"> </w:t>
                  </w:r>
                  <w:r>
                    <w:rPr>
                      <w:rFonts w:ascii="Courier New" w:hAnsi="Courier New" w:cs="Courier New"/>
                      <w:noProof/>
                      <w:color w:val="2B91AF"/>
                      <w:sz w:val="20"/>
                      <w:lang w:bidi="ar-SA"/>
                    </w:rPr>
                    <w:t>Program</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static</w:t>
                  </w:r>
                  <w:r>
                    <w:rPr>
                      <w:rFonts w:ascii="Courier New" w:hAnsi="Courier New" w:cs="Courier New"/>
                      <w:noProof/>
                      <w:sz w:val="20"/>
                      <w:lang w:bidi="ar-SA"/>
                    </w:rPr>
                    <w:t xml:space="preserve"> </w:t>
                  </w:r>
                  <w:r>
                    <w:rPr>
                      <w:rFonts w:ascii="Courier New" w:hAnsi="Courier New" w:cs="Courier New"/>
                      <w:noProof/>
                      <w:color w:val="0000FF"/>
                      <w:sz w:val="20"/>
                      <w:lang w:bidi="ar-SA"/>
                    </w:rPr>
                    <w:t>void</w:t>
                  </w:r>
                  <w:r>
                    <w:rPr>
                      <w:rFonts w:ascii="Courier New" w:hAnsi="Courier New" w:cs="Courier New"/>
                      <w:noProof/>
                      <w:sz w:val="20"/>
                      <w:lang w:bidi="ar-SA"/>
                    </w:rPr>
                    <w:t xml:space="preserve"> Main(</w:t>
                  </w:r>
                  <w:r>
                    <w:rPr>
                      <w:rFonts w:ascii="Courier New" w:hAnsi="Courier New" w:cs="Courier New"/>
                      <w:noProof/>
                      <w:color w:val="0000FF"/>
                      <w:sz w:val="20"/>
                      <w:lang w:bidi="ar-SA"/>
                    </w:rPr>
                    <w:t>string</w:t>
                  </w:r>
                  <w:r>
                    <w:rPr>
                      <w:rFonts w:ascii="Courier New" w:hAnsi="Courier New" w:cs="Courier New"/>
                      <w:noProof/>
                      <w:sz w:val="20"/>
                      <w:lang w:bidi="ar-SA"/>
                    </w:rPr>
                    <w:t>[] args)</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const</w:t>
                  </w:r>
                  <w:r>
                    <w:rPr>
                      <w:rFonts w:ascii="Courier New" w:hAnsi="Courier New" w:cs="Courier New"/>
                      <w:noProof/>
                      <w:sz w:val="20"/>
                      <w:lang w:bidi="ar-SA"/>
                    </w:rPr>
                    <w:t xml:space="preserve"> </w:t>
                  </w:r>
                  <w:r>
                    <w:rPr>
                      <w:rFonts w:ascii="Courier New" w:hAnsi="Courier New" w:cs="Courier New"/>
                      <w:noProof/>
                      <w:color w:val="0000FF"/>
                      <w:sz w:val="20"/>
                      <w:lang w:bidi="ar-SA"/>
                    </w:rPr>
                    <w:t>decimal</w:t>
                  </w:r>
                  <w:r>
                    <w:rPr>
                      <w:rFonts w:ascii="Courier New" w:hAnsi="Courier New" w:cs="Courier New"/>
                      <w:noProof/>
                      <w:sz w:val="20"/>
                      <w:lang w:bidi="ar-SA"/>
                    </w:rPr>
                    <w:t xml:space="preserve"> GOODS_AND_SERVICES_TAX_RATE = 0.06M;</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const</w:t>
                  </w:r>
                  <w:r>
                    <w:rPr>
                      <w:rFonts w:ascii="Courier New" w:hAnsi="Courier New" w:cs="Courier New"/>
                      <w:noProof/>
                      <w:sz w:val="20"/>
                      <w:lang w:bidi="ar-SA"/>
                    </w:rPr>
                    <w:t xml:space="preserve"> </w:t>
                  </w:r>
                  <w:r>
                    <w:rPr>
                      <w:rFonts w:ascii="Courier New" w:hAnsi="Courier New" w:cs="Courier New"/>
                      <w:noProof/>
                      <w:color w:val="0000FF"/>
                      <w:sz w:val="20"/>
                      <w:lang w:bidi="ar-SA"/>
                    </w:rPr>
                    <w:t>decimal</w:t>
                  </w:r>
                  <w:r>
                    <w:rPr>
                      <w:rFonts w:ascii="Courier New" w:hAnsi="Courier New" w:cs="Courier New"/>
                      <w:noProof/>
                      <w:sz w:val="20"/>
                      <w:lang w:bidi="ar-SA"/>
                    </w:rPr>
                    <w:t xml:space="preserve"> PROVINCIAL_SALES_TAX_RATE = 0.08M;</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decimal</w:t>
                  </w:r>
                  <w:r>
                    <w:rPr>
                      <w:rFonts w:ascii="Courier New" w:hAnsi="Courier New" w:cs="Courier New"/>
                      <w:noProof/>
                      <w:sz w:val="20"/>
                      <w:lang w:bidi="ar-SA"/>
                    </w:rPr>
                    <w:t xml:space="preserve"> subTotal;</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string</w:t>
                  </w:r>
                  <w:r>
                    <w:rPr>
                      <w:rFonts w:ascii="Courier New" w:hAnsi="Courier New" w:cs="Courier New"/>
                      <w:noProof/>
                      <w:sz w:val="20"/>
                      <w:lang w:bidi="ar-SA"/>
                    </w:rPr>
                    <w:t xml:space="preserve"> subTotalString;</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decimal</w:t>
                  </w:r>
                  <w:r>
                    <w:rPr>
                      <w:rFonts w:ascii="Courier New" w:hAnsi="Courier New" w:cs="Courier New"/>
                      <w:noProof/>
                      <w:sz w:val="20"/>
                      <w:lang w:bidi="ar-SA"/>
                    </w:rPr>
                    <w:t xml:space="preserve"> goodsAndServiceTax;</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decimal</w:t>
                  </w:r>
                  <w:r>
                    <w:rPr>
                      <w:rFonts w:ascii="Courier New" w:hAnsi="Courier New" w:cs="Courier New"/>
                      <w:noProof/>
                      <w:sz w:val="20"/>
                      <w:lang w:bidi="ar-SA"/>
                    </w:rPr>
                    <w:t xml:space="preserve"> provincialSalesTax;</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decimal</w:t>
                  </w:r>
                  <w:r>
                    <w:rPr>
                      <w:rFonts w:ascii="Courier New" w:hAnsi="Courier New" w:cs="Courier New"/>
                      <w:noProof/>
                      <w:sz w:val="20"/>
                      <w:lang w:bidi="ar-SA"/>
                    </w:rPr>
                    <w:t xml:space="preserve"> finalTotal;</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2B91AF"/>
                      <w:sz w:val="20"/>
                      <w:lang w:bidi="ar-SA"/>
                    </w:rPr>
                    <w:t>Console</w:t>
                  </w:r>
                  <w:r>
                    <w:rPr>
                      <w:rFonts w:ascii="Courier New" w:hAnsi="Courier New" w:cs="Courier New"/>
                      <w:noProof/>
                      <w:sz w:val="20"/>
                      <w:lang w:bidi="ar-SA"/>
                    </w:rPr>
                    <w:t>.Write(</w:t>
                  </w:r>
                  <w:r>
                    <w:rPr>
                      <w:rFonts w:ascii="Courier New" w:hAnsi="Courier New" w:cs="Courier New"/>
                      <w:noProof/>
                      <w:color w:val="A31515"/>
                      <w:sz w:val="20"/>
                      <w:lang w:bidi="ar-SA"/>
                    </w:rPr>
                    <w:t>"Enter the sub total: "</w:t>
                  </w:r>
                  <w:r>
                    <w:rPr>
                      <w:rFonts w:ascii="Courier New" w:hAnsi="Courier New" w:cs="Courier New"/>
                      <w:noProof/>
                      <w:sz w:val="20"/>
                      <w:lang w:bidi="ar-SA"/>
                    </w:rPr>
                    <w:t>);</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subTotalString = </w:t>
                  </w:r>
                  <w:r>
                    <w:rPr>
                      <w:rFonts w:ascii="Courier New" w:hAnsi="Courier New" w:cs="Courier New"/>
                      <w:noProof/>
                      <w:color w:val="2B91AF"/>
                      <w:sz w:val="20"/>
                      <w:lang w:bidi="ar-SA"/>
                    </w:rPr>
                    <w:t>Console</w:t>
                  </w:r>
                  <w:r>
                    <w:rPr>
                      <w:rFonts w:ascii="Courier New" w:hAnsi="Courier New" w:cs="Courier New"/>
                      <w:noProof/>
                      <w:sz w:val="20"/>
                      <w:lang w:bidi="ar-SA"/>
                    </w:rPr>
                    <w:t>.ReadLine();</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subTotal = System.</w:t>
                  </w:r>
                  <w:r>
                    <w:rPr>
                      <w:rFonts w:ascii="Courier New" w:hAnsi="Courier New" w:cs="Courier New"/>
                      <w:noProof/>
                      <w:color w:val="2B91AF"/>
                      <w:sz w:val="20"/>
                      <w:lang w:bidi="ar-SA"/>
                    </w:rPr>
                    <w:t>Convert</w:t>
                  </w:r>
                  <w:r>
                    <w:rPr>
                      <w:rFonts w:ascii="Courier New" w:hAnsi="Courier New" w:cs="Courier New"/>
                      <w:noProof/>
                      <w:sz w:val="20"/>
                      <w:lang w:bidi="ar-SA"/>
                    </w:rPr>
                    <w:t>.ToDecimal(subTotalString);</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goodsAndServiceTax = subTotal * GOODS_AND_SERVICES_TAX_RATE;</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provincialSalesTax = subTotal * PROVINCIAL_SALES_TAX_RATE</w:t>
                  </w:r>
                  <w:proofErr w:type="spellStart"/>
                  <w:r w:rsidRPr="00882845">
                    <w:rPr>
                      <w:rFonts w:ascii="Courier New" w:hAnsi="Courier New" w:cs="Courier New"/>
                      <w:color w:val="FF0000"/>
                      <w:szCs w:val="24"/>
                      <w:lang w:bidi="ar-SA"/>
                    </w:rPr>
                    <w:t>ﻰﻰ</w:t>
                  </w:r>
                  <w:proofErr w:type="spellEnd"/>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finalTotal = subTotal + goodsAndServiceTax + provincialSalesTax;</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2B91AF"/>
                      <w:sz w:val="20"/>
                      <w:lang w:bidi="ar-SA"/>
                    </w:rPr>
                    <w:t>Console</w:t>
                  </w:r>
                  <w:r>
                    <w:rPr>
                      <w:rFonts w:ascii="Courier New" w:hAnsi="Courier New" w:cs="Courier New"/>
                      <w:noProof/>
                      <w:sz w:val="20"/>
                      <w:lang w:bidi="ar-SA"/>
                    </w:rPr>
                    <w:t>.WriteLine(</w:t>
                  </w:r>
                  <w:r>
                    <w:rPr>
                      <w:rFonts w:ascii="Courier New" w:hAnsi="Courier New" w:cs="Courier New"/>
                      <w:noProof/>
                      <w:color w:val="A31515"/>
                      <w:sz w:val="20"/>
                      <w:lang w:bidi="ar-SA"/>
                    </w:rPr>
                    <w:t>"The final total is "</w:t>
                  </w:r>
                  <w:r>
                    <w:rPr>
                      <w:rFonts w:ascii="Courier New" w:hAnsi="Courier New" w:cs="Courier New"/>
                      <w:noProof/>
                      <w:sz w:val="20"/>
                      <w:lang w:bidi="ar-SA"/>
                    </w:rPr>
                    <w:t xml:space="preserve"> + </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finalTotal.ToString(</w:t>
                  </w:r>
                  <w:r>
                    <w:rPr>
                      <w:rFonts w:ascii="Courier New" w:hAnsi="Courier New" w:cs="Courier New"/>
                      <w:noProof/>
                      <w:color w:val="A31515"/>
                      <w:sz w:val="20"/>
                      <w:lang w:bidi="ar-SA"/>
                    </w:rPr>
                    <w:t>"C"</w:t>
                  </w:r>
                  <w:r>
                    <w:rPr>
                      <w:rFonts w:ascii="Courier New" w:hAnsi="Courier New" w:cs="Courier New"/>
                      <w:noProof/>
                      <w:sz w:val="20"/>
                      <w:lang w:bidi="ar-SA"/>
                    </w:rPr>
                    <w:t>));</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2B91AF"/>
                      <w:sz w:val="20"/>
                      <w:lang w:bidi="ar-SA"/>
                    </w:rPr>
                    <w:t>Console</w:t>
                  </w:r>
                  <w:r>
                    <w:rPr>
                      <w:rFonts w:ascii="Courier New" w:hAnsi="Courier New" w:cs="Courier New"/>
                      <w:noProof/>
                      <w:sz w:val="20"/>
                      <w:lang w:bidi="ar-SA"/>
                    </w:rPr>
                    <w:t>.ReadLine();</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F0286B">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Pr="00F0286B" w:rsidRDefault="004770BA" w:rsidP="00F0286B">
                  <w:r>
                    <w:rPr>
                      <w:rFonts w:ascii="Courier New" w:hAnsi="Courier New" w:cs="Courier New"/>
                      <w:noProof/>
                      <w:sz w:val="20"/>
                      <w:lang w:bidi="ar-SA"/>
                    </w:rPr>
                    <w:t>}</w:t>
                  </w:r>
                </w:p>
              </w:txbxContent>
            </v:textbox>
          </v:shape>
        </w:pict>
      </w:r>
      <w:r w:rsidRPr="0073069D">
        <w:rPr>
          <w:noProof/>
          <w:lang w:bidi="ar-SA"/>
        </w:rPr>
      </w:r>
      <w:r>
        <w:rPr>
          <w:noProof/>
          <w:lang w:bidi="ar-SA"/>
        </w:rPr>
        <w:pict>
          <v:rect id="AutoShape 7" o:spid="_x0000_s2025" style="width:486.8pt;height:49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" filled="f" stroked="f">
            <o:lock v:ext="edit" aspectratio="t"/>
            <w10:wrap type="none"/>
            <w10:anchorlock/>
          </v:rect>
        </w:pict>
      </w:r>
    </w:p>
    <w:p w:rsidR="00BC66CF" w:rsidRPr="00E20EE6" w:rsidRDefault="004B2F63" w:rsidP="00BC66CF">
      <w:pPr>
        <w:pStyle w:val="ListParagraph"/>
        <w:numPr>
          <w:ilvl w:val="0"/>
          <w:numId w:val="18"/>
        </w:numPr>
        <w:rPr>
          <w:rStyle w:val="Strong"/>
        </w:rPr>
      </w:pPr>
      <w:r>
        <w:rPr>
          <w:rStyle w:val="Strong"/>
        </w:rPr>
        <w:t>Debug</w:t>
      </w:r>
    </w:p>
    <w:p w:rsidR="00BC66CF" w:rsidRDefault="00BC66CF" w:rsidP="00984C08">
      <w:pPr>
        <w:ind w:firstLine="720"/>
      </w:pPr>
      <w:r>
        <w:t xml:space="preserve">It is </w:t>
      </w:r>
      <w:r w:rsidR="00984C08">
        <w:t>hard to show the debugging step, since I ensured that the program above worked correctly before I pasted it into the page.</w:t>
      </w:r>
      <w:r w:rsidR="00A13921">
        <w:t xml:space="preserve"> </w:t>
      </w:r>
      <w:r w:rsidR="00984C08">
        <w:t>When programmers write code it is extremely unlikely that it will work right away the first time.</w:t>
      </w:r>
      <w:r w:rsidR="00A13921">
        <w:t xml:space="preserve"> </w:t>
      </w:r>
      <w:r w:rsidR="00984C08">
        <w:t xml:space="preserve">This is why the development environment has tools to </w:t>
      </w:r>
      <w:r w:rsidR="00984C08">
        <w:lastRenderedPageBreak/>
        <w:t>help the programmer fix simple mistakes.</w:t>
      </w:r>
      <w:r w:rsidR="00A13921">
        <w:t xml:space="preserve"> </w:t>
      </w:r>
      <w:r w:rsidR="00984C08">
        <w:t>The two main kinds of mistakes are syntax errors and logical errors.</w:t>
      </w:r>
      <w:r w:rsidR="00A13921">
        <w:t xml:space="preserve"> </w:t>
      </w:r>
    </w:p>
    <w:p w:rsidR="00984C08" w:rsidRDefault="0073069D" w:rsidP="00984C08">
      <w:pPr>
        <w:ind w:firstLine="720"/>
      </w:pPr>
      <w:r w:rsidRPr="0073069D">
        <w:rPr>
          <w:noProof/>
          <w:lang w:bidi="ar-SA"/>
        </w:rPr>
        <w:pict>
          <v:shape id="Text Box 516" o:spid="_x0000_s1184" type="#_x0000_t202" style="position:absolute;left:0;text-align:left;margin-left:-113.65pt;margin-top:71.85pt;width:108pt;height:27.25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Vs8A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" filled="f" fillcolor="#c6d9f1" stroked="f" strokeweight="1pt">
            <v:fill opacity="32896f"/>
            <o:lock v:ext="edit" aspectratio="t"/>
            <v:textbox style="mso-next-textbox:#Text Box 516;mso-fit-shape-to-text:t" inset=",.72pt,,.72pt">
              <w:txbxContent>
                <w:p w:rsidR="004770BA" w:rsidRPr="00AC3DD6" w:rsidRDefault="004770BA" w:rsidP="00B6142B">
                  <w:pPr>
                    <w:spacing w:before="100" w:after="100"/>
                    <w:jc w:val="left"/>
                    <w:rPr>
                      <w:rStyle w:val="SubtleReference"/>
                    </w:rPr>
                  </w:pPr>
                  <w:r>
                    <w:rPr>
                      <w:rStyle w:val="SubtleReference"/>
                    </w:rPr>
                    <w:t>Logical Errors</w:t>
                  </w:r>
                </w:p>
              </w:txbxContent>
            </v:textbox>
          </v:shape>
        </w:pict>
      </w:r>
      <w:r w:rsidRPr="0073069D">
        <w:rPr>
          <w:noProof/>
          <w:lang w:bidi="ar-SA"/>
        </w:rPr>
        <w:pict>
          <v:shape id="Text Box 515" o:spid="_x0000_s1185" type="#_x0000_t202" style="position:absolute;left:0;text-align:left;margin-left:-113.65pt;margin-top:-7.4pt;width:108pt;height:27.2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ag8QIAAII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" filled="f" fillcolor="#c6d9f1" stroked="f" strokeweight="1pt">
            <v:fill opacity="32896f"/>
            <o:lock v:ext="edit" aspectratio="t"/>
            <v:textbox style="mso-next-textbox:#Text Box 515;mso-fit-shape-to-text:t" inset=",.72pt,,.72pt">
              <w:txbxContent>
                <w:p w:rsidR="004770BA" w:rsidRPr="00AC3DD6" w:rsidRDefault="004770BA" w:rsidP="00B6142B">
                  <w:pPr>
                    <w:spacing w:before="100" w:after="100"/>
                    <w:jc w:val="left"/>
                    <w:rPr>
                      <w:rStyle w:val="SubtleReference"/>
                    </w:rPr>
                  </w:pPr>
                  <w:r>
                    <w:rPr>
                      <w:rStyle w:val="SubtleReference"/>
                    </w:rPr>
                    <w:t>Syntax Errors</w:t>
                  </w:r>
                </w:p>
              </w:txbxContent>
            </v:textbox>
          </v:shape>
        </w:pict>
      </w:r>
      <w:r w:rsidR="00984C08">
        <w:t xml:space="preserve">In modern languages like VB and C#, </w:t>
      </w:r>
      <w:hyperlink r:id="rId152" w:history="1">
        <w:r w:rsidR="00984C08" w:rsidRPr="00522194">
          <w:rPr>
            <w:rStyle w:val="Hyperlink"/>
          </w:rPr>
          <w:t>syntax errors</w:t>
        </w:r>
        <w:r w:rsidRPr="00522194">
          <w:rPr>
            <w:rStyle w:val="Hyperlink"/>
          </w:rPr>
          <w:fldChar w:fldCharType="begin"/>
        </w:r>
        <w:r w:rsidR="00522194" w:rsidRPr="00522194">
          <w:rPr>
            <w:rStyle w:val="Hyperlink"/>
          </w:rPr>
          <w:instrText xml:space="preserve"> XE "Syntax Errors" </w:instrText>
        </w:r>
        <w:r w:rsidRPr="00522194">
          <w:rPr>
            <w:rStyle w:val="Hyperlink"/>
          </w:rPr>
          <w:fldChar w:fldCharType="end"/>
        </w:r>
      </w:hyperlink>
      <w:r w:rsidR="00984C08">
        <w:t xml:space="preserve"> are usually easy to see and fix.</w:t>
      </w:r>
      <w:r w:rsidR="00A13921">
        <w:t xml:space="preserve"> </w:t>
      </w:r>
      <w:r w:rsidR="00984C08">
        <w:t>A syntax error is a piece of code that the computer does not understand.</w:t>
      </w:r>
      <w:r w:rsidR="00A13921">
        <w:t xml:space="preserve"> </w:t>
      </w:r>
      <w:r w:rsidR="00984C08">
        <w:t>It would be like speaking to you and one of the sentences did not make any sense to you.</w:t>
      </w:r>
      <w:r w:rsidR="00A13921">
        <w:t xml:space="preserve"> </w:t>
      </w:r>
      <w:r w:rsidR="00984C08">
        <w:t>The in VB and C# the IDE will nicely place a squiggly line under the code it does not understand, so that you can fix the problem.</w:t>
      </w:r>
      <w:r w:rsidR="00A13921">
        <w:t xml:space="preserve"> </w:t>
      </w:r>
      <w:r w:rsidR="00B3327A">
        <w:t xml:space="preserve">A </w:t>
      </w:r>
      <w:hyperlink r:id="rId153" w:history="1">
        <w:r w:rsidR="00B3327A" w:rsidRPr="00522194">
          <w:rPr>
            <w:rStyle w:val="Hyperlink"/>
          </w:rPr>
          <w:t>logical error</w:t>
        </w:r>
        <w:r w:rsidRPr="00522194">
          <w:rPr>
            <w:rStyle w:val="Hyperlink"/>
          </w:rPr>
          <w:fldChar w:fldCharType="begin"/>
        </w:r>
        <w:r w:rsidR="00522194" w:rsidRPr="00522194">
          <w:rPr>
            <w:rStyle w:val="Hyperlink"/>
          </w:rPr>
          <w:instrText xml:space="preserve"> XE "Logical Errors" </w:instrText>
        </w:r>
        <w:r w:rsidRPr="00522194">
          <w:rPr>
            <w:rStyle w:val="Hyperlink"/>
          </w:rPr>
          <w:fldChar w:fldCharType="end"/>
        </w:r>
      </w:hyperlink>
      <w:r w:rsidR="00B3327A">
        <w:t xml:space="preserve"> is a lot harder to find.</w:t>
      </w:r>
      <w:r w:rsidR="00A13921">
        <w:t xml:space="preserve"> </w:t>
      </w:r>
      <w:r w:rsidR="00B3327A">
        <w:t>This is a problem with the way you solved the problem.</w:t>
      </w:r>
      <w:r w:rsidR="00A13921">
        <w:t xml:space="preserve"> </w:t>
      </w:r>
      <w:r w:rsidR="00B3327A">
        <w:t>The code will still compile and run but the program will give you the wrong answer (or maybe just the wrong answer some times!).</w:t>
      </w:r>
      <w:r w:rsidR="00A13921">
        <w:t xml:space="preserve"> </w:t>
      </w:r>
      <w:r w:rsidR="00B3327A">
        <w:t>There is not easy way to solve these problems than to step though your code one line at a time.</w:t>
      </w:r>
      <w:r w:rsidR="00A13921">
        <w:t xml:space="preserve"> </w:t>
      </w:r>
      <w:r w:rsidR="000E6466">
        <w:t>In the above C# code, you might have noticed a read squiggly at the end of line 32.</w:t>
      </w:r>
      <w:r w:rsidR="00A13921">
        <w:t xml:space="preserve"> </w:t>
      </w:r>
      <w:r w:rsidR="000E6466">
        <w:t>This is because I did not place a semi-colon at the end of the line.</w:t>
      </w:r>
      <w:r w:rsidR="00A13921">
        <w:t xml:space="preserve"> </w:t>
      </w:r>
      <w:r w:rsidR="000E6466">
        <w:t>In C# each line must end with a semi-colon, so the compiler knows where the next line of code starts.</w:t>
      </w:r>
      <w:r w:rsidR="00A13921">
        <w:t xml:space="preserve"> </w:t>
      </w:r>
      <w:r w:rsidR="000E6466">
        <w:t>Since I did not include it, the computer could not understand what I had written.</w:t>
      </w:r>
      <w:r w:rsidR="00A13921">
        <w:t xml:space="preserve"> </w:t>
      </w:r>
      <w:r w:rsidR="000E6466">
        <w:t>The code below shows that mistake corrected.</w:t>
      </w:r>
    </w:p>
    <w:p w:rsidR="00882845" w:rsidRDefault="0073069D" w:rsidP="00882845">
      <w:pPr>
        <w:ind w:hanging="2520"/>
      </w:pPr>
      <w:r w:rsidRPr="0073069D">
        <w:rPr>
          <w:noProof/>
          <w:lang w:bidi="ar-SA"/>
        </w:rPr>
        <w:pict>
          <v:shape id="Text Box 557" o:spid="_x0000_s1186" type="#_x0000_t202" style="position:absolute;left:0;text-align:left;margin-left:-125.4pt;margin-top:73.7pt;width:486pt;height:.05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" stroked="f">
            <v:textbox style="mso-next-textbox:#Text Box 557;mso-fit-shape-to-text:t" inset="0,0,0,0">
              <w:txbxContent>
                <w:p w:rsidR="004770BA" w:rsidRPr="00520D16" w:rsidRDefault="004770BA" w:rsidP="001A1FDF">
                  <w:pPr>
                    <w:pStyle w:val="Caption"/>
                    <w:rPr>
                      <w:sz w:val="24"/>
                      <w:szCs w:val="20"/>
                    </w:rPr>
                  </w:pPr>
                  <w:bookmarkStart w:id="101" w:name="_Toc246256639"/>
                  <w:r>
                    <w:t xml:space="preserve">C# Code </w:t>
                  </w:r>
                  <w:fldSimple w:instr=" SEQ C#_Code \* ARABIC ">
                    <w:r w:rsidR="00F65BCF">
                      <w:rPr>
                        <w:noProof/>
                      </w:rPr>
                      <w:t>5</w:t>
                    </w:r>
                  </w:fldSimple>
                  <w:r>
                    <w:t xml:space="preserve">: </w:t>
                  </w:r>
                  <w:r w:rsidRPr="00D27828">
                    <w:t>Tax Problem Solution Fixed</w:t>
                  </w:r>
                  <w:bookmarkEnd w:id="101"/>
                </w:p>
              </w:txbxContent>
            </v:textbox>
          </v:shape>
        </w:pict>
      </w:r>
      <w:r w:rsidRPr="0073069D">
        <w:rPr>
          <w:noProof/>
          <w:lang w:bidi="ar-SA"/>
        </w:rPr>
        <w:pict>
          <v:shape id="Text Box 556" o:spid="_x0000_s1187" type="#_x0000_t202" style="position:absolute;margin-left:0;margin-top:0;width:486pt;height:68.65pt;z-index:25162496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" fillcolor="#eaf1dd" strokeweight="1pt">
            <v:textbox style="mso-next-textbox:#Text Box 556">
              <w:txbxContent>
                <w:p w:rsidR="004770BA" w:rsidRDefault="004770BA" w:rsidP="001A1FDF">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1A1FDF">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goodsAndServiceTax = subTotal * GOODS_AND_SERVICES_TAX_RATE;</w:t>
                  </w:r>
                </w:p>
                <w:p w:rsidR="004770BA" w:rsidRDefault="004770BA" w:rsidP="001A1FDF">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provincialSalesTax = subTotal * PROVINCIAL_SALES_TAX_RATE;</w:t>
                  </w:r>
                </w:p>
                <w:p w:rsidR="004770BA" w:rsidRPr="001A1FDF" w:rsidRDefault="004770BA" w:rsidP="001A1FDF">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finalTotal = subTotal + goodsAndServiceTax + provincialSalesTax;</w:t>
                  </w:r>
                </w:p>
              </w:txbxContent>
            </v:textbox>
          </v:shape>
        </w:pict>
      </w:r>
      <w:r w:rsidRPr="0073069D">
        <w:rPr>
          <w:noProof/>
          <w:lang w:bidi="ar-SA"/>
        </w:rPr>
      </w:r>
      <w:r>
        <w:rPr>
          <w:noProof/>
          <w:lang w:bidi="ar-SA"/>
        </w:rPr>
        <w:pict>
          <v:rect id="AutoShape 8" o:spid="_x0000_s2024" style="width:486.8pt;height:68.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" filled="f" stroked="f">
            <o:lock v:ext="edit" aspectratio="t"/>
            <w10:wrap type="none"/>
            <w10:anchorlock/>
          </v:rect>
        </w:pict>
      </w:r>
    </w:p>
    <w:p w:rsidR="000E6466" w:rsidRDefault="000E6466" w:rsidP="00882845">
      <w:pPr>
        <w:ind w:hanging="2520"/>
      </w:pPr>
    </w:p>
    <w:p w:rsidR="00BC66CF" w:rsidRPr="00E20EE6" w:rsidRDefault="00BC66CF" w:rsidP="00BC66CF">
      <w:pPr>
        <w:pStyle w:val="ListParagraph"/>
        <w:numPr>
          <w:ilvl w:val="0"/>
          <w:numId w:val="18"/>
        </w:numPr>
        <w:rPr>
          <w:rStyle w:val="Strong"/>
        </w:rPr>
      </w:pPr>
      <w:r w:rsidRPr="00E20EE6">
        <w:rPr>
          <w:rStyle w:val="Strong"/>
        </w:rPr>
        <w:t xml:space="preserve">Document the </w:t>
      </w:r>
      <w:r w:rsidR="004B2F63">
        <w:rPr>
          <w:rStyle w:val="Strong"/>
        </w:rPr>
        <w:t>code</w:t>
      </w:r>
    </w:p>
    <w:p w:rsidR="00D04CD1" w:rsidRDefault="00B3327A" w:rsidP="00B3327A">
      <w:pPr>
        <w:ind w:firstLine="720"/>
      </w:pPr>
      <w:r>
        <w:t>This is hopefully not done just at the end of your programming but as you write your code.</w:t>
      </w:r>
      <w:r w:rsidR="00A13921">
        <w:t xml:space="preserve"> </w:t>
      </w:r>
      <w:r>
        <w:t>All the same it is good practice to go over you code at the end to ensure that someone else looking at it will understand what is going on</w:t>
      </w:r>
      <w:r w:rsidR="00BC66CF">
        <w:t>.</w:t>
      </w:r>
      <w:r w:rsidR="00A13921">
        <w:t xml:space="preserve"> </w:t>
      </w:r>
      <w:r w:rsidR="00326F5B">
        <w:t>In the above example you can see that there is a comment at the start of the program and in the Sub as well.</w:t>
      </w:r>
      <w:r w:rsidR="00A13921">
        <w:t xml:space="preserve"> </w:t>
      </w:r>
      <w:r w:rsidR="00326F5B">
        <w:t>Also I have used a naming convention that is hopefully easy to understand what the variables are holding.</w:t>
      </w:r>
      <w:r w:rsidR="00A13921">
        <w:t xml:space="preserve"> </w:t>
      </w:r>
      <w:r w:rsidR="00326F5B">
        <w:t>In addition, the values of the taxes are places as constants, since they only change very infrequently.</w:t>
      </w:r>
      <w:r w:rsidR="00A13921">
        <w:t xml:space="preserve"> </w:t>
      </w:r>
      <w:r w:rsidR="00D04CD1">
        <w:t xml:space="preserve">Below is the top part of the VB solution showing the comment section at the beginning of the program, so everyone will know who made it, when, and </w:t>
      </w:r>
      <w:proofErr w:type="gramStart"/>
      <w:r w:rsidR="00F356A3">
        <w:t>why.</w:t>
      </w:r>
      <w:proofErr w:type="gramEnd"/>
    </w:p>
    <w:p w:rsidR="005A5534" w:rsidRDefault="0073069D" w:rsidP="00E60577">
      <w:pPr>
        <w:ind w:hanging="2520"/>
      </w:pPr>
      <w:r w:rsidRPr="0073069D">
        <w:rPr>
          <w:noProof/>
          <w:lang w:bidi="ar-SA"/>
        </w:rPr>
        <w:lastRenderedPageBreak/>
        <w:pict>
          <v:shape id="Text Box 527" o:spid="_x0000_s1188" type="#_x0000_t202" style="position:absolute;left:0;text-align:left;margin-left:-125.4pt;margin-top:85.55pt;width:486pt;height:30.6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" stroked="f">
            <v:textbox style="mso-next-textbox:#Text Box 527;mso-fit-shape-to-text:t" inset="0,0,0,0">
              <w:txbxContent>
                <w:p w:rsidR="004770BA" w:rsidRPr="00B5003A" w:rsidRDefault="004770BA" w:rsidP="00D04CD1">
                  <w:pPr>
                    <w:pStyle w:val="Caption"/>
                    <w:rPr>
                      <w:sz w:val="24"/>
                      <w:szCs w:val="20"/>
                    </w:rPr>
                  </w:pPr>
                  <w:bookmarkStart w:id="102" w:name="_Toc242978632"/>
                  <w:bookmarkStart w:id="103" w:name="_Toc242978669"/>
                  <w:bookmarkStart w:id="104" w:name="_Toc243147765"/>
                  <w:bookmarkStart w:id="105" w:name="_Toc243752421"/>
                  <w:bookmarkStart w:id="106" w:name="_Toc243838432"/>
                  <w:bookmarkStart w:id="107" w:name="_Toc245310409"/>
                  <w:bookmarkStart w:id="108" w:name="_Toc245310447"/>
                  <w:r>
                    <w:t xml:space="preserve">VB Code </w:t>
                  </w:r>
                  <w:fldSimple w:instr=" SEQ VB_Code \* ARABIC ">
                    <w:r w:rsidR="00F65BCF">
                      <w:rPr>
                        <w:noProof/>
                      </w:rPr>
                      <w:t>5</w:t>
                    </w:r>
                  </w:fldSimple>
                  <w:r>
                    <w:t>: VB Example Comment Section</w:t>
                  </w:r>
                  <w:bookmarkEnd w:id="102"/>
                  <w:bookmarkEnd w:id="103"/>
                  <w:bookmarkEnd w:id="104"/>
                  <w:bookmarkEnd w:id="105"/>
                  <w:bookmarkEnd w:id="106"/>
                  <w:bookmarkEnd w:id="107"/>
                  <w:bookmarkEnd w:id="108"/>
                </w:p>
              </w:txbxContent>
            </v:textbox>
          </v:shape>
        </w:pict>
      </w:r>
      <w:r w:rsidRPr="0073069D">
        <w:rPr>
          <w:noProof/>
          <w:lang w:bidi="ar-SA"/>
        </w:rPr>
        <w:pict>
          <v:shape id="Text Box 526" o:spid="_x0000_s1189" type="#_x0000_t202" style="position:absolute;margin-left:0;margin-top:-25.2pt;width:486pt;height:105.65pt;z-index:25163110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" fillcolor="#c6d9f1" strokeweight="1pt">
            <v:textbox style="mso-next-textbox:#Text Box 526">
              <w:txbxContent>
                <w:p w:rsidR="004770BA" w:rsidRDefault="004770BA" w:rsidP="00D04CD1">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color w:val="0000FF"/>
                      <w:sz w:val="20"/>
                      <w:lang w:bidi="ar-SA"/>
                    </w:rPr>
                    <w:t>Option</w:t>
                  </w:r>
                  <w:r>
                    <w:rPr>
                      <w:rFonts w:ascii="Courier New" w:hAnsi="Courier New" w:cs="Courier New"/>
                      <w:noProof/>
                      <w:sz w:val="20"/>
                      <w:lang w:bidi="ar-SA"/>
                    </w:rPr>
                    <w:t xml:space="preserve"> </w:t>
                  </w:r>
                  <w:r>
                    <w:rPr>
                      <w:rFonts w:ascii="Courier New" w:hAnsi="Courier New" w:cs="Courier New"/>
                      <w:noProof/>
                      <w:color w:val="0000FF"/>
                      <w:sz w:val="20"/>
                      <w:lang w:bidi="ar-SA"/>
                    </w:rPr>
                    <w:t>Explicit</w:t>
                  </w:r>
                  <w:r>
                    <w:rPr>
                      <w:rFonts w:ascii="Courier New" w:hAnsi="Courier New" w:cs="Courier New"/>
                      <w:noProof/>
                      <w:sz w:val="20"/>
                      <w:lang w:bidi="ar-SA"/>
                    </w:rPr>
                    <w:t xml:space="preserve"> </w:t>
                  </w:r>
                  <w:r>
                    <w:rPr>
                      <w:rFonts w:ascii="Courier New" w:hAnsi="Courier New" w:cs="Courier New"/>
                      <w:noProof/>
                      <w:color w:val="0000FF"/>
                      <w:sz w:val="20"/>
                      <w:lang w:bidi="ar-SA"/>
                    </w:rPr>
                    <w:t>On</w:t>
                  </w:r>
                </w:p>
                <w:p w:rsidR="004770BA" w:rsidRDefault="004770BA" w:rsidP="00D04CD1">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color w:val="0000FF"/>
                      <w:sz w:val="20"/>
                      <w:lang w:bidi="ar-SA"/>
                    </w:rPr>
                    <w:t>Option</w:t>
                  </w:r>
                  <w:r>
                    <w:rPr>
                      <w:rFonts w:ascii="Courier New" w:hAnsi="Courier New" w:cs="Courier New"/>
                      <w:noProof/>
                      <w:sz w:val="20"/>
                      <w:lang w:bidi="ar-SA"/>
                    </w:rPr>
                    <w:t xml:space="preserve"> </w:t>
                  </w:r>
                  <w:r>
                    <w:rPr>
                      <w:rFonts w:ascii="Courier New" w:hAnsi="Courier New" w:cs="Courier New"/>
                      <w:noProof/>
                      <w:color w:val="0000FF"/>
                      <w:sz w:val="20"/>
                      <w:lang w:bidi="ar-SA"/>
                    </w:rPr>
                    <w:t>Strict</w:t>
                  </w:r>
                  <w:r>
                    <w:rPr>
                      <w:rFonts w:ascii="Courier New" w:hAnsi="Courier New" w:cs="Courier New"/>
                      <w:noProof/>
                      <w:sz w:val="20"/>
                      <w:lang w:bidi="ar-SA"/>
                    </w:rPr>
                    <w:t xml:space="preserve"> </w:t>
                  </w:r>
                  <w:r>
                    <w:rPr>
                      <w:rFonts w:ascii="Courier New" w:hAnsi="Courier New" w:cs="Courier New"/>
                      <w:noProof/>
                      <w:color w:val="0000FF"/>
                      <w:sz w:val="20"/>
                      <w:lang w:bidi="ar-SA"/>
                    </w:rPr>
                    <w:t>On</w:t>
                  </w:r>
                </w:p>
                <w:p w:rsidR="004770BA" w:rsidRDefault="004770BA" w:rsidP="00D04CD1">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Created by: Mr. Coxall</w:t>
                  </w:r>
                </w:p>
                <w:p w:rsidR="004770BA" w:rsidRDefault="004770BA" w:rsidP="00D04CD1">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Created on: Aug-2007</w:t>
                  </w:r>
                </w:p>
                <w:p w:rsidR="004770BA" w:rsidRDefault="004770BA" w:rsidP="00D04CD1">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xml:space="preserve">' Created for: ICS2O - Fall 2007 </w:t>
                  </w:r>
                </w:p>
                <w:p w:rsidR="004770BA" w:rsidRDefault="004770BA" w:rsidP="00D04CD1">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This program accepts a subtotal and then calculates the</w:t>
                  </w:r>
                </w:p>
                <w:p w:rsidR="004770BA" w:rsidRDefault="004770BA" w:rsidP="00D04CD1">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Ontario provincial tax and federal tax. It then shows the</w:t>
                  </w:r>
                </w:p>
                <w:p w:rsidR="004770BA" w:rsidRDefault="004770BA" w:rsidP="00D04CD1">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color w:val="008000"/>
                      <w:sz w:val="20"/>
                      <w:lang w:bidi="ar-SA"/>
                    </w:rPr>
                    <w:t>'  user the final total</w:t>
                  </w:r>
                </w:p>
                <w:p w:rsidR="004770BA" w:rsidRDefault="004770BA" w:rsidP="00D04CD1">
                  <w:pPr>
                    <w:autoSpaceDE w:val="0"/>
                    <w:autoSpaceDN w:val="0"/>
                    <w:adjustRightInd w:val="0"/>
                    <w:spacing w:before="0" w:after="0" w:line="240" w:lineRule="auto"/>
                    <w:jc w:val="left"/>
                    <w:rPr>
                      <w:rFonts w:ascii="Courier New" w:hAnsi="Courier New" w:cs="Courier New"/>
                      <w:noProof/>
                      <w:color w:val="008000"/>
                      <w:sz w:val="20"/>
                      <w:lang w:bidi="ar-SA"/>
                    </w:rPr>
                  </w:pPr>
                </w:p>
              </w:txbxContent>
            </v:textbox>
          </v:shape>
        </w:pict>
      </w:r>
      <w:r w:rsidRPr="0073069D">
        <w:rPr>
          <w:noProof/>
          <w:lang w:bidi="ar-SA"/>
        </w:rPr>
      </w:r>
      <w:r>
        <w:rPr>
          <w:noProof/>
          <w:lang w:bidi="ar-SA"/>
        </w:rPr>
        <w:pict>
          <v:rect id="AutoShape 9" o:spid="_x0000_s2023" style="width:486.8pt;height:106.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" filled="f" stroked="f">
            <o:lock v:ext="edit" aspectratio="t"/>
            <w10:wrap type="none"/>
            <w10:anchorlock/>
          </v:rect>
        </w:pict>
      </w:r>
    </w:p>
    <w:p w:rsidR="005C58C9" w:rsidRDefault="0073069D" w:rsidP="005A5534">
      <w:r w:rsidRPr="0073069D">
        <w:rPr>
          <w:noProof/>
          <w:lang w:bidi="ar-SA"/>
        </w:rPr>
        <w:pict>
          <v:rect id="Rectangle 528" o:spid="_x0000_s1395" style="position:absolute;left:0;text-align:left;margin-left:-126pt;margin-top:1.55pt;width:486pt;height:7.15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" fillcolor="#eaf1dd" stroked="f"/>
        </w:pict>
      </w:r>
    </w:p>
    <w:p w:rsidR="005C58C9" w:rsidRDefault="005C58C9" w:rsidP="005A5534">
      <w:r>
        <w:tab/>
        <w:t xml:space="preserve">The above six steps </w:t>
      </w:r>
      <w:r w:rsidR="00F356A3">
        <w:t>are</w:t>
      </w:r>
      <w:r>
        <w:t xml:space="preserve"> an example of how you should go about solving a compute based problem.</w:t>
      </w:r>
      <w:r w:rsidR="00A13921">
        <w:t xml:space="preserve"> </w:t>
      </w:r>
      <w:r>
        <w:t>Ensure when you are given a problem, you do not make the mistake that most people do and go directly to the computer and start coding.</w:t>
      </w:r>
      <w:r w:rsidR="00A13921">
        <w:t xml:space="preserve"> </w:t>
      </w:r>
      <w:r>
        <w:t>If you have not first been able to break the problem down into smaller pieces and solve the problem on paper, going to the computer and starting to code will not help you.</w:t>
      </w:r>
      <w:r w:rsidR="00A13921">
        <w:t xml:space="preserve"> </w:t>
      </w:r>
      <w:r>
        <w:t>You will j</w:t>
      </w:r>
      <w:r w:rsidR="00F356A3">
        <w:t>ust end up going in circles, was</w:t>
      </w:r>
      <w:r>
        <w:t>ting time, creating bad code and getting nowhere.</w:t>
      </w:r>
      <w:r w:rsidR="00A13921">
        <w:t xml:space="preserve"> </w:t>
      </w:r>
      <w:r>
        <w:t xml:space="preserve">Programming is just problem solving on a computer </w:t>
      </w:r>
      <w:r w:rsidRPr="005C58C9">
        <w:rPr>
          <w:rStyle w:val="Strong"/>
        </w:rPr>
        <w:t>but</w:t>
      </w:r>
      <w:r>
        <w:t xml:space="preserve"> you have to have solved the problem before you actually get to the computer</w:t>
      </w:r>
      <w:r w:rsidR="00F356A3">
        <w:t xml:space="preserve"> to help you get the answer</w:t>
      </w:r>
      <w:r>
        <w:t>.</w:t>
      </w:r>
    </w:p>
    <w:p w:rsidR="00585A72" w:rsidRDefault="00A13921" w:rsidP="005A5534">
      <w:r>
        <w:t xml:space="preserve"> </w:t>
      </w:r>
    </w:p>
    <w:p w:rsidR="005A5534" w:rsidRDefault="005A5534" w:rsidP="005A5534">
      <w:pPr>
        <w:pStyle w:val="Heading2"/>
      </w:pPr>
      <w:bookmarkStart w:id="109" w:name="_Toc247205685"/>
      <w:r>
        <w:t>Selection</w:t>
      </w:r>
      <w:bookmarkEnd w:id="109"/>
    </w:p>
    <w:p w:rsidR="005A5534" w:rsidRDefault="005A5534" w:rsidP="005A5534">
      <w:r>
        <w:tab/>
        <w:t>If computer programs could only do just a linear sequence of steps and nothing else, they would not be very useful.</w:t>
      </w:r>
      <w:r w:rsidR="00A13921">
        <w:t xml:space="preserve"> </w:t>
      </w:r>
      <w:r>
        <w:t xml:space="preserve">One additional thing that computer are very good at doing is </w:t>
      </w:r>
      <w:hyperlink r:id="rId154" w:history="1">
        <w:r w:rsidRPr="00D36D6C">
          <w:rPr>
            <w:rStyle w:val="Hyperlink"/>
          </w:rPr>
          <w:t>conditional</w:t>
        </w:r>
      </w:hyperlink>
      <w:r>
        <w:t xml:space="preserve"> control</w:t>
      </w:r>
      <w:r w:rsidR="0073069D">
        <w:fldChar w:fldCharType="begin"/>
      </w:r>
      <w:r w:rsidR="00D36D6C">
        <w:instrText xml:space="preserve"> XE "</w:instrText>
      </w:r>
      <w:r w:rsidR="00D36D6C" w:rsidRPr="007D19B8">
        <w:instrText>Conditional Control</w:instrText>
      </w:r>
      <w:r w:rsidR="00D36D6C">
        <w:instrText xml:space="preserve">" </w:instrText>
      </w:r>
      <w:r w:rsidR="0073069D">
        <w:fldChar w:fldCharType="end"/>
      </w:r>
      <w:r w:rsidR="00522194">
        <w:t xml:space="preserve"> or making a decision, as long as you provide all the parts it needs to figure out the decision</w:t>
      </w:r>
      <w:r>
        <w:t>.</w:t>
      </w:r>
      <w:r w:rsidR="00A13921">
        <w:t xml:space="preserve"> </w:t>
      </w:r>
      <w:r>
        <w:t xml:space="preserve">This gives a computer program the ability to make a decision, based on a </w:t>
      </w:r>
      <w:proofErr w:type="spellStart"/>
      <w:proofErr w:type="gramStart"/>
      <w:r>
        <w:t>boolean</w:t>
      </w:r>
      <w:proofErr w:type="spellEnd"/>
      <w:proofErr w:type="gramEnd"/>
      <w:r>
        <w:t xml:space="preserve"> expression.</w:t>
      </w:r>
    </w:p>
    <w:p w:rsidR="005A5534" w:rsidRDefault="005A5534" w:rsidP="005A5534"/>
    <w:p w:rsidR="005A5534" w:rsidRDefault="005A5534" w:rsidP="005A5534">
      <w:pPr>
        <w:pStyle w:val="Heading3"/>
      </w:pPr>
      <w:bookmarkStart w:id="110" w:name="_Toc247205686"/>
      <w:r>
        <w:t>Boolean Expressions</w:t>
      </w:r>
      <w:bookmarkEnd w:id="110"/>
    </w:p>
    <w:p w:rsidR="005A5534" w:rsidRDefault="0073069D" w:rsidP="005A5534">
      <w:pPr>
        <w:ind w:firstLine="720"/>
      </w:pPr>
      <w:r w:rsidRPr="0073069D">
        <w:rPr>
          <w:noProof/>
          <w:lang w:bidi="ar-SA"/>
        </w:rPr>
        <w:pict>
          <v:shape id="Text Box 615" o:spid="_x0000_s1190" type="#_x0000_t202" style="position:absolute;left:0;text-align:left;margin-left:-113.65pt;margin-top:-134.8pt;width:108pt;height:43.15pt;z-index:251689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Iz8wIAAIM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" filled="f" fillcolor="#c6d9f1" stroked="f" strokeweight="1pt">
            <v:fill opacity="32896f"/>
            <o:lock v:ext="edit" aspectratio="t"/>
            <v:textbox style="mso-next-textbox:#Text Box 615;mso-fit-shape-to-text:t" inset=",.72pt,,.72pt">
              <w:txbxContent>
                <w:p w:rsidR="004770BA" w:rsidRPr="00AC3DD6" w:rsidRDefault="004770BA" w:rsidP="00B6142B">
                  <w:pPr>
                    <w:spacing w:before="100" w:after="100"/>
                    <w:jc w:val="left"/>
                    <w:rPr>
                      <w:rStyle w:val="SubtleReference"/>
                    </w:rPr>
                  </w:pPr>
                  <w:r>
                    <w:rPr>
                      <w:rStyle w:val="SubtleReference"/>
                    </w:rPr>
                    <w:t>Conditional Control</w:t>
                  </w:r>
                </w:p>
              </w:txbxContent>
            </v:textbox>
          </v:shape>
        </w:pict>
      </w:r>
      <w:r w:rsidRPr="0073069D">
        <w:rPr>
          <w:noProof/>
          <w:lang w:bidi="ar-SA"/>
        </w:rPr>
        <w:pict>
          <v:shape id="Text Box 519" o:spid="_x0000_s1191" type="#_x0000_t202" style="position:absolute;left:0;text-align:left;margin-left:-113.65pt;margin-top:3.25pt;width:108pt;height:27.25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H/8QIAAIM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" filled="f" fillcolor="#c6d9f1" stroked="f" strokeweight="1pt">
            <v:fill opacity="32896f"/>
            <o:lock v:ext="edit" aspectratio="t"/>
            <v:textbox style="mso-next-textbox:#Text Box 519;mso-fit-shape-to-text:t" inset=",.72pt,,.72pt">
              <w:txbxContent>
                <w:p w:rsidR="004770BA" w:rsidRPr="00AC3DD6" w:rsidRDefault="004770BA" w:rsidP="00B6142B">
                  <w:pPr>
                    <w:spacing w:before="100" w:after="100"/>
                    <w:jc w:val="left"/>
                    <w:rPr>
                      <w:rStyle w:val="SubtleReference"/>
                    </w:rPr>
                  </w:pPr>
                  <w:r>
                    <w:rPr>
                      <w:rStyle w:val="SubtleReference"/>
                    </w:rPr>
                    <w:t>Boolean Expression</w:t>
                  </w:r>
                </w:p>
              </w:txbxContent>
            </v:textbox>
          </v:shape>
        </w:pict>
      </w:r>
      <w:r w:rsidR="005A5534">
        <w:t xml:space="preserve">A </w:t>
      </w:r>
      <w:hyperlink r:id="rId155" w:history="1">
        <w:proofErr w:type="spellStart"/>
        <w:proofErr w:type="gramStart"/>
        <w:r w:rsidR="00F356A3">
          <w:rPr>
            <w:rStyle w:val="Hyperlink"/>
          </w:rPr>
          <w:t>b</w:t>
        </w:r>
        <w:r w:rsidR="005A5534" w:rsidRPr="00522194">
          <w:rPr>
            <w:rStyle w:val="Hyperlink"/>
          </w:rPr>
          <w:t>oolean</w:t>
        </w:r>
        <w:proofErr w:type="spellEnd"/>
        <w:proofErr w:type="gramEnd"/>
        <w:r w:rsidR="005A5534" w:rsidRPr="00522194">
          <w:rPr>
            <w:rStyle w:val="Hyperlink"/>
          </w:rPr>
          <w:t xml:space="preserve"> expression</w:t>
        </w:r>
        <w:r w:rsidRPr="00522194">
          <w:rPr>
            <w:rStyle w:val="Hyperlink"/>
          </w:rPr>
          <w:fldChar w:fldCharType="begin"/>
        </w:r>
        <w:r w:rsidR="00522194" w:rsidRPr="00522194">
          <w:rPr>
            <w:rStyle w:val="Hyperlink"/>
          </w:rPr>
          <w:instrText xml:space="preserve"> XE "Boolean Expression" </w:instrText>
        </w:r>
        <w:r w:rsidRPr="00522194">
          <w:rPr>
            <w:rStyle w:val="Hyperlink"/>
          </w:rPr>
          <w:fldChar w:fldCharType="end"/>
        </w:r>
      </w:hyperlink>
      <w:r w:rsidR="005A5534">
        <w:t xml:space="preserve"> is an expression </w:t>
      </w:r>
      <w:r w:rsidR="00F356A3">
        <w:t xml:space="preserve">(or equation) </w:t>
      </w:r>
      <w:r w:rsidR="005A5534">
        <w:t xml:space="preserve">that has two possible values </w:t>
      </w:r>
      <w:r w:rsidR="00F356A3">
        <w:t xml:space="preserve">or outcomes, </w:t>
      </w:r>
      <w:r w:rsidR="005A5534">
        <w:t xml:space="preserve">either a </w:t>
      </w:r>
      <w:r w:rsidR="00FC37BA">
        <w:t>“</w:t>
      </w:r>
      <w:r w:rsidR="005A5534">
        <w:t>True</w:t>
      </w:r>
      <w:r w:rsidR="00FC37BA">
        <w:t>”</w:t>
      </w:r>
      <w:r w:rsidR="005A5534">
        <w:t xml:space="preserve"> or a </w:t>
      </w:r>
      <w:r w:rsidR="00FC37BA">
        <w:t>“</w:t>
      </w:r>
      <w:r w:rsidR="005A5534">
        <w:t>False</w:t>
      </w:r>
      <w:r w:rsidR="00FC37BA">
        <w:t>”</w:t>
      </w:r>
      <w:r w:rsidR="005A5534">
        <w:t xml:space="preserve"> (or you can look at it as a 1 or a 0).</w:t>
      </w:r>
      <w:r w:rsidR="00A13921">
        <w:t xml:space="preserve"> </w:t>
      </w:r>
      <w:r w:rsidR="00FC37BA">
        <w:t>An example</w:t>
      </w:r>
      <w:r w:rsidR="005A5534">
        <w:t xml:space="preserve"> </w:t>
      </w:r>
      <w:r w:rsidR="00FC37BA">
        <w:t xml:space="preserve">of a </w:t>
      </w:r>
      <w:proofErr w:type="spellStart"/>
      <w:proofErr w:type="gramStart"/>
      <w:r w:rsidR="00FC37BA">
        <w:t>boolean</w:t>
      </w:r>
      <w:proofErr w:type="spellEnd"/>
      <w:proofErr w:type="gramEnd"/>
      <w:r w:rsidR="00FC37BA">
        <w:t xml:space="preserve"> expression is “A Volkswagen </w:t>
      </w:r>
      <w:r w:rsidR="00FC37BA">
        <w:lastRenderedPageBreak/>
        <w:t>beetle is a car.”</w:t>
      </w:r>
      <w:r w:rsidR="00A13921">
        <w:t xml:space="preserve"> </w:t>
      </w:r>
      <w:r w:rsidR="005A5534">
        <w:t>Clearly this statement is true, so that is how it is evaluated.</w:t>
      </w:r>
      <w:r w:rsidR="00A13921">
        <w:t xml:space="preserve"> </w:t>
      </w:r>
      <w:r w:rsidR="005A5534">
        <w:t>You could also have “a frog is a mammal”.</w:t>
      </w:r>
      <w:r w:rsidR="00A13921">
        <w:t xml:space="preserve"> </w:t>
      </w:r>
      <w:r w:rsidR="005A5534">
        <w:t>This statement is not correct, so it evaluates to false.</w:t>
      </w:r>
      <w:r w:rsidR="00A13921">
        <w:t xml:space="preserve"> </w:t>
      </w:r>
      <w:r w:rsidR="005A5534">
        <w:t>You could also have mathematical expression, “3+2 = 6”.</w:t>
      </w:r>
      <w:r w:rsidR="00A13921">
        <w:t xml:space="preserve"> </w:t>
      </w:r>
      <w:r w:rsidR="005A5534">
        <w:t>This equation (and yes it is an equations so you read the “=” as “is equal”) is not correct, so it is also evaluated to false.</w:t>
      </w:r>
      <w:r w:rsidR="00A13921">
        <w:t xml:space="preserve"> </w:t>
      </w:r>
      <w:r w:rsidR="005A5534">
        <w:t>There are many other types of expressions that can be checked, besides equality.</w:t>
      </w:r>
      <w:r w:rsidR="00A13921">
        <w:t xml:space="preserve"> </w:t>
      </w:r>
      <w:r w:rsidR="00F356A3">
        <w:t>You could have “3+2 &lt;= 6”.</w:t>
      </w:r>
      <w:r w:rsidR="00A13921">
        <w:t xml:space="preserve"> </w:t>
      </w:r>
      <w:r w:rsidR="00F356A3">
        <w:t>This time the equation is evaluated as true, since 5 is &lt;= to 6.</w:t>
      </w:r>
      <w:r w:rsidR="00A13921">
        <w:t xml:space="preserve"> </w:t>
      </w:r>
      <w:r w:rsidR="005A5534">
        <w:t xml:space="preserve">Some of the most common </w:t>
      </w:r>
      <w:r w:rsidR="00D60BE3">
        <w:t xml:space="preserve">operators </w:t>
      </w:r>
      <w:r w:rsidR="005A5534">
        <w:t>are:</w:t>
      </w:r>
    </w:p>
    <w:tbl>
      <w:tblPr>
        <w:tblStyle w:val="TableGrid"/>
        <w:tblW w:w="0" w:type="auto"/>
        <w:jc w:val="center"/>
        <w:tblLook w:val="04A0"/>
      </w:tblPr>
      <w:tblGrid>
        <w:gridCol w:w="1998"/>
        <w:gridCol w:w="3330"/>
      </w:tblGrid>
      <w:tr w:rsidR="00522194" w:rsidTr="00522194">
        <w:trPr>
          <w:jc w:val="center"/>
        </w:trPr>
        <w:tc>
          <w:tcPr>
            <w:tcW w:w="1998" w:type="dxa"/>
          </w:tcPr>
          <w:p w:rsidR="00522194" w:rsidRPr="00522194" w:rsidRDefault="00522194" w:rsidP="00522194">
            <w:pPr>
              <w:spacing w:before="0" w:after="0"/>
              <w:jc w:val="center"/>
              <w:rPr>
                <w:rStyle w:val="Strong"/>
              </w:rPr>
            </w:pPr>
            <w:r w:rsidRPr="00522194">
              <w:rPr>
                <w:rStyle w:val="Strong"/>
              </w:rPr>
              <w:t>Operator</w:t>
            </w:r>
          </w:p>
        </w:tc>
        <w:tc>
          <w:tcPr>
            <w:tcW w:w="3330" w:type="dxa"/>
          </w:tcPr>
          <w:p w:rsidR="00522194" w:rsidRPr="00522194" w:rsidRDefault="00522194" w:rsidP="00522194">
            <w:pPr>
              <w:spacing w:before="0" w:after="0"/>
              <w:jc w:val="center"/>
              <w:rPr>
                <w:rStyle w:val="Strong"/>
              </w:rPr>
            </w:pPr>
            <w:r w:rsidRPr="00522194">
              <w:rPr>
                <w:rStyle w:val="Strong"/>
              </w:rPr>
              <w:t>Meaning</w:t>
            </w:r>
          </w:p>
        </w:tc>
      </w:tr>
      <w:tr w:rsidR="00522194" w:rsidTr="00522194">
        <w:trPr>
          <w:jc w:val="center"/>
        </w:trPr>
        <w:tc>
          <w:tcPr>
            <w:tcW w:w="1998" w:type="dxa"/>
          </w:tcPr>
          <w:p w:rsidR="00522194" w:rsidRDefault="00522194" w:rsidP="00522194">
            <w:pPr>
              <w:spacing w:before="0" w:after="0"/>
              <w:jc w:val="center"/>
            </w:pPr>
            <w:r>
              <w:t xml:space="preserve">= or </w:t>
            </w:r>
            <w:proofErr w:type="spellStart"/>
            <w:r>
              <w:t>eq</w:t>
            </w:r>
            <w:proofErr w:type="spellEnd"/>
          </w:p>
        </w:tc>
        <w:tc>
          <w:tcPr>
            <w:tcW w:w="3330" w:type="dxa"/>
          </w:tcPr>
          <w:p w:rsidR="00522194" w:rsidRDefault="00522194" w:rsidP="00522194">
            <w:pPr>
              <w:spacing w:before="0" w:after="0"/>
              <w:jc w:val="center"/>
            </w:pPr>
            <w:r>
              <w:t>Equal to</w:t>
            </w:r>
          </w:p>
        </w:tc>
      </w:tr>
      <w:tr w:rsidR="00522194" w:rsidTr="00522194">
        <w:trPr>
          <w:jc w:val="center"/>
        </w:trPr>
        <w:tc>
          <w:tcPr>
            <w:tcW w:w="1998" w:type="dxa"/>
          </w:tcPr>
          <w:p w:rsidR="00522194" w:rsidRDefault="00522194" w:rsidP="00522194">
            <w:pPr>
              <w:spacing w:before="0" w:after="0"/>
              <w:jc w:val="center"/>
            </w:pPr>
            <w:r>
              <w:t>&lt;</w:t>
            </w:r>
          </w:p>
        </w:tc>
        <w:tc>
          <w:tcPr>
            <w:tcW w:w="3330" w:type="dxa"/>
          </w:tcPr>
          <w:p w:rsidR="00522194" w:rsidRDefault="00522194" w:rsidP="00522194">
            <w:pPr>
              <w:spacing w:before="0" w:after="0"/>
              <w:jc w:val="center"/>
            </w:pPr>
            <w:r>
              <w:t>Less than</w:t>
            </w:r>
          </w:p>
        </w:tc>
      </w:tr>
      <w:tr w:rsidR="00522194" w:rsidTr="00522194">
        <w:trPr>
          <w:jc w:val="center"/>
        </w:trPr>
        <w:tc>
          <w:tcPr>
            <w:tcW w:w="1998" w:type="dxa"/>
          </w:tcPr>
          <w:p w:rsidR="00522194" w:rsidRDefault="00522194" w:rsidP="00522194">
            <w:pPr>
              <w:spacing w:before="0" w:after="0"/>
              <w:jc w:val="center"/>
            </w:pPr>
            <w:r>
              <w:t>&gt;</w:t>
            </w:r>
          </w:p>
        </w:tc>
        <w:tc>
          <w:tcPr>
            <w:tcW w:w="3330" w:type="dxa"/>
          </w:tcPr>
          <w:p w:rsidR="00522194" w:rsidRDefault="00522194" w:rsidP="00522194">
            <w:pPr>
              <w:spacing w:before="0" w:after="0"/>
              <w:jc w:val="center"/>
            </w:pPr>
            <w:r>
              <w:t>Greater than</w:t>
            </w:r>
          </w:p>
        </w:tc>
      </w:tr>
      <w:tr w:rsidR="00522194" w:rsidTr="00522194">
        <w:trPr>
          <w:jc w:val="center"/>
        </w:trPr>
        <w:tc>
          <w:tcPr>
            <w:tcW w:w="1998" w:type="dxa"/>
          </w:tcPr>
          <w:p w:rsidR="00522194" w:rsidRDefault="00522194" w:rsidP="00522194">
            <w:pPr>
              <w:spacing w:before="0" w:after="0"/>
              <w:jc w:val="center"/>
            </w:pPr>
            <w:r>
              <w:t>&lt;=</w:t>
            </w:r>
          </w:p>
        </w:tc>
        <w:tc>
          <w:tcPr>
            <w:tcW w:w="3330" w:type="dxa"/>
          </w:tcPr>
          <w:p w:rsidR="00522194" w:rsidRDefault="00522194" w:rsidP="00522194">
            <w:pPr>
              <w:spacing w:before="0" w:after="0"/>
              <w:jc w:val="center"/>
            </w:pPr>
            <w:r>
              <w:t>Less than or equal to</w:t>
            </w:r>
          </w:p>
        </w:tc>
      </w:tr>
      <w:tr w:rsidR="00522194" w:rsidTr="00522194">
        <w:trPr>
          <w:jc w:val="center"/>
        </w:trPr>
        <w:tc>
          <w:tcPr>
            <w:tcW w:w="1998" w:type="dxa"/>
          </w:tcPr>
          <w:p w:rsidR="00522194" w:rsidRDefault="00522194" w:rsidP="00522194">
            <w:pPr>
              <w:spacing w:before="0" w:after="0"/>
              <w:jc w:val="center"/>
            </w:pPr>
            <w:r>
              <w:t>&gt;=</w:t>
            </w:r>
          </w:p>
        </w:tc>
        <w:tc>
          <w:tcPr>
            <w:tcW w:w="3330" w:type="dxa"/>
          </w:tcPr>
          <w:p w:rsidR="00522194" w:rsidRDefault="00522194" w:rsidP="00522194">
            <w:pPr>
              <w:spacing w:before="0" w:after="0"/>
              <w:jc w:val="center"/>
            </w:pPr>
            <w:r>
              <w:t>Greater than or equal to</w:t>
            </w:r>
          </w:p>
        </w:tc>
      </w:tr>
      <w:tr w:rsidR="00522194" w:rsidTr="00522194">
        <w:trPr>
          <w:jc w:val="center"/>
        </w:trPr>
        <w:tc>
          <w:tcPr>
            <w:tcW w:w="1998" w:type="dxa"/>
          </w:tcPr>
          <w:p w:rsidR="00522194" w:rsidRDefault="00522194" w:rsidP="00522194">
            <w:pPr>
              <w:spacing w:before="0" w:after="0"/>
              <w:jc w:val="center"/>
            </w:pPr>
            <w:r>
              <w:t xml:space="preserve">&lt;&gt; </w:t>
            </w:r>
            <w:proofErr w:type="gramStart"/>
            <w:r>
              <w:t>or !</w:t>
            </w:r>
            <w:proofErr w:type="gramEnd"/>
            <w:r>
              <w:t>=</w:t>
            </w:r>
          </w:p>
        </w:tc>
        <w:tc>
          <w:tcPr>
            <w:tcW w:w="3330" w:type="dxa"/>
          </w:tcPr>
          <w:p w:rsidR="00522194" w:rsidRDefault="00522194" w:rsidP="006D537D">
            <w:pPr>
              <w:keepNext/>
              <w:spacing w:before="0" w:after="0"/>
              <w:jc w:val="center"/>
            </w:pPr>
            <w:r>
              <w:t>Not equal to</w:t>
            </w:r>
          </w:p>
        </w:tc>
      </w:tr>
    </w:tbl>
    <w:p w:rsidR="00522194" w:rsidRDefault="006D537D" w:rsidP="006D537D">
      <w:pPr>
        <w:pStyle w:val="Caption"/>
      </w:pPr>
      <w:r>
        <w:t xml:space="preserve">Table </w:t>
      </w:r>
      <w:r w:rsidR="0073069D">
        <w:fldChar w:fldCharType="begin"/>
      </w:r>
      <w:r w:rsidR="00BE43FC">
        <w:instrText xml:space="preserve"> SEQ Table \* ARABIC </w:instrText>
      </w:r>
      <w:r w:rsidR="0073069D">
        <w:fldChar w:fldCharType="separate"/>
      </w:r>
      <w:r w:rsidR="00F65BCF">
        <w:rPr>
          <w:noProof/>
        </w:rPr>
        <w:t>4</w:t>
      </w:r>
      <w:r w:rsidR="0073069D">
        <w:rPr>
          <w:noProof/>
        </w:rPr>
        <w:fldChar w:fldCharType="end"/>
      </w:r>
      <w:r>
        <w:t>: Common Boolean Operators</w:t>
      </w:r>
    </w:p>
    <w:p w:rsidR="005A5534" w:rsidRDefault="005A5534" w:rsidP="005A5534">
      <w:pPr>
        <w:ind w:firstLine="720"/>
      </w:pPr>
    </w:p>
    <w:p w:rsidR="005A5534" w:rsidRDefault="005A5534" w:rsidP="005A5534">
      <w:pPr>
        <w:pStyle w:val="Heading3"/>
      </w:pPr>
      <w:bookmarkStart w:id="111" w:name="_Toc247205687"/>
      <w:r>
        <w:t>If…Then</w:t>
      </w:r>
      <w:bookmarkEnd w:id="111"/>
    </w:p>
    <w:p w:rsidR="005A5534" w:rsidRDefault="0073069D" w:rsidP="005A5534">
      <w:pPr>
        <w:ind w:firstLine="720"/>
      </w:pPr>
      <w:r w:rsidRPr="0073069D">
        <w:rPr>
          <w:noProof/>
          <w:lang w:bidi="ar-SA"/>
        </w:rPr>
        <w:pict>
          <v:shape id="Text Box 609" o:spid="_x0000_s1192" type="#_x0000_t202" style="position:absolute;left:0;text-align:left;margin-left:-113.65pt;margin-top:2.8pt;width:108pt;height:27.25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d+s8gIAAIM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" filled="f" fillcolor="#c6d9f1" stroked="f" strokeweight="1pt">
            <v:fill opacity="32896f"/>
            <o:lock v:ext="edit" aspectratio="t"/>
            <v:textbox style="mso-next-textbox:#Text Box 609;mso-fit-shape-to-text:t" inset=",.72pt,,.72pt">
              <w:txbxContent>
                <w:p w:rsidR="004770BA" w:rsidRPr="00AC3DD6" w:rsidRDefault="004770BA" w:rsidP="00B6142B">
                  <w:pPr>
                    <w:spacing w:before="100" w:after="100"/>
                    <w:jc w:val="left"/>
                    <w:rPr>
                      <w:rStyle w:val="SubtleReference"/>
                    </w:rPr>
                  </w:pPr>
                  <w:r>
                    <w:rPr>
                      <w:rStyle w:val="SubtleReference"/>
                    </w:rPr>
                    <w:t>If…Then</w:t>
                  </w:r>
                </w:p>
              </w:txbxContent>
            </v:textbox>
          </v:shape>
        </w:pict>
      </w:r>
      <w:proofErr w:type="gramStart"/>
      <w:r w:rsidR="005A5534">
        <w:t xml:space="preserve">The </w:t>
      </w:r>
      <w:r w:rsidR="00430A7D">
        <w:t>If</w:t>
      </w:r>
      <w:proofErr w:type="gramEnd"/>
      <w:r w:rsidR="00430A7D">
        <w:t>…Then</w:t>
      </w:r>
      <w:r>
        <w:fldChar w:fldCharType="begin"/>
      </w:r>
      <w:r w:rsidR="00867C67">
        <w:instrText xml:space="preserve"> XE "</w:instrText>
      </w:r>
      <w:r w:rsidR="00867C67" w:rsidRPr="008D00BE">
        <w:instrText>If…Then</w:instrText>
      </w:r>
      <w:r w:rsidR="00867C67">
        <w:instrText xml:space="preserve">" </w:instrText>
      </w:r>
      <w:r>
        <w:fldChar w:fldCharType="end"/>
      </w:r>
      <w:r w:rsidR="00430A7D">
        <w:t xml:space="preserve"> </w:t>
      </w:r>
      <w:r w:rsidR="005A5534">
        <w:t>structure is a conditional statement, or sometimes referred to as a decision structure.</w:t>
      </w:r>
      <w:r w:rsidR="00A13921">
        <w:t xml:space="preserve"> </w:t>
      </w:r>
      <w:r w:rsidR="005A5534">
        <w:t xml:space="preserve">It is used to perform a section of code if </w:t>
      </w:r>
      <w:r w:rsidR="00D60BE3">
        <w:t xml:space="preserve">and only if the condition </w:t>
      </w:r>
      <w:r w:rsidR="005A5534">
        <w:t>is true.</w:t>
      </w:r>
      <w:r w:rsidR="00A13921">
        <w:t xml:space="preserve"> </w:t>
      </w:r>
      <w:r w:rsidR="005A5534">
        <w:t>The condition is checked by using a Boolean statement.</w:t>
      </w:r>
      <w:r w:rsidR="00A13921">
        <w:t xml:space="preserve"> </w:t>
      </w:r>
      <w:r w:rsidR="005A5534">
        <w:t>If the condition is not true, then the section of code is not performed</w:t>
      </w:r>
      <w:r w:rsidR="00D60BE3">
        <w:t xml:space="preserve"> it is just passed over</w:t>
      </w:r>
      <w:r w:rsidR="005A5534">
        <w:t xml:space="preserve">. </w:t>
      </w:r>
      <w:proofErr w:type="gramStart"/>
      <w:r w:rsidR="005A5534">
        <w:t xml:space="preserve">The </w:t>
      </w:r>
      <w:r w:rsidR="00D60BE3">
        <w:t>If</w:t>
      </w:r>
      <w:proofErr w:type="gramEnd"/>
      <w:r w:rsidR="00D60BE3">
        <w:t xml:space="preserve">…Then </w:t>
      </w:r>
      <w:r w:rsidR="005A5534">
        <w:t>statement (in most computer programming</w:t>
      </w:r>
      <w:r w:rsidR="00D60BE3">
        <w:t xml:space="preserve"> </w:t>
      </w:r>
      <w:r w:rsidR="005A5534">
        <w:t xml:space="preserve">languages) takes the </w:t>
      </w:r>
      <w:r w:rsidR="00D60BE3">
        <w:t xml:space="preserve">generic </w:t>
      </w:r>
      <w:r w:rsidR="005A5534">
        <w:t>form of:</w:t>
      </w:r>
    </w:p>
    <w:p w:rsidR="00D60BE3" w:rsidRDefault="0073069D" w:rsidP="005A5534">
      <w:pPr>
        <w:ind w:firstLine="720"/>
      </w:pPr>
      <w:r w:rsidRPr="0073069D">
        <w:rPr>
          <w:noProof/>
          <w:lang w:bidi="ar-SA"/>
        </w:rPr>
      </w:r>
      <w:r w:rsidR="00F40B8F">
        <w:rPr>
          <w:noProof/>
          <w:lang w:bidi="ar-SA"/>
        </w:rPr>
        <w:pict>
          <v:shape id="Text Box 945" o:spid="_x0000_s2022" type="#_x0000_t202" style="width:261.55pt;height:54.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" strokeweight="1pt">
            <v:textbox style="mso-next-textbox:#Text Box 945;mso-fit-shape-to-text:t">
              <w:txbxContent>
                <w:p w:rsidR="004770BA" w:rsidRDefault="004770BA" w:rsidP="00430A7D">
                  <w:pPr>
                    <w:spacing w:before="0" w:after="0"/>
                    <w:jc w:val="left"/>
                  </w:pPr>
                  <w:r w:rsidRPr="002206AD">
                    <w:rPr>
                      <w:rStyle w:val="Strong"/>
                    </w:rPr>
                    <w:t>I</w:t>
                  </w:r>
                  <w:r>
                    <w:rPr>
                      <w:rStyle w:val="Strong"/>
                    </w:rPr>
                    <w:t>f</w:t>
                  </w:r>
                  <w:r>
                    <w:t xml:space="preserve"> (</w:t>
                  </w:r>
                  <w:proofErr w:type="spellStart"/>
                  <w:proofErr w:type="gramStart"/>
                  <w:r w:rsidRPr="00430A7D">
                    <w:rPr>
                      <w:i/>
                    </w:rPr>
                    <w:t>boolean</w:t>
                  </w:r>
                  <w:proofErr w:type="spellEnd"/>
                  <w:proofErr w:type="gramEnd"/>
                  <w:r w:rsidRPr="00430A7D">
                    <w:rPr>
                      <w:i/>
                    </w:rPr>
                    <w:t xml:space="preserve"> expression</w:t>
                  </w:r>
                  <w:r>
                    <w:t xml:space="preserve">) </w:t>
                  </w:r>
                  <w:r w:rsidRPr="002206AD">
                    <w:rPr>
                      <w:rStyle w:val="Strong"/>
                    </w:rPr>
                    <w:t>T</w:t>
                  </w:r>
                  <w:r>
                    <w:rPr>
                      <w:rStyle w:val="Strong"/>
                    </w:rPr>
                    <w:t>hen</w:t>
                  </w:r>
                  <w:r>
                    <w:t xml:space="preserve"> </w:t>
                  </w:r>
                </w:p>
                <w:p w:rsidR="004770BA" w:rsidRPr="00430A7D" w:rsidRDefault="004770BA" w:rsidP="00430A7D">
                  <w:pPr>
                    <w:spacing w:before="0" w:after="0"/>
                    <w:jc w:val="left"/>
                    <w:rPr>
                      <w:i/>
                    </w:rPr>
                  </w:pPr>
                  <w:r>
                    <w:t xml:space="preserve">  </w:t>
                  </w:r>
                  <w:r w:rsidRPr="00430A7D">
                    <w:rPr>
                      <w:i/>
                    </w:rPr>
                    <w:t>Statements to be performed</w:t>
                  </w:r>
                </w:p>
                <w:p w:rsidR="004770BA" w:rsidRPr="002206AD" w:rsidRDefault="004770BA" w:rsidP="00430A7D">
                  <w:pPr>
                    <w:spacing w:before="0" w:after="0"/>
                    <w:jc w:val="left"/>
                    <w:rPr>
                      <w:rStyle w:val="Strong"/>
                    </w:rPr>
                  </w:pPr>
                  <w:proofErr w:type="spellStart"/>
                  <w:r>
                    <w:rPr>
                      <w:rStyle w:val="Strong"/>
                    </w:rPr>
                    <w:t>EndIf</w:t>
                  </w:r>
                  <w:proofErr w:type="spellEnd"/>
                </w:p>
              </w:txbxContent>
            </v:textbox>
            <w10:wrap type="none"/>
            <w10:anchorlock/>
          </v:shape>
        </w:pict>
      </w:r>
    </w:p>
    <w:p w:rsidR="005A5534" w:rsidRDefault="005A5534" w:rsidP="005A5534">
      <w:pPr>
        <w:ind w:firstLine="720"/>
      </w:pPr>
      <w:r>
        <w:t xml:space="preserve">The indentation used in the </w:t>
      </w:r>
      <w:r w:rsidR="00430A7D">
        <w:t xml:space="preserve">If…Then </w:t>
      </w:r>
      <w:r>
        <w:t>statement is a coding convention used in almost every language. It is there to make the statement easier to read.</w:t>
      </w:r>
      <w:r w:rsidR="00A13921">
        <w:t xml:space="preserve"> </w:t>
      </w:r>
      <w:r>
        <w:t xml:space="preserve">It has no effect on how the code works and could be ignored; however it is </w:t>
      </w:r>
      <w:r w:rsidRPr="00430A7D">
        <w:rPr>
          <w:rStyle w:val="Strong"/>
        </w:rPr>
        <w:t>really bad</w:t>
      </w:r>
      <w:r>
        <w:t xml:space="preserve"> programming style not to have it.</w:t>
      </w:r>
      <w:r w:rsidR="00A13921">
        <w:t xml:space="preserve"> </w:t>
      </w:r>
      <w:r>
        <w:t>An example of what this look</w:t>
      </w:r>
      <w:r w:rsidR="00E60577">
        <w:t>s</w:t>
      </w:r>
      <w:r>
        <w:t xml:space="preserve"> like in a specific prog</w:t>
      </w:r>
      <w:r w:rsidR="00430A7D">
        <w:t>ramming language is</w:t>
      </w:r>
      <w:r>
        <w:t>:</w:t>
      </w:r>
      <w:r w:rsidR="00430A7D">
        <w:br/>
      </w:r>
    </w:p>
    <w:p w:rsidR="005A5534" w:rsidRDefault="0073069D" w:rsidP="00A30EEF">
      <w:pPr>
        <w:ind w:hanging="2520"/>
      </w:pPr>
      <w:r w:rsidRPr="0073069D">
        <w:rPr>
          <w:noProof/>
          <w:lang w:bidi="ar-SA"/>
        </w:rPr>
      </w:r>
      <w:r>
        <w:rPr>
          <w:noProof/>
          <w:lang w:bidi="ar-SA"/>
        </w:rPr>
        <w:pict>
          <v:shape id="Text Box 944" o:spid="_x0000_s2021" type="#_x0000_t202" style="width:486pt;height:47.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" fillcolor="#c6d9f1" strokeweight="1pt">
            <v:textbox style="mso-next-textbox:#Text Box 944">
              <w:txbxContent>
                <w:p w:rsidR="004770BA" w:rsidRDefault="004770BA" w:rsidP="00A30EEF">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If</w:t>
                  </w:r>
                  <w:r>
                    <w:rPr>
                      <w:rFonts w:ascii="Courier New" w:hAnsi="Courier New" w:cs="Courier New"/>
                      <w:noProof/>
                      <w:sz w:val="20"/>
                      <w:lang w:bidi="ar-SA"/>
                    </w:rPr>
                    <w:t xml:space="preserve"> (numberOfStudents &gt; 30) </w:t>
                  </w:r>
                  <w:r>
                    <w:rPr>
                      <w:rFonts w:ascii="Courier New" w:hAnsi="Courier New" w:cs="Courier New"/>
                      <w:noProof/>
                      <w:color w:val="0000FF"/>
                      <w:sz w:val="20"/>
                      <w:lang w:bidi="ar-SA"/>
                    </w:rPr>
                    <w:t>Then</w:t>
                  </w:r>
                </w:p>
                <w:p w:rsidR="004770BA" w:rsidRDefault="004770BA" w:rsidP="00A30EEF">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.lblClassOverFilled.Text = </w:t>
                  </w:r>
                  <w:r>
                    <w:rPr>
                      <w:rFonts w:ascii="Courier New" w:hAnsi="Courier New" w:cs="Courier New"/>
                      <w:noProof/>
                      <w:color w:val="A31515"/>
                      <w:sz w:val="20"/>
                      <w:lang w:bidi="ar-SA"/>
                    </w:rPr>
                    <w:t>"Too many Students!"</w:t>
                  </w:r>
                </w:p>
                <w:p w:rsidR="004770BA" w:rsidRDefault="004770BA" w:rsidP="00A30EEF">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End</w:t>
                  </w:r>
                  <w:r>
                    <w:rPr>
                      <w:rFonts w:ascii="Courier New" w:hAnsi="Courier New" w:cs="Courier New"/>
                      <w:noProof/>
                      <w:sz w:val="20"/>
                      <w:lang w:bidi="ar-SA"/>
                    </w:rPr>
                    <w:t xml:space="preserve"> </w:t>
                  </w:r>
                  <w:r>
                    <w:rPr>
                      <w:rFonts w:ascii="Courier New" w:hAnsi="Courier New" w:cs="Courier New"/>
                      <w:noProof/>
                      <w:color w:val="0000FF"/>
                      <w:sz w:val="20"/>
                      <w:lang w:bidi="ar-SA"/>
                    </w:rPr>
                    <w:t>If</w:t>
                  </w:r>
                </w:p>
                <w:p w:rsidR="004770BA" w:rsidRDefault="004770BA" w:rsidP="00D04CD1">
                  <w:pPr>
                    <w:autoSpaceDE w:val="0"/>
                    <w:autoSpaceDN w:val="0"/>
                    <w:adjustRightInd w:val="0"/>
                    <w:spacing w:before="0" w:after="0" w:line="240" w:lineRule="auto"/>
                    <w:jc w:val="left"/>
                    <w:rPr>
                      <w:rFonts w:ascii="Courier New" w:hAnsi="Courier New" w:cs="Courier New"/>
                      <w:noProof/>
                      <w:color w:val="008000"/>
                      <w:sz w:val="20"/>
                      <w:lang w:bidi="ar-SA"/>
                    </w:rPr>
                  </w:pPr>
                </w:p>
              </w:txbxContent>
            </v:textbox>
            <w10:wrap type="none"/>
            <w10:anchorlock/>
          </v:shape>
        </w:pict>
      </w:r>
      <w:r w:rsidRPr="0073069D">
        <w:rPr>
          <w:noProof/>
          <w:lang w:bidi="ar-SA"/>
        </w:rPr>
        <w:pict>
          <v:shape id="Text Box 562" o:spid="_x0000_s1195" type="#_x0000_t202" style="position:absolute;left:0;text-align:left;margin-left:-125.4pt;margin-top:52.75pt;width:486pt;height:.05pt;z-index:251682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" stroked="f">
            <v:textbox style="mso-next-textbox:#Text Box 562;mso-fit-shape-to-text:t" inset="0,0,0,0">
              <w:txbxContent>
                <w:p w:rsidR="004770BA" w:rsidRPr="00965BA6" w:rsidRDefault="004770BA" w:rsidP="00A30EEF">
                  <w:pPr>
                    <w:pStyle w:val="Caption"/>
                    <w:rPr>
                      <w:sz w:val="24"/>
                      <w:szCs w:val="20"/>
                    </w:rPr>
                  </w:pPr>
                  <w:bookmarkStart w:id="112" w:name="_Toc242978633"/>
                  <w:bookmarkStart w:id="113" w:name="_Toc242978670"/>
                  <w:bookmarkStart w:id="114" w:name="_Toc243147766"/>
                  <w:bookmarkStart w:id="115" w:name="_Toc243752422"/>
                  <w:bookmarkStart w:id="116" w:name="_Toc243838433"/>
                  <w:bookmarkStart w:id="117" w:name="_Toc245310410"/>
                  <w:bookmarkStart w:id="118" w:name="_Toc245310448"/>
                  <w:r>
                    <w:t xml:space="preserve">VB Code </w:t>
                  </w:r>
                  <w:fldSimple w:instr=" SEQ VB_Code \* ARABIC ">
                    <w:r w:rsidR="00F65BCF">
                      <w:rPr>
                        <w:noProof/>
                      </w:rPr>
                      <w:t>6</w:t>
                    </w:r>
                  </w:fldSimple>
                  <w:r>
                    <w:t>: If...Then Statement in VB</w:t>
                  </w:r>
                  <w:bookmarkEnd w:id="112"/>
                  <w:bookmarkEnd w:id="113"/>
                  <w:bookmarkEnd w:id="114"/>
                  <w:bookmarkEnd w:id="115"/>
                  <w:bookmarkEnd w:id="116"/>
                  <w:bookmarkEnd w:id="117"/>
                  <w:bookmarkEnd w:id="118"/>
                </w:p>
              </w:txbxContent>
            </v:textbox>
          </v:shape>
        </w:pict>
      </w:r>
    </w:p>
    <w:p w:rsidR="00A30EEF" w:rsidRDefault="00A30EEF" w:rsidP="005A5534">
      <w:pPr>
        <w:ind w:firstLine="720"/>
      </w:pPr>
    </w:p>
    <w:p w:rsidR="00A30EEF" w:rsidRDefault="0073069D" w:rsidP="00C9444C">
      <w:pPr>
        <w:ind w:hanging="2520"/>
      </w:pPr>
      <w:r w:rsidRPr="0073069D">
        <w:rPr>
          <w:noProof/>
          <w:lang w:bidi="ar-SA"/>
        </w:rPr>
        <w:pict>
          <v:shape id="Text Box 564" o:spid="_x0000_s1196" type="#_x0000_t202" style="position:absolute;left:0;text-align:left;margin-left:-125.4pt;margin-top:67.45pt;width:486pt;height:.05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" stroked="f">
            <v:textbox style="mso-next-textbox:#Text Box 564;mso-fit-shape-to-text:t" inset="0,0,0,0">
              <w:txbxContent>
                <w:p w:rsidR="004770BA" w:rsidRPr="00233FF5" w:rsidRDefault="004770BA" w:rsidP="00A30EEF">
                  <w:pPr>
                    <w:pStyle w:val="Caption"/>
                    <w:rPr>
                      <w:noProof/>
                      <w:sz w:val="24"/>
                      <w:szCs w:val="20"/>
                    </w:rPr>
                  </w:pPr>
                  <w:bookmarkStart w:id="119" w:name="_Toc246256640"/>
                  <w:r>
                    <w:t xml:space="preserve">C# Code </w:t>
                  </w:r>
                  <w:fldSimple w:instr=" SEQ C#_Code \* ARABIC ">
                    <w:r w:rsidR="00F65BCF">
                      <w:rPr>
                        <w:noProof/>
                      </w:rPr>
                      <w:t>6</w:t>
                    </w:r>
                  </w:fldSimple>
                  <w:r>
                    <w:t>: If...Then Statement in C#</w:t>
                  </w:r>
                  <w:bookmarkEnd w:id="119"/>
                </w:p>
              </w:txbxContent>
            </v:textbox>
          </v:shape>
        </w:pict>
      </w:r>
      <w:r w:rsidRPr="0073069D">
        <w:rPr>
          <w:noProof/>
          <w:lang w:bidi="ar-SA"/>
        </w:rPr>
      </w:r>
      <w:r>
        <w:rPr>
          <w:noProof/>
          <w:lang w:bidi="ar-SA"/>
        </w:rPr>
        <w:pict>
          <v:shape id="Text Box 943" o:spid="_x0000_s2020" type="#_x0000_t202" style="width:486pt;height:5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" fillcolor="#eaf1dd" strokeweight="1pt">
            <v:textbox style="mso-next-textbox:#Text Box 943">
              <w:txbxContent>
                <w:p w:rsidR="004770BA" w:rsidRDefault="004770BA" w:rsidP="00A30EEF">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if</w:t>
                  </w:r>
                  <w:r>
                    <w:rPr>
                      <w:rFonts w:ascii="Courier New" w:hAnsi="Courier New" w:cs="Courier New"/>
                      <w:noProof/>
                      <w:sz w:val="20"/>
                      <w:lang w:bidi="ar-SA"/>
                    </w:rPr>
                    <w:t xml:space="preserve"> (numberOfStudents &gt; 30)</w:t>
                  </w:r>
                </w:p>
                <w:p w:rsidR="004770BA" w:rsidRDefault="004770BA" w:rsidP="00A30EEF">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A30EEF">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this</w:t>
                  </w:r>
                  <w:r>
                    <w:rPr>
                      <w:rFonts w:ascii="Courier New" w:hAnsi="Courier New" w:cs="Courier New"/>
                      <w:noProof/>
                      <w:sz w:val="20"/>
                      <w:lang w:bidi="ar-SA"/>
                    </w:rPr>
                    <w:t xml:space="preserve">.lblClassOverFilled.Text = </w:t>
                  </w:r>
                  <w:r>
                    <w:rPr>
                      <w:rFonts w:ascii="Courier New" w:hAnsi="Courier New" w:cs="Courier New"/>
                      <w:noProof/>
                      <w:color w:val="A31515"/>
                      <w:sz w:val="20"/>
                      <w:lang w:bidi="ar-SA"/>
                    </w:rPr>
                    <w:t>"Too many Students!"</w:t>
                  </w:r>
                  <w:r>
                    <w:rPr>
                      <w:rFonts w:ascii="Courier New" w:hAnsi="Courier New" w:cs="Courier New"/>
                      <w:noProof/>
                      <w:sz w:val="20"/>
                      <w:lang w:bidi="ar-SA"/>
                    </w:rPr>
                    <w:t>;</w:t>
                  </w:r>
                </w:p>
                <w:p w:rsidR="004770BA" w:rsidRDefault="004770BA" w:rsidP="00A30EEF">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sz w:val="20"/>
                      <w:lang w:bidi="ar-SA"/>
                    </w:rPr>
                    <w:t xml:space="preserve">      }</w:t>
                  </w:r>
                </w:p>
              </w:txbxContent>
            </v:textbox>
            <w10:wrap type="none"/>
            <w10:anchorlock/>
          </v:shape>
        </w:pict>
      </w:r>
    </w:p>
    <w:p w:rsidR="00A30EEF" w:rsidRDefault="00A30EEF" w:rsidP="005A5534">
      <w:pPr>
        <w:ind w:firstLine="720"/>
      </w:pPr>
    </w:p>
    <w:p w:rsidR="00973984" w:rsidRDefault="005A5534" w:rsidP="005A5534">
      <w:pPr>
        <w:ind w:firstLine="720"/>
      </w:pPr>
      <w:r>
        <w:t xml:space="preserve">In </w:t>
      </w:r>
      <w:r w:rsidR="00A30EEF">
        <w:t>the above</w:t>
      </w:r>
      <w:r>
        <w:t xml:space="preserve"> example</w:t>
      </w:r>
      <w:r w:rsidR="00A30EEF">
        <w:t>s</w:t>
      </w:r>
      <w:r>
        <w:t xml:space="preserve">, if the variable </w:t>
      </w:r>
      <w:proofErr w:type="spellStart"/>
      <w:r>
        <w:t>numberOfStudents</w:t>
      </w:r>
      <w:proofErr w:type="spellEnd"/>
      <w:r>
        <w:t xml:space="preserve"> happens to be a number that is greater than 30 (say 32), the next line of code is performed (</w:t>
      </w:r>
      <w:proofErr w:type="spellStart"/>
      <w:r>
        <w:t>Me.lblClassOverFilled.Text</w:t>
      </w:r>
      <w:proofErr w:type="spellEnd"/>
      <w:r>
        <w:t xml:space="preserve"> = “Too many Students!”).</w:t>
      </w:r>
      <w:r w:rsidR="00A13921">
        <w:t xml:space="preserve"> </w:t>
      </w:r>
      <w:r>
        <w:t xml:space="preserve">If the variable is not greater than 30 (say it is exactly 30), then the next line of code is skipped over and </w:t>
      </w:r>
      <w:r w:rsidRPr="00A30EEF">
        <w:rPr>
          <w:rStyle w:val="Strong"/>
        </w:rPr>
        <w:t>NOT</w:t>
      </w:r>
      <w:r>
        <w:t xml:space="preserve"> performed.</w:t>
      </w:r>
      <w:r w:rsidR="00A13921">
        <w:t xml:space="preserve"> </w:t>
      </w:r>
      <w:r>
        <w:t xml:space="preserve">Remember from the section on flowcharts, the diamond shape represented decision. </w:t>
      </w:r>
      <w:proofErr w:type="gramStart"/>
      <w:r>
        <w:t>The If</w:t>
      </w:r>
      <w:proofErr w:type="gramEnd"/>
      <w:r>
        <w:t>…Then statement is the translation of a decision in a flow-chat to code.</w:t>
      </w:r>
      <w:r w:rsidR="00A13921">
        <w:t xml:space="preserve"> </w:t>
      </w:r>
      <w:r>
        <w:t>The above example</w:t>
      </w:r>
      <w:r w:rsidR="00A30EEF">
        <w:t>s</w:t>
      </w:r>
      <w:r>
        <w:t xml:space="preserve"> would look like the following in </w:t>
      </w:r>
      <w:proofErr w:type="gramStart"/>
      <w:r>
        <w:t>a flow-chart</w:t>
      </w:r>
      <w:proofErr w:type="gramEnd"/>
      <w:r>
        <w:t>:</w:t>
      </w:r>
    </w:p>
    <w:p w:rsidR="005A5534" w:rsidRDefault="0073069D" w:rsidP="003C7293">
      <w:r w:rsidRPr="0073069D">
        <w:rPr>
          <w:noProof/>
          <w:lang w:bidi="ar-SA"/>
        </w:rPr>
        <w:lastRenderedPageBreak/>
        <w:pict>
          <v:shape id="Text Box 591" o:spid="_x0000_s1198" type="#_x0000_t202" style="position:absolute;left:0;text-align:left;margin-left:0;margin-top:286.35pt;width:5in;height:.05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" stroked="f">
            <v:textbox style="mso-next-textbox:#Text Box 591;mso-fit-shape-to-text:t" inset="0,0,0,0">
              <w:txbxContent>
                <w:p w:rsidR="004770BA" w:rsidRPr="00EC5469" w:rsidRDefault="004770BA" w:rsidP="003C7293">
                  <w:pPr>
                    <w:pStyle w:val="Caption"/>
                    <w:rPr>
                      <w:sz w:val="24"/>
                      <w:szCs w:val="20"/>
                    </w:rPr>
                  </w:pPr>
                  <w:r>
                    <w:t xml:space="preserve">Figure </w:t>
                  </w:r>
                  <w:fldSimple w:instr=" SEQ Figure \* ARABIC ">
                    <w:r w:rsidR="00F65BCF">
                      <w:rPr>
                        <w:noProof/>
                      </w:rPr>
                      <w:t>11</w:t>
                    </w:r>
                  </w:fldSimple>
                  <w:r>
                    <w:t>: If...Then Statement represented as a Flow-Chart</w:t>
                  </w:r>
                </w:p>
              </w:txbxContent>
            </v:textbox>
          </v:shape>
        </w:pict>
      </w:r>
      <w:r w:rsidRPr="0073069D">
        <w:rPr>
          <w:noProof/>
          <w:lang w:bidi="ar-SA"/>
        </w:rPr>
        <w:pict>
          <v:group id="Canvas 565" o:spid="_x0000_s1199" editas="canvas" style="position:absolute;margin-left:0;margin-top:0;width:5in;height:281.85pt;z-index:251622912;mso-position-horizontal-relative:char;mso-position-vertical-relative:line" coordsize="45720,3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">
            <o:lock v:ext="edit" ungrouping="t"/>
            <v:rect id="_x0000_s1200" style="position:absolute;width:45720;height:35794;visibility:visible" filled="f" strokeweight="1pt"/>
            <v:shape id="AutoShape 575" o:spid="_x0000_s1201" type="#_x0000_t32" style="position:absolute;left:20491;top:18706;width:4343;height:7;rotation:90;visibility:visible">
              <v:stroke endarrow="block"/>
            </v:shape>
            <v:shape id="AutoShape 580" o:spid="_x0000_s1202" type="#_x0000_t110" style="position:absolute;left:9556;top:4051;width:26194;height:12490;visibility:visible">
              <v:shadow on="t"/>
              <v:textbox style="mso-next-textbox:#AutoShape 580">
                <w:txbxContent>
                  <w:p w:rsidR="004770BA" w:rsidRPr="00973984" w:rsidRDefault="004770BA" w:rsidP="00A30EEF">
                    <w:pPr>
                      <w:spacing w:before="0" w:after="0"/>
                      <w:jc w:val="center"/>
                      <w:rPr>
                        <w:szCs w:val="24"/>
                      </w:rPr>
                    </w:pPr>
                    <w:r w:rsidRPr="00973984">
                      <w:rPr>
                        <w:szCs w:val="24"/>
                      </w:rPr>
                      <w:t xml:space="preserve">If </w:t>
                    </w:r>
                    <w:r w:rsidRPr="00973984">
                      <w:rPr>
                        <w:szCs w:val="24"/>
                      </w:rPr>
                      <w:br/>
                      <w:t>(</w:t>
                    </w:r>
                    <w:proofErr w:type="spellStart"/>
                    <w:r w:rsidRPr="00973984">
                      <w:rPr>
                        <w:szCs w:val="24"/>
                      </w:rPr>
                      <w:t>numberOfStudents</w:t>
                    </w:r>
                    <w:proofErr w:type="spellEnd"/>
                    <w:r w:rsidRPr="00973984">
                      <w:rPr>
                        <w:szCs w:val="24"/>
                      </w:rPr>
                      <w:t xml:space="preserve"> &gt; 30)</w:t>
                    </w:r>
                  </w:p>
                </w:txbxContent>
              </v:textbox>
            </v:shape>
            <v:shape id="AutoShape 581" o:spid="_x0000_s1203" type="#_x0000_t111" style="position:absolute;left:10553;top:20885;width:24206;height:6464;visibility:visible">
              <v:shadow on="t"/>
              <v:textbox style="mso-next-textbox:#AutoShape 581">
                <w:txbxContent>
                  <w:p w:rsidR="004770BA" w:rsidRDefault="004770BA" w:rsidP="00973984">
                    <w:pPr>
                      <w:jc w:val="center"/>
                    </w:pPr>
                    <w:r>
                      <w:t>Put “Too many Students!”</w:t>
                    </w:r>
                  </w:p>
                </w:txbxContent>
              </v:textbox>
            </v:shape>
            <v:shape id="AutoShape 582" o:spid="_x0000_s1204" type="#_x0000_t120" style="position:absolute;left:21640;top:30848;width:2032;height:2032;visibility:visible">
              <v:shadow on="t"/>
            </v:shape>
            <v:shape id="AutoShape 583" o:spid="_x0000_s1205" type="#_x0000_t32" style="position:absolute;left:20910;top:29095;width:3499;height:7;rotation:90;visibility:visible">
              <v:stroke endarrow="block"/>
            </v:shape>
            <v:shape id="AutoShape 584" o:spid="_x0000_s1206" type="#_x0000_t34" style="position:absolute;left:23672;top:10299;width:12078;height:21565;flip:x;visibility:visible" adj="-4077">
              <v:stroke endarrow="block"/>
            </v:shape>
            <v:shape id="AutoShape 586" o:spid="_x0000_s1207" type="#_x0000_t32" style="position:absolute;left:21056;top:2438;width:3213;height:7;rotation:90;visibility:visible">
              <v:stroke endarrow="block"/>
            </v:shape>
            <v:shape id="Text Box 588" o:spid="_x0000_s1208" type="#_x0000_t202" style="position:absolute;left:18726;top:16529;width:4946;height:3181;visibility:visible" filled="f" stroked="f">
              <v:textbox style="mso-next-textbox:#Text Box 588">
                <w:txbxContent>
                  <w:p w:rsidR="004770BA" w:rsidRPr="00973984" w:rsidRDefault="004770BA" w:rsidP="00973984">
                    <w:pPr>
                      <w:spacing w:before="0" w:after="0"/>
                      <w:jc w:val="center"/>
                      <w:rPr>
                        <w:sz w:val="20"/>
                      </w:rPr>
                    </w:pPr>
                    <w:r w:rsidRPr="00973984">
                      <w:rPr>
                        <w:sz w:val="20"/>
                      </w:rPr>
                      <w:t>Yes</w:t>
                    </w:r>
                  </w:p>
                </w:txbxContent>
              </v:textbox>
            </v:shape>
            <v:shape id="Text Box 589" o:spid="_x0000_s1209" type="#_x0000_t202" style="position:absolute;left:34524;top:7861;width:4947;height:3181;visibility:visible" filled="f" stroked="f">
              <v:textbox style="mso-next-textbox:#Text Box 589">
                <w:txbxContent>
                  <w:p w:rsidR="004770BA" w:rsidRPr="00973984" w:rsidRDefault="004770BA" w:rsidP="00973984">
                    <w:pPr>
                      <w:spacing w:before="0" w:after="0"/>
                      <w:jc w:val="center"/>
                      <w:rPr>
                        <w:sz w:val="20"/>
                      </w:rPr>
                    </w:pPr>
                    <w:r>
                      <w:rPr>
                        <w:sz w:val="20"/>
                      </w:rPr>
                      <w:t>No</w:t>
                    </w:r>
                  </w:p>
                </w:txbxContent>
              </v:textbox>
            </v:shape>
            <v:shape id="AutoShape 634" o:spid="_x0000_s1210" type="#_x0000_t32" style="position:absolute;left:22656;top:32880;width:0;height:1473;visibility:visible">
              <v:stroke endarrow="block"/>
            </v:shape>
          </v:group>
        </w:pict>
      </w:r>
      <w:r w:rsidRPr="0073069D">
        <w:rPr>
          <w:noProof/>
          <w:lang w:bidi="ar-SA"/>
        </w:rPr>
      </w:r>
      <w:r>
        <w:rPr>
          <w:noProof/>
          <w:lang w:bidi="ar-SA"/>
        </w:rPr>
        <w:pict>
          <v:rect id="AutoShape 13" o:spid="_x0000_s2019" style="width:5in;height:282.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" filled="f" stroked="f">
            <o:lock v:ext="edit" aspectratio="t"/>
            <w10:wrap type="none"/>
            <w10:anchorlock/>
          </v:rect>
        </w:pict>
      </w:r>
    </w:p>
    <w:p w:rsidR="00A30EEF" w:rsidRDefault="00A30EEF" w:rsidP="005A5534">
      <w:pPr>
        <w:ind w:firstLine="720"/>
      </w:pPr>
    </w:p>
    <w:p w:rsidR="005A5534" w:rsidRDefault="005A5534" w:rsidP="005A5534">
      <w:pPr>
        <w:ind w:firstLine="720"/>
      </w:pPr>
    </w:p>
    <w:p w:rsidR="005A5534" w:rsidRDefault="005A5534" w:rsidP="005A5534">
      <w:pPr>
        <w:pStyle w:val="Heading3"/>
      </w:pPr>
      <w:bookmarkStart w:id="120" w:name="_Toc247205688"/>
      <w:r>
        <w:t>If…Then…Else</w:t>
      </w:r>
      <w:bookmarkEnd w:id="120"/>
    </w:p>
    <w:p w:rsidR="00DF200D" w:rsidRDefault="0073069D" w:rsidP="00DF200D">
      <w:pPr>
        <w:ind w:firstLine="720"/>
      </w:pPr>
      <w:r w:rsidRPr="0073069D">
        <w:rPr>
          <w:noProof/>
          <w:lang w:bidi="ar-SA"/>
        </w:rPr>
        <w:pict>
          <v:shape id="Text Box 610" o:spid="_x0000_s1211" type="#_x0000_t202" style="position:absolute;left:0;text-align:left;margin-left:-113.65pt;margin-top:90.45pt;width:108pt;height:27.25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kwZ8gIAAIM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" filled="f" fillcolor="#c6d9f1" stroked="f" strokeweight="1pt">
            <v:fill opacity="32896f"/>
            <o:lock v:ext="edit" aspectratio="t"/>
            <v:textbox style="mso-next-textbox:#Text Box 610;mso-fit-shape-to-text:t" inset=",.72pt,,.72pt">
              <w:txbxContent>
                <w:p w:rsidR="004770BA" w:rsidRPr="00AC3DD6" w:rsidRDefault="004770BA" w:rsidP="00B6142B">
                  <w:pPr>
                    <w:spacing w:before="100" w:after="100"/>
                    <w:jc w:val="left"/>
                    <w:rPr>
                      <w:rStyle w:val="SubtleReference"/>
                    </w:rPr>
                  </w:pPr>
                  <w:r>
                    <w:rPr>
                      <w:rStyle w:val="SubtleReference"/>
                    </w:rPr>
                    <w:t>If…Then…Else</w:t>
                  </w:r>
                </w:p>
              </w:txbxContent>
            </v:textbox>
          </v:shape>
        </w:pict>
      </w:r>
      <w:r w:rsidR="005A5534">
        <w:t>In the previous section we looked at the If…Then statement that is used for making a decision.</w:t>
      </w:r>
      <w:r w:rsidR="00A13921">
        <w:t xml:space="preserve"> </w:t>
      </w:r>
      <w:r w:rsidR="005A5534">
        <w:t xml:space="preserve">When used a section of code is either performed </w:t>
      </w:r>
      <w:r w:rsidR="005A5534" w:rsidRPr="00BD54AE">
        <w:rPr>
          <w:rStyle w:val="Strong"/>
          <w:u w:val="single"/>
        </w:rPr>
        <w:t>or not</w:t>
      </w:r>
      <w:r w:rsidR="005A5534">
        <w:t xml:space="preserve"> </w:t>
      </w:r>
      <w:r w:rsidR="00DF200D">
        <w:t xml:space="preserve">performed, depending if the </w:t>
      </w:r>
      <w:proofErr w:type="spellStart"/>
      <w:proofErr w:type="gramStart"/>
      <w:r w:rsidR="00DF200D">
        <w:t>b</w:t>
      </w:r>
      <w:r w:rsidR="005A5534">
        <w:t>oolean</w:t>
      </w:r>
      <w:proofErr w:type="spellEnd"/>
      <w:proofErr w:type="gramEnd"/>
      <w:r w:rsidR="005A5534">
        <w:t xml:space="preserve"> statement is true or not.</w:t>
      </w:r>
      <w:r w:rsidR="00A13921">
        <w:t xml:space="preserve"> </w:t>
      </w:r>
      <w:r w:rsidR="005A5534">
        <w:t>In some situations, if the statement is false and the s</w:t>
      </w:r>
      <w:r w:rsidR="00DF200D">
        <w:t>ection of code is not performed</w:t>
      </w:r>
      <w:r w:rsidR="005A5534">
        <w:t xml:space="preserve"> you would like an alternative piece of code to be performed instead.</w:t>
      </w:r>
      <w:r w:rsidR="00A13921">
        <w:t xml:space="preserve"> </w:t>
      </w:r>
      <w:r w:rsidR="005A5534">
        <w:t>In this case an option</w:t>
      </w:r>
      <w:r w:rsidR="00DF200D">
        <w:t>al</w:t>
      </w:r>
      <w:r w:rsidR="005A5534">
        <w:t xml:space="preserve"> Else statement can be used. </w:t>
      </w:r>
      <w:proofErr w:type="gramStart"/>
      <w:r w:rsidR="005A5534">
        <w:t>The If</w:t>
      </w:r>
      <w:proofErr w:type="gramEnd"/>
      <w:r w:rsidR="005A5534">
        <w:t xml:space="preserve"> … Then … Else</w:t>
      </w:r>
      <w:r>
        <w:fldChar w:fldCharType="begin"/>
      </w:r>
      <w:r w:rsidR="00867C67">
        <w:instrText xml:space="preserve"> XE "</w:instrText>
      </w:r>
      <w:r w:rsidR="00867C67" w:rsidRPr="00396405">
        <w:instrText>If … Then … Else</w:instrText>
      </w:r>
      <w:r w:rsidR="00867C67">
        <w:instrText xml:space="preserve">" </w:instrText>
      </w:r>
      <w:r>
        <w:fldChar w:fldCharType="end"/>
      </w:r>
      <w:r w:rsidR="005A5534">
        <w:t xml:space="preserve"> statement (in most computer programming languages) </w:t>
      </w:r>
      <w:r w:rsidR="00DF200D">
        <w:t>takes the generic form of:</w:t>
      </w:r>
    </w:p>
    <w:p w:rsidR="00DF200D" w:rsidRDefault="0073069D" w:rsidP="00DF200D">
      <w:pPr>
        <w:ind w:firstLine="720"/>
      </w:pPr>
      <w:r w:rsidRPr="0073069D">
        <w:rPr>
          <w:noProof/>
          <w:lang w:bidi="ar-SA"/>
        </w:rPr>
      </w:r>
      <w:r w:rsidR="00F40B8F">
        <w:rPr>
          <w:noProof/>
          <w:lang w:bidi="ar-SA"/>
        </w:rPr>
        <w:pict>
          <v:shape id="Text Box 941" o:spid="_x0000_s2018" type="#_x0000_t202" style="width:261.55pt;height:86.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" strokeweight="1pt">
            <v:textbox style="mso-next-textbox:#Text Box 941;mso-fit-shape-to-text:t">
              <w:txbxContent>
                <w:p w:rsidR="004770BA" w:rsidRDefault="004770BA" w:rsidP="00DF200D">
                  <w:pPr>
                    <w:spacing w:before="0" w:after="0"/>
                    <w:jc w:val="left"/>
                  </w:pPr>
                  <w:r w:rsidRPr="002206AD">
                    <w:rPr>
                      <w:rStyle w:val="Strong"/>
                    </w:rPr>
                    <w:t>I</w:t>
                  </w:r>
                  <w:r>
                    <w:rPr>
                      <w:rStyle w:val="Strong"/>
                    </w:rPr>
                    <w:t>f</w:t>
                  </w:r>
                  <w:r>
                    <w:t xml:space="preserve"> (</w:t>
                  </w:r>
                  <w:proofErr w:type="spellStart"/>
                  <w:proofErr w:type="gramStart"/>
                  <w:r w:rsidRPr="00430A7D">
                    <w:rPr>
                      <w:i/>
                    </w:rPr>
                    <w:t>boolean</w:t>
                  </w:r>
                  <w:proofErr w:type="spellEnd"/>
                  <w:proofErr w:type="gramEnd"/>
                  <w:r w:rsidRPr="00430A7D">
                    <w:rPr>
                      <w:i/>
                    </w:rPr>
                    <w:t xml:space="preserve"> expression</w:t>
                  </w:r>
                  <w:r>
                    <w:t xml:space="preserve">) </w:t>
                  </w:r>
                  <w:r w:rsidRPr="002206AD">
                    <w:rPr>
                      <w:rStyle w:val="Strong"/>
                    </w:rPr>
                    <w:t>T</w:t>
                  </w:r>
                  <w:r>
                    <w:rPr>
                      <w:rStyle w:val="Strong"/>
                    </w:rPr>
                    <w:t>hen</w:t>
                  </w:r>
                  <w:r>
                    <w:t xml:space="preserve"> </w:t>
                  </w:r>
                </w:p>
                <w:p w:rsidR="004770BA" w:rsidRPr="00430A7D" w:rsidRDefault="004770BA" w:rsidP="00DF200D">
                  <w:pPr>
                    <w:spacing w:before="0" w:after="0"/>
                    <w:jc w:val="left"/>
                    <w:rPr>
                      <w:i/>
                    </w:rPr>
                  </w:pPr>
                  <w:r>
                    <w:t xml:space="preserve">  </w:t>
                  </w:r>
                  <w:r w:rsidRPr="00430A7D">
                    <w:rPr>
                      <w:i/>
                    </w:rPr>
                    <w:t>Statements to be performed</w:t>
                  </w:r>
                </w:p>
                <w:p w:rsidR="004770BA" w:rsidRDefault="004770BA" w:rsidP="00DF200D">
                  <w:pPr>
                    <w:spacing w:before="0" w:after="0"/>
                    <w:jc w:val="left"/>
                    <w:rPr>
                      <w:rStyle w:val="Strong"/>
                    </w:rPr>
                  </w:pPr>
                  <w:r>
                    <w:rPr>
                      <w:rStyle w:val="Strong"/>
                    </w:rPr>
                    <w:t>Else</w:t>
                  </w:r>
                </w:p>
                <w:p w:rsidR="004770BA" w:rsidRPr="00DF200D" w:rsidRDefault="004770BA" w:rsidP="00DF200D">
                  <w:pPr>
                    <w:spacing w:before="0" w:after="0"/>
                    <w:jc w:val="left"/>
                    <w:rPr>
                      <w:i/>
                    </w:rPr>
                  </w:pPr>
                  <w:r>
                    <w:t xml:space="preserve">  </w:t>
                  </w:r>
                  <w:r w:rsidRPr="00DF200D">
                    <w:rPr>
                      <w:i/>
                    </w:rPr>
                    <w:t>Alternate Statements to be performed</w:t>
                  </w:r>
                </w:p>
                <w:p w:rsidR="004770BA" w:rsidRPr="002206AD" w:rsidRDefault="004770BA" w:rsidP="00DF200D">
                  <w:pPr>
                    <w:spacing w:before="0" w:after="0"/>
                    <w:jc w:val="left"/>
                    <w:rPr>
                      <w:rStyle w:val="Strong"/>
                    </w:rPr>
                  </w:pPr>
                  <w:proofErr w:type="spellStart"/>
                  <w:r>
                    <w:rPr>
                      <w:rStyle w:val="Strong"/>
                    </w:rPr>
                    <w:t>EndIf</w:t>
                  </w:r>
                  <w:proofErr w:type="spellEnd"/>
                </w:p>
              </w:txbxContent>
            </v:textbox>
            <w10:wrap type="none"/>
            <w10:anchorlock/>
          </v:shape>
        </w:pict>
      </w:r>
    </w:p>
    <w:p w:rsidR="00DF200D" w:rsidRDefault="00DF200D" w:rsidP="00DF200D">
      <w:pPr>
        <w:ind w:firstLine="720"/>
      </w:pPr>
      <w:r>
        <w:lastRenderedPageBreak/>
        <w:t>An example of what this would look like in a specific programming language is:</w:t>
      </w:r>
    </w:p>
    <w:p w:rsidR="00DF200D" w:rsidRDefault="0073069D" w:rsidP="00DF200D">
      <w:pPr>
        <w:ind w:hanging="2520"/>
      </w:pPr>
      <w:r w:rsidRPr="0073069D">
        <w:rPr>
          <w:noProof/>
          <w:lang w:bidi="ar-SA"/>
        </w:rPr>
        <w:pict>
          <v:shape id="Text Box 635" o:spid="_x0000_s1213" type="#_x0000_t202" style="position:absolute;left:0;text-align:left;margin-left:-125.4pt;margin-top:73.75pt;width:486pt;height:.05pt;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" stroked="f">
            <v:textbox style="mso-next-textbox:#Text Box 635;mso-fit-shape-to-text:t" inset="0,0,0,0">
              <w:txbxContent>
                <w:p w:rsidR="004770BA" w:rsidRPr="005C205F" w:rsidRDefault="004770BA" w:rsidP="00BD54AE">
                  <w:pPr>
                    <w:pStyle w:val="Caption"/>
                    <w:rPr>
                      <w:sz w:val="24"/>
                      <w:szCs w:val="20"/>
                    </w:rPr>
                  </w:pPr>
                  <w:bookmarkStart w:id="121" w:name="_Toc242978634"/>
                  <w:bookmarkStart w:id="122" w:name="_Toc242978671"/>
                  <w:bookmarkStart w:id="123" w:name="_Toc243147767"/>
                  <w:bookmarkStart w:id="124" w:name="_Toc243752423"/>
                  <w:bookmarkStart w:id="125" w:name="_Toc243838434"/>
                  <w:bookmarkStart w:id="126" w:name="_Toc245310411"/>
                  <w:bookmarkStart w:id="127" w:name="_Toc245310449"/>
                  <w:r>
                    <w:t xml:space="preserve">VB Code </w:t>
                  </w:r>
                  <w:fldSimple w:instr=" SEQ VB_Code \* ARABIC ">
                    <w:r w:rsidR="00F65BCF">
                      <w:rPr>
                        <w:noProof/>
                      </w:rPr>
                      <w:t>7</w:t>
                    </w:r>
                  </w:fldSimple>
                  <w:r>
                    <w:t xml:space="preserve">: </w:t>
                  </w:r>
                  <w:r w:rsidRPr="00700B54">
                    <w:t>If...Then...Else Statement in VB</w:t>
                  </w:r>
                  <w:bookmarkEnd w:id="121"/>
                  <w:bookmarkEnd w:id="122"/>
                  <w:bookmarkEnd w:id="123"/>
                  <w:bookmarkEnd w:id="124"/>
                  <w:bookmarkEnd w:id="125"/>
                  <w:bookmarkEnd w:id="126"/>
                  <w:bookmarkEnd w:id="127"/>
                </w:p>
              </w:txbxContent>
            </v:textbox>
          </v:shape>
        </w:pict>
      </w:r>
      <w:r w:rsidRPr="0073069D">
        <w:rPr>
          <w:noProof/>
          <w:lang w:bidi="ar-SA"/>
        </w:rPr>
        <w:pict>
          <v:shape id="Text Box 618" o:spid="_x0000_s1214" type="#_x0000_t202" style="position:absolute;margin-left:0;margin-top:0;width:486pt;height:68.65pt;z-index:25162393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" fillcolor="#c6d9f1" strokeweight="1pt">
            <v:textbox style="mso-next-textbox:#Text Box 618">
              <w:txbxContent>
                <w:p w:rsidR="004770BA" w:rsidRDefault="004770BA" w:rsidP="00DF200D">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If</w:t>
                  </w:r>
                  <w:r>
                    <w:rPr>
                      <w:rFonts w:ascii="Courier New" w:hAnsi="Courier New" w:cs="Courier New"/>
                      <w:noProof/>
                      <w:sz w:val="20"/>
                      <w:lang w:bidi="ar-SA"/>
                    </w:rPr>
                    <w:t xml:space="preserve"> (numberOfStudents = 30) </w:t>
                  </w:r>
                  <w:r>
                    <w:rPr>
                      <w:rFonts w:ascii="Courier New" w:hAnsi="Courier New" w:cs="Courier New"/>
                      <w:noProof/>
                      <w:color w:val="0000FF"/>
                      <w:sz w:val="20"/>
                      <w:lang w:bidi="ar-SA"/>
                    </w:rPr>
                    <w:t>Then</w:t>
                  </w:r>
                </w:p>
                <w:p w:rsidR="004770BA" w:rsidRDefault="004770BA" w:rsidP="00DF200D">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.lblClassOverFilled.Text = </w:t>
                  </w:r>
                  <w:r>
                    <w:rPr>
                      <w:rFonts w:ascii="Courier New" w:hAnsi="Courier New" w:cs="Courier New"/>
                      <w:noProof/>
                      <w:color w:val="A31515"/>
                      <w:sz w:val="20"/>
                      <w:lang w:bidi="ar-SA"/>
                    </w:rPr>
                    <w:t>"Exactly 30!"</w:t>
                  </w:r>
                </w:p>
                <w:p w:rsidR="004770BA" w:rsidRDefault="004770BA" w:rsidP="00867C67">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Else</w:t>
                  </w:r>
                </w:p>
                <w:p w:rsidR="004770BA" w:rsidRDefault="004770BA" w:rsidP="00DF200D">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.lblClassOverFilled.Text = </w:t>
                  </w:r>
                  <w:r>
                    <w:rPr>
                      <w:rFonts w:ascii="Courier New" w:hAnsi="Courier New" w:cs="Courier New"/>
                      <w:noProof/>
                      <w:color w:val="A31515"/>
                      <w:sz w:val="20"/>
                      <w:lang w:bidi="ar-SA"/>
                    </w:rPr>
                    <w:t>"Not 30 students!"</w:t>
                  </w:r>
                </w:p>
                <w:p w:rsidR="004770BA" w:rsidRDefault="004770BA" w:rsidP="00DF200D">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End</w:t>
                  </w:r>
                  <w:r>
                    <w:rPr>
                      <w:rFonts w:ascii="Courier New" w:hAnsi="Courier New" w:cs="Courier New"/>
                      <w:noProof/>
                      <w:sz w:val="20"/>
                      <w:lang w:bidi="ar-SA"/>
                    </w:rPr>
                    <w:t xml:space="preserve"> </w:t>
                  </w:r>
                  <w:r>
                    <w:rPr>
                      <w:rFonts w:ascii="Courier New" w:hAnsi="Courier New" w:cs="Courier New"/>
                      <w:noProof/>
                      <w:color w:val="0000FF"/>
                      <w:sz w:val="20"/>
                      <w:lang w:bidi="ar-SA"/>
                    </w:rPr>
                    <w:t>If</w:t>
                  </w:r>
                </w:p>
                <w:p w:rsidR="004770BA" w:rsidRDefault="004770BA" w:rsidP="00DF200D">
                  <w:pPr>
                    <w:autoSpaceDE w:val="0"/>
                    <w:autoSpaceDN w:val="0"/>
                    <w:adjustRightInd w:val="0"/>
                    <w:spacing w:before="0" w:after="0" w:line="240" w:lineRule="auto"/>
                    <w:jc w:val="left"/>
                    <w:rPr>
                      <w:rFonts w:ascii="Courier New" w:hAnsi="Courier New" w:cs="Courier New"/>
                      <w:noProof/>
                      <w:color w:val="008000"/>
                      <w:sz w:val="20"/>
                      <w:lang w:bidi="ar-SA"/>
                    </w:rPr>
                  </w:pPr>
                </w:p>
              </w:txbxContent>
            </v:textbox>
          </v:shape>
        </w:pict>
      </w:r>
      <w:r w:rsidRPr="0073069D">
        <w:rPr>
          <w:noProof/>
          <w:lang w:bidi="ar-SA"/>
        </w:rPr>
      </w:r>
      <w:r>
        <w:rPr>
          <w:noProof/>
          <w:lang w:bidi="ar-SA"/>
        </w:rPr>
        <w:pict>
          <v:rect id="AutoShape 15" o:spid="_x0000_s2017" style="width:486.8pt;height:67.8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" filled="f" stroked="f">
            <o:lock v:ext="edit" aspectratio="t"/>
            <w10:wrap type="none"/>
            <w10:anchorlock/>
          </v:rect>
        </w:pict>
      </w:r>
    </w:p>
    <w:p w:rsidR="00DF200D" w:rsidRDefault="00DF200D" w:rsidP="00DF200D">
      <w:pPr>
        <w:ind w:firstLine="720"/>
      </w:pPr>
    </w:p>
    <w:p w:rsidR="00DF200D" w:rsidRDefault="0073069D" w:rsidP="00867C67">
      <w:pPr>
        <w:ind w:hanging="2520"/>
      </w:pPr>
      <w:r w:rsidRPr="0073069D">
        <w:rPr>
          <w:noProof/>
          <w:lang w:bidi="ar-SA"/>
        </w:rPr>
        <w:pict>
          <v:shape id="Text Box 612" o:spid="_x0000_s1215" type="#_x0000_t202" style="position:absolute;left:0;text-align:left;margin-left:-125.4pt;margin-top:113.7pt;width:486pt;height:.05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" stroked="f">
            <v:textbox style="mso-next-textbox:#Text Box 612;mso-fit-shape-to-text:t" inset="0,0,0,0">
              <w:txbxContent>
                <w:p w:rsidR="004770BA" w:rsidRPr="00925D29" w:rsidRDefault="004770BA" w:rsidP="00867C67">
                  <w:pPr>
                    <w:pStyle w:val="Caption"/>
                    <w:rPr>
                      <w:sz w:val="24"/>
                      <w:szCs w:val="20"/>
                    </w:rPr>
                  </w:pPr>
                  <w:bookmarkStart w:id="128" w:name="_Toc246256641"/>
                  <w:r>
                    <w:t xml:space="preserve">C# Code </w:t>
                  </w:r>
                  <w:fldSimple w:instr=" SEQ C#_Code \* ARABIC ">
                    <w:r w:rsidR="00F65BCF">
                      <w:rPr>
                        <w:noProof/>
                      </w:rPr>
                      <w:t>7</w:t>
                    </w:r>
                  </w:fldSimple>
                  <w:r>
                    <w:t>: If...Then...Else Statement in C#</w:t>
                  </w:r>
                  <w:bookmarkEnd w:id="128"/>
                </w:p>
              </w:txbxContent>
            </v:textbox>
          </v:shape>
        </w:pict>
      </w:r>
      <w:r w:rsidRPr="0073069D">
        <w:rPr>
          <w:noProof/>
          <w:lang w:bidi="ar-SA"/>
        </w:rPr>
        <w:pict>
          <v:shape id="Text Box 606" o:spid="_x0000_s1216" type="#_x0000_t202" style="position:absolute;margin-left:0;margin-top:0;width:486pt;height:108.65pt;z-index:25161984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" fillcolor="#eaf1dd" strokeweight="1pt">
            <v:textbox style="mso-next-textbox:#Text Box 606">
              <w:txbxContent>
                <w:p w:rsidR="004770BA" w:rsidRDefault="004770BA" w:rsidP="00DF200D">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if</w:t>
                  </w:r>
                  <w:r>
                    <w:rPr>
                      <w:rFonts w:ascii="Courier New" w:hAnsi="Courier New" w:cs="Courier New"/>
                      <w:noProof/>
                      <w:sz w:val="20"/>
                      <w:lang w:bidi="ar-SA"/>
                    </w:rPr>
                    <w:t xml:space="preserve"> (numberOfStudents == 30)</w:t>
                  </w:r>
                </w:p>
                <w:p w:rsidR="004770BA" w:rsidRDefault="004770BA" w:rsidP="00DF200D">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DF200D">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this</w:t>
                  </w:r>
                  <w:r>
                    <w:rPr>
                      <w:rFonts w:ascii="Courier New" w:hAnsi="Courier New" w:cs="Courier New"/>
                      <w:noProof/>
                      <w:sz w:val="20"/>
                      <w:lang w:bidi="ar-SA"/>
                    </w:rPr>
                    <w:t xml:space="preserve">.lblClassOverFilled.Text = </w:t>
                  </w:r>
                  <w:r>
                    <w:rPr>
                      <w:rFonts w:ascii="Courier New" w:hAnsi="Courier New" w:cs="Courier New"/>
                      <w:noProof/>
                      <w:color w:val="A31515"/>
                      <w:sz w:val="20"/>
                      <w:lang w:bidi="ar-SA"/>
                    </w:rPr>
                    <w:t>"Exactly 30!"</w:t>
                  </w:r>
                  <w:r>
                    <w:rPr>
                      <w:rFonts w:ascii="Courier New" w:hAnsi="Courier New" w:cs="Courier New"/>
                      <w:noProof/>
                      <w:sz w:val="20"/>
                      <w:lang w:bidi="ar-SA"/>
                    </w:rPr>
                    <w:t>;</w:t>
                  </w:r>
                </w:p>
                <w:p w:rsidR="004770BA" w:rsidRDefault="004770BA" w:rsidP="00DF200D">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867C67">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 xml:space="preserve">      else</w:t>
                  </w:r>
                </w:p>
                <w:p w:rsidR="004770BA" w:rsidRDefault="004770BA" w:rsidP="00867C67">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867C67">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this</w:t>
                  </w:r>
                  <w:r>
                    <w:rPr>
                      <w:rFonts w:ascii="Courier New" w:hAnsi="Courier New" w:cs="Courier New"/>
                      <w:noProof/>
                      <w:sz w:val="20"/>
                      <w:lang w:bidi="ar-SA"/>
                    </w:rPr>
                    <w:t xml:space="preserve">.lblClassOverFilled.Text = </w:t>
                  </w:r>
                  <w:r>
                    <w:rPr>
                      <w:rFonts w:ascii="Courier New" w:hAnsi="Courier New" w:cs="Courier New"/>
                      <w:noProof/>
                      <w:color w:val="A31515"/>
                      <w:sz w:val="20"/>
                      <w:lang w:bidi="ar-SA"/>
                    </w:rPr>
                    <w:t>"Not 30 students!"</w:t>
                  </w:r>
                  <w:r>
                    <w:rPr>
                      <w:rFonts w:ascii="Courier New" w:hAnsi="Courier New" w:cs="Courier New"/>
                      <w:noProof/>
                      <w:sz w:val="20"/>
                      <w:lang w:bidi="ar-SA"/>
                    </w:rPr>
                    <w:t>;</w:t>
                  </w:r>
                </w:p>
                <w:p w:rsidR="004770BA" w:rsidRDefault="004770BA" w:rsidP="00867C67">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sz w:val="20"/>
                      <w:lang w:bidi="ar-SA"/>
                    </w:rPr>
                    <w:t xml:space="preserve">      }</w:t>
                  </w:r>
                </w:p>
              </w:txbxContent>
            </v:textbox>
          </v:shape>
        </w:pict>
      </w:r>
      <w:r w:rsidRPr="0073069D">
        <w:rPr>
          <w:noProof/>
          <w:lang w:bidi="ar-SA"/>
        </w:rPr>
      </w:r>
      <w:r>
        <w:rPr>
          <w:noProof/>
          <w:lang w:bidi="ar-SA"/>
        </w:rPr>
        <w:pict>
          <v:rect id="AutoShape 16" o:spid="_x0000_s2016" style="width:486.8pt;height:109.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" filled="f" stroked="f">
            <o:lock v:ext="edit" aspectratio="t"/>
            <w10:wrap type="none"/>
            <w10:anchorlock/>
          </v:rect>
        </w:pict>
      </w:r>
    </w:p>
    <w:p w:rsidR="00DF200D" w:rsidRDefault="00DF200D" w:rsidP="00DF200D">
      <w:pPr>
        <w:ind w:firstLine="720"/>
      </w:pPr>
    </w:p>
    <w:p w:rsidR="00DF200D" w:rsidRDefault="00DF200D" w:rsidP="00DF200D">
      <w:pPr>
        <w:ind w:firstLine="720"/>
      </w:pPr>
    </w:p>
    <w:p w:rsidR="00DF200D" w:rsidRDefault="00DF200D" w:rsidP="00DF200D">
      <w:pPr>
        <w:ind w:firstLine="720"/>
      </w:pPr>
    </w:p>
    <w:p w:rsidR="00DF200D" w:rsidRDefault="00DF200D" w:rsidP="00DF200D">
      <w:pPr>
        <w:ind w:firstLine="720"/>
      </w:pPr>
      <w:r>
        <w:t xml:space="preserve">In the above examples, if the variable </w:t>
      </w:r>
      <w:proofErr w:type="spellStart"/>
      <w:r>
        <w:t>numberOfStudents</w:t>
      </w:r>
      <w:proofErr w:type="spellEnd"/>
      <w:r>
        <w:t xml:space="preserve"> happens to be </w:t>
      </w:r>
      <w:r w:rsidR="002A4539">
        <w:t>exactly 30</w:t>
      </w:r>
      <w:r>
        <w:t>, the next line of code is performed (</w:t>
      </w:r>
      <w:proofErr w:type="spellStart"/>
      <w:r>
        <w:t>Me.lblClassOverFilled.Text</w:t>
      </w:r>
      <w:proofErr w:type="spellEnd"/>
      <w:r>
        <w:t xml:space="preserve"> = “</w:t>
      </w:r>
      <w:r w:rsidR="002A4539">
        <w:t>Exactly</w:t>
      </w:r>
      <w:r>
        <w:t xml:space="preserve"> Students!”).</w:t>
      </w:r>
      <w:r w:rsidR="00A13921">
        <w:t xml:space="preserve"> </w:t>
      </w:r>
      <w:r>
        <w:t xml:space="preserve">If the variable is not 30 (say it is </w:t>
      </w:r>
      <w:r w:rsidR="002A4539">
        <w:t>32 or 17</w:t>
      </w:r>
      <w:r>
        <w:t xml:space="preserve">), then the next line of code is skipped over and </w:t>
      </w:r>
      <w:r w:rsidRPr="00A30EEF">
        <w:rPr>
          <w:rStyle w:val="Strong"/>
        </w:rPr>
        <w:t>NOT</w:t>
      </w:r>
      <w:r>
        <w:t xml:space="preserve"> performed</w:t>
      </w:r>
      <w:r w:rsidR="002A4539">
        <w:t xml:space="preserve"> but the text box is filled with “Not 30 students!”</w:t>
      </w:r>
      <w:r w:rsidR="00A13921">
        <w:t xml:space="preserve"> </w:t>
      </w:r>
      <w:r w:rsidR="002A4539">
        <w:t>Once again the</w:t>
      </w:r>
      <w:r>
        <w:t xml:space="preserve"> diamond shape represented decision</w:t>
      </w:r>
      <w:r w:rsidR="002A4539">
        <w:t>, even if it has a statement if it is true and a different one if it is false</w:t>
      </w:r>
      <w:r>
        <w:t>.</w:t>
      </w:r>
      <w:r w:rsidR="00A13921">
        <w:t xml:space="preserve"> </w:t>
      </w:r>
      <w:r>
        <w:t xml:space="preserve">The above examples would look like the following in </w:t>
      </w:r>
      <w:proofErr w:type="gramStart"/>
      <w:r>
        <w:t>a flow-chart</w:t>
      </w:r>
      <w:proofErr w:type="gramEnd"/>
      <w:r>
        <w:t>:</w:t>
      </w:r>
    </w:p>
    <w:p w:rsidR="00DF200D" w:rsidRDefault="0073069D" w:rsidP="00DF200D">
      <w:r w:rsidRPr="0073069D">
        <w:rPr>
          <w:noProof/>
          <w:lang w:bidi="ar-SA"/>
        </w:rPr>
        <w:lastRenderedPageBreak/>
        <w:pict>
          <v:shape id="Text Box 676" o:spid="_x0000_s1217" type="#_x0000_t202" style="position:absolute;left:0;text-align:left;margin-left:0;margin-top:286.35pt;width:5in;height:.05pt;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" stroked="f">
            <v:textbox style="mso-next-textbox:#Text Box 676;mso-fit-shape-to-text:t" inset="0,0,0,0">
              <w:txbxContent>
                <w:p w:rsidR="004770BA" w:rsidRPr="00C36DAD" w:rsidRDefault="004770BA" w:rsidP="003B506C">
                  <w:pPr>
                    <w:pStyle w:val="Caption"/>
                    <w:rPr>
                      <w:noProof/>
                      <w:sz w:val="24"/>
                      <w:szCs w:val="20"/>
                    </w:rPr>
                  </w:pPr>
                  <w:r>
                    <w:t xml:space="preserve">Figure </w:t>
                  </w:r>
                  <w:fldSimple w:instr=" SEQ Figure \* ARABIC ">
                    <w:r w:rsidR="00F65BCF">
                      <w:rPr>
                        <w:noProof/>
                      </w:rPr>
                      <w:t>12</w:t>
                    </w:r>
                  </w:fldSimple>
                  <w:r>
                    <w:t xml:space="preserve">: </w:t>
                  </w:r>
                  <w:r w:rsidRPr="0070119B">
                    <w:t>If...Then</w:t>
                  </w:r>
                  <w:r>
                    <w:t>...Else</w:t>
                  </w:r>
                  <w:r w:rsidRPr="0070119B">
                    <w:t xml:space="preserve"> Statement represented as a Flow-Chart</w:t>
                  </w:r>
                </w:p>
              </w:txbxContent>
            </v:textbox>
          </v:shape>
        </w:pict>
      </w:r>
      <w:r w:rsidRPr="0073069D">
        <w:rPr>
          <w:noProof/>
          <w:lang w:bidi="ar-SA"/>
        </w:rPr>
        <w:pict>
          <v:group id="Canvas 593" o:spid="_x0000_s1218" editas="canvas" style="position:absolute;margin-left:0;margin-top:0;width:5in;height:281.85pt;z-index:251685376;mso-position-horizontal-relative:char;mso-position-vertical-relative:line" coordsize="45720,3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">
            <o:lock v:ext="edit" ungrouping="t"/>
            <v:rect id="_x0000_s1219" style="position:absolute;width:45720;height:35794;visibility:visible" filled="f" strokeweight="1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595" o:spid="_x0000_s1220" type="#_x0000_t35" style="position:absolute;left:9556;top:10172;width:2769;height:11411;rotation:180;flip:x y;visibility:visible" adj="-17835,16708">
              <v:stroke endarrow="block"/>
            </v:shape>
            <v:shape id="AutoShape 596" o:spid="_x0000_s1221" type="#_x0000_t110" style="position:absolute;left:9556;top:3924;width:26194;height:12490;visibility:visible">
              <v:shadow on="t"/>
              <v:textbox style="mso-next-textbox:#AutoShape 596">
                <w:txbxContent>
                  <w:p w:rsidR="004770BA" w:rsidRPr="00973984" w:rsidRDefault="004770BA" w:rsidP="002A4539">
                    <w:pPr>
                      <w:spacing w:before="0" w:after="0"/>
                      <w:jc w:val="center"/>
                      <w:rPr>
                        <w:szCs w:val="24"/>
                      </w:rPr>
                    </w:pPr>
                    <w:r w:rsidRPr="00973984">
                      <w:rPr>
                        <w:szCs w:val="24"/>
                      </w:rPr>
                      <w:t xml:space="preserve">If </w:t>
                    </w:r>
                    <w:r w:rsidRPr="00973984">
                      <w:rPr>
                        <w:szCs w:val="24"/>
                      </w:rPr>
                      <w:br/>
                      <w:t>(</w:t>
                    </w:r>
                    <w:proofErr w:type="spellStart"/>
                    <w:r w:rsidRPr="00973984">
                      <w:rPr>
                        <w:szCs w:val="24"/>
                      </w:rPr>
                      <w:t>numberOfStudents</w:t>
                    </w:r>
                    <w:proofErr w:type="spellEnd"/>
                    <w:r w:rsidRPr="00973984">
                      <w:rPr>
                        <w:szCs w:val="24"/>
                      </w:rPr>
                      <w:t xml:space="preserve"> </w:t>
                    </w:r>
                    <w:proofErr w:type="spellStart"/>
                    <w:r>
                      <w:rPr>
                        <w:szCs w:val="24"/>
                      </w:rPr>
                      <w:t>eq</w:t>
                    </w:r>
                    <w:proofErr w:type="spellEnd"/>
                    <w:r w:rsidRPr="00973984">
                      <w:rPr>
                        <w:szCs w:val="24"/>
                      </w:rPr>
                      <w:t xml:space="preserve"> 30)</w:t>
                    </w:r>
                  </w:p>
                </w:txbxContent>
              </v:textbox>
            </v:shape>
            <v:shape id="AutoShape 597" o:spid="_x0000_s1222" type="#_x0000_t111" style="position:absolute;left:3003;top:21583;width:18637;height:4979;visibility:visible">
              <v:shadow on="t"/>
              <v:textbox style="mso-next-textbox:#AutoShape 597">
                <w:txbxContent>
                  <w:p w:rsidR="004770BA" w:rsidRDefault="004770BA" w:rsidP="002A4539">
                    <w:pPr>
                      <w:spacing w:before="0" w:after="0"/>
                      <w:jc w:val="center"/>
                    </w:pPr>
                    <w:r>
                      <w:t>Put “Exactly 30 Students!”</w:t>
                    </w:r>
                  </w:p>
                </w:txbxContent>
              </v:textbox>
            </v:shape>
            <v:shape id="AutoShape 598" o:spid="_x0000_s1223" type="#_x0000_t120" style="position:absolute;left:21640;top:30721;width:2032;height:2032;visibility:visible">
              <v:shadow on="t"/>
            </v:shape>
            <v:shape id="AutoShape 599" o:spid="_x0000_s1224" type="#_x0000_t34" style="position:absolute;left:15411;top:23476;width:4159;height:10331;rotation:90;flip:x;visibility:visible" adj="10784">
              <v:stroke endarrow="block"/>
            </v:shape>
            <v:shapetype id="_x0000_t33" coordsize="21600,21600" o:spt="33" o:oned="t" path="m,l21600,r,21600e" filled="f">
              <v:stroke joinstyle="miter"/>
              <v:path arrowok="t" fillok="f" o:connecttype="none"/>
              <o:lock v:ext="edit" shapetype="t"/>
            </v:shapetype>
            <v:shape id="AutoShape 600" o:spid="_x0000_s1225" type="#_x0000_t33" style="position:absolute;left:35750;top:10172;width:1029;height:6242;visibility:visible">
              <v:stroke endarrow="block"/>
            </v:shape>
            <v:shape id="AutoShape 601" o:spid="_x0000_s1226" type="#_x0000_t32" style="position:absolute;left:21056;top:2311;width:3213;height:7;rotation:90;visibility:visible">
              <v:stroke endarrow="block"/>
            </v:shape>
            <v:shape id="Text Box 602" o:spid="_x0000_s1227" type="#_x0000_t202" style="position:absolute;left:5803;top:8178;width:4947;height:3182;visibility:visible" filled="f" stroked="f">
              <v:textbox style="mso-next-textbox:#Text Box 602">
                <w:txbxContent>
                  <w:p w:rsidR="004770BA" w:rsidRPr="00973984" w:rsidRDefault="004770BA" w:rsidP="002A4539">
                    <w:pPr>
                      <w:spacing w:before="0" w:after="0"/>
                      <w:jc w:val="center"/>
                      <w:rPr>
                        <w:sz w:val="20"/>
                      </w:rPr>
                    </w:pPr>
                    <w:r w:rsidRPr="00973984">
                      <w:rPr>
                        <w:sz w:val="20"/>
                      </w:rPr>
                      <w:t>Yes</w:t>
                    </w:r>
                  </w:p>
                </w:txbxContent>
              </v:textbox>
            </v:shape>
            <v:shape id="Text Box 603" o:spid="_x0000_s1228" type="#_x0000_t202" style="position:absolute;left:34524;top:7734;width:4947;height:3181;visibility:visible" filled="f" stroked="f">
              <v:textbox style="mso-next-textbox:#Text Box 603">
                <w:txbxContent>
                  <w:p w:rsidR="004770BA" w:rsidRPr="00973984" w:rsidRDefault="004770BA" w:rsidP="002A4539">
                    <w:pPr>
                      <w:spacing w:before="0" w:after="0"/>
                      <w:jc w:val="center"/>
                      <w:rPr>
                        <w:sz w:val="20"/>
                      </w:rPr>
                    </w:pPr>
                    <w:r>
                      <w:rPr>
                        <w:sz w:val="20"/>
                      </w:rPr>
                      <w:t>No</w:t>
                    </w:r>
                  </w:p>
                </w:txbxContent>
              </v:textbox>
            </v:shape>
            <v:shape id="AutoShape 613" o:spid="_x0000_s1229" type="#_x0000_t111" style="position:absolute;left:25596;top:16414;width:18638;height:4979;visibility:visible">
              <v:shadow on="t"/>
              <v:textbox style="mso-next-textbox:#AutoShape 613">
                <w:txbxContent>
                  <w:p w:rsidR="004770BA" w:rsidRDefault="004770BA" w:rsidP="002A4539">
                    <w:pPr>
                      <w:spacing w:before="0" w:after="0"/>
                      <w:jc w:val="center"/>
                    </w:pPr>
                    <w:r>
                      <w:t>Put “Not 30 Students!”</w:t>
                    </w:r>
                  </w:p>
                </w:txbxContent>
              </v:textbox>
            </v:shape>
            <v:shape id="AutoShape 614" o:spid="_x0000_s1230" type="#_x0000_t34" style="position:absolute;left:24123;top:19926;width:9328;height:12262;rotation:90;visibility:visible" adj="10793">
              <v:stroke endarrow="block"/>
            </v:shape>
            <v:shape id="AutoShape 636" o:spid="_x0000_s1231" type="#_x0000_t32" style="position:absolute;left:22656;top:32753;width:0;height:1530;visibility:visible">
              <v:stroke endarrow="block"/>
            </v:shape>
          </v:group>
        </w:pict>
      </w:r>
      <w:r w:rsidRPr="0073069D">
        <w:rPr>
          <w:noProof/>
          <w:lang w:bidi="ar-SA"/>
        </w:rPr>
      </w:r>
      <w:r>
        <w:rPr>
          <w:noProof/>
          <w:lang w:bidi="ar-SA"/>
        </w:rPr>
        <w:pict>
          <v:rect id="AutoShape 17" o:spid="_x0000_s2015" style="width:5in;height:282.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" filled="f" stroked="f">
            <o:lock v:ext="edit" aspectratio="t"/>
            <w10:wrap type="none"/>
            <w10:anchorlock/>
          </v:rect>
        </w:pict>
      </w:r>
    </w:p>
    <w:p w:rsidR="00DF200D" w:rsidRDefault="00DF200D" w:rsidP="00DF200D">
      <w:pPr>
        <w:ind w:firstLine="720"/>
      </w:pPr>
    </w:p>
    <w:p w:rsidR="00217B2C" w:rsidRDefault="00217B2C" w:rsidP="005A5534">
      <w:pPr>
        <w:ind w:firstLine="720"/>
      </w:pPr>
    </w:p>
    <w:p w:rsidR="00217B2C" w:rsidRDefault="00217B2C" w:rsidP="00217B2C">
      <w:pPr>
        <w:pStyle w:val="Heading3"/>
      </w:pPr>
      <w:bookmarkStart w:id="129" w:name="_Toc247205689"/>
      <w:r>
        <w:t>If…Then…ElseIf…Else</w:t>
      </w:r>
      <w:bookmarkEnd w:id="129"/>
    </w:p>
    <w:p w:rsidR="00BD54AE" w:rsidRDefault="0073069D" w:rsidP="00BD54AE">
      <w:pPr>
        <w:ind w:firstLine="720"/>
      </w:pPr>
      <w:r w:rsidRPr="0073069D">
        <w:rPr>
          <w:noProof/>
          <w:lang w:bidi="ar-SA"/>
        </w:rPr>
        <w:pict>
          <v:shape id="Text Box 637" o:spid="_x0000_s1232" type="#_x0000_t202" style="position:absolute;left:0;text-align:left;margin-left:-113.65pt;margin-top:34.6pt;width:108pt;height:27.25pt;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" filled="f" fillcolor="#c6d9f1" stroked="f" strokeweight="1pt">
            <v:fill opacity="32896f"/>
            <o:lock v:ext="edit" aspectratio="t"/>
            <v:textbox style="mso-next-textbox:#Text Box 637;mso-fit-shape-to-text:t" inset=",.72pt,,.72pt">
              <w:txbxContent>
                <w:p w:rsidR="004770BA" w:rsidRPr="00AC3DD6" w:rsidRDefault="004770BA" w:rsidP="00B6142B">
                  <w:pPr>
                    <w:spacing w:before="100" w:after="100"/>
                    <w:jc w:val="left"/>
                    <w:rPr>
                      <w:rStyle w:val="SubtleReference"/>
                    </w:rPr>
                  </w:pPr>
                  <w:r>
                    <w:rPr>
                      <w:rStyle w:val="SubtleReference"/>
                    </w:rPr>
                    <w:t>If…Then…</w:t>
                  </w:r>
                  <w:proofErr w:type="spellStart"/>
                  <w:r>
                    <w:rPr>
                      <w:rStyle w:val="SubtleReference"/>
                    </w:rPr>
                    <w:t>ElseIf</w:t>
                  </w:r>
                  <w:proofErr w:type="spellEnd"/>
                  <w:r>
                    <w:rPr>
                      <w:rStyle w:val="SubtleReference"/>
                    </w:rPr>
                    <w:t>…Else</w:t>
                  </w:r>
                </w:p>
              </w:txbxContent>
            </v:textbox>
          </v:shape>
        </w:pict>
      </w:r>
      <w:r w:rsidR="00BD54AE">
        <w:t>In some problems there are not just two different outcomes but more than two.</w:t>
      </w:r>
      <w:r w:rsidR="00A13921">
        <w:t xml:space="preserve"> </w:t>
      </w:r>
      <w:r w:rsidR="00BD54AE">
        <w:t>If this is the case, then a simple If…Then…Else structure will not work.</w:t>
      </w:r>
      <w:r w:rsidR="00A13921">
        <w:t xml:space="preserve"> </w:t>
      </w:r>
      <w:r w:rsidR="00BD54AE">
        <w:t>In these situations an If…Then…</w:t>
      </w:r>
      <w:proofErr w:type="spellStart"/>
      <w:r w:rsidR="00BD54AE">
        <w:t>ElseIf</w:t>
      </w:r>
      <w:proofErr w:type="spellEnd"/>
      <w:r w:rsidR="00BD54AE">
        <w:t>…Else</w:t>
      </w:r>
      <w:r>
        <w:fldChar w:fldCharType="begin"/>
      </w:r>
      <w:r w:rsidR="00BD54AE">
        <w:instrText xml:space="preserve"> XE "</w:instrText>
      </w:r>
      <w:r w:rsidR="00BD54AE" w:rsidRPr="00411A56">
        <w:instrText>If…Then…ElseIf…Else</w:instrText>
      </w:r>
      <w:r w:rsidR="00BD54AE">
        <w:instrText xml:space="preserve">" </w:instrText>
      </w:r>
      <w:r>
        <w:fldChar w:fldCharType="end"/>
      </w:r>
      <w:r w:rsidR="00BD54AE">
        <w:t xml:space="preserve"> might be used.</w:t>
      </w:r>
      <w:r w:rsidR="00A13921">
        <w:t xml:space="preserve"> </w:t>
      </w:r>
      <w:r w:rsidR="00BD54AE">
        <w:t xml:space="preserve">In this type of structure there can be more than </w:t>
      </w:r>
      <w:r w:rsidR="00D271AA">
        <w:t xml:space="preserve">just </w:t>
      </w:r>
      <w:r w:rsidR="00BD54AE">
        <w:t>one Boolean condition and each is checked in sequence.</w:t>
      </w:r>
      <w:r w:rsidR="00A13921">
        <w:t xml:space="preserve"> </w:t>
      </w:r>
      <w:r w:rsidR="00BD54AE">
        <w:t xml:space="preserve">Once a Boolean expression is met (the value is true), then the specified section of code </w:t>
      </w:r>
      <w:r w:rsidR="00D271AA">
        <w:t xml:space="preserve">for that Boolean expression </w:t>
      </w:r>
      <w:r w:rsidR="00BD54AE">
        <w:t>is executed.</w:t>
      </w:r>
      <w:r w:rsidR="00A13921">
        <w:t xml:space="preserve"> </w:t>
      </w:r>
      <w:r w:rsidR="00BD54AE">
        <w:t xml:space="preserve">Once executed, </w:t>
      </w:r>
      <w:r w:rsidR="00BD54AE" w:rsidRPr="00BD54AE">
        <w:rPr>
          <w:rStyle w:val="Strong"/>
        </w:rPr>
        <w:t>all other conditions are skipped over</w:t>
      </w:r>
      <w:r w:rsidR="00BD54AE">
        <w:t xml:space="preserve"> and the flow of logic goes right down to the bottom of the structure.</w:t>
      </w:r>
      <w:r w:rsidR="00A13921">
        <w:t xml:space="preserve"> </w:t>
      </w:r>
      <w:r w:rsidR="00BD54AE">
        <w:t xml:space="preserve">It is important to remember that </w:t>
      </w:r>
      <w:r w:rsidR="00BD54AE" w:rsidRPr="00D271AA">
        <w:rPr>
          <w:rStyle w:val="Strong"/>
          <w:u w:val="single"/>
        </w:rPr>
        <w:t>one and only one</w:t>
      </w:r>
      <w:r w:rsidR="00BD54AE">
        <w:t xml:space="preserve"> section of code can be executed.</w:t>
      </w:r>
      <w:r w:rsidR="00A13921">
        <w:t xml:space="preserve"> </w:t>
      </w:r>
      <w:r w:rsidR="00BD54AE">
        <w:t>Even if several of the Boolean conditions happen to be met, the first and only the first one will be evaluated and run.</w:t>
      </w:r>
      <w:r w:rsidR="00A13921">
        <w:t xml:space="preserve"> </w:t>
      </w:r>
    </w:p>
    <w:p w:rsidR="00BD54AE" w:rsidRDefault="00BD54AE" w:rsidP="00BD54AE">
      <w:pPr>
        <w:ind w:firstLine="720"/>
      </w:pPr>
      <w:r>
        <w:t xml:space="preserve">The structure can contain many </w:t>
      </w:r>
      <w:proofErr w:type="spellStart"/>
      <w:r>
        <w:t>ElseIfs</w:t>
      </w:r>
      <w:proofErr w:type="spellEnd"/>
      <w:r>
        <w:t>, as many as the programmer needs.</w:t>
      </w:r>
      <w:r w:rsidR="00A13921">
        <w:t xml:space="preserve"> </w:t>
      </w:r>
      <w:r>
        <w:t xml:space="preserve">Another </w:t>
      </w:r>
      <w:r w:rsidR="009C588D">
        <w:t>optional piece of the structure is the “Else”.</w:t>
      </w:r>
      <w:r w:rsidR="00A13921">
        <w:t xml:space="preserve"> </w:t>
      </w:r>
      <w:r w:rsidR="009C588D">
        <w:t xml:space="preserve">If none of the above </w:t>
      </w:r>
      <w:proofErr w:type="spellStart"/>
      <w:proofErr w:type="gramStart"/>
      <w:r w:rsidR="00D271AA">
        <w:t>b</w:t>
      </w:r>
      <w:r w:rsidR="009C588D">
        <w:t>oolean</w:t>
      </w:r>
      <w:proofErr w:type="spellEnd"/>
      <w:proofErr w:type="gramEnd"/>
      <w:r w:rsidR="009C588D">
        <w:t xml:space="preserve"> conditions are met, the programmer might want </w:t>
      </w:r>
      <w:r w:rsidR="009C588D">
        <w:lastRenderedPageBreak/>
        <w:t>a section of code to be executed.</w:t>
      </w:r>
      <w:r w:rsidR="00A13921">
        <w:t xml:space="preserve"> </w:t>
      </w:r>
      <w:r w:rsidR="009C588D">
        <w:t>If this is the case, then the code is placed in the else section.</w:t>
      </w:r>
      <w:r w:rsidR="00A13921">
        <w:t xml:space="preserve"> </w:t>
      </w:r>
      <w:r w:rsidR="009C588D">
        <w:t>Any code in the else section is run if and only if, none of the Boolean expressions were met.</w:t>
      </w:r>
      <w:r w:rsidR="00A13921">
        <w:t xml:space="preserve"> </w:t>
      </w:r>
      <w:r w:rsidR="00D271AA">
        <w:t>It should also be noted that there is no Boolean condition associated with the else.</w:t>
      </w:r>
      <w:r w:rsidR="00A13921">
        <w:t xml:space="preserve"> </w:t>
      </w:r>
      <w:r w:rsidR="00D271AA">
        <w:t xml:space="preserve">That is because it is run only if all the above </w:t>
      </w:r>
      <w:proofErr w:type="spellStart"/>
      <w:proofErr w:type="gramStart"/>
      <w:r w:rsidR="00D271AA">
        <w:t>boolean</w:t>
      </w:r>
      <w:proofErr w:type="spellEnd"/>
      <w:proofErr w:type="gramEnd"/>
      <w:r w:rsidR="00D271AA">
        <w:t xml:space="preserve"> conditions are not met.</w:t>
      </w:r>
      <w:r w:rsidR="00A13921">
        <w:t xml:space="preserve"> </w:t>
      </w:r>
      <w:proofErr w:type="gramStart"/>
      <w:r>
        <w:t>The If</w:t>
      </w:r>
      <w:proofErr w:type="gramEnd"/>
      <w:r>
        <w:t>…Then</w:t>
      </w:r>
      <w:r w:rsidR="009C588D">
        <w:t>…</w:t>
      </w:r>
      <w:proofErr w:type="spellStart"/>
      <w:r w:rsidR="009C588D">
        <w:t>ElseIf</w:t>
      </w:r>
      <w:proofErr w:type="spellEnd"/>
      <w:r w:rsidR="009C588D">
        <w:t>…Else</w:t>
      </w:r>
      <w:r>
        <w:t xml:space="preserve"> statement (in most computer programming languages) takes the generic form of:</w:t>
      </w:r>
    </w:p>
    <w:p w:rsidR="00BD54AE" w:rsidRDefault="0073069D" w:rsidP="00BD54AE">
      <w:pPr>
        <w:ind w:firstLine="720"/>
      </w:pPr>
      <w:r w:rsidRPr="0073069D">
        <w:rPr>
          <w:noProof/>
          <w:lang w:bidi="ar-SA"/>
        </w:rPr>
      </w:r>
      <w:r>
        <w:rPr>
          <w:noProof/>
          <w:lang w:bidi="ar-SA"/>
        </w:rPr>
        <w:pict>
          <v:shape id="Text Box 937" o:spid="_x0000_s2014" type="#_x0000_t202" style="width:261.55pt;height:168.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" strokeweight="1pt">
            <v:textbox style="mso-next-textbox:#Text Box 937">
              <w:txbxContent>
                <w:p w:rsidR="004770BA" w:rsidRDefault="004770BA" w:rsidP="00BD54AE">
                  <w:pPr>
                    <w:spacing w:before="0" w:after="0"/>
                    <w:jc w:val="left"/>
                  </w:pPr>
                  <w:r w:rsidRPr="002206AD">
                    <w:rPr>
                      <w:rStyle w:val="Strong"/>
                    </w:rPr>
                    <w:t>I</w:t>
                  </w:r>
                  <w:r>
                    <w:rPr>
                      <w:rStyle w:val="Strong"/>
                    </w:rPr>
                    <w:t>f</w:t>
                  </w:r>
                  <w:r>
                    <w:t xml:space="preserve"> (</w:t>
                  </w:r>
                  <w:proofErr w:type="spellStart"/>
                  <w:proofErr w:type="gramStart"/>
                  <w:r w:rsidRPr="00430A7D">
                    <w:rPr>
                      <w:i/>
                    </w:rPr>
                    <w:t>boolean</w:t>
                  </w:r>
                  <w:proofErr w:type="spellEnd"/>
                  <w:proofErr w:type="gramEnd"/>
                  <w:r w:rsidRPr="00430A7D">
                    <w:rPr>
                      <w:i/>
                    </w:rPr>
                    <w:t xml:space="preserve"> expression</w:t>
                  </w:r>
                  <w:r>
                    <w:rPr>
                      <w:i/>
                    </w:rPr>
                    <w:t xml:space="preserve"> #1</w:t>
                  </w:r>
                  <w:r>
                    <w:t xml:space="preserve">) </w:t>
                  </w:r>
                  <w:r w:rsidRPr="002206AD">
                    <w:rPr>
                      <w:rStyle w:val="Strong"/>
                    </w:rPr>
                    <w:t>T</w:t>
                  </w:r>
                  <w:r>
                    <w:rPr>
                      <w:rStyle w:val="Strong"/>
                    </w:rPr>
                    <w:t>hen</w:t>
                  </w:r>
                  <w:r>
                    <w:t xml:space="preserve"> </w:t>
                  </w:r>
                </w:p>
                <w:p w:rsidR="004770BA" w:rsidRPr="009C588D" w:rsidRDefault="004770BA" w:rsidP="00BD54AE">
                  <w:pPr>
                    <w:spacing w:before="0" w:after="0"/>
                    <w:jc w:val="left"/>
                    <w:rPr>
                      <w:i/>
                    </w:rPr>
                  </w:pPr>
                  <w:r>
                    <w:t xml:space="preserve"> </w:t>
                  </w:r>
                  <w:r>
                    <w:rPr>
                      <w:i/>
                    </w:rPr>
                    <w:t xml:space="preserve"> </w:t>
                  </w:r>
                  <w:r w:rsidRPr="009C588D">
                    <w:rPr>
                      <w:i/>
                    </w:rPr>
                    <w:t>First potential statement to be performed</w:t>
                  </w:r>
                </w:p>
                <w:p w:rsidR="004770BA" w:rsidRDefault="004770BA" w:rsidP="009C588D">
                  <w:pPr>
                    <w:spacing w:before="0" w:after="0"/>
                    <w:jc w:val="left"/>
                  </w:pPr>
                  <w:proofErr w:type="spellStart"/>
                  <w:r>
                    <w:rPr>
                      <w:rStyle w:val="Strong"/>
                    </w:rPr>
                    <w:t>ElseIf</w:t>
                  </w:r>
                  <w:proofErr w:type="spellEnd"/>
                  <w:r>
                    <w:t xml:space="preserve"> (</w:t>
                  </w:r>
                  <w:proofErr w:type="spellStart"/>
                  <w:proofErr w:type="gramStart"/>
                  <w:r w:rsidRPr="00430A7D">
                    <w:rPr>
                      <w:i/>
                    </w:rPr>
                    <w:t>boolean</w:t>
                  </w:r>
                  <w:proofErr w:type="spellEnd"/>
                  <w:proofErr w:type="gramEnd"/>
                  <w:r w:rsidRPr="00430A7D">
                    <w:rPr>
                      <w:i/>
                    </w:rPr>
                    <w:t xml:space="preserve"> expression</w:t>
                  </w:r>
                  <w:r>
                    <w:rPr>
                      <w:i/>
                    </w:rPr>
                    <w:t xml:space="preserve"> #2</w:t>
                  </w:r>
                  <w:r>
                    <w:t xml:space="preserve">) </w:t>
                  </w:r>
                  <w:r w:rsidRPr="002206AD">
                    <w:rPr>
                      <w:rStyle w:val="Strong"/>
                    </w:rPr>
                    <w:t>T</w:t>
                  </w:r>
                  <w:r>
                    <w:rPr>
                      <w:rStyle w:val="Strong"/>
                    </w:rPr>
                    <w:t>hen</w:t>
                  </w:r>
                  <w:r>
                    <w:t xml:space="preserve"> </w:t>
                  </w:r>
                </w:p>
                <w:p w:rsidR="004770BA" w:rsidRPr="00430A7D" w:rsidRDefault="004770BA" w:rsidP="009C588D">
                  <w:pPr>
                    <w:spacing w:before="0" w:after="0"/>
                    <w:jc w:val="left"/>
                    <w:rPr>
                      <w:i/>
                    </w:rPr>
                  </w:pPr>
                  <w:r>
                    <w:t xml:space="preserve">  </w:t>
                  </w:r>
                  <w:r>
                    <w:rPr>
                      <w:i/>
                    </w:rPr>
                    <w:t>Second</w:t>
                  </w:r>
                  <w:r w:rsidRPr="009C588D">
                    <w:rPr>
                      <w:i/>
                    </w:rPr>
                    <w:t xml:space="preserve"> potential statement to be performed</w:t>
                  </w:r>
                </w:p>
                <w:p w:rsidR="004770BA" w:rsidRPr="00430A7D" w:rsidRDefault="004770BA" w:rsidP="009C588D">
                  <w:pPr>
                    <w:spacing w:before="0" w:after="0"/>
                    <w:jc w:val="left"/>
                    <w:rPr>
                      <w:i/>
                    </w:rPr>
                  </w:pPr>
                  <w:r>
                    <w:rPr>
                      <w:i/>
                    </w:rPr>
                    <w:t>…</w:t>
                  </w:r>
                </w:p>
                <w:p w:rsidR="004770BA" w:rsidRDefault="004770BA" w:rsidP="009C588D">
                  <w:pPr>
                    <w:spacing w:before="0" w:after="0"/>
                    <w:jc w:val="left"/>
                  </w:pPr>
                  <w:proofErr w:type="spellStart"/>
                  <w:r>
                    <w:rPr>
                      <w:rStyle w:val="Strong"/>
                    </w:rPr>
                    <w:t>ElseIf</w:t>
                  </w:r>
                  <w:proofErr w:type="spellEnd"/>
                  <w:r>
                    <w:t xml:space="preserve"> (</w:t>
                  </w:r>
                  <w:proofErr w:type="spellStart"/>
                  <w:proofErr w:type="gramStart"/>
                  <w:r w:rsidRPr="00430A7D">
                    <w:rPr>
                      <w:i/>
                    </w:rPr>
                    <w:t>boolean</w:t>
                  </w:r>
                  <w:proofErr w:type="spellEnd"/>
                  <w:proofErr w:type="gramEnd"/>
                  <w:r w:rsidRPr="00430A7D">
                    <w:rPr>
                      <w:i/>
                    </w:rPr>
                    <w:t xml:space="preserve"> expression</w:t>
                  </w:r>
                  <w:r>
                    <w:rPr>
                      <w:i/>
                    </w:rPr>
                    <w:t xml:space="preserve"> #n</w:t>
                  </w:r>
                  <w:r>
                    <w:t xml:space="preserve">) </w:t>
                  </w:r>
                  <w:r w:rsidRPr="002206AD">
                    <w:rPr>
                      <w:rStyle w:val="Strong"/>
                    </w:rPr>
                    <w:t>T</w:t>
                  </w:r>
                  <w:r>
                    <w:rPr>
                      <w:rStyle w:val="Strong"/>
                    </w:rPr>
                    <w:t>hen</w:t>
                  </w:r>
                  <w:r>
                    <w:t xml:space="preserve"> </w:t>
                  </w:r>
                </w:p>
                <w:p w:rsidR="004770BA" w:rsidRDefault="004770BA" w:rsidP="009C588D">
                  <w:pPr>
                    <w:spacing w:before="0" w:after="0"/>
                    <w:jc w:val="left"/>
                    <w:rPr>
                      <w:i/>
                    </w:rPr>
                  </w:pPr>
                  <w:r>
                    <w:t xml:space="preserve">  </w:t>
                  </w:r>
                  <w:r>
                    <w:rPr>
                      <w:i/>
                    </w:rPr>
                    <w:t>Nth</w:t>
                  </w:r>
                  <w:r w:rsidRPr="009C588D">
                    <w:rPr>
                      <w:i/>
                    </w:rPr>
                    <w:t xml:space="preserve"> potential statement to be performed</w:t>
                  </w:r>
                </w:p>
                <w:p w:rsidR="004770BA" w:rsidRDefault="004770BA" w:rsidP="009C588D">
                  <w:pPr>
                    <w:spacing w:before="0" w:after="0"/>
                    <w:jc w:val="left"/>
                  </w:pPr>
                  <w:r>
                    <w:rPr>
                      <w:rStyle w:val="Strong"/>
                    </w:rPr>
                    <w:t>Else</w:t>
                  </w:r>
                </w:p>
                <w:p w:rsidR="004770BA" w:rsidRPr="00430A7D" w:rsidRDefault="004770BA" w:rsidP="00BD54AE">
                  <w:pPr>
                    <w:spacing w:before="0" w:after="0"/>
                    <w:jc w:val="left"/>
                    <w:rPr>
                      <w:i/>
                    </w:rPr>
                  </w:pPr>
                  <w:r>
                    <w:t xml:space="preserve">  </w:t>
                  </w:r>
                  <w:r>
                    <w:rPr>
                      <w:i/>
                    </w:rPr>
                    <w:t>Alternate</w:t>
                  </w:r>
                  <w:r w:rsidRPr="009C588D">
                    <w:rPr>
                      <w:i/>
                    </w:rPr>
                    <w:t xml:space="preserve"> statement to be performed</w:t>
                  </w:r>
                </w:p>
                <w:p w:rsidR="004770BA" w:rsidRPr="002206AD" w:rsidRDefault="004770BA" w:rsidP="00BD54AE">
                  <w:pPr>
                    <w:spacing w:before="0" w:after="0"/>
                    <w:jc w:val="left"/>
                    <w:rPr>
                      <w:rStyle w:val="Strong"/>
                    </w:rPr>
                  </w:pPr>
                  <w:proofErr w:type="spellStart"/>
                  <w:r>
                    <w:rPr>
                      <w:rStyle w:val="Strong"/>
                    </w:rPr>
                    <w:t>EndIf</w:t>
                  </w:r>
                  <w:proofErr w:type="spellEnd"/>
                </w:p>
              </w:txbxContent>
            </v:textbox>
            <w10:wrap type="none"/>
            <w10:anchorlock/>
          </v:shape>
        </w:pict>
      </w:r>
    </w:p>
    <w:p w:rsidR="00BD54AE" w:rsidRDefault="009C588D" w:rsidP="00BD54AE">
      <w:pPr>
        <w:ind w:firstLine="720"/>
      </w:pPr>
      <w:r>
        <w:t>An example of what this would look like in a specific programming language is:</w:t>
      </w:r>
    </w:p>
    <w:p w:rsidR="00BD54AE" w:rsidRDefault="0073069D" w:rsidP="00BD54AE">
      <w:pPr>
        <w:ind w:hanging="2520"/>
      </w:pPr>
      <w:r w:rsidRPr="0073069D">
        <w:rPr>
          <w:noProof/>
          <w:lang w:bidi="ar-SA"/>
        </w:rPr>
        <w:pict>
          <v:shape id="Text Box 656" o:spid="_x0000_s1234" type="#_x0000_t202" style="position:absolute;left:0;text-align:left;margin-left:-125.4pt;margin-top:117.1pt;width:486pt;height:.05pt;z-index:251692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" stroked="f">
            <v:textbox style="mso-next-textbox:#Text Box 656;mso-fit-shape-to-text:t" inset="0,0,0,0">
              <w:txbxContent>
                <w:p w:rsidR="004770BA" w:rsidRPr="002B3794" w:rsidRDefault="004770BA" w:rsidP="00D271AA">
                  <w:pPr>
                    <w:pStyle w:val="Caption"/>
                    <w:rPr>
                      <w:sz w:val="24"/>
                      <w:szCs w:val="20"/>
                    </w:rPr>
                  </w:pPr>
                  <w:bookmarkStart w:id="130" w:name="_Toc242978635"/>
                  <w:bookmarkStart w:id="131" w:name="_Toc242978672"/>
                  <w:bookmarkStart w:id="132" w:name="_Toc243147768"/>
                  <w:bookmarkStart w:id="133" w:name="_Toc243752424"/>
                  <w:bookmarkStart w:id="134" w:name="_Toc243838435"/>
                  <w:bookmarkStart w:id="135" w:name="_Toc245310412"/>
                  <w:bookmarkStart w:id="136" w:name="_Toc245310450"/>
                  <w:r>
                    <w:t xml:space="preserve">VB Code </w:t>
                  </w:r>
                  <w:fldSimple w:instr=" SEQ VB_Code \* ARABIC ">
                    <w:r w:rsidR="00F65BCF">
                      <w:rPr>
                        <w:noProof/>
                      </w:rPr>
                      <w:t>8</w:t>
                    </w:r>
                  </w:fldSimple>
                  <w:r>
                    <w:t xml:space="preserve">: </w:t>
                  </w:r>
                  <w:r w:rsidRPr="00E94544">
                    <w:t>If...Then...</w:t>
                  </w:r>
                  <w:proofErr w:type="spellStart"/>
                  <w:r w:rsidRPr="00E94544">
                    <w:t>Else</w:t>
                  </w:r>
                  <w:r>
                    <w:t>If</w:t>
                  </w:r>
                  <w:proofErr w:type="spellEnd"/>
                  <w:r>
                    <w:t>...Else</w:t>
                  </w:r>
                  <w:r w:rsidRPr="00E94544">
                    <w:t xml:space="preserve"> Statement in VB</w:t>
                  </w:r>
                  <w:bookmarkEnd w:id="130"/>
                  <w:bookmarkEnd w:id="131"/>
                  <w:bookmarkEnd w:id="132"/>
                  <w:bookmarkEnd w:id="133"/>
                  <w:bookmarkEnd w:id="134"/>
                  <w:bookmarkEnd w:id="135"/>
                  <w:bookmarkEnd w:id="136"/>
                </w:p>
              </w:txbxContent>
            </v:textbox>
          </v:shape>
        </w:pict>
      </w:r>
      <w:r w:rsidRPr="0073069D">
        <w:rPr>
          <w:noProof/>
          <w:lang w:bidi="ar-SA"/>
        </w:rPr>
        <w:pict>
          <v:shape id="Text Box 639" o:spid="_x0000_s1235" type="#_x0000_t202" style="position:absolute;margin-left:0;margin-top:0;width:486pt;height:112pt;z-index:25162188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" fillcolor="#c6d9f1" strokeweight="1pt">
            <v:textbox style="mso-next-textbox:#Text Box 639">
              <w:txbxContent>
                <w:p w:rsidR="004770BA" w:rsidRDefault="004770BA" w:rsidP="00BD54AE">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If</w:t>
                  </w:r>
                  <w:r>
                    <w:rPr>
                      <w:rFonts w:ascii="Courier New" w:hAnsi="Courier New" w:cs="Courier New"/>
                      <w:noProof/>
                      <w:sz w:val="20"/>
                      <w:lang w:bidi="ar-SA"/>
                    </w:rPr>
                    <w:t xml:space="preserve"> (colourOfLight = “red”) </w:t>
                  </w:r>
                  <w:r>
                    <w:rPr>
                      <w:rFonts w:ascii="Courier New" w:hAnsi="Courier New" w:cs="Courier New"/>
                      <w:noProof/>
                      <w:color w:val="0000FF"/>
                      <w:sz w:val="20"/>
                      <w:lang w:bidi="ar-SA"/>
                    </w:rPr>
                    <w:t>Then</w:t>
                  </w:r>
                </w:p>
                <w:p w:rsidR="004770BA" w:rsidRDefault="004770BA" w:rsidP="00BD54AE">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.txtWhatCarAreToDo.Text = </w:t>
                  </w:r>
                  <w:r>
                    <w:rPr>
                      <w:rFonts w:ascii="Courier New" w:hAnsi="Courier New" w:cs="Courier New"/>
                      <w:noProof/>
                      <w:color w:val="A31515"/>
                      <w:sz w:val="20"/>
                      <w:lang w:bidi="ar-SA"/>
                    </w:rPr>
                    <w:t>"Stop!"</w:t>
                  </w:r>
                </w:p>
                <w:p w:rsidR="004770BA" w:rsidRDefault="004770BA" w:rsidP="00897559">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ElseIf</w:t>
                  </w:r>
                  <w:r>
                    <w:rPr>
                      <w:rFonts w:ascii="Courier New" w:hAnsi="Courier New" w:cs="Courier New"/>
                      <w:noProof/>
                      <w:sz w:val="20"/>
                      <w:lang w:bidi="ar-SA"/>
                    </w:rPr>
                    <w:t xml:space="preserve"> (colourOfLight = “yellow”) </w:t>
                  </w:r>
                  <w:r>
                    <w:rPr>
                      <w:rFonts w:ascii="Courier New" w:hAnsi="Courier New" w:cs="Courier New"/>
                      <w:noProof/>
                      <w:color w:val="0000FF"/>
                      <w:sz w:val="20"/>
                      <w:lang w:bidi="ar-SA"/>
                    </w:rPr>
                    <w:t>Then</w:t>
                  </w:r>
                </w:p>
                <w:p w:rsidR="004770BA" w:rsidRDefault="004770BA" w:rsidP="00897559">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.txtWhatCarAreToDo.Text = </w:t>
                  </w:r>
                  <w:r>
                    <w:rPr>
                      <w:rFonts w:ascii="Courier New" w:hAnsi="Courier New" w:cs="Courier New"/>
                      <w:noProof/>
                      <w:color w:val="A31515"/>
                      <w:sz w:val="20"/>
                      <w:lang w:bidi="ar-SA"/>
                    </w:rPr>
                    <w:t>"Slow Down."</w:t>
                  </w:r>
                </w:p>
                <w:p w:rsidR="004770BA" w:rsidRDefault="004770BA" w:rsidP="00897559">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ElseIf</w:t>
                  </w:r>
                  <w:r>
                    <w:rPr>
                      <w:rFonts w:ascii="Courier New" w:hAnsi="Courier New" w:cs="Courier New"/>
                      <w:noProof/>
                      <w:sz w:val="20"/>
                      <w:lang w:bidi="ar-SA"/>
                    </w:rPr>
                    <w:t xml:space="preserve"> (colourOfLight = “green”) </w:t>
                  </w:r>
                  <w:r>
                    <w:rPr>
                      <w:rFonts w:ascii="Courier New" w:hAnsi="Courier New" w:cs="Courier New"/>
                      <w:noProof/>
                      <w:color w:val="0000FF"/>
                      <w:sz w:val="20"/>
                      <w:lang w:bidi="ar-SA"/>
                    </w:rPr>
                    <w:t>Then</w:t>
                  </w:r>
                </w:p>
                <w:p w:rsidR="004770BA" w:rsidRDefault="004770BA" w:rsidP="00897559">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.txtWhatCarAreToDo.Text = </w:t>
                  </w:r>
                  <w:r>
                    <w:rPr>
                      <w:rFonts w:ascii="Courier New" w:hAnsi="Courier New" w:cs="Courier New"/>
                      <w:noProof/>
                      <w:color w:val="A31515"/>
                      <w:sz w:val="20"/>
                      <w:lang w:bidi="ar-SA"/>
                    </w:rPr>
                    <w:t>"Go, if all clear"</w:t>
                  </w:r>
                </w:p>
                <w:p w:rsidR="004770BA" w:rsidRDefault="004770BA" w:rsidP="00897559">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Else</w:t>
                  </w:r>
                </w:p>
                <w:p w:rsidR="004770BA" w:rsidRDefault="004770BA" w:rsidP="00897559">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.txtWhatCarAreToDo.Text = </w:t>
                  </w:r>
                  <w:r>
                    <w:rPr>
                      <w:rFonts w:ascii="Courier New" w:hAnsi="Courier New" w:cs="Courier New"/>
                      <w:noProof/>
                      <w:color w:val="A31515"/>
                      <w:sz w:val="20"/>
                      <w:lang w:bidi="ar-SA"/>
                    </w:rPr>
                    <w:t>"No idea!"</w:t>
                  </w:r>
                </w:p>
                <w:p w:rsidR="004770BA" w:rsidRDefault="004770BA" w:rsidP="00BD54AE">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End</w:t>
                  </w:r>
                  <w:r>
                    <w:rPr>
                      <w:rFonts w:ascii="Courier New" w:hAnsi="Courier New" w:cs="Courier New"/>
                      <w:noProof/>
                      <w:sz w:val="20"/>
                      <w:lang w:bidi="ar-SA"/>
                    </w:rPr>
                    <w:t xml:space="preserve"> </w:t>
                  </w:r>
                  <w:r>
                    <w:rPr>
                      <w:rFonts w:ascii="Courier New" w:hAnsi="Courier New" w:cs="Courier New"/>
                      <w:noProof/>
                      <w:color w:val="0000FF"/>
                      <w:sz w:val="20"/>
                      <w:lang w:bidi="ar-SA"/>
                    </w:rPr>
                    <w:t>If</w:t>
                  </w:r>
                </w:p>
                <w:p w:rsidR="004770BA" w:rsidRDefault="004770BA" w:rsidP="00BD54AE">
                  <w:pPr>
                    <w:autoSpaceDE w:val="0"/>
                    <w:autoSpaceDN w:val="0"/>
                    <w:adjustRightInd w:val="0"/>
                    <w:spacing w:before="0" w:after="0" w:line="240" w:lineRule="auto"/>
                    <w:jc w:val="left"/>
                    <w:rPr>
                      <w:rFonts w:ascii="Courier New" w:hAnsi="Courier New" w:cs="Courier New"/>
                      <w:noProof/>
                      <w:color w:val="008000"/>
                      <w:sz w:val="20"/>
                      <w:lang w:bidi="ar-SA"/>
                    </w:rPr>
                  </w:pPr>
                </w:p>
              </w:txbxContent>
            </v:textbox>
          </v:shape>
        </w:pict>
      </w:r>
      <w:r w:rsidRPr="0073069D">
        <w:rPr>
          <w:noProof/>
          <w:lang w:bidi="ar-SA"/>
        </w:rPr>
      </w:r>
      <w:r>
        <w:rPr>
          <w:noProof/>
          <w:lang w:bidi="ar-SA"/>
        </w:rPr>
        <w:pict>
          <v:rect id="AutoShape 19" o:spid="_x0000_s2013" style="width:486.8pt;height:110.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" filled="f" stroked="f">
            <o:lock v:ext="edit" aspectratio="t"/>
            <w10:wrap type="none"/>
            <w10:anchorlock/>
          </v:rect>
        </w:pict>
      </w:r>
    </w:p>
    <w:p w:rsidR="00BD54AE" w:rsidRDefault="00BD54AE" w:rsidP="00BD54AE">
      <w:pPr>
        <w:ind w:firstLine="720"/>
      </w:pPr>
    </w:p>
    <w:p w:rsidR="00BD54AE" w:rsidRDefault="0073069D" w:rsidP="00BD54AE">
      <w:pPr>
        <w:ind w:hanging="2520"/>
      </w:pPr>
      <w:r w:rsidRPr="0073069D">
        <w:rPr>
          <w:noProof/>
          <w:lang w:bidi="ar-SA"/>
        </w:rPr>
        <w:lastRenderedPageBreak/>
        <w:pict>
          <v:shape id="Text Box 657" o:spid="_x0000_s1236" type="#_x0000_t202" style="position:absolute;left:0;text-align:left;margin-left:-125.4pt;margin-top:196.55pt;width:486pt;height:.05pt;z-index:251693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" stroked="f">
            <v:textbox style="mso-next-textbox:#Text Box 657;mso-fit-shape-to-text:t" inset="0,0,0,0">
              <w:txbxContent>
                <w:p w:rsidR="004770BA" w:rsidRPr="00500F44" w:rsidRDefault="004770BA" w:rsidP="003A1BDB">
                  <w:pPr>
                    <w:pStyle w:val="Caption"/>
                    <w:rPr>
                      <w:sz w:val="24"/>
                      <w:szCs w:val="20"/>
                    </w:rPr>
                  </w:pPr>
                  <w:bookmarkStart w:id="137" w:name="_Toc246256642"/>
                  <w:r>
                    <w:t xml:space="preserve">C# Code </w:t>
                  </w:r>
                  <w:fldSimple w:instr=" SEQ C#_Code \* ARABIC ">
                    <w:r w:rsidR="00F65BCF">
                      <w:rPr>
                        <w:noProof/>
                      </w:rPr>
                      <w:t>8</w:t>
                    </w:r>
                  </w:fldSimple>
                  <w:r>
                    <w:t xml:space="preserve">: </w:t>
                  </w:r>
                  <w:r w:rsidRPr="00E61C7F">
                    <w:t>If...Then</w:t>
                  </w:r>
                  <w:r>
                    <w:t>...</w:t>
                  </w:r>
                  <w:proofErr w:type="spellStart"/>
                  <w:r>
                    <w:t>ElseIf</w:t>
                  </w:r>
                  <w:proofErr w:type="spellEnd"/>
                  <w:r>
                    <w:t>...Else Statement in C#</w:t>
                  </w:r>
                  <w:bookmarkEnd w:id="137"/>
                </w:p>
              </w:txbxContent>
            </v:textbox>
          </v:shape>
        </w:pict>
      </w:r>
      <w:r w:rsidRPr="0073069D">
        <w:rPr>
          <w:noProof/>
          <w:lang w:bidi="ar-SA"/>
        </w:rPr>
        <w:pict>
          <v:shape id="Text Box 638" o:spid="_x0000_s1237" type="#_x0000_t202" style="position:absolute;margin-left:0;margin-top:0;width:486pt;height:191.5pt;z-index:25162086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J/X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" fillcolor="#eaf1dd" strokeweight="1pt">
            <v:textbox style="mso-next-textbox:#Text Box 638">
              <w:txbxContent>
                <w:p w:rsidR="004770BA" w:rsidRDefault="004770BA" w:rsidP="00BD54AE">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if</w:t>
                  </w:r>
                  <w:r>
                    <w:rPr>
                      <w:rFonts w:ascii="Courier New" w:hAnsi="Courier New" w:cs="Courier New"/>
                      <w:noProof/>
                      <w:sz w:val="20"/>
                      <w:lang w:bidi="ar-SA"/>
                    </w:rPr>
                    <w:t xml:space="preserve"> (colourOfLight == “red”)</w:t>
                  </w:r>
                </w:p>
                <w:p w:rsidR="004770BA" w:rsidRDefault="004770BA" w:rsidP="00BD54AE">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BD54AE">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this</w:t>
                  </w:r>
                  <w:r>
                    <w:rPr>
                      <w:rFonts w:ascii="Courier New" w:hAnsi="Courier New" w:cs="Courier New"/>
                      <w:noProof/>
                      <w:sz w:val="20"/>
                      <w:lang w:bidi="ar-SA"/>
                    </w:rPr>
                    <w:t xml:space="preserve">.txtWhatCarAreToDo.Text = </w:t>
                  </w:r>
                  <w:r>
                    <w:rPr>
                      <w:rFonts w:ascii="Courier New" w:hAnsi="Courier New" w:cs="Courier New"/>
                      <w:noProof/>
                      <w:color w:val="A31515"/>
                      <w:sz w:val="20"/>
                      <w:lang w:bidi="ar-SA"/>
                    </w:rPr>
                    <w:t>"Stop!"</w:t>
                  </w:r>
                  <w:r>
                    <w:rPr>
                      <w:rFonts w:ascii="Courier New" w:hAnsi="Courier New" w:cs="Courier New"/>
                      <w:noProof/>
                      <w:sz w:val="20"/>
                      <w:lang w:bidi="ar-SA"/>
                    </w:rPr>
                    <w:t>;</w:t>
                  </w:r>
                </w:p>
                <w:p w:rsidR="004770BA" w:rsidRDefault="004770BA" w:rsidP="00BD54AE">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D271AA">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 xml:space="preserve">      else if</w:t>
                  </w:r>
                  <w:r>
                    <w:rPr>
                      <w:rFonts w:ascii="Courier New" w:hAnsi="Courier New" w:cs="Courier New"/>
                      <w:noProof/>
                      <w:sz w:val="20"/>
                      <w:lang w:bidi="ar-SA"/>
                    </w:rPr>
                    <w:t xml:space="preserve"> (colourOfLight == “yellow”)</w:t>
                  </w:r>
                </w:p>
                <w:p w:rsidR="004770BA" w:rsidRDefault="004770BA" w:rsidP="00D271AA">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D271AA">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this</w:t>
                  </w:r>
                  <w:r>
                    <w:rPr>
                      <w:rFonts w:ascii="Courier New" w:hAnsi="Courier New" w:cs="Courier New"/>
                      <w:noProof/>
                      <w:sz w:val="20"/>
                      <w:lang w:bidi="ar-SA"/>
                    </w:rPr>
                    <w:t xml:space="preserve">.txtWhatCarAreToDo.Text = </w:t>
                  </w:r>
                  <w:r>
                    <w:rPr>
                      <w:rFonts w:ascii="Courier New" w:hAnsi="Courier New" w:cs="Courier New"/>
                      <w:noProof/>
                      <w:color w:val="A31515"/>
                      <w:sz w:val="20"/>
                      <w:lang w:bidi="ar-SA"/>
                    </w:rPr>
                    <w:t>"Slow Down."</w:t>
                  </w:r>
                  <w:r>
                    <w:rPr>
                      <w:rFonts w:ascii="Courier New" w:hAnsi="Courier New" w:cs="Courier New"/>
                      <w:noProof/>
                      <w:sz w:val="20"/>
                      <w:lang w:bidi="ar-SA"/>
                    </w:rPr>
                    <w:t>;</w:t>
                  </w:r>
                </w:p>
                <w:p w:rsidR="004770BA" w:rsidRDefault="004770BA" w:rsidP="00D271AA">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sz w:val="20"/>
                      <w:lang w:bidi="ar-SA"/>
                    </w:rPr>
                    <w:t xml:space="preserve">      }</w:t>
                  </w:r>
                </w:p>
                <w:p w:rsidR="004770BA" w:rsidRDefault="004770BA" w:rsidP="00D271AA">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 xml:space="preserve">      else if</w:t>
                  </w:r>
                  <w:r>
                    <w:rPr>
                      <w:rFonts w:ascii="Courier New" w:hAnsi="Courier New" w:cs="Courier New"/>
                      <w:noProof/>
                      <w:sz w:val="20"/>
                      <w:lang w:bidi="ar-SA"/>
                    </w:rPr>
                    <w:t xml:space="preserve"> (colourOfLight == “green”)</w:t>
                  </w:r>
                </w:p>
                <w:p w:rsidR="004770BA" w:rsidRDefault="004770BA" w:rsidP="00D271AA">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D271AA">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this</w:t>
                  </w:r>
                  <w:r>
                    <w:rPr>
                      <w:rFonts w:ascii="Courier New" w:hAnsi="Courier New" w:cs="Courier New"/>
                      <w:noProof/>
                      <w:sz w:val="20"/>
                      <w:lang w:bidi="ar-SA"/>
                    </w:rPr>
                    <w:t xml:space="preserve">.txtWhatCarAreToDo.Text = </w:t>
                  </w:r>
                  <w:r>
                    <w:rPr>
                      <w:rFonts w:ascii="Courier New" w:hAnsi="Courier New" w:cs="Courier New"/>
                      <w:noProof/>
                      <w:color w:val="A31515"/>
                      <w:sz w:val="20"/>
                      <w:lang w:bidi="ar-SA"/>
                    </w:rPr>
                    <w:t>"Go, if all clear"</w:t>
                  </w:r>
                  <w:r>
                    <w:rPr>
                      <w:rFonts w:ascii="Courier New" w:hAnsi="Courier New" w:cs="Courier New"/>
                      <w:noProof/>
                      <w:sz w:val="20"/>
                      <w:lang w:bidi="ar-SA"/>
                    </w:rPr>
                    <w:t>;</w:t>
                  </w:r>
                </w:p>
                <w:p w:rsidR="004770BA" w:rsidRDefault="004770BA" w:rsidP="00D271AA">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7A4E9D">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 xml:space="preserve">      else</w:t>
                  </w:r>
                </w:p>
                <w:p w:rsidR="004770BA" w:rsidRDefault="004770BA" w:rsidP="007A4E9D">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7A4E9D">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this</w:t>
                  </w:r>
                  <w:r>
                    <w:rPr>
                      <w:rFonts w:ascii="Courier New" w:hAnsi="Courier New" w:cs="Courier New"/>
                      <w:noProof/>
                      <w:sz w:val="20"/>
                      <w:lang w:bidi="ar-SA"/>
                    </w:rPr>
                    <w:t xml:space="preserve">.txtWhatCarAreToDo.Text = </w:t>
                  </w:r>
                  <w:r>
                    <w:rPr>
                      <w:rFonts w:ascii="Courier New" w:hAnsi="Courier New" w:cs="Courier New"/>
                      <w:noProof/>
                      <w:color w:val="A31515"/>
                      <w:sz w:val="20"/>
                      <w:lang w:bidi="ar-SA"/>
                    </w:rPr>
                    <w:t>"No idea!"</w:t>
                  </w:r>
                  <w:r>
                    <w:rPr>
                      <w:rFonts w:ascii="Courier New" w:hAnsi="Courier New" w:cs="Courier New"/>
                      <w:noProof/>
                      <w:sz w:val="20"/>
                      <w:lang w:bidi="ar-SA"/>
                    </w:rPr>
                    <w:t>;</w:t>
                  </w:r>
                </w:p>
                <w:p w:rsidR="004770BA" w:rsidRDefault="004770BA" w:rsidP="007A4E9D">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sz w:val="20"/>
                      <w:lang w:bidi="ar-SA"/>
                    </w:rPr>
                    <w:t xml:space="preserve">      }</w:t>
                  </w:r>
                </w:p>
                <w:p w:rsidR="004770BA" w:rsidRDefault="004770BA" w:rsidP="00D271AA">
                  <w:pPr>
                    <w:autoSpaceDE w:val="0"/>
                    <w:autoSpaceDN w:val="0"/>
                    <w:adjustRightInd w:val="0"/>
                    <w:spacing w:before="0" w:after="0" w:line="240" w:lineRule="auto"/>
                    <w:jc w:val="left"/>
                    <w:rPr>
                      <w:rFonts w:ascii="Courier New" w:hAnsi="Courier New" w:cs="Courier New"/>
                      <w:noProof/>
                      <w:color w:val="008000"/>
                      <w:sz w:val="20"/>
                      <w:lang w:bidi="ar-SA"/>
                    </w:rPr>
                  </w:pPr>
                </w:p>
                <w:p w:rsidR="004770BA" w:rsidRDefault="004770BA" w:rsidP="00BD54AE">
                  <w:pPr>
                    <w:autoSpaceDE w:val="0"/>
                    <w:autoSpaceDN w:val="0"/>
                    <w:adjustRightInd w:val="0"/>
                    <w:spacing w:before="0" w:after="0" w:line="240" w:lineRule="auto"/>
                    <w:jc w:val="left"/>
                    <w:rPr>
                      <w:rFonts w:ascii="Courier New" w:hAnsi="Courier New" w:cs="Courier New"/>
                      <w:noProof/>
                      <w:color w:val="008000"/>
                      <w:sz w:val="20"/>
                      <w:lang w:bidi="ar-SA"/>
                    </w:rPr>
                  </w:pPr>
                </w:p>
              </w:txbxContent>
            </v:textbox>
          </v:shape>
        </w:pict>
      </w:r>
      <w:r w:rsidRPr="0073069D">
        <w:rPr>
          <w:noProof/>
          <w:lang w:bidi="ar-SA"/>
        </w:rPr>
      </w:r>
      <w:r>
        <w:rPr>
          <w:noProof/>
          <w:lang w:bidi="ar-SA"/>
        </w:rPr>
        <w:pict>
          <v:rect id="AutoShape 20" o:spid="_x0000_s2012" style="width:486.8pt;height:19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" filled="f" stroked="f">
            <o:lock v:ext="edit" aspectratio="t"/>
            <w10:wrap type="none"/>
            <w10:anchorlock/>
          </v:rect>
        </w:pict>
      </w:r>
    </w:p>
    <w:p w:rsidR="00BD54AE" w:rsidRDefault="00BD54AE" w:rsidP="00BD54AE">
      <w:pPr>
        <w:ind w:firstLine="720"/>
      </w:pPr>
    </w:p>
    <w:p w:rsidR="00BD54AE" w:rsidRDefault="00BD54AE" w:rsidP="00BD54AE">
      <w:pPr>
        <w:ind w:firstLine="720"/>
      </w:pPr>
      <w:r>
        <w:t xml:space="preserve">In the above examples, if the variable </w:t>
      </w:r>
      <w:proofErr w:type="spellStart"/>
      <w:r w:rsidR="003A1BDB">
        <w:t>colourOfLight</w:t>
      </w:r>
      <w:proofErr w:type="spellEnd"/>
      <w:r w:rsidR="003A1BDB">
        <w:t xml:space="preserve"> is red, yellow or green than the appropriate section of code is executed.</w:t>
      </w:r>
      <w:r w:rsidR="00A13921">
        <w:t xml:space="preserve"> </w:t>
      </w:r>
      <w:r w:rsidR="003A1BDB">
        <w:t>If the variable does not equal any of these, then the last statement is executed, “No idea!”</w:t>
      </w:r>
      <w:r w:rsidR="00A13921">
        <w:t xml:space="preserve"> </w:t>
      </w:r>
      <w:r>
        <w:t xml:space="preserve">The above examples would look like the following in </w:t>
      </w:r>
      <w:proofErr w:type="gramStart"/>
      <w:r>
        <w:t>a flow-chart</w:t>
      </w:r>
      <w:proofErr w:type="gramEnd"/>
      <w:r>
        <w:t>:</w:t>
      </w:r>
    </w:p>
    <w:p w:rsidR="005A5534" w:rsidRDefault="0073069D" w:rsidP="00BD54AE">
      <w:r w:rsidRPr="0073069D">
        <w:rPr>
          <w:noProof/>
          <w:lang w:bidi="ar-SA"/>
        </w:rPr>
        <w:lastRenderedPageBreak/>
        <w:pict>
          <v:shape id="Text Box 677" o:spid="_x0000_s1238" type="#_x0000_t202" style="position:absolute;left:0;text-align:left;margin-left:1.2pt;margin-top:462.4pt;width:360.45pt;height:.05pt;z-index:251695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" stroked="f">
            <v:textbox style="mso-next-textbox:#Text Box 677;mso-fit-shape-to-text:t" inset="0,0,0,0">
              <w:txbxContent>
                <w:p w:rsidR="004770BA" w:rsidRPr="002C64AD" w:rsidRDefault="004770BA" w:rsidP="003B506C">
                  <w:pPr>
                    <w:pStyle w:val="Caption"/>
                    <w:rPr>
                      <w:sz w:val="24"/>
                      <w:szCs w:val="20"/>
                    </w:rPr>
                  </w:pPr>
                  <w:r>
                    <w:t xml:space="preserve">Figure </w:t>
                  </w:r>
                  <w:fldSimple w:instr=" SEQ Figure \* ARABIC ">
                    <w:r w:rsidR="00F65BCF">
                      <w:rPr>
                        <w:noProof/>
                      </w:rPr>
                      <w:t>13</w:t>
                    </w:r>
                  </w:fldSimple>
                  <w:r>
                    <w:t xml:space="preserve">: </w:t>
                  </w:r>
                  <w:r w:rsidRPr="00D2656F">
                    <w:t>If...Then...</w:t>
                  </w:r>
                  <w:proofErr w:type="spellStart"/>
                  <w:r w:rsidRPr="00D2656F">
                    <w:t>Else</w:t>
                  </w:r>
                  <w:r>
                    <w:t>If</w:t>
                  </w:r>
                  <w:proofErr w:type="spellEnd"/>
                  <w:r>
                    <w:t>...Else</w:t>
                  </w:r>
                  <w:r w:rsidRPr="00D2656F">
                    <w:t xml:space="preserve"> Statement represented as a Flow-Chart</w:t>
                  </w:r>
                </w:p>
              </w:txbxContent>
            </v:textbox>
          </v:shape>
        </w:pict>
      </w:r>
      <w:r w:rsidRPr="0073069D">
        <w:rPr>
          <w:noProof/>
          <w:lang w:bidi="ar-SA"/>
        </w:rPr>
        <w:pict>
          <v:group id="Canvas 641" o:spid="_x0000_s1239" editas="canvas" style="position:absolute;margin-left:0;margin-top:0;width:360.45pt;height:456.65pt;z-index:251628032;mso-position-horizontal-relative:char;mso-position-vertical-relative:line" coordsize="45777,57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">
            <o:lock v:ext="edit" ungrouping="t"/>
            <v:rect id="_x0000_s1240" style="position:absolute;width:45777;height:57994;visibility:visible" filled="f" strokeweight="1pt"/>
            <v:shape id="AutoShape 643" o:spid="_x0000_s1241" type="#_x0000_t34" style="position:absolute;left:6273;top:16681;width:5689;height:1696;rotation:90;visibility:visible" adj="10776">
              <v:stroke endarrow="block"/>
            </v:shape>
            <v:shape id="AutoShape 644" o:spid="_x0000_s1242" type="#_x0000_t110" style="position:absolute;left:1047;top:4051;width:17825;height:10636;visibility:visible">
              <v:shadow on="t"/>
              <v:textbox style="mso-next-textbox:#AutoShape 644">
                <w:txbxContent>
                  <w:p w:rsidR="004770BA" w:rsidRPr="003A1BDB" w:rsidRDefault="004770BA" w:rsidP="003B506C">
                    <w:pPr>
                      <w:spacing w:before="0" w:after="0" w:line="240" w:lineRule="auto"/>
                      <w:jc w:val="center"/>
                      <w:rPr>
                        <w:sz w:val="20"/>
                      </w:rPr>
                    </w:pPr>
                    <w:r w:rsidRPr="003A1BDB">
                      <w:rPr>
                        <w:sz w:val="20"/>
                      </w:rPr>
                      <w:t xml:space="preserve">If </w:t>
                    </w:r>
                    <w:r w:rsidRPr="003A1BDB">
                      <w:rPr>
                        <w:sz w:val="20"/>
                      </w:rPr>
                      <w:br/>
                      <w:t>(</w:t>
                    </w:r>
                    <w:proofErr w:type="spellStart"/>
                    <w:r w:rsidRPr="003A1BDB">
                      <w:rPr>
                        <w:noProof/>
                        <w:sz w:val="20"/>
                        <w:lang w:bidi="ar-SA"/>
                      </w:rPr>
                      <w:t>colourOfLight</w:t>
                    </w:r>
                    <w:proofErr w:type="spellEnd"/>
                    <w:r w:rsidRPr="003A1BDB">
                      <w:rPr>
                        <w:noProof/>
                        <w:sz w:val="20"/>
                        <w:lang w:bidi="ar-SA"/>
                      </w:rPr>
                      <w:t xml:space="preserve"> = “red</w:t>
                    </w:r>
                    <w:r w:rsidRPr="003A1BDB">
                      <w:rPr>
                        <w:sz w:val="20"/>
                      </w:rPr>
                      <w:t>)</w:t>
                    </w:r>
                  </w:p>
                </w:txbxContent>
              </v:textbox>
            </v:shape>
            <v:shape id="AutoShape 645" o:spid="_x0000_s1243" type="#_x0000_t111" style="position:absolute;left:1346;top:20377;width:13843;height:4603;visibility:visible">
              <v:shadow on="t"/>
              <v:textbox style="mso-next-textbox:#AutoShape 645">
                <w:txbxContent>
                  <w:p w:rsidR="004770BA" w:rsidRPr="003A1BDB" w:rsidRDefault="004770BA" w:rsidP="003B506C">
                    <w:pPr>
                      <w:spacing w:line="240" w:lineRule="auto"/>
                      <w:jc w:val="center"/>
                      <w:rPr>
                        <w:sz w:val="20"/>
                      </w:rPr>
                    </w:pPr>
                    <w:r w:rsidRPr="003A1BDB">
                      <w:rPr>
                        <w:sz w:val="20"/>
                      </w:rPr>
                      <w:t>Put “</w:t>
                    </w:r>
                    <w:r>
                      <w:rPr>
                        <w:sz w:val="20"/>
                      </w:rPr>
                      <w:t>Stop!</w:t>
                    </w:r>
                  </w:p>
                </w:txbxContent>
              </v:textbox>
            </v:shape>
            <v:shape id="AutoShape 646" o:spid="_x0000_s1244" type="#_x0000_t120" style="position:absolute;left:21983;top:53778;width:2032;height:2032;visibility:visible">
              <v:shadow on="t"/>
            </v:shape>
            <v:shape id="AutoShape 647" o:spid="_x0000_s1245" type="#_x0000_t34" style="position:absolute;left:1231;top:32017;width:28797;height:14732;rotation:90;flip:x;visibility:visible" adj="16651">
              <v:stroke endarrow="block"/>
            </v:shape>
            <v:shape id="AutoShape 648" o:spid="_x0000_s1246" type="#_x0000_t33" style="position:absolute;left:18872;top:9372;width:2311;height:2223;visibility:visible">
              <v:stroke endarrow="block"/>
            </v:shape>
            <v:shape id="AutoShape 649" o:spid="_x0000_s1247" type="#_x0000_t32" style="position:absolute;left:8362;top:2439;width:3213;height:6;rotation:90;visibility:visible">
              <v:stroke endarrow="block"/>
            </v:shape>
            <v:shape id="Text Box 650" o:spid="_x0000_s1248" type="#_x0000_t202" style="position:absolute;left:5270;top:14687;width:4947;height:3181;visibility:visible" filled="f" stroked="f">
              <v:textbox style="mso-next-textbox:#Text Box 650">
                <w:txbxContent>
                  <w:p w:rsidR="004770BA" w:rsidRPr="00973984" w:rsidRDefault="004770BA" w:rsidP="003B506C">
                    <w:pPr>
                      <w:spacing w:before="0" w:after="0"/>
                      <w:jc w:val="center"/>
                      <w:rPr>
                        <w:sz w:val="20"/>
                      </w:rPr>
                    </w:pPr>
                    <w:r w:rsidRPr="00973984">
                      <w:rPr>
                        <w:sz w:val="20"/>
                      </w:rPr>
                      <w:t>Yes</w:t>
                    </w:r>
                  </w:p>
                </w:txbxContent>
              </v:textbox>
            </v:shape>
            <v:shape id="Text Box 651" o:spid="_x0000_s1249" type="#_x0000_t202" style="position:absolute;left:19069;top:7016;width:4946;height:3182;visibility:visible" filled="f" stroked="f">
              <v:textbox style="mso-next-textbox:#Text Box 651">
                <w:txbxContent>
                  <w:p w:rsidR="004770BA" w:rsidRPr="00973984" w:rsidRDefault="004770BA" w:rsidP="003B506C">
                    <w:pPr>
                      <w:spacing w:before="0" w:after="0"/>
                      <w:jc w:val="center"/>
                      <w:rPr>
                        <w:sz w:val="20"/>
                      </w:rPr>
                    </w:pPr>
                    <w:r>
                      <w:rPr>
                        <w:sz w:val="20"/>
                      </w:rPr>
                      <w:t>No</w:t>
                    </w:r>
                  </w:p>
                </w:txbxContent>
              </v:textbox>
            </v:shape>
            <v:shape id="AutoShape 652" o:spid="_x0000_s1250" type="#_x0000_t32" style="position:absolute;left:22999;top:55810;width:7;height:1473;visibility:visible">
              <v:stroke endarrow="block"/>
            </v:shape>
            <v:shape id="AutoShape 659" o:spid="_x0000_s1251" type="#_x0000_t110" style="position:absolute;left:12268;top:11595;width:17824;height:10636;visibility:visible">
              <v:shadow on="t"/>
              <v:textbox style="mso-next-textbox:#AutoShape 659">
                <w:txbxContent>
                  <w:p w:rsidR="004770BA" w:rsidRPr="003A1BDB" w:rsidRDefault="004770BA" w:rsidP="003B506C">
                    <w:pPr>
                      <w:spacing w:before="0" w:after="0" w:line="240" w:lineRule="auto"/>
                      <w:jc w:val="center"/>
                      <w:rPr>
                        <w:sz w:val="20"/>
                      </w:rPr>
                    </w:pPr>
                    <w:r w:rsidRPr="003A1BDB">
                      <w:rPr>
                        <w:sz w:val="20"/>
                      </w:rPr>
                      <w:t xml:space="preserve">If </w:t>
                    </w:r>
                    <w:r w:rsidRPr="003A1BDB">
                      <w:rPr>
                        <w:sz w:val="20"/>
                      </w:rPr>
                      <w:br/>
                      <w:t>(</w:t>
                    </w:r>
                    <w:proofErr w:type="spellStart"/>
                    <w:r w:rsidRPr="003A1BDB">
                      <w:rPr>
                        <w:noProof/>
                        <w:sz w:val="20"/>
                        <w:lang w:bidi="ar-SA"/>
                      </w:rPr>
                      <w:t>colourOfLight</w:t>
                    </w:r>
                    <w:proofErr w:type="spellEnd"/>
                    <w:r w:rsidRPr="003A1BDB">
                      <w:rPr>
                        <w:noProof/>
                        <w:sz w:val="20"/>
                        <w:lang w:bidi="ar-SA"/>
                      </w:rPr>
                      <w:t xml:space="preserve"> = “</w:t>
                    </w:r>
                    <w:r>
                      <w:rPr>
                        <w:noProof/>
                        <w:sz w:val="20"/>
                        <w:lang w:bidi="ar-SA"/>
                      </w:rPr>
                      <w:t>yellow”</w:t>
                    </w:r>
                    <w:r w:rsidRPr="003A1BDB">
                      <w:rPr>
                        <w:sz w:val="20"/>
                      </w:rPr>
                      <w:t>)</w:t>
                    </w:r>
                  </w:p>
                </w:txbxContent>
              </v:textbox>
            </v:shape>
            <v:shape id="AutoShape 660" o:spid="_x0000_s1252" type="#_x0000_t111" style="position:absolute;left:13900;top:28555;width:13843;height:5728;visibility:visible">
              <v:shadow on="t"/>
              <v:textbox style="mso-next-textbox:#AutoShape 660">
                <w:txbxContent>
                  <w:p w:rsidR="004770BA" w:rsidRPr="003A1BDB" w:rsidRDefault="004770BA" w:rsidP="003B506C">
                    <w:pPr>
                      <w:spacing w:line="240" w:lineRule="auto"/>
                      <w:jc w:val="center"/>
                      <w:rPr>
                        <w:sz w:val="20"/>
                      </w:rPr>
                    </w:pPr>
                    <w:r w:rsidRPr="003A1BDB">
                      <w:rPr>
                        <w:sz w:val="20"/>
                      </w:rPr>
                      <w:t>Put “</w:t>
                    </w:r>
                    <w:r>
                      <w:rPr>
                        <w:sz w:val="20"/>
                      </w:rPr>
                      <w:t>Slow Down”</w:t>
                    </w:r>
                  </w:p>
                </w:txbxContent>
              </v:textbox>
            </v:shape>
            <v:shape id="Text Box 661" o:spid="_x0000_s1253" type="#_x0000_t202" style="position:absolute;left:16122;top:22777;width:4947;height:3181;visibility:visible" filled="f" stroked="f">
              <v:textbox style="mso-next-textbox:#Text Box 661">
                <w:txbxContent>
                  <w:p w:rsidR="004770BA" w:rsidRPr="00973984" w:rsidRDefault="004770BA" w:rsidP="003B506C">
                    <w:pPr>
                      <w:spacing w:before="0" w:after="0"/>
                      <w:jc w:val="center"/>
                      <w:rPr>
                        <w:sz w:val="20"/>
                      </w:rPr>
                    </w:pPr>
                    <w:r w:rsidRPr="00973984">
                      <w:rPr>
                        <w:sz w:val="20"/>
                      </w:rPr>
                      <w:t>Yes</w:t>
                    </w:r>
                  </w:p>
                </w:txbxContent>
              </v:textbox>
            </v:shape>
            <v:shape id="Text Box 662" o:spid="_x0000_s1254" type="#_x0000_t202" style="position:absolute;left:31940;top:14687;width:4947;height:3181;visibility:visible" filled="f" stroked="f">
              <v:textbox style="mso-next-textbox:#Text Box 662">
                <w:txbxContent>
                  <w:p w:rsidR="004770BA" w:rsidRPr="00973984" w:rsidRDefault="004770BA" w:rsidP="003B506C">
                    <w:pPr>
                      <w:spacing w:before="0" w:after="0"/>
                      <w:jc w:val="center"/>
                      <w:rPr>
                        <w:sz w:val="20"/>
                      </w:rPr>
                    </w:pPr>
                    <w:r>
                      <w:rPr>
                        <w:sz w:val="20"/>
                      </w:rPr>
                      <w:t>No</w:t>
                    </w:r>
                  </w:p>
                </w:txbxContent>
              </v:textbox>
            </v:shape>
            <v:shape id="AutoShape 663" o:spid="_x0000_s1255" type="#_x0000_t34" style="position:absolute;left:29369;top:33222;width:6642;height:1505;rotation:90;visibility:visible" adj="10779">
              <v:stroke endarrow="block"/>
            </v:shape>
            <v:shape id="AutoShape 664" o:spid="_x0000_s1256" type="#_x0000_t110" style="position:absolute;left:24523;top:20021;width:17825;height:10636;visibility:visible">
              <v:shadow on="t"/>
              <v:textbox style="mso-next-textbox:#AutoShape 664">
                <w:txbxContent>
                  <w:p w:rsidR="004770BA" w:rsidRPr="003A1BDB" w:rsidRDefault="004770BA" w:rsidP="003B506C">
                    <w:pPr>
                      <w:spacing w:before="0" w:after="0" w:line="240" w:lineRule="auto"/>
                      <w:jc w:val="center"/>
                      <w:rPr>
                        <w:sz w:val="20"/>
                      </w:rPr>
                    </w:pPr>
                    <w:r w:rsidRPr="003A1BDB">
                      <w:rPr>
                        <w:sz w:val="20"/>
                      </w:rPr>
                      <w:t xml:space="preserve">If </w:t>
                    </w:r>
                    <w:r w:rsidRPr="003A1BDB">
                      <w:rPr>
                        <w:sz w:val="20"/>
                      </w:rPr>
                      <w:br/>
                      <w:t>(</w:t>
                    </w:r>
                    <w:proofErr w:type="spellStart"/>
                    <w:r w:rsidRPr="003A1BDB">
                      <w:rPr>
                        <w:noProof/>
                        <w:sz w:val="20"/>
                        <w:lang w:bidi="ar-SA"/>
                      </w:rPr>
                      <w:t>colourOfLight</w:t>
                    </w:r>
                    <w:proofErr w:type="spellEnd"/>
                    <w:r w:rsidRPr="003A1BDB">
                      <w:rPr>
                        <w:noProof/>
                        <w:sz w:val="20"/>
                        <w:lang w:bidi="ar-SA"/>
                      </w:rPr>
                      <w:t xml:space="preserve"> = “</w:t>
                    </w:r>
                    <w:r>
                      <w:rPr>
                        <w:noProof/>
                        <w:sz w:val="20"/>
                        <w:lang w:bidi="ar-SA"/>
                      </w:rPr>
                      <w:t>green</w:t>
                    </w:r>
                    <w:r w:rsidRPr="003A1BDB">
                      <w:rPr>
                        <w:sz w:val="20"/>
                      </w:rPr>
                      <w:t>)</w:t>
                    </w:r>
                  </w:p>
                </w:txbxContent>
              </v:textbox>
            </v:shape>
            <v:shape id="AutoShape 665" o:spid="_x0000_s1257" type="#_x0000_t111" style="position:absolute;left:25012;top:37299;width:13843;height:5627;visibility:visible">
              <v:shadow on="t"/>
              <v:textbox style="mso-next-textbox:#AutoShape 665">
                <w:txbxContent>
                  <w:p w:rsidR="004770BA" w:rsidRPr="003A1BDB" w:rsidRDefault="004770BA" w:rsidP="003B506C">
                    <w:pPr>
                      <w:spacing w:after="0" w:line="240" w:lineRule="auto"/>
                      <w:jc w:val="center"/>
                      <w:rPr>
                        <w:sz w:val="20"/>
                      </w:rPr>
                    </w:pPr>
                    <w:r w:rsidRPr="003A1BDB">
                      <w:rPr>
                        <w:sz w:val="20"/>
                      </w:rPr>
                      <w:t>Put “</w:t>
                    </w:r>
                    <w:r w:rsidRPr="003B506C">
                      <w:rPr>
                        <w:sz w:val="20"/>
                      </w:rPr>
                      <w:t>Go, if all clear</w:t>
                    </w:r>
                    <w:r>
                      <w:rPr>
                        <w:sz w:val="20"/>
                      </w:rPr>
                      <w:t>”</w:t>
                    </w:r>
                  </w:p>
                </w:txbxContent>
              </v:textbox>
            </v:shape>
            <v:shape id="Text Box 666" o:spid="_x0000_s1258" type="#_x0000_t202" style="position:absolute;left:28238;top:31102;width:4947;height:3181;visibility:visible" filled="f" stroked="f">
              <v:textbox style="mso-next-textbox:#Text Box 666">
                <w:txbxContent>
                  <w:p w:rsidR="004770BA" w:rsidRPr="00973984" w:rsidRDefault="004770BA" w:rsidP="003B506C">
                    <w:pPr>
                      <w:spacing w:before="0" w:after="0"/>
                      <w:jc w:val="center"/>
                      <w:rPr>
                        <w:sz w:val="20"/>
                      </w:rPr>
                    </w:pPr>
                    <w:r w:rsidRPr="00973984">
                      <w:rPr>
                        <w:sz w:val="20"/>
                      </w:rPr>
                      <w:t>Yes</w:t>
                    </w:r>
                  </w:p>
                </w:txbxContent>
              </v:textbox>
            </v:shape>
            <v:shape id="Text Box 667" o:spid="_x0000_s1259" type="#_x0000_t202" style="position:absolute;left:40182;top:22777;width:4947;height:3181;visibility:visible" filled="f" stroked="f">
              <v:textbox style="mso-next-textbox:#Text Box 667">
                <w:txbxContent>
                  <w:p w:rsidR="004770BA" w:rsidRPr="00973984" w:rsidRDefault="004770BA" w:rsidP="003B506C">
                    <w:pPr>
                      <w:spacing w:before="0" w:after="0"/>
                      <w:jc w:val="center"/>
                      <w:rPr>
                        <w:sz w:val="20"/>
                      </w:rPr>
                    </w:pPr>
                    <w:r>
                      <w:rPr>
                        <w:sz w:val="20"/>
                      </w:rPr>
                      <w:t>No</w:t>
                    </w:r>
                  </w:p>
                </w:txbxContent>
              </v:textbox>
            </v:shape>
            <v:shape id="AutoShape 668" o:spid="_x0000_s1260" type="#_x0000_t34" style="position:absolute;left:17843;top:25209;width:6324;height:362;rotation:90;visibility:visible" adj="10778">
              <v:stroke endarrow="block"/>
            </v:shape>
            <v:shape id="AutoShape 669" o:spid="_x0000_s1261" type="#_x0000_t33" style="position:absolute;left:30092;top:16916;width:3347;height:3105;visibility:visible">
              <v:stroke endarrow="block"/>
            </v:shape>
            <v:shape id="AutoShape 671" o:spid="_x0000_s1262" type="#_x0000_t111" style="position:absolute;left:27336;top:46075;width:13843;height:5626;visibility:visible">
              <v:shadow on="t"/>
              <v:textbox style="mso-next-textbox:#AutoShape 671">
                <w:txbxContent>
                  <w:p w:rsidR="004770BA" w:rsidRPr="003A1BDB" w:rsidRDefault="004770BA" w:rsidP="003B506C">
                    <w:pPr>
                      <w:spacing w:after="0" w:line="240" w:lineRule="auto"/>
                      <w:jc w:val="center"/>
                      <w:rPr>
                        <w:sz w:val="20"/>
                      </w:rPr>
                    </w:pPr>
                    <w:r w:rsidRPr="003A1BDB">
                      <w:rPr>
                        <w:sz w:val="20"/>
                      </w:rPr>
                      <w:t>Put “</w:t>
                    </w:r>
                    <w:r>
                      <w:rPr>
                        <w:sz w:val="20"/>
                      </w:rPr>
                      <w:t>No idea!”</w:t>
                    </w:r>
                  </w:p>
                </w:txbxContent>
              </v:textbox>
            </v:shape>
            <v:shape id="AutoShape 673" o:spid="_x0000_s1263" type="#_x0000_t34" style="position:absolute;left:27590;top:47110;width:2077;height:11259;rotation:90;visibility:visible" adj="10767">
              <v:stroke endarrow="block"/>
            </v:shape>
            <v:shape id="AutoShape 674" o:spid="_x0000_s1264" type="#_x0000_t34" style="position:absolute;left:11462;top:42233;width:19494;height:3587;rotation:90;flip:x;visibility:visible">
              <v:stroke endarrow="block"/>
            </v:shape>
            <v:shape id="AutoShape 670" o:spid="_x0000_s1265" type="#_x0000_t34" style="position:absolute;left:39770;top:25342;width:2578;height:23546;flip:x;visibility:visible" adj="-19100">
              <v:stroke endarrow="block"/>
            </v:shape>
            <v:shape id="AutoShape 675" o:spid="_x0000_s1266" type="#_x0000_t34" style="position:absolute;left:22041;top:43884;width:10852;height:8935;rotation:90;visibility:visible" adj="2148">
              <v:stroke endarrow="block"/>
            </v:shape>
          </v:group>
        </w:pict>
      </w:r>
      <w:r w:rsidRPr="0073069D">
        <w:rPr>
          <w:noProof/>
          <w:lang w:bidi="ar-SA"/>
        </w:rPr>
      </w:r>
      <w:r>
        <w:rPr>
          <w:noProof/>
          <w:lang w:bidi="ar-SA"/>
        </w:rPr>
        <w:pict>
          <v:rect id="AutoShape 21" o:spid="_x0000_s2011" style="width:5in;height:45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" filled="f" stroked="f">
            <o:lock v:ext="edit" aspectratio="t"/>
            <w10:wrap type="none"/>
            <w10:anchorlock/>
          </v:rect>
        </w:pict>
      </w:r>
    </w:p>
    <w:p w:rsidR="00BD54AE" w:rsidRDefault="00BD54AE" w:rsidP="005A5534">
      <w:pPr>
        <w:ind w:firstLine="720"/>
      </w:pPr>
    </w:p>
    <w:p w:rsidR="003B506C" w:rsidRDefault="003B506C" w:rsidP="005A5534">
      <w:pPr>
        <w:ind w:firstLine="720"/>
      </w:pPr>
    </w:p>
    <w:p w:rsidR="005A5534" w:rsidRDefault="005A5534" w:rsidP="005A5534">
      <w:pPr>
        <w:pStyle w:val="Heading3"/>
      </w:pPr>
      <w:bookmarkStart w:id="138" w:name="_Toc247205690"/>
      <w:r>
        <w:t>Compound Boolean Expressions</w:t>
      </w:r>
      <w:bookmarkEnd w:id="138"/>
    </w:p>
    <w:p w:rsidR="00661DD7" w:rsidRDefault="0073069D" w:rsidP="005A5534">
      <w:pPr>
        <w:ind w:firstLine="720"/>
      </w:pPr>
      <w:r w:rsidRPr="0073069D">
        <w:rPr>
          <w:noProof/>
          <w:lang w:bidi="ar-SA"/>
        </w:rPr>
        <w:pict>
          <v:shape id="Text Box 678" o:spid="_x0000_s1267" type="#_x0000_t202" style="position:absolute;left:0;text-align:left;margin-left:-113.65pt;margin-top:42.15pt;width:108pt;height:59pt;z-index:25169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" filled="f" fillcolor="#c6d9f1" stroked="f" strokeweight="1pt">
            <v:fill opacity="32896f"/>
            <o:lock v:ext="edit" aspectratio="t"/>
            <v:textbox style="mso-next-textbox:#Text Box 678;mso-fit-shape-to-text:t" inset=",.72pt,,.72pt">
              <w:txbxContent>
                <w:p w:rsidR="004770BA" w:rsidRPr="00AC3DD6" w:rsidRDefault="004770BA" w:rsidP="00B6142B">
                  <w:pPr>
                    <w:spacing w:before="100" w:after="100"/>
                    <w:jc w:val="left"/>
                    <w:rPr>
                      <w:rStyle w:val="SubtleReference"/>
                    </w:rPr>
                  </w:pPr>
                  <w:r>
                    <w:rPr>
                      <w:rStyle w:val="SubtleReference"/>
                    </w:rPr>
                    <w:t>Compound Boolean Expressions</w:t>
                  </w:r>
                </w:p>
              </w:txbxContent>
            </v:textbox>
          </v:shape>
        </w:pict>
      </w:r>
      <w:r w:rsidR="005A5534">
        <w:t xml:space="preserve">Just before we looked at the If … Then statement we looked at Boolean expressions. Boolean expressions have </w:t>
      </w:r>
      <w:r w:rsidR="005A5534" w:rsidRPr="00497DB5">
        <w:rPr>
          <w:rStyle w:val="Strong"/>
        </w:rPr>
        <w:t>two and only two</w:t>
      </w:r>
      <w:r w:rsidR="005A5534">
        <w:t xml:space="preserve"> </w:t>
      </w:r>
      <w:r w:rsidR="005A5534">
        <w:lastRenderedPageBreak/>
        <w:t>potential answers, either they are true or false.</w:t>
      </w:r>
      <w:r w:rsidR="00A13921">
        <w:t xml:space="preserve"> </w:t>
      </w:r>
      <w:r w:rsidR="005A5534">
        <w:t xml:space="preserve">So </w:t>
      </w:r>
      <w:r w:rsidR="00497DB5">
        <w:t xml:space="preserve">far we have looked at just simple </w:t>
      </w:r>
      <w:proofErr w:type="spellStart"/>
      <w:proofErr w:type="gramStart"/>
      <w:r w:rsidR="00497DB5">
        <w:t>b</w:t>
      </w:r>
      <w:r w:rsidR="005A5534">
        <w:t>oolean</w:t>
      </w:r>
      <w:proofErr w:type="spellEnd"/>
      <w:proofErr w:type="gramEnd"/>
      <w:r w:rsidR="005A5534">
        <w:t xml:space="preserve"> expressio</w:t>
      </w:r>
      <w:r w:rsidR="00497DB5">
        <w:t xml:space="preserve">n, with just one comparison. A </w:t>
      </w:r>
      <w:proofErr w:type="spellStart"/>
      <w:proofErr w:type="gramStart"/>
      <w:r w:rsidR="00497DB5">
        <w:t>b</w:t>
      </w:r>
      <w:r w:rsidR="005A5534">
        <w:t>oolean</w:t>
      </w:r>
      <w:proofErr w:type="spellEnd"/>
      <w:proofErr w:type="gramEnd"/>
      <w:r w:rsidR="005A5534">
        <w:t xml:space="preserve"> expression can actually have more </w:t>
      </w:r>
      <w:r w:rsidR="00497DB5">
        <w:t>than</w:t>
      </w:r>
      <w:r w:rsidR="005A5534">
        <w:t xml:space="preserve"> one comparison and</w:t>
      </w:r>
      <w:r w:rsidR="00497DB5">
        <w:t xml:space="preserve"> be quiet complex.</w:t>
      </w:r>
      <w:r w:rsidR="00A13921">
        <w:t xml:space="preserve"> </w:t>
      </w:r>
      <w:r w:rsidR="00497DB5">
        <w:t xml:space="preserve">A compound </w:t>
      </w:r>
      <w:proofErr w:type="spellStart"/>
      <w:proofErr w:type="gramStart"/>
      <w:r w:rsidR="00497DB5">
        <w:t>b</w:t>
      </w:r>
      <w:r w:rsidR="005A5534">
        <w:t>oolean</w:t>
      </w:r>
      <w:proofErr w:type="spellEnd"/>
      <w:proofErr w:type="gramEnd"/>
      <w:r w:rsidR="005A5534">
        <w:t xml:space="preserve"> expression</w:t>
      </w:r>
      <w:r>
        <w:fldChar w:fldCharType="begin"/>
      </w:r>
      <w:r w:rsidR="00497DB5">
        <w:instrText xml:space="preserve"> XE "</w:instrText>
      </w:r>
      <w:r w:rsidR="00497DB5" w:rsidRPr="003910CF">
        <w:instrText>Compound Boolean Expressions</w:instrText>
      </w:r>
      <w:r w:rsidR="00497DB5">
        <w:instrText xml:space="preserve">" </w:instrText>
      </w:r>
      <w:r>
        <w:fldChar w:fldCharType="end"/>
      </w:r>
      <w:r w:rsidR="005A5534">
        <w:t xml:space="preserve"> is generated by combining </w:t>
      </w:r>
      <w:r w:rsidR="00661DD7">
        <w:t xml:space="preserve">more than one simple </w:t>
      </w:r>
      <w:proofErr w:type="spellStart"/>
      <w:r w:rsidR="00661DD7">
        <w:t>b</w:t>
      </w:r>
      <w:r w:rsidR="005A5534">
        <w:t>oolean</w:t>
      </w:r>
      <w:proofErr w:type="spellEnd"/>
      <w:r w:rsidR="005A5534">
        <w:t xml:space="preserve"> expression together with a </w:t>
      </w:r>
      <w:hyperlink r:id="rId156" w:history="1">
        <w:r w:rsidR="005A5534" w:rsidRPr="00661DD7">
          <w:rPr>
            <w:rStyle w:val="Hyperlink"/>
          </w:rPr>
          <w:t>logical operator</w:t>
        </w:r>
        <w:r>
          <w:rPr>
            <w:rStyle w:val="Hyperlink"/>
          </w:rPr>
          <w:fldChar w:fldCharType="begin"/>
        </w:r>
        <w:r w:rsidR="00661DD7">
          <w:instrText xml:space="preserve"> XE "</w:instrText>
        </w:r>
        <w:r w:rsidR="00661DD7" w:rsidRPr="001C7FF1">
          <w:rPr>
            <w:rStyle w:val="Hyperlink"/>
          </w:rPr>
          <w:instrText>Logical Operator</w:instrText>
        </w:r>
        <w:r w:rsidR="00661DD7">
          <w:instrText xml:space="preserve">" </w:instrText>
        </w:r>
        <w:r>
          <w:rPr>
            <w:rStyle w:val="Hyperlink"/>
          </w:rPr>
          <w:fldChar w:fldCharType="end"/>
        </w:r>
      </w:hyperlink>
      <w:r w:rsidR="005A5534">
        <w:t xml:space="preserve"> And or </w:t>
      </w:r>
      <w:proofErr w:type="spellStart"/>
      <w:r w:rsidR="005A5534">
        <w:t>Or</w:t>
      </w:r>
      <w:proofErr w:type="spellEnd"/>
      <w:r w:rsidR="005A5534">
        <w:t>.</w:t>
      </w:r>
      <w:r w:rsidR="00A13921">
        <w:t xml:space="preserve"> </w:t>
      </w:r>
      <w:r w:rsidR="00661DD7">
        <w:t>And is used to form an</w:t>
      </w:r>
      <w:r w:rsidR="005A5534">
        <w:t xml:space="preserve"> expression that evaluates to </w:t>
      </w:r>
      <w:proofErr w:type="gramStart"/>
      <w:r w:rsidR="005A5534">
        <w:t>True</w:t>
      </w:r>
      <w:proofErr w:type="gramEnd"/>
      <w:r w:rsidR="005A5534">
        <w:t xml:space="preserve"> only when both operands are true. </w:t>
      </w:r>
      <w:proofErr w:type="gramStart"/>
      <w:r w:rsidR="005A5534">
        <w:t>Or is used to form a</w:t>
      </w:r>
      <w:r w:rsidR="00661DD7">
        <w:t>n expression that evaluates to t</w:t>
      </w:r>
      <w:r w:rsidR="005A5534">
        <w:t>rue when either operand is true.</w:t>
      </w:r>
      <w:proofErr w:type="gramEnd"/>
      <w:r w:rsidR="005A5534">
        <w:t xml:space="preserve"> </w:t>
      </w:r>
      <w:r w:rsidR="00661DD7">
        <w:t>Here is a truth table for each operator:</w:t>
      </w:r>
    </w:p>
    <w:tbl>
      <w:tblPr>
        <w:tblStyle w:val="TableGrid"/>
        <w:tblW w:w="0" w:type="auto"/>
        <w:jc w:val="center"/>
        <w:tblLook w:val="04A0"/>
      </w:tblPr>
      <w:tblGrid>
        <w:gridCol w:w="1638"/>
        <w:gridCol w:w="1620"/>
        <w:gridCol w:w="1440"/>
      </w:tblGrid>
      <w:tr w:rsidR="00661DD7" w:rsidTr="00661DD7">
        <w:trPr>
          <w:jc w:val="center"/>
        </w:trPr>
        <w:tc>
          <w:tcPr>
            <w:tcW w:w="1638" w:type="dxa"/>
          </w:tcPr>
          <w:p w:rsidR="00661DD7" w:rsidRPr="00661DD7" w:rsidRDefault="0073069D" w:rsidP="00661DD7">
            <w:pPr>
              <w:spacing w:before="0" w:after="0"/>
              <w:jc w:val="center"/>
              <w:rPr>
                <w:rStyle w:val="Strong"/>
              </w:rPr>
            </w:pPr>
            <w:r w:rsidRPr="0073069D">
              <w:rPr>
                <w:noProof/>
                <w:lang w:bidi="ar-SA"/>
              </w:rPr>
              <w:pict>
                <v:shape id="Text Box 684" o:spid="_x0000_s1268" type="#_x0000_t202" style="position:absolute;left:0;text-align:left;margin-left:-181.6pt;margin-top:-82.65pt;width:108pt;height:59pt;z-index:251697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Gcs8QIAAIM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" filled="f" fillcolor="#c6d9f1" stroked="f" strokeweight="1pt">
                  <v:fill opacity="32896f"/>
                  <o:lock v:ext="edit" aspectratio="t"/>
                  <v:textbox style="mso-next-textbox:#Text Box 684;mso-fit-shape-to-text:t" inset=",.72pt,,.72pt">
                    <w:txbxContent>
                      <w:p w:rsidR="004770BA" w:rsidRPr="00AC3DD6" w:rsidRDefault="004770BA" w:rsidP="00FE64C6">
                        <w:pPr>
                          <w:spacing w:before="100" w:after="100"/>
                          <w:jc w:val="left"/>
                          <w:rPr>
                            <w:rStyle w:val="SubtleReference"/>
                          </w:rPr>
                        </w:pPr>
                        <w:r>
                          <w:rPr>
                            <w:rStyle w:val="SubtleReference"/>
                          </w:rPr>
                          <w:t>Logical Operator</w:t>
                        </w:r>
                      </w:p>
                    </w:txbxContent>
                  </v:textbox>
                </v:shape>
              </w:pict>
            </w:r>
            <w:r w:rsidR="00661DD7" w:rsidRPr="00661DD7">
              <w:rPr>
                <w:rStyle w:val="Strong"/>
              </w:rPr>
              <w:t>A</w:t>
            </w:r>
          </w:p>
        </w:tc>
        <w:tc>
          <w:tcPr>
            <w:tcW w:w="1620" w:type="dxa"/>
          </w:tcPr>
          <w:p w:rsidR="00661DD7" w:rsidRPr="00661DD7" w:rsidRDefault="00661DD7" w:rsidP="00661DD7">
            <w:pPr>
              <w:spacing w:before="0" w:after="0"/>
              <w:jc w:val="center"/>
              <w:rPr>
                <w:rStyle w:val="Strong"/>
              </w:rPr>
            </w:pPr>
            <w:r w:rsidRPr="00661DD7">
              <w:rPr>
                <w:rStyle w:val="Strong"/>
              </w:rPr>
              <w:t>B</w:t>
            </w:r>
          </w:p>
        </w:tc>
        <w:tc>
          <w:tcPr>
            <w:tcW w:w="1440" w:type="dxa"/>
          </w:tcPr>
          <w:p w:rsidR="00661DD7" w:rsidRPr="00661DD7" w:rsidRDefault="00661DD7" w:rsidP="00661DD7">
            <w:pPr>
              <w:spacing w:before="0" w:after="0"/>
              <w:jc w:val="center"/>
              <w:rPr>
                <w:rStyle w:val="Strong"/>
              </w:rPr>
            </w:pPr>
            <w:r>
              <w:rPr>
                <w:rStyle w:val="Strong"/>
              </w:rPr>
              <w:t>A AND</w:t>
            </w:r>
            <w:r w:rsidRPr="00661DD7">
              <w:rPr>
                <w:rStyle w:val="Strong"/>
              </w:rPr>
              <w:t xml:space="preserve"> B</w:t>
            </w:r>
          </w:p>
        </w:tc>
      </w:tr>
      <w:tr w:rsidR="00661DD7" w:rsidTr="00661DD7">
        <w:trPr>
          <w:jc w:val="center"/>
        </w:trPr>
        <w:tc>
          <w:tcPr>
            <w:tcW w:w="1638" w:type="dxa"/>
          </w:tcPr>
          <w:p w:rsidR="00661DD7" w:rsidRDefault="00661DD7" w:rsidP="00661DD7">
            <w:pPr>
              <w:spacing w:before="0" w:after="0"/>
              <w:jc w:val="center"/>
            </w:pPr>
            <w:r>
              <w:t>True</w:t>
            </w:r>
          </w:p>
        </w:tc>
        <w:tc>
          <w:tcPr>
            <w:tcW w:w="1620" w:type="dxa"/>
          </w:tcPr>
          <w:p w:rsidR="00661DD7" w:rsidRDefault="00661DD7" w:rsidP="00661DD7">
            <w:pPr>
              <w:spacing w:before="0" w:after="0"/>
              <w:jc w:val="center"/>
            </w:pPr>
            <w:r>
              <w:t>True</w:t>
            </w:r>
          </w:p>
        </w:tc>
        <w:tc>
          <w:tcPr>
            <w:tcW w:w="1440" w:type="dxa"/>
          </w:tcPr>
          <w:p w:rsidR="00661DD7" w:rsidRDefault="00661DD7" w:rsidP="00661DD7">
            <w:pPr>
              <w:spacing w:before="0" w:after="0"/>
              <w:jc w:val="center"/>
            </w:pPr>
            <w:r>
              <w:t>True</w:t>
            </w:r>
          </w:p>
        </w:tc>
      </w:tr>
      <w:tr w:rsidR="00661DD7" w:rsidTr="00661DD7">
        <w:trPr>
          <w:jc w:val="center"/>
        </w:trPr>
        <w:tc>
          <w:tcPr>
            <w:tcW w:w="1638" w:type="dxa"/>
          </w:tcPr>
          <w:p w:rsidR="00661DD7" w:rsidRDefault="00661DD7" w:rsidP="00661DD7">
            <w:pPr>
              <w:spacing w:before="0" w:after="0"/>
              <w:jc w:val="center"/>
            </w:pPr>
            <w:r>
              <w:t>True</w:t>
            </w:r>
          </w:p>
        </w:tc>
        <w:tc>
          <w:tcPr>
            <w:tcW w:w="1620" w:type="dxa"/>
          </w:tcPr>
          <w:p w:rsidR="00661DD7" w:rsidRDefault="00661DD7" w:rsidP="00661DD7">
            <w:pPr>
              <w:spacing w:before="0" w:after="0"/>
              <w:jc w:val="center"/>
            </w:pPr>
            <w:r>
              <w:t>False</w:t>
            </w:r>
          </w:p>
        </w:tc>
        <w:tc>
          <w:tcPr>
            <w:tcW w:w="1440" w:type="dxa"/>
          </w:tcPr>
          <w:p w:rsidR="00661DD7" w:rsidRDefault="00661DD7" w:rsidP="00661DD7">
            <w:pPr>
              <w:spacing w:before="0" w:after="0"/>
              <w:jc w:val="center"/>
            </w:pPr>
            <w:r>
              <w:t>False</w:t>
            </w:r>
          </w:p>
        </w:tc>
      </w:tr>
      <w:tr w:rsidR="00661DD7" w:rsidTr="00661DD7">
        <w:trPr>
          <w:jc w:val="center"/>
        </w:trPr>
        <w:tc>
          <w:tcPr>
            <w:tcW w:w="1638" w:type="dxa"/>
          </w:tcPr>
          <w:p w:rsidR="00661DD7" w:rsidRDefault="00661DD7" w:rsidP="00661DD7">
            <w:pPr>
              <w:spacing w:before="0" w:after="0"/>
              <w:jc w:val="center"/>
            </w:pPr>
            <w:r>
              <w:t>False</w:t>
            </w:r>
          </w:p>
        </w:tc>
        <w:tc>
          <w:tcPr>
            <w:tcW w:w="1620" w:type="dxa"/>
          </w:tcPr>
          <w:p w:rsidR="00661DD7" w:rsidRDefault="00661DD7" w:rsidP="00661DD7">
            <w:pPr>
              <w:spacing w:before="0" w:after="0"/>
              <w:jc w:val="center"/>
            </w:pPr>
            <w:r>
              <w:t>True</w:t>
            </w:r>
          </w:p>
        </w:tc>
        <w:tc>
          <w:tcPr>
            <w:tcW w:w="1440" w:type="dxa"/>
          </w:tcPr>
          <w:p w:rsidR="00661DD7" w:rsidRDefault="00661DD7" w:rsidP="00661DD7">
            <w:pPr>
              <w:spacing w:before="0" w:after="0"/>
              <w:jc w:val="center"/>
            </w:pPr>
            <w:r>
              <w:t>False</w:t>
            </w:r>
          </w:p>
        </w:tc>
      </w:tr>
      <w:tr w:rsidR="00661DD7" w:rsidTr="00661DD7">
        <w:trPr>
          <w:jc w:val="center"/>
        </w:trPr>
        <w:tc>
          <w:tcPr>
            <w:tcW w:w="1638" w:type="dxa"/>
          </w:tcPr>
          <w:p w:rsidR="00661DD7" w:rsidRDefault="00661DD7" w:rsidP="00661DD7">
            <w:pPr>
              <w:spacing w:before="0" w:after="0"/>
              <w:jc w:val="center"/>
            </w:pPr>
            <w:r>
              <w:t>False</w:t>
            </w:r>
          </w:p>
        </w:tc>
        <w:tc>
          <w:tcPr>
            <w:tcW w:w="1620" w:type="dxa"/>
          </w:tcPr>
          <w:p w:rsidR="00661DD7" w:rsidRDefault="00661DD7" w:rsidP="00661DD7">
            <w:pPr>
              <w:spacing w:before="0" w:after="0"/>
              <w:jc w:val="center"/>
            </w:pPr>
            <w:r>
              <w:t>False</w:t>
            </w:r>
          </w:p>
        </w:tc>
        <w:tc>
          <w:tcPr>
            <w:tcW w:w="1440" w:type="dxa"/>
          </w:tcPr>
          <w:p w:rsidR="00661DD7" w:rsidRDefault="00661DD7" w:rsidP="00661DD7">
            <w:pPr>
              <w:keepNext/>
              <w:spacing w:before="0" w:after="0"/>
              <w:jc w:val="center"/>
            </w:pPr>
            <w:r>
              <w:t>False</w:t>
            </w:r>
          </w:p>
        </w:tc>
      </w:tr>
    </w:tbl>
    <w:p w:rsidR="00661DD7" w:rsidRDefault="00661DD7" w:rsidP="00661DD7">
      <w:pPr>
        <w:pStyle w:val="Caption"/>
      </w:pPr>
      <w:r>
        <w:t xml:space="preserve">Table </w:t>
      </w:r>
      <w:r w:rsidR="0073069D">
        <w:fldChar w:fldCharType="begin"/>
      </w:r>
      <w:r w:rsidR="00BE43FC">
        <w:instrText xml:space="preserve"> SEQ Table \* ARABIC </w:instrText>
      </w:r>
      <w:r w:rsidR="0073069D">
        <w:fldChar w:fldCharType="separate"/>
      </w:r>
      <w:r w:rsidR="00F65BCF">
        <w:rPr>
          <w:noProof/>
        </w:rPr>
        <w:t>5</w:t>
      </w:r>
      <w:r w:rsidR="0073069D">
        <w:rPr>
          <w:noProof/>
        </w:rPr>
        <w:fldChar w:fldCharType="end"/>
      </w:r>
      <w:r>
        <w:t>: AND Truth Table</w:t>
      </w:r>
    </w:p>
    <w:tbl>
      <w:tblPr>
        <w:tblStyle w:val="TableGrid"/>
        <w:tblW w:w="0" w:type="auto"/>
        <w:jc w:val="center"/>
        <w:tblLook w:val="04A0"/>
      </w:tblPr>
      <w:tblGrid>
        <w:gridCol w:w="1638"/>
        <w:gridCol w:w="1620"/>
        <w:gridCol w:w="1440"/>
      </w:tblGrid>
      <w:tr w:rsidR="00661DD7" w:rsidTr="007708E1">
        <w:trPr>
          <w:jc w:val="center"/>
        </w:trPr>
        <w:tc>
          <w:tcPr>
            <w:tcW w:w="1638" w:type="dxa"/>
          </w:tcPr>
          <w:p w:rsidR="00661DD7" w:rsidRPr="00661DD7" w:rsidRDefault="00661DD7" w:rsidP="007708E1">
            <w:pPr>
              <w:spacing w:before="0" w:after="0"/>
              <w:jc w:val="center"/>
              <w:rPr>
                <w:rStyle w:val="Strong"/>
              </w:rPr>
            </w:pPr>
            <w:r w:rsidRPr="00661DD7">
              <w:rPr>
                <w:rStyle w:val="Strong"/>
              </w:rPr>
              <w:t>A</w:t>
            </w:r>
          </w:p>
        </w:tc>
        <w:tc>
          <w:tcPr>
            <w:tcW w:w="1620" w:type="dxa"/>
          </w:tcPr>
          <w:p w:rsidR="00661DD7" w:rsidRPr="00661DD7" w:rsidRDefault="00661DD7" w:rsidP="007708E1">
            <w:pPr>
              <w:spacing w:before="0" w:after="0"/>
              <w:jc w:val="center"/>
              <w:rPr>
                <w:rStyle w:val="Strong"/>
              </w:rPr>
            </w:pPr>
            <w:r w:rsidRPr="00661DD7">
              <w:rPr>
                <w:rStyle w:val="Strong"/>
              </w:rPr>
              <w:t>B</w:t>
            </w:r>
          </w:p>
        </w:tc>
        <w:tc>
          <w:tcPr>
            <w:tcW w:w="1440" w:type="dxa"/>
          </w:tcPr>
          <w:p w:rsidR="00661DD7" w:rsidRPr="00661DD7" w:rsidRDefault="00661DD7" w:rsidP="00661DD7">
            <w:pPr>
              <w:spacing w:before="0" w:after="0"/>
              <w:jc w:val="center"/>
              <w:rPr>
                <w:rStyle w:val="Strong"/>
              </w:rPr>
            </w:pPr>
            <w:r w:rsidRPr="00661DD7">
              <w:rPr>
                <w:rStyle w:val="Strong"/>
              </w:rPr>
              <w:t xml:space="preserve">A </w:t>
            </w:r>
            <w:r>
              <w:rPr>
                <w:rStyle w:val="Strong"/>
              </w:rPr>
              <w:t>OR</w:t>
            </w:r>
            <w:r w:rsidRPr="00661DD7">
              <w:rPr>
                <w:rStyle w:val="Strong"/>
              </w:rPr>
              <w:t xml:space="preserve"> B</w:t>
            </w:r>
          </w:p>
        </w:tc>
      </w:tr>
      <w:tr w:rsidR="00661DD7" w:rsidTr="007708E1">
        <w:trPr>
          <w:jc w:val="center"/>
        </w:trPr>
        <w:tc>
          <w:tcPr>
            <w:tcW w:w="1638" w:type="dxa"/>
          </w:tcPr>
          <w:p w:rsidR="00661DD7" w:rsidRDefault="00661DD7" w:rsidP="007708E1">
            <w:pPr>
              <w:spacing w:before="0" w:after="0"/>
              <w:jc w:val="center"/>
            </w:pPr>
            <w:r>
              <w:t>True</w:t>
            </w:r>
          </w:p>
        </w:tc>
        <w:tc>
          <w:tcPr>
            <w:tcW w:w="1620" w:type="dxa"/>
          </w:tcPr>
          <w:p w:rsidR="00661DD7" w:rsidRDefault="00661DD7" w:rsidP="007708E1">
            <w:pPr>
              <w:spacing w:before="0" w:after="0"/>
              <w:jc w:val="center"/>
            </w:pPr>
            <w:r>
              <w:t>True</w:t>
            </w:r>
          </w:p>
        </w:tc>
        <w:tc>
          <w:tcPr>
            <w:tcW w:w="1440" w:type="dxa"/>
          </w:tcPr>
          <w:p w:rsidR="00661DD7" w:rsidRDefault="00661DD7" w:rsidP="007708E1">
            <w:pPr>
              <w:spacing w:before="0" w:after="0"/>
              <w:jc w:val="center"/>
            </w:pPr>
            <w:r>
              <w:t>True</w:t>
            </w:r>
          </w:p>
        </w:tc>
      </w:tr>
      <w:tr w:rsidR="00661DD7" w:rsidTr="007708E1">
        <w:trPr>
          <w:jc w:val="center"/>
        </w:trPr>
        <w:tc>
          <w:tcPr>
            <w:tcW w:w="1638" w:type="dxa"/>
          </w:tcPr>
          <w:p w:rsidR="00661DD7" w:rsidRDefault="00661DD7" w:rsidP="007708E1">
            <w:pPr>
              <w:spacing w:before="0" w:after="0"/>
              <w:jc w:val="center"/>
            </w:pPr>
            <w:r>
              <w:t>True</w:t>
            </w:r>
          </w:p>
        </w:tc>
        <w:tc>
          <w:tcPr>
            <w:tcW w:w="1620" w:type="dxa"/>
          </w:tcPr>
          <w:p w:rsidR="00661DD7" w:rsidRDefault="00661DD7" w:rsidP="007708E1">
            <w:pPr>
              <w:spacing w:before="0" w:after="0"/>
              <w:jc w:val="center"/>
            </w:pPr>
            <w:r>
              <w:t>False</w:t>
            </w:r>
          </w:p>
        </w:tc>
        <w:tc>
          <w:tcPr>
            <w:tcW w:w="1440" w:type="dxa"/>
          </w:tcPr>
          <w:p w:rsidR="00661DD7" w:rsidRDefault="00661DD7" w:rsidP="007708E1">
            <w:pPr>
              <w:spacing w:before="0" w:after="0"/>
              <w:jc w:val="center"/>
            </w:pPr>
            <w:r>
              <w:t>True</w:t>
            </w:r>
          </w:p>
        </w:tc>
      </w:tr>
      <w:tr w:rsidR="00661DD7" w:rsidTr="007708E1">
        <w:trPr>
          <w:jc w:val="center"/>
        </w:trPr>
        <w:tc>
          <w:tcPr>
            <w:tcW w:w="1638" w:type="dxa"/>
          </w:tcPr>
          <w:p w:rsidR="00661DD7" w:rsidRDefault="00661DD7" w:rsidP="007708E1">
            <w:pPr>
              <w:spacing w:before="0" w:after="0"/>
              <w:jc w:val="center"/>
            </w:pPr>
            <w:r>
              <w:t>False</w:t>
            </w:r>
          </w:p>
        </w:tc>
        <w:tc>
          <w:tcPr>
            <w:tcW w:w="1620" w:type="dxa"/>
          </w:tcPr>
          <w:p w:rsidR="00661DD7" w:rsidRDefault="00661DD7" w:rsidP="007708E1">
            <w:pPr>
              <w:spacing w:before="0" w:after="0"/>
              <w:jc w:val="center"/>
            </w:pPr>
            <w:r>
              <w:t>True</w:t>
            </w:r>
          </w:p>
        </w:tc>
        <w:tc>
          <w:tcPr>
            <w:tcW w:w="1440" w:type="dxa"/>
          </w:tcPr>
          <w:p w:rsidR="00661DD7" w:rsidRDefault="00661DD7" w:rsidP="007708E1">
            <w:pPr>
              <w:spacing w:before="0" w:after="0"/>
              <w:jc w:val="center"/>
            </w:pPr>
            <w:r>
              <w:t>True</w:t>
            </w:r>
          </w:p>
        </w:tc>
      </w:tr>
      <w:tr w:rsidR="00661DD7" w:rsidTr="007708E1">
        <w:trPr>
          <w:jc w:val="center"/>
        </w:trPr>
        <w:tc>
          <w:tcPr>
            <w:tcW w:w="1638" w:type="dxa"/>
          </w:tcPr>
          <w:p w:rsidR="00661DD7" w:rsidRDefault="00661DD7" w:rsidP="007708E1">
            <w:pPr>
              <w:spacing w:before="0" w:after="0"/>
              <w:jc w:val="center"/>
            </w:pPr>
            <w:r>
              <w:t>False</w:t>
            </w:r>
          </w:p>
        </w:tc>
        <w:tc>
          <w:tcPr>
            <w:tcW w:w="1620" w:type="dxa"/>
          </w:tcPr>
          <w:p w:rsidR="00661DD7" w:rsidRDefault="00661DD7" w:rsidP="007708E1">
            <w:pPr>
              <w:spacing w:before="0" w:after="0"/>
              <w:jc w:val="center"/>
            </w:pPr>
            <w:r>
              <w:t>False</w:t>
            </w:r>
          </w:p>
        </w:tc>
        <w:tc>
          <w:tcPr>
            <w:tcW w:w="1440" w:type="dxa"/>
          </w:tcPr>
          <w:p w:rsidR="00661DD7" w:rsidRDefault="00661DD7" w:rsidP="00661DD7">
            <w:pPr>
              <w:keepNext/>
              <w:spacing w:before="0" w:after="0"/>
              <w:jc w:val="center"/>
            </w:pPr>
            <w:r>
              <w:t>False</w:t>
            </w:r>
          </w:p>
        </w:tc>
      </w:tr>
    </w:tbl>
    <w:p w:rsidR="00661DD7" w:rsidRPr="00661DD7" w:rsidRDefault="00661DD7" w:rsidP="00661DD7">
      <w:pPr>
        <w:pStyle w:val="Caption"/>
      </w:pPr>
      <w:r>
        <w:t xml:space="preserve">Table </w:t>
      </w:r>
      <w:r w:rsidR="0073069D">
        <w:fldChar w:fldCharType="begin"/>
      </w:r>
      <w:r w:rsidR="00BE43FC">
        <w:instrText xml:space="preserve"> SEQ Table \* ARABIC </w:instrText>
      </w:r>
      <w:r w:rsidR="0073069D">
        <w:fldChar w:fldCharType="separate"/>
      </w:r>
      <w:r w:rsidR="00F65BCF">
        <w:rPr>
          <w:noProof/>
        </w:rPr>
        <w:t>6</w:t>
      </w:r>
      <w:r w:rsidR="0073069D">
        <w:rPr>
          <w:noProof/>
        </w:rPr>
        <w:fldChar w:fldCharType="end"/>
      </w:r>
      <w:r>
        <w:t>: OR Truth Table</w:t>
      </w:r>
    </w:p>
    <w:p w:rsidR="005A5534" w:rsidRDefault="009A3DE3" w:rsidP="005A5534">
      <w:pPr>
        <w:ind w:firstLine="720"/>
      </w:pPr>
      <w:r>
        <w:t xml:space="preserve">In VB the operators are </w:t>
      </w:r>
      <w:proofErr w:type="spellStart"/>
      <w:r>
        <w:t>simpley</w:t>
      </w:r>
      <w:proofErr w:type="spellEnd"/>
      <w:r>
        <w:t xml:space="preserve"> the words “AND and OR”.</w:t>
      </w:r>
      <w:r w:rsidR="00A13921">
        <w:t xml:space="preserve"> </w:t>
      </w:r>
      <w:r>
        <w:t>In C# they are “</w:t>
      </w:r>
      <w:r w:rsidR="0066491F">
        <w:t>&amp;</w:t>
      </w:r>
      <w:r>
        <w:t xml:space="preserve">&amp;” for AND </w:t>
      </w:r>
      <w:proofErr w:type="spellStart"/>
      <w:r>
        <w:t>and</w:t>
      </w:r>
      <w:proofErr w:type="spellEnd"/>
      <w:r>
        <w:t xml:space="preserve"> “</w:t>
      </w:r>
      <w:r w:rsidR="0066491F">
        <w:t>|</w:t>
      </w:r>
      <w:r>
        <w:t>|” for OR.</w:t>
      </w:r>
      <w:r w:rsidR="00A13921">
        <w:t xml:space="preserve"> </w:t>
      </w:r>
      <w:r w:rsidR="005A5534">
        <w:t>The following</w:t>
      </w:r>
      <w:r>
        <w:t xml:space="preserve"> are some examples of compound </w:t>
      </w:r>
      <w:proofErr w:type="spellStart"/>
      <w:proofErr w:type="gramStart"/>
      <w:r>
        <w:t>b</w:t>
      </w:r>
      <w:r w:rsidR="005A5534">
        <w:t>oolean</w:t>
      </w:r>
      <w:proofErr w:type="spellEnd"/>
      <w:proofErr w:type="gramEnd"/>
      <w:r w:rsidR="005A5534">
        <w:t xml:space="preserve"> expressions:</w:t>
      </w:r>
    </w:p>
    <w:p w:rsidR="009A3DE3" w:rsidRDefault="0073069D" w:rsidP="009A3DE3">
      <w:pPr>
        <w:ind w:hanging="2520"/>
      </w:pPr>
      <w:r w:rsidRPr="0073069D">
        <w:rPr>
          <w:noProof/>
          <w:lang w:bidi="ar-SA"/>
        </w:rPr>
        <w:pict>
          <v:shape id="Text Box 685" o:spid="_x0000_s1269" type="#_x0000_t202" style="position:absolute;left:0;text-align:left;margin-left:-125.4pt;margin-top:73.35pt;width:486pt;height:.05pt;z-index:25169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Text Box 685;mso-fit-shape-to-text:t" inset="0,0,0,0">
              <w:txbxContent>
                <w:p w:rsidR="004770BA" w:rsidRPr="00934913" w:rsidRDefault="004770BA" w:rsidP="009A3DE3">
                  <w:pPr>
                    <w:pStyle w:val="Caption"/>
                    <w:rPr>
                      <w:sz w:val="24"/>
                      <w:szCs w:val="20"/>
                    </w:rPr>
                  </w:pPr>
                  <w:bookmarkStart w:id="139" w:name="_Toc242978636"/>
                  <w:bookmarkStart w:id="140" w:name="_Toc242978673"/>
                  <w:bookmarkStart w:id="141" w:name="_Toc243147769"/>
                  <w:bookmarkStart w:id="142" w:name="_Toc243752425"/>
                  <w:bookmarkStart w:id="143" w:name="_Toc243838436"/>
                  <w:bookmarkStart w:id="144" w:name="_Toc245310413"/>
                  <w:bookmarkStart w:id="145" w:name="_Toc245310451"/>
                  <w:r>
                    <w:t xml:space="preserve">VB Code </w:t>
                  </w:r>
                  <w:fldSimple w:instr=" SEQ VB_Code \* ARABIC ">
                    <w:r w:rsidR="00F65BCF">
                      <w:rPr>
                        <w:noProof/>
                      </w:rPr>
                      <w:t>9</w:t>
                    </w:r>
                  </w:fldSimple>
                  <w:r>
                    <w:t>: Compound Boolean Expression in VB</w:t>
                  </w:r>
                  <w:bookmarkEnd w:id="139"/>
                  <w:bookmarkEnd w:id="140"/>
                  <w:bookmarkEnd w:id="141"/>
                  <w:bookmarkEnd w:id="142"/>
                  <w:bookmarkEnd w:id="143"/>
                  <w:bookmarkEnd w:id="144"/>
                  <w:bookmarkEnd w:id="145"/>
                </w:p>
              </w:txbxContent>
            </v:textbox>
          </v:shape>
        </w:pict>
      </w:r>
      <w:r w:rsidRPr="0073069D">
        <w:rPr>
          <w:noProof/>
          <w:lang w:bidi="ar-SA"/>
        </w:rPr>
        <w:pict>
          <v:shape id="Text Box 683" o:spid="_x0000_s1270" type="#_x0000_t202" style="position:absolute;margin-left:0;margin-top:0;width:486pt;height:68.35pt;z-index:25162700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Text Box 683">
              <w:txbxContent>
                <w:p w:rsidR="004770BA" w:rsidRDefault="004770BA" w:rsidP="00BD54AE">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If</w:t>
                  </w:r>
                  <w:r>
                    <w:rPr>
                      <w:rFonts w:ascii="Courier New" w:hAnsi="Courier New" w:cs="Courier New"/>
                      <w:noProof/>
                      <w:sz w:val="20"/>
                      <w:lang w:bidi="ar-SA"/>
                    </w:rPr>
                    <w:t xml:space="preserve"> (guess &gt; 30 Or maneyLeft = 0) </w:t>
                  </w:r>
                  <w:r>
                    <w:rPr>
                      <w:rFonts w:ascii="Courier New" w:hAnsi="Courier New" w:cs="Courier New"/>
                      <w:noProof/>
                      <w:color w:val="0000FF"/>
                      <w:sz w:val="20"/>
                      <w:lang w:bidi="ar-SA"/>
                    </w:rPr>
                    <w:t>Then</w:t>
                  </w:r>
                </w:p>
                <w:p w:rsidR="004770BA" w:rsidRDefault="004770BA" w:rsidP="00BD54AE">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.lblMessage.Text = </w:t>
                  </w:r>
                  <w:r>
                    <w:rPr>
                      <w:rFonts w:ascii="Courier New" w:hAnsi="Courier New" w:cs="Courier New"/>
                      <w:noProof/>
                      <w:color w:val="A31515"/>
                      <w:sz w:val="20"/>
                      <w:lang w:bidi="ar-SA"/>
                    </w:rPr>
                    <w:t>"Game Over!"</w:t>
                  </w:r>
                </w:p>
                <w:p w:rsidR="004770BA" w:rsidRDefault="004770BA" w:rsidP="00897559">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Else</w:t>
                  </w:r>
                </w:p>
                <w:p w:rsidR="004770BA" w:rsidRDefault="004770BA" w:rsidP="00897559">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.lblMessage.Text = </w:t>
                  </w:r>
                  <w:r>
                    <w:rPr>
                      <w:rFonts w:ascii="Courier New" w:hAnsi="Courier New" w:cs="Courier New"/>
                      <w:noProof/>
                      <w:color w:val="A31515"/>
                      <w:sz w:val="20"/>
                      <w:lang w:bidi="ar-SA"/>
                    </w:rPr>
                    <w:t>"Would you like to play again?"</w:t>
                  </w:r>
                </w:p>
                <w:p w:rsidR="004770BA" w:rsidRDefault="004770BA" w:rsidP="00BD54AE">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End</w:t>
                  </w:r>
                  <w:r>
                    <w:rPr>
                      <w:rFonts w:ascii="Courier New" w:hAnsi="Courier New" w:cs="Courier New"/>
                      <w:noProof/>
                      <w:sz w:val="20"/>
                      <w:lang w:bidi="ar-SA"/>
                    </w:rPr>
                    <w:t xml:space="preserve"> </w:t>
                  </w:r>
                  <w:r>
                    <w:rPr>
                      <w:rFonts w:ascii="Courier New" w:hAnsi="Courier New" w:cs="Courier New"/>
                      <w:noProof/>
                      <w:color w:val="0000FF"/>
                      <w:sz w:val="20"/>
                      <w:lang w:bidi="ar-SA"/>
                    </w:rPr>
                    <w:t>If</w:t>
                  </w:r>
                </w:p>
                <w:p w:rsidR="004770BA" w:rsidRDefault="004770BA" w:rsidP="00BD54AE">
                  <w:pPr>
                    <w:autoSpaceDE w:val="0"/>
                    <w:autoSpaceDN w:val="0"/>
                    <w:adjustRightInd w:val="0"/>
                    <w:spacing w:before="0" w:after="0" w:line="240" w:lineRule="auto"/>
                    <w:jc w:val="left"/>
                    <w:rPr>
                      <w:rFonts w:ascii="Courier New" w:hAnsi="Courier New" w:cs="Courier New"/>
                      <w:noProof/>
                      <w:color w:val="008000"/>
                      <w:sz w:val="20"/>
                      <w:lang w:bidi="ar-SA"/>
                    </w:rPr>
                  </w:pPr>
                </w:p>
              </w:txbxContent>
            </v:textbox>
          </v:shape>
        </w:pict>
      </w:r>
      <w:r w:rsidRPr="0073069D">
        <w:rPr>
          <w:noProof/>
          <w:lang w:bidi="ar-SA"/>
        </w:rPr>
      </w:r>
      <w:r>
        <w:rPr>
          <w:noProof/>
          <w:lang w:bidi="ar-SA"/>
        </w:rPr>
        <w:pict>
          <v:rect id="AutoShape 22" o:spid="_x0000_s2010" style="width:486.8pt;height:67.8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" filled="f" stroked="f">
            <o:lock v:ext="edit" aspectratio="t"/>
            <w10:wrap type="none"/>
            <w10:anchorlock/>
          </v:rect>
        </w:pict>
      </w:r>
    </w:p>
    <w:p w:rsidR="009A3DE3" w:rsidRDefault="009A3DE3" w:rsidP="009A3DE3">
      <w:pPr>
        <w:ind w:hanging="2520"/>
      </w:pPr>
    </w:p>
    <w:p w:rsidR="00EA7C32" w:rsidRDefault="00EA7C32" w:rsidP="009A3DE3">
      <w:pPr>
        <w:ind w:hanging="2520"/>
        <w:rPr>
          <w:noProof/>
          <w:lang w:bidi="ar-SA"/>
        </w:rPr>
      </w:pPr>
    </w:p>
    <w:p w:rsidR="009A3DE3" w:rsidRDefault="0073069D" w:rsidP="009A3DE3">
      <w:pPr>
        <w:ind w:hanging="2520"/>
        <w:rPr>
          <w:noProof/>
          <w:lang w:bidi="ar-SA"/>
        </w:rPr>
      </w:pPr>
      <w:r w:rsidRPr="0073069D">
        <w:rPr>
          <w:noProof/>
          <w:lang w:bidi="ar-SA"/>
        </w:rPr>
        <w:lastRenderedPageBreak/>
        <w:pict>
          <v:shape id="Text Box 687" o:spid="_x0000_s1271" type="#_x0000_t202" style="position:absolute;margin-left:.8pt;margin-top:-21.25pt;width:486pt;height:104.4pt;z-index:25161881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Text Box 687">
              <w:txbxContent>
                <w:p w:rsidR="004770BA" w:rsidRDefault="004770BA" w:rsidP="009A3DE3">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if</w:t>
                  </w:r>
                  <w:r>
                    <w:rPr>
                      <w:rFonts w:ascii="Courier New" w:hAnsi="Courier New" w:cs="Courier New"/>
                      <w:noProof/>
                      <w:sz w:val="20"/>
                      <w:lang w:bidi="ar-SA"/>
                    </w:rPr>
                    <w:t xml:space="preserve"> (guess &lt; 1 &amp;&amp; guess &gt; 30)</w:t>
                  </w:r>
                </w:p>
                <w:p w:rsidR="004770BA" w:rsidRDefault="004770BA" w:rsidP="001A287F">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p>
                <w:p w:rsidR="004770BA" w:rsidRDefault="004770BA" w:rsidP="001A287F">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this</w:t>
                  </w:r>
                  <w:r>
                    <w:rPr>
                      <w:rFonts w:ascii="Courier New" w:hAnsi="Courier New" w:cs="Courier New"/>
                      <w:noProof/>
                      <w:sz w:val="20"/>
                      <w:lang w:bidi="ar-SA"/>
                    </w:rPr>
                    <w:t xml:space="preserve">.lblMessage.Text = </w:t>
                  </w:r>
                  <w:r>
                    <w:rPr>
                      <w:rFonts w:ascii="Courier New" w:hAnsi="Courier New" w:cs="Courier New"/>
                      <w:noProof/>
                      <w:color w:val="A31515"/>
                      <w:sz w:val="20"/>
                      <w:lang w:bidi="ar-SA"/>
                    </w:rPr>
                    <w:t>"Invalid #"</w:t>
                  </w:r>
                  <w:r>
                    <w:rPr>
                      <w:rFonts w:ascii="Courier New" w:hAnsi="Courier New" w:cs="Courier New"/>
                      <w:noProof/>
                      <w:sz w:val="20"/>
                      <w:lang w:bidi="ar-SA"/>
                    </w:rPr>
                    <w:t>;</w:t>
                  </w:r>
                </w:p>
                <w:p w:rsidR="004770BA" w:rsidRDefault="004770BA" w:rsidP="009A3DE3">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p>
                <w:p w:rsidR="004770BA" w:rsidRDefault="004770BA" w:rsidP="009A3DE3">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else</w:t>
                  </w:r>
                </w:p>
                <w:p w:rsidR="004770BA" w:rsidRDefault="004770BA" w:rsidP="009A3DE3">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color w:val="0000FF"/>
                      <w:sz w:val="20"/>
                      <w:lang w:bidi="ar-SA"/>
                    </w:rPr>
                    <w:t xml:space="preserve">    </w:t>
                  </w:r>
                  <w:r>
                    <w:rPr>
                      <w:rFonts w:ascii="Courier New" w:hAnsi="Courier New" w:cs="Courier New"/>
                      <w:noProof/>
                      <w:sz w:val="20"/>
                      <w:lang w:bidi="ar-SA"/>
                    </w:rPr>
                    <w:t>{</w:t>
                  </w:r>
                </w:p>
                <w:p w:rsidR="004770BA" w:rsidRDefault="004770BA" w:rsidP="009A3DE3">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this</w:t>
                  </w:r>
                  <w:r>
                    <w:rPr>
                      <w:rFonts w:ascii="Courier New" w:hAnsi="Courier New" w:cs="Courier New"/>
                      <w:noProof/>
                      <w:sz w:val="20"/>
                      <w:lang w:bidi="ar-SA"/>
                    </w:rPr>
                    <w:t xml:space="preserve">.lblMessage.Text = </w:t>
                  </w:r>
                  <w:r>
                    <w:rPr>
                      <w:rFonts w:ascii="Courier New" w:hAnsi="Courier New" w:cs="Courier New"/>
                      <w:noProof/>
                      <w:color w:val="A31515"/>
                      <w:sz w:val="20"/>
                      <w:lang w:bidi="ar-SA"/>
                    </w:rPr>
                    <w:t>"That # of guesses is OK"</w:t>
                  </w:r>
                  <w:r>
                    <w:rPr>
                      <w:rFonts w:ascii="Courier New" w:hAnsi="Courier New" w:cs="Courier New"/>
                      <w:noProof/>
                      <w:sz w:val="20"/>
                      <w:lang w:bidi="ar-SA"/>
                    </w:rPr>
                    <w:t>;</w:t>
                  </w:r>
                </w:p>
                <w:p w:rsidR="004770BA" w:rsidRDefault="004770BA" w:rsidP="009A3DE3">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p>
                <w:p w:rsidR="004770BA" w:rsidRDefault="004770BA" w:rsidP="009A3DE3">
                  <w:pPr>
                    <w:autoSpaceDE w:val="0"/>
                    <w:autoSpaceDN w:val="0"/>
                    <w:adjustRightInd w:val="0"/>
                    <w:spacing w:before="0" w:after="0" w:line="240" w:lineRule="auto"/>
                    <w:jc w:val="left"/>
                    <w:rPr>
                      <w:rFonts w:ascii="Courier New" w:hAnsi="Courier New" w:cs="Courier New"/>
                      <w:noProof/>
                      <w:color w:val="008000"/>
                      <w:sz w:val="20"/>
                      <w:lang w:bidi="ar-SA"/>
                    </w:rPr>
                  </w:pPr>
                </w:p>
              </w:txbxContent>
            </v:textbox>
          </v:shape>
        </w:pict>
      </w:r>
      <w:r w:rsidRPr="0073069D">
        <w:rPr>
          <w:noProof/>
          <w:lang w:bidi="ar-SA"/>
        </w:rPr>
        <w:pict>
          <v:shape id="Text Box 902" o:spid="_x0000_s1272" type="#_x0000_t202" style="position:absolute;left:0;text-align:left;margin-left:-125.2pt;margin-top:92.6pt;width:486pt;height:30.6pt;z-index:25170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Text Box 902;mso-fit-shape-to-text:t" inset="0,0,0,0">
              <w:txbxContent>
                <w:p w:rsidR="004770BA" w:rsidRPr="0042187E" w:rsidRDefault="004770BA" w:rsidP="001A287F">
                  <w:pPr>
                    <w:pStyle w:val="Caption"/>
                    <w:rPr>
                      <w:noProof/>
                      <w:sz w:val="24"/>
                      <w:szCs w:val="20"/>
                    </w:rPr>
                  </w:pPr>
                  <w:bookmarkStart w:id="146" w:name="_Toc246256643"/>
                  <w:r>
                    <w:t xml:space="preserve">C# Code </w:t>
                  </w:r>
                  <w:fldSimple w:instr=" SEQ C#_Code \* ARABIC ">
                    <w:r w:rsidR="00F65BCF">
                      <w:rPr>
                        <w:noProof/>
                      </w:rPr>
                      <w:t>9</w:t>
                    </w:r>
                  </w:fldSimple>
                  <w:r>
                    <w:t xml:space="preserve">: </w:t>
                  </w:r>
                  <w:r w:rsidRPr="00352BB6">
                    <w:t>C</w:t>
                  </w:r>
                  <w:r>
                    <w:t>ompound Boolean Expression in C#</w:t>
                  </w:r>
                  <w:bookmarkEnd w:id="146"/>
                </w:p>
              </w:txbxContent>
            </v:textbox>
          </v:shape>
        </w:pict>
      </w:r>
      <w:r w:rsidRPr="0073069D">
        <w:rPr>
          <w:noProof/>
          <w:lang w:bidi="ar-SA"/>
        </w:rPr>
      </w:r>
      <w:r>
        <w:rPr>
          <w:noProof/>
          <w:lang w:bidi="ar-SA"/>
        </w:rPr>
        <w:pict>
          <v:rect id="AutoShape 23" o:spid="_x0000_s2009" style="width:486.8pt;height:67.8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" filled="f" stroked="f">
            <o:lock v:ext="edit" aspectratio="t"/>
            <w10:wrap type="none"/>
            <w10:anchorlock/>
          </v:rect>
        </w:pict>
      </w:r>
    </w:p>
    <w:p w:rsidR="00EA7C32" w:rsidRDefault="00EA7C32" w:rsidP="009A3DE3">
      <w:pPr>
        <w:ind w:hanging="2520"/>
      </w:pPr>
    </w:p>
    <w:p w:rsidR="005A5534" w:rsidRDefault="009A3DE3" w:rsidP="005A5534">
      <w:pPr>
        <w:ind w:firstLine="720"/>
      </w:pPr>
      <w:r>
        <w:t xml:space="preserve"> </w:t>
      </w:r>
    </w:p>
    <w:p w:rsidR="005A5534" w:rsidRDefault="005A5534" w:rsidP="005A5534">
      <w:pPr>
        <w:ind w:firstLine="720"/>
      </w:pPr>
      <w:r>
        <w:t>Besides these two logical operators, there is one more, the Not.</w:t>
      </w:r>
      <w:r w:rsidR="00A13921">
        <w:t xml:space="preserve"> </w:t>
      </w:r>
      <w:r>
        <w:t>Not is used most often at the beginning of a Boolean expression to invert its evaluation.</w:t>
      </w:r>
      <w:r w:rsidR="00A13921">
        <w:t xml:space="preserve"> </w:t>
      </w:r>
      <w:r>
        <w:t>For example:</w:t>
      </w:r>
    </w:p>
    <w:p w:rsidR="002C034C" w:rsidRDefault="0073069D" w:rsidP="002C034C">
      <w:pPr>
        <w:ind w:hanging="2520"/>
      </w:pPr>
      <w:r w:rsidRPr="0073069D">
        <w:rPr>
          <w:noProof/>
          <w:lang w:bidi="ar-SA"/>
        </w:rPr>
        <w:pict>
          <v:shape id="Text Box 690" o:spid="_x0000_s1273" type="#_x0000_t202" style="position:absolute;left:0;text-align:left;margin-left:-125.4pt;margin-top:52.4pt;width:486pt;height:.05pt;z-index:25170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hXf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" stroked="f">
            <v:textbox style="mso-next-textbox:#Text Box 690;mso-fit-shape-to-text:t" inset="0,0,0,0">
              <w:txbxContent>
                <w:p w:rsidR="004770BA" w:rsidRPr="0004685F" w:rsidRDefault="004770BA" w:rsidP="002C034C">
                  <w:pPr>
                    <w:pStyle w:val="Caption"/>
                    <w:rPr>
                      <w:sz w:val="24"/>
                      <w:szCs w:val="20"/>
                    </w:rPr>
                  </w:pPr>
                  <w:bookmarkStart w:id="147" w:name="_Toc242978637"/>
                  <w:bookmarkStart w:id="148" w:name="_Toc242978674"/>
                  <w:bookmarkStart w:id="149" w:name="_Toc243147770"/>
                  <w:bookmarkStart w:id="150" w:name="_Toc243752426"/>
                  <w:bookmarkStart w:id="151" w:name="_Toc243838437"/>
                  <w:bookmarkStart w:id="152" w:name="_Toc245310414"/>
                  <w:bookmarkStart w:id="153" w:name="_Toc245310452"/>
                  <w:r>
                    <w:t xml:space="preserve">VB Code </w:t>
                  </w:r>
                  <w:fldSimple w:instr=" SEQ VB_Code \* ARABIC ">
                    <w:r w:rsidR="00F65BCF">
                      <w:rPr>
                        <w:noProof/>
                      </w:rPr>
                      <w:t>10</w:t>
                    </w:r>
                  </w:fldSimple>
                  <w:r>
                    <w:t>: NOT Logical Operator in VB</w:t>
                  </w:r>
                  <w:bookmarkEnd w:id="147"/>
                  <w:bookmarkEnd w:id="148"/>
                  <w:bookmarkEnd w:id="149"/>
                  <w:bookmarkEnd w:id="150"/>
                  <w:bookmarkEnd w:id="151"/>
                  <w:bookmarkEnd w:id="152"/>
                  <w:bookmarkEnd w:id="153"/>
                </w:p>
              </w:txbxContent>
            </v:textbox>
          </v:shape>
        </w:pict>
      </w:r>
      <w:r w:rsidRPr="0073069D">
        <w:rPr>
          <w:noProof/>
          <w:lang w:bidi="ar-SA"/>
        </w:rPr>
        <w:pict>
          <v:shape id="Text Box 689" o:spid="_x0000_s1274" type="#_x0000_t202" style="position:absolute;margin-left:0;margin-top:0;width:486pt;height:47.4pt;z-index:25162598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" fillcolor="#c6d9f1" strokeweight="1pt">
            <v:textbox style="mso-next-textbox:#Text Box 689">
              <w:txbxContent>
                <w:p w:rsidR="004770BA" w:rsidRDefault="004770BA" w:rsidP="00BD54AE">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If</w:t>
                  </w:r>
                  <w:r>
                    <w:rPr>
                      <w:rFonts w:ascii="Courier New" w:hAnsi="Courier New" w:cs="Courier New"/>
                      <w:noProof/>
                      <w:sz w:val="20"/>
                      <w:lang w:bidi="ar-SA"/>
                    </w:rPr>
                    <w:t xml:space="preserve"> Not(guess = 30) </w:t>
                  </w:r>
                  <w:r>
                    <w:rPr>
                      <w:rFonts w:ascii="Courier New" w:hAnsi="Courier New" w:cs="Courier New"/>
                      <w:noProof/>
                      <w:color w:val="0000FF"/>
                      <w:sz w:val="20"/>
                      <w:lang w:bidi="ar-SA"/>
                    </w:rPr>
                    <w:t>Then</w:t>
                  </w:r>
                </w:p>
                <w:p w:rsidR="004770BA" w:rsidRDefault="004770BA" w:rsidP="00897559">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.lblMessage.Text = </w:t>
                  </w:r>
                  <w:r>
                    <w:rPr>
                      <w:rFonts w:ascii="Courier New" w:hAnsi="Courier New" w:cs="Courier New"/>
                      <w:noProof/>
                      <w:color w:val="A31515"/>
                      <w:sz w:val="20"/>
                      <w:lang w:bidi="ar-SA"/>
                    </w:rPr>
                    <w:t>"Would you like to play again?"</w:t>
                  </w:r>
                </w:p>
                <w:p w:rsidR="004770BA" w:rsidRDefault="004770BA" w:rsidP="00BD54AE">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End</w:t>
                  </w:r>
                  <w:r>
                    <w:rPr>
                      <w:rFonts w:ascii="Courier New" w:hAnsi="Courier New" w:cs="Courier New"/>
                      <w:noProof/>
                      <w:sz w:val="20"/>
                      <w:lang w:bidi="ar-SA"/>
                    </w:rPr>
                    <w:t xml:space="preserve"> </w:t>
                  </w:r>
                  <w:r>
                    <w:rPr>
                      <w:rFonts w:ascii="Courier New" w:hAnsi="Courier New" w:cs="Courier New"/>
                      <w:noProof/>
                      <w:color w:val="0000FF"/>
                      <w:sz w:val="20"/>
                      <w:lang w:bidi="ar-SA"/>
                    </w:rPr>
                    <w:t>If</w:t>
                  </w:r>
                </w:p>
                <w:p w:rsidR="004770BA" w:rsidRDefault="004770BA" w:rsidP="00BD54AE">
                  <w:pPr>
                    <w:autoSpaceDE w:val="0"/>
                    <w:autoSpaceDN w:val="0"/>
                    <w:adjustRightInd w:val="0"/>
                    <w:spacing w:before="0" w:after="0" w:line="240" w:lineRule="auto"/>
                    <w:jc w:val="left"/>
                    <w:rPr>
                      <w:rFonts w:ascii="Courier New" w:hAnsi="Courier New" w:cs="Courier New"/>
                      <w:noProof/>
                      <w:color w:val="008000"/>
                      <w:sz w:val="20"/>
                      <w:lang w:bidi="ar-SA"/>
                    </w:rPr>
                  </w:pPr>
                </w:p>
              </w:txbxContent>
            </v:textbox>
          </v:shape>
        </w:pict>
      </w:r>
      <w:r w:rsidRPr="0073069D">
        <w:rPr>
          <w:noProof/>
          <w:lang w:bidi="ar-SA"/>
        </w:rPr>
      </w:r>
      <w:r>
        <w:rPr>
          <w:noProof/>
          <w:lang w:bidi="ar-SA"/>
        </w:rPr>
        <w:pict>
          <v:rect id="AutoShape 24" o:spid="_x0000_s2008" style="width:486.8pt;height:4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" filled="f" stroked="f">
            <o:lock v:ext="edit" aspectratio="t"/>
            <w10:wrap type="none"/>
            <w10:anchorlock/>
          </v:rect>
        </w:pict>
      </w:r>
    </w:p>
    <w:p w:rsidR="002C034C" w:rsidRDefault="002C034C" w:rsidP="002C034C">
      <w:pPr>
        <w:ind w:hanging="2520"/>
      </w:pPr>
    </w:p>
    <w:p w:rsidR="005A5534" w:rsidRDefault="0073069D" w:rsidP="005A5534">
      <w:pPr>
        <w:ind w:firstLine="720"/>
      </w:pPr>
      <w:r>
        <w:rPr>
          <w:noProof/>
          <w:lang w:val="en-CA" w:eastAsia="en-CA" w:bidi="ar-SA"/>
        </w:rPr>
        <w:pict>
          <v:shape id="_x0000_s1433" type="#_x0000_t202" style="position:absolute;margin-left:-162pt;margin-top:0;width:486pt;height:66.15pt;z-index:25171302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433">
              <w:txbxContent>
                <w:p w:rsidR="004770BA" w:rsidRPr="00A73B98" w:rsidRDefault="004770BA" w:rsidP="00A73B98">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8"/>
                      <w:szCs w:val="28"/>
                      <w:lang w:val="en-CA" w:bidi="ar-SA"/>
                    </w:rPr>
                    <w:t xml:space="preserve">   </w:t>
                  </w:r>
                  <w:r w:rsidRPr="00A73B98">
                    <w:rPr>
                      <w:rFonts w:ascii="Courier New" w:hAnsi="Courier New" w:cs="Courier New"/>
                      <w:noProof/>
                      <w:color w:val="0000FF"/>
                      <w:sz w:val="20"/>
                      <w:lang w:val="en-CA" w:bidi="ar-SA"/>
                    </w:rPr>
                    <w:t>if</w:t>
                  </w:r>
                  <w:r w:rsidRPr="00A73B98">
                    <w:rPr>
                      <w:rFonts w:ascii="Courier New" w:hAnsi="Courier New" w:cs="Courier New"/>
                      <w:noProof/>
                      <w:sz w:val="20"/>
                      <w:lang w:val="en-CA" w:bidi="ar-SA"/>
                    </w:rPr>
                    <w:t xml:space="preserve"> (!(guess == 30) )</w:t>
                  </w:r>
                </w:p>
                <w:p w:rsidR="004770BA" w:rsidRPr="00A73B98" w:rsidRDefault="004770BA" w:rsidP="00A73B98">
                  <w:pPr>
                    <w:autoSpaceDE w:val="0"/>
                    <w:autoSpaceDN w:val="0"/>
                    <w:adjustRightInd w:val="0"/>
                    <w:spacing w:before="0" w:after="0" w:line="240" w:lineRule="auto"/>
                    <w:jc w:val="left"/>
                    <w:rPr>
                      <w:rFonts w:ascii="Courier New" w:hAnsi="Courier New" w:cs="Courier New"/>
                      <w:noProof/>
                      <w:sz w:val="20"/>
                      <w:lang w:val="en-CA" w:bidi="ar-SA"/>
                    </w:rPr>
                  </w:pPr>
                  <w:r w:rsidRPr="00A73B98">
                    <w:rPr>
                      <w:rFonts w:ascii="Courier New" w:hAnsi="Courier New" w:cs="Courier New"/>
                      <w:noProof/>
                      <w:sz w:val="20"/>
                      <w:lang w:val="en-CA" w:bidi="ar-SA"/>
                    </w:rPr>
                    <w:t xml:space="preserve">    {</w:t>
                  </w:r>
                </w:p>
                <w:p w:rsidR="004770BA" w:rsidRPr="00A73B98" w:rsidRDefault="004770BA" w:rsidP="00A73B98">
                  <w:pPr>
                    <w:autoSpaceDE w:val="0"/>
                    <w:autoSpaceDN w:val="0"/>
                    <w:adjustRightInd w:val="0"/>
                    <w:spacing w:before="0" w:after="0" w:line="240" w:lineRule="auto"/>
                    <w:jc w:val="left"/>
                    <w:rPr>
                      <w:rFonts w:ascii="Courier New" w:hAnsi="Courier New" w:cs="Courier New"/>
                      <w:noProof/>
                      <w:sz w:val="20"/>
                      <w:lang w:val="en-CA" w:bidi="ar-SA"/>
                    </w:rPr>
                  </w:pPr>
                  <w:r w:rsidRPr="00A73B98">
                    <w:rPr>
                      <w:rFonts w:ascii="Courier New" w:hAnsi="Courier New" w:cs="Courier New"/>
                      <w:noProof/>
                      <w:sz w:val="20"/>
                      <w:lang w:val="en-CA" w:bidi="ar-SA"/>
                    </w:rPr>
                    <w:t xml:space="preserve">        </w:t>
                  </w:r>
                  <w:r w:rsidRPr="00A73B98">
                    <w:rPr>
                      <w:rFonts w:ascii="Courier New" w:hAnsi="Courier New" w:cs="Courier New"/>
                      <w:noProof/>
                      <w:color w:val="0000FF"/>
                      <w:sz w:val="20"/>
                      <w:lang w:val="en-CA" w:bidi="ar-SA"/>
                    </w:rPr>
                    <w:t>this</w:t>
                  </w:r>
                  <w:r w:rsidRPr="00A73B98">
                    <w:rPr>
                      <w:rFonts w:ascii="Courier New" w:hAnsi="Courier New" w:cs="Courier New"/>
                      <w:noProof/>
                      <w:sz w:val="20"/>
                      <w:lang w:val="en-CA" w:bidi="ar-SA"/>
                    </w:rPr>
                    <w:t xml:space="preserve">.lblMessage.Text = </w:t>
                  </w:r>
                  <w:r w:rsidRPr="00A73B98">
                    <w:rPr>
                      <w:rFonts w:ascii="Courier New" w:hAnsi="Courier New" w:cs="Courier New"/>
                      <w:noProof/>
                      <w:color w:val="A31515"/>
                      <w:sz w:val="20"/>
                      <w:lang w:val="en-CA" w:bidi="ar-SA"/>
                    </w:rPr>
                    <w:t>"Would you like to play again?"</w:t>
                  </w:r>
                  <w:r w:rsidRPr="00A73B98">
                    <w:rPr>
                      <w:rFonts w:ascii="Courier New" w:hAnsi="Courier New" w:cs="Courier New"/>
                      <w:noProof/>
                      <w:sz w:val="20"/>
                      <w:lang w:val="en-CA" w:bidi="ar-SA"/>
                    </w:rPr>
                    <w:t>;</w:t>
                  </w:r>
                </w:p>
                <w:p w:rsidR="004770BA" w:rsidRPr="00A73B98" w:rsidRDefault="004770BA" w:rsidP="00A73B98">
                  <w:pPr>
                    <w:rPr>
                      <w:sz w:val="20"/>
                    </w:rPr>
                  </w:pPr>
                  <w:r w:rsidRPr="00A73B98">
                    <w:rPr>
                      <w:rFonts w:ascii="Courier New" w:hAnsi="Courier New" w:cs="Courier New"/>
                      <w:noProof/>
                      <w:sz w:val="20"/>
                      <w:lang w:val="en-CA" w:bidi="ar-SA"/>
                    </w:rPr>
                    <w:t xml:space="preserve">    }</w:t>
                  </w:r>
                </w:p>
              </w:txbxContent>
            </v:textbox>
          </v:shape>
        </w:pict>
      </w:r>
    </w:p>
    <w:p w:rsidR="009602A7" w:rsidRDefault="009602A7" w:rsidP="005A5534">
      <w:pPr>
        <w:ind w:firstLine="720"/>
      </w:pPr>
    </w:p>
    <w:p w:rsidR="009602A7" w:rsidRDefault="0073069D" w:rsidP="005A5534">
      <w:pPr>
        <w:ind w:firstLine="720"/>
      </w:pPr>
      <w:r>
        <w:rPr>
          <w:noProof/>
          <w:lang w:val="en-CA" w:eastAsia="en-CA" w:bidi="ar-SA"/>
        </w:rPr>
        <w:pict>
          <v:shape id="_x0000_s1434" type="#_x0000_t202" style="position:absolute;left:0;text-align:left;margin-left:-126pt;margin-top:17.15pt;width:486pt;height:30.6pt;z-index:25171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434;mso-fit-shape-to-text:t" inset="0,0,0,0">
              <w:txbxContent>
                <w:p w:rsidR="004770BA" w:rsidRPr="006853E8" w:rsidRDefault="004770BA" w:rsidP="006853E8">
                  <w:pPr>
                    <w:pStyle w:val="Caption"/>
                  </w:pPr>
                  <w:bookmarkStart w:id="154" w:name="_Toc246256644"/>
                  <w:r>
                    <w:t xml:space="preserve">C# Code </w:t>
                  </w:r>
                  <w:fldSimple w:instr=" SEQ C#_Code \* ARABIC ">
                    <w:r w:rsidR="00F65BCF">
                      <w:rPr>
                        <w:noProof/>
                      </w:rPr>
                      <w:t>10</w:t>
                    </w:r>
                  </w:fldSimple>
                  <w:r>
                    <w:t>: NOT Logical Operator in C#</w:t>
                  </w:r>
                  <w:bookmarkEnd w:id="154"/>
                </w:p>
              </w:txbxContent>
            </v:textbox>
          </v:shape>
        </w:pict>
      </w:r>
    </w:p>
    <w:p w:rsidR="009602A7" w:rsidRDefault="009602A7" w:rsidP="005A5534">
      <w:pPr>
        <w:ind w:firstLine="720"/>
      </w:pPr>
    </w:p>
    <w:p w:rsidR="009602A7" w:rsidRDefault="009602A7" w:rsidP="005A5534">
      <w:pPr>
        <w:ind w:firstLine="720"/>
      </w:pPr>
    </w:p>
    <w:p w:rsidR="005A5534" w:rsidRDefault="005A5534" w:rsidP="005A5534">
      <w:pPr>
        <w:pStyle w:val="Heading3"/>
      </w:pPr>
      <w:bookmarkStart w:id="155" w:name="_Toc247205691"/>
      <w:r>
        <w:t>Nested If Statements</w:t>
      </w:r>
      <w:bookmarkEnd w:id="155"/>
    </w:p>
    <w:p w:rsidR="005A5534" w:rsidRDefault="0073069D" w:rsidP="005A5534">
      <w:pPr>
        <w:ind w:firstLine="720"/>
      </w:pPr>
      <w:r w:rsidRPr="0073069D">
        <w:rPr>
          <w:noProof/>
          <w:lang w:bidi="ar-SA"/>
        </w:rPr>
        <w:pict>
          <v:shape id="Text Box 722" o:spid="_x0000_s1275" type="#_x0000_t202" style="position:absolute;left:0;text-align:left;margin-left:-113.65pt;margin-top:60.95pt;width:108pt;height:27.25pt;z-index:25170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f78wIAAIM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" filled="f" fillcolor="#c6d9f1" stroked="f" strokeweight="1pt">
            <v:fill opacity="32896f"/>
            <o:lock v:ext="edit" aspectratio="t"/>
            <v:textbox style="mso-next-textbox:#Text Box 722;mso-fit-shape-to-text:t" inset=",.72pt,,.72pt">
              <w:txbxContent>
                <w:p w:rsidR="004770BA" w:rsidRPr="00AC3DD6" w:rsidRDefault="004770BA" w:rsidP="00FE64C6">
                  <w:pPr>
                    <w:spacing w:before="100" w:after="100"/>
                    <w:jc w:val="left"/>
                    <w:rPr>
                      <w:rStyle w:val="SubtleReference"/>
                    </w:rPr>
                  </w:pPr>
                  <w:r>
                    <w:rPr>
                      <w:rStyle w:val="SubtleReference"/>
                    </w:rPr>
                    <w:t>Nested If Statements</w:t>
                  </w:r>
                </w:p>
              </w:txbxContent>
            </v:textbox>
          </v:shape>
        </w:pict>
      </w:r>
      <w:r w:rsidR="009653FC">
        <w:t>Sometimes</w:t>
      </w:r>
      <w:r w:rsidR="005A5534">
        <w:t xml:space="preserve"> a si</w:t>
      </w:r>
      <w:r w:rsidR="002350A2">
        <w:t xml:space="preserve">ngle if statement, even a long </w:t>
      </w:r>
      <w:proofErr w:type="gramStart"/>
      <w:r w:rsidR="002350A2">
        <w:t>If…</w:t>
      </w:r>
      <w:proofErr w:type="gramEnd"/>
      <w:r w:rsidR="002350A2">
        <w:t>Then…</w:t>
      </w:r>
      <w:proofErr w:type="spellStart"/>
      <w:r w:rsidR="002350A2">
        <w:t>E</w:t>
      </w:r>
      <w:r w:rsidR="005A5534">
        <w:t>lse</w:t>
      </w:r>
      <w:r w:rsidR="002350A2">
        <w:t>If</w:t>
      </w:r>
      <w:proofErr w:type="spellEnd"/>
      <w:r w:rsidR="002350A2">
        <w:t>…</w:t>
      </w:r>
      <w:proofErr w:type="spellStart"/>
      <w:r w:rsidR="002350A2">
        <w:t>E</w:t>
      </w:r>
      <w:r w:rsidR="005A5534">
        <w:t>lse</w:t>
      </w:r>
      <w:r w:rsidR="002350A2">
        <w:t>If</w:t>
      </w:r>
      <w:proofErr w:type="spellEnd"/>
      <w:r w:rsidR="002350A2">
        <w:t>…E</w:t>
      </w:r>
      <w:r w:rsidR="005A5534">
        <w:t>lse is not a suitable structure to model your problem. Sometimes after one decision is made, there is another second decision that must follow.</w:t>
      </w:r>
      <w:r w:rsidR="00A13921">
        <w:t xml:space="preserve"> </w:t>
      </w:r>
      <w:r w:rsidR="005A5534">
        <w:t>In these cases, if statements can be nested within if statements</w:t>
      </w:r>
      <w:r>
        <w:fldChar w:fldCharType="begin"/>
      </w:r>
      <w:r w:rsidR="00024854">
        <w:instrText xml:space="preserve"> XE "</w:instrText>
      </w:r>
      <w:r w:rsidR="00024854" w:rsidRPr="00DA31DE">
        <w:instrText>Nested If Statements</w:instrText>
      </w:r>
      <w:r w:rsidR="00024854">
        <w:instrText xml:space="preserve">" </w:instrText>
      </w:r>
      <w:r>
        <w:fldChar w:fldCharType="end"/>
      </w:r>
      <w:r w:rsidR="005A5534">
        <w:t xml:space="preserve"> (or other structures as we will see later).</w:t>
      </w:r>
      <w:r w:rsidR="00A13921">
        <w:t xml:space="preserve"> </w:t>
      </w:r>
      <w:r w:rsidR="005A5534">
        <w:t>Here is a problem:</w:t>
      </w:r>
    </w:p>
    <w:p w:rsidR="002350A2" w:rsidRDefault="002350A2" w:rsidP="002350A2">
      <w:pPr>
        <w:ind w:left="720" w:firstLine="432"/>
      </w:pPr>
      <w:r>
        <w:t>A school is going to sell chocolate bars to raise money.</w:t>
      </w:r>
      <w:r w:rsidR="00A13921">
        <w:t xml:space="preserve"> </w:t>
      </w:r>
      <w:r>
        <w:t>If a student sells over 20 boxes, they get a prize.</w:t>
      </w:r>
      <w:r w:rsidR="00A13921">
        <w:t xml:space="preserve"> </w:t>
      </w:r>
      <w:r>
        <w:t>If they sell 20 to 10, they get a “small” prize.</w:t>
      </w:r>
      <w:r w:rsidR="00A13921">
        <w:t xml:space="preserve"> </w:t>
      </w:r>
      <w:r>
        <w:t xml:space="preserve">If they sell less than 10, they get </w:t>
      </w:r>
      <w:r>
        <w:lastRenderedPageBreak/>
        <w:t>honorable mention.</w:t>
      </w:r>
      <w:r w:rsidR="00A13921">
        <w:t xml:space="preserve"> </w:t>
      </w:r>
      <w:r>
        <w:t>Create a program that will let the user input the number of boxes sold and then state what the reward would be and use nested if statements.</w:t>
      </w:r>
    </w:p>
    <w:p w:rsidR="002350A2" w:rsidRDefault="00444490" w:rsidP="002350A2">
      <w:pPr>
        <w:ind w:left="720" w:firstLine="432"/>
      </w:pPr>
      <w:r>
        <w:t>The flowchart for this type</w:t>
      </w:r>
      <w:r w:rsidR="0073069D">
        <w:fldChar w:fldCharType="begin"/>
      </w:r>
      <w:r>
        <w:instrText xml:space="preserve"> XE "</w:instrText>
      </w:r>
      <w:r>
        <w:rPr>
          <w:rStyle w:val="CommentReference"/>
          <w:b/>
          <w:i/>
        </w:rPr>
        <w:instrText>type"</w:instrText>
      </w:r>
      <w:r>
        <w:instrText xml:space="preserve"> </w:instrText>
      </w:r>
      <w:r w:rsidR="0073069D">
        <w:fldChar w:fldCharType="end"/>
      </w:r>
      <w:r>
        <w:t xml:space="preserve"> of problem will look something like this:</w:t>
      </w:r>
    </w:p>
    <w:p w:rsidR="002350A2" w:rsidRDefault="002350A2" w:rsidP="002350A2">
      <w:pPr>
        <w:ind w:left="720" w:firstLine="432"/>
      </w:pPr>
      <w:r>
        <w:tab/>
      </w:r>
    </w:p>
    <w:p w:rsidR="002350A2" w:rsidRDefault="0073069D" w:rsidP="002350A2">
      <w:pPr>
        <w:ind w:firstLine="432"/>
      </w:pPr>
      <w:r w:rsidRPr="0073069D">
        <w:rPr>
          <w:noProof/>
          <w:lang w:bidi="ar-SA"/>
        </w:rPr>
      </w:r>
      <w:r>
        <w:rPr>
          <w:noProof/>
          <w:lang w:bidi="ar-SA"/>
        </w:rPr>
        <w:pict>
          <v:group id="Canvas 691" o:spid="_x0000_s1276" editas="canvas" style="width:334.55pt;height:419.1pt;mso-position-horizontal-relative:char;mso-position-vertical-relative:line" coordsize="42487,5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">
            <o:lock v:ext="edit" ungrouping="t"/>
            <v:rect id="_x0000_s1277" style="position:absolute;width:42487;height:53225;visibility:visible" filled="f" strokeweight="1pt"/>
            <v:shape id="AutoShape 693" o:spid="_x0000_s1278" type="#_x0000_t109" style="position:absolute;left:15303;top:46380;width:9335;height:3810;visibility:visible">
              <v:shadow on="t"/>
              <v:textbox style="mso-next-textbox:#AutoShape 693">
                <w:txbxContent>
                  <w:p w:rsidR="004770BA" w:rsidRDefault="004770BA" w:rsidP="002350A2">
                    <w:pPr>
                      <w:spacing w:before="0" w:after="0" w:line="240" w:lineRule="auto"/>
                      <w:rPr>
                        <w:sz w:val="20"/>
                      </w:rPr>
                    </w:pPr>
                    <w:r>
                      <w:rPr>
                        <w:sz w:val="20"/>
                      </w:rPr>
                      <w:t>Do something …</w:t>
                    </w:r>
                  </w:p>
                </w:txbxContent>
              </v:textbox>
            </v:shape>
            <v:shape id="AutoShape 694" o:spid="_x0000_s1279" type="#_x0000_t110" style="position:absolute;left:13970;top:3327;width:10477;height:9525;visibility:visible">
              <v:shadow on="t"/>
              <v:textbox style="mso-next-textbox:#AutoShape 694">
                <w:txbxContent>
                  <w:p w:rsidR="004770BA" w:rsidRDefault="004770BA" w:rsidP="002350A2"/>
                </w:txbxContent>
              </v:textbox>
            </v:shape>
            <v:shape id="Text Box 695" o:spid="_x0000_s1280" type="#_x0000_t202" style="position:absolute;left:14541;top:4470;width:9258;height:7239;visibility:visible" filled="f" stroked="f">
              <v:textbox style="mso-next-textbox:#Text Box 695">
                <w:txbxContent>
                  <w:p w:rsidR="004770BA" w:rsidRDefault="004770BA" w:rsidP="002350A2">
                    <w:pPr>
                      <w:spacing w:before="0" w:after="0" w:line="240" w:lineRule="auto"/>
                      <w:jc w:val="center"/>
                      <w:rPr>
                        <w:sz w:val="20"/>
                      </w:rPr>
                    </w:pPr>
                    <w:proofErr w:type="gramStart"/>
                    <w:r>
                      <w:rPr>
                        <w:sz w:val="20"/>
                      </w:rPr>
                      <w:t>If</w:t>
                    </w:r>
                    <w:proofErr w:type="gramEnd"/>
                    <w:r>
                      <w:rPr>
                        <w:sz w:val="20"/>
                      </w:rPr>
                      <w:br/>
                      <w:t>(</w:t>
                    </w:r>
                    <w:proofErr w:type="spellStart"/>
                    <w:r>
                      <w:rPr>
                        <w:sz w:val="20"/>
                      </w:rPr>
                      <w:t>boxesOfChoc</w:t>
                    </w:r>
                    <w:proofErr w:type="spellEnd"/>
                    <w:r>
                      <w:rPr>
                        <w:sz w:val="20"/>
                      </w:rPr>
                      <w:t xml:space="preserve"> &gt; 20)</w:t>
                    </w:r>
                  </w:p>
                </w:txbxContent>
              </v:textbox>
            </v:shape>
            <v:shape id="AutoShape 696" o:spid="_x0000_s1281" type="#_x0000_t111" style="position:absolute;left:8445;top:19329;width:12573;height:4191;visibility:visible">
              <v:shadow on="t"/>
            </v:shape>
            <v:shape id="Text Box 697" o:spid="_x0000_s1282" type="#_x0000_t202" style="position:absolute;left:10731;top:19329;width:10287;height:4572;visibility:visible" filled="f" stroked="f">
              <v:textbox style="mso-next-textbox:#Text Box 697">
                <w:txbxContent>
                  <w:p w:rsidR="004770BA" w:rsidRDefault="004770BA" w:rsidP="002350A2">
                    <w:pPr>
                      <w:spacing w:before="0" w:after="0"/>
                      <w:jc w:val="center"/>
                      <w:rPr>
                        <w:sz w:val="20"/>
                      </w:rPr>
                    </w:pPr>
                    <w:proofErr w:type="spellStart"/>
                    <w:proofErr w:type="gramStart"/>
                    <w:r>
                      <w:rPr>
                        <w:sz w:val="20"/>
                      </w:rPr>
                      <w:t>lblReward</w:t>
                    </w:r>
                    <w:proofErr w:type="spellEnd"/>
                    <w:proofErr w:type="gramEnd"/>
                    <w:r>
                      <w:rPr>
                        <w:sz w:val="20"/>
                      </w:rPr>
                      <w:t xml:space="preserve"> ← “Prize”</w:t>
                    </w:r>
                  </w:p>
                </w:txbxContent>
              </v:textbox>
            </v:shape>
            <v:line id="Line 698" o:spid="_x0000_s1283" style="position:absolute;visibility:visible" from="19157,0" to="19164,3429">
              <v:stroke endarrow="block"/>
            </v:line>
            <v:shape id="Text Box 699" o:spid="_x0000_s1284" type="#_x0000_t202" style="position:absolute;left:14789;top:12490;width:4032;height:2286;visibility:visible" filled="f" stroked="f">
              <v:textbox style="mso-next-textbox:#Text Box 699">
                <w:txbxContent>
                  <w:p w:rsidR="004770BA" w:rsidRDefault="004770BA" w:rsidP="002350A2">
                    <w:pPr>
                      <w:jc w:val="center"/>
                      <w:rPr>
                        <w:sz w:val="20"/>
                      </w:rPr>
                    </w:pPr>
                    <w:r>
                      <w:rPr>
                        <w:sz w:val="20"/>
                      </w:rPr>
                      <w:t>Yes</w:t>
                    </w:r>
                  </w:p>
                </w:txbxContent>
              </v:textbox>
            </v:shape>
            <v:shape id="AutoShape 700" o:spid="_x0000_s1285" type="#_x0000_t34" style="position:absolute;left:14363;top:14478;width:6477;height:3219;rotation:90;visibility:visible">
              <v:stroke endarrow="block"/>
            </v:shape>
            <v:shape id="Text Box 701" o:spid="_x0000_s1286" type="#_x0000_t202" style="position:absolute;left:24447;top:5613;width:4032;height:2286;visibility:visible" filled="f" stroked="f">
              <v:textbox style="mso-next-textbox:#Text Box 701">
                <w:txbxContent>
                  <w:p w:rsidR="004770BA" w:rsidRDefault="004770BA" w:rsidP="002350A2">
                    <w:pPr>
                      <w:jc w:val="center"/>
                      <w:rPr>
                        <w:sz w:val="20"/>
                      </w:rPr>
                    </w:pPr>
                    <w:r>
                      <w:rPr>
                        <w:sz w:val="20"/>
                      </w:rPr>
                      <w:t>No</w:t>
                    </w:r>
                  </w:p>
                </w:txbxContent>
              </v:textbox>
            </v:shape>
            <v:shape id="AutoShape 702" o:spid="_x0000_s1287" type="#_x0000_t110" style="position:absolute;left:21971;top:22758;width:10477;height:9525;visibility:visible">
              <v:shadow on="t"/>
              <v:textbox style="mso-next-textbox:#AutoShape 702">
                <w:txbxContent>
                  <w:p w:rsidR="004770BA" w:rsidRDefault="004770BA" w:rsidP="002350A2"/>
                </w:txbxContent>
              </v:textbox>
            </v:shape>
            <v:shape id="Text Box 703" o:spid="_x0000_s1288" type="#_x0000_t202" style="position:absolute;left:22542;top:23901;width:9258;height:7239;visibility:visible" filled="f" stroked="f">
              <v:textbox style="mso-next-textbox:#Text Box 703">
                <w:txbxContent>
                  <w:p w:rsidR="004770BA" w:rsidRDefault="004770BA" w:rsidP="002350A2">
                    <w:pPr>
                      <w:spacing w:before="0" w:after="0"/>
                      <w:jc w:val="center"/>
                      <w:rPr>
                        <w:sz w:val="20"/>
                      </w:rPr>
                    </w:pPr>
                    <w:proofErr w:type="gramStart"/>
                    <w:r>
                      <w:rPr>
                        <w:sz w:val="20"/>
                      </w:rPr>
                      <w:t>If</w:t>
                    </w:r>
                    <w:proofErr w:type="gramEnd"/>
                    <w:r>
                      <w:rPr>
                        <w:sz w:val="20"/>
                      </w:rPr>
                      <w:br/>
                      <w:t>(</w:t>
                    </w:r>
                    <w:proofErr w:type="spellStart"/>
                    <w:r>
                      <w:rPr>
                        <w:sz w:val="20"/>
                      </w:rPr>
                      <w:t>boxesOfChoc</w:t>
                    </w:r>
                    <w:proofErr w:type="spellEnd"/>
                    <w:r>
                      <w:rPr>
                        <w:sz w:val="20"/>
                      </w:rPr>
                      <w:t xml:space="preserve"> &lt; 10)</w:t>
                    </w:r>
                  </w:p>
                </w:txbxContent>
              </v:textbox>
            </v:shape>
            <v:shape id="Text Box 704" o:spid="_x0000_s1289" type="#_x0000_t202" style="position:absolute;left:31305;top:25044;width:4032;height:2286;visibility:visible" filled="f" stroked="f">
              <v:textbox style="mso-next-textbox:#Text Box 704">
                <w:txbxContent>
                  <w:p w:rsidR="004770BA" w:rsidRDefault="004770BA" w:rsidP="002350A2">
                    <w:pPr>
                      <w:jc w:val="center"/>
                      <w:rPr>
                        <w:sz w:val="20"/>
                      </w:rPr>
                    </w:pPr>
                    <w:r>
                      <w:rPr>
                        <w:sz w:val="20"/>
                      </w:rPr>
                      <w:t>Yes</w:t>
                    </w:r>
                  </w:p>
                </w:txbxContent>
              </v:textbox>
            </v:shape>
            <v:shape id="AutoShape 705" o:spid="_x0000_s1290" type="#_x0000_t33" style="position:absolute;left:24447;top:8089;width:2762;height:14669;visibility:visible">
              <v:stroke endarrow="block"/>
            </v:shape>
            <v:shape id="AutoShape 706" o:spid="_x0000_s1291" type="#_x0000_t111" style="position:absolute;left:2730;top:34188;width:12573;height:4191;visibility:visible">
              <v:shadow on="t"/>
            </v:shape>
            <v:shape id="Text Box 707" o:spid="_x0000_s1292" type="#_x0000_t202" style="position:absolute;left:5016;top:34188;width:9144;height:4572;visibility:visible" filled="f" stroked="f">
              <v:textbox style="mso-next-textbox:#Text Box 707">
                <w:txbxContent>
                  <w:p w:rsidR="004770BA" w:rsidRDefault="004770BA" w:rsidP="002350A2">
                    <w:pPr>
                      <w:spacing w:before="0" w:after="0"/>
                      <w:jc w:val="center"/>
                      <w:rPr>
                        <w:sz w:val="20"/>
                      </w:rPr>
                    </w:pPr>
                    <w:proofErr w:type="spellStart"/>
                    <w:proofErr w:type="gramStart"/>
                    <w:r>
                      <w:rPr>
                        <w:sz w:val="20"/>
                      </w:rPr>
                      <w:t>lblReward</w:t>
                    </w:r>
                    <w:proofErr w:type="spellEnd"/>
                    <w:proofErr w:type="gramEnd"/>
                    <w:r>
                      <w:rPr>
                        <w:sz w:val="20"/>
                      </w:rPr>
                      <w:t xml:space="preserve"> ← “Small Prize”</w:t>
                    </w:r>
                  </w:p>
                </w:txbxContent>
              </v:textbox>
            </v:shape>
            <v:shape id="AutoShape 708" o:spid="_x0000_s1293" type="#_x0000_t34" style="position:absolute;left:14027;top:27520;width:7944;height:8763;rotation:180;flip:y;visibility:visible" adj="9065">
              <v:stroke endarrow="block"/>
            </v:shape>
            <v:shape id="AutoShape 709" o:spid="_x0000_s1294" type="#_x0000_t111" style="position:absolute;left:17532;top:37452;width:12573;height:4191;visibility:visible">
              <v:shadow on="t"/>
            </v:shape>
            <v:shape id="Text Box 710" o:spid="_x0000_s1295" type="#_x0000_t202" style="position:absolute;left:18732;top:37420;width:10344;height:4572;visibility:visible" filled="f" stroked="f">
              <v:textbox style="mso-next-textbox:#Text Box 710">
                <w:txbxContent>
                  <w:p w:rsidR="004770BA" w:rsidRDefault="004770BA" w:rsidP="002350A2">
                    <w:pPr>
                      <w:spacing w:before="0" w:after="0"/>
                      <w:jc w:val="center"/>
                      <w:rPr>
                        <w:sz w:val="20"/>
                      </w:rPr>
                    </w:pPr>
                    <w:proofErr w:type="spellStart"/>
                    <w:proofErr w:type="gramStart"/>
                    <w:r>
                      <w:rPr>
                        <w:sz w:val="20"/>
                      </w:rPr>
                      <w:t>lblReward</w:t>
                    </w:r>
                    <w:proofErr w:type="spellEnd"/>
                    <w:proofErr w:type="gramEnd"/>
                    <w:r>
                      <w:rPr>
                        <w:sz w:val="20"/>
                      </w:rPr>
                      <w:t xml:space="preserve"> ← “Hon. Mention”</w:t>
                    </w:r>
                  </w:p>
                </w:txbxContent>
              </v:textbox>
            </v:shape>
            <v:shape id="AutoShape 711" o:spid="_x0000_s1296" type="#_x0000_t34" style="position:absolute;left:28829;top:27520;width:3619;height:12027;flip:x;visibility:visible" adj="-13642">
              <v:stroke endarrow="block"/>
            </v:shape>
            <v:shape id="Text Box 712" o:spid="_x0000_s1297" type="#_x0000_t202" style="position:absolute;left:18732;top:25044;width:4032;height:2286;visibility:visible" filled="f" stroked="f">
              <v:textbox style="mso-next-textbox:#Text Box 712">
                <w:txbxContent>
                  <w:p w:rsidR="004770BA" w:rsidRDefault="004770BA" w:rsidP="002350A2">
                    <w:pPr>
                      <w:jc w:val="center"/>
                      <w:rPr>
                        <w:sz w:val="20"/>
                      </w:rPr>
                    </w:pPr>
                    <w:r>
                      <w:rPr>
                        <w:sz w:val="20"/>
                      </w:rPr>
                      <w:t>No</w:t>
                    </w:r>
                  </w:p>
                </w:txbxContent>
              </v:textbox>
            </v:shape>
            <v:shape id="AutoShape 713" o:spid="_x0000_s1298" type="#_x0000_t33" style="position:absolute;left:7207;top:40189;width:9906;height:6286;rotation:90;flip:x;visibility:visible">
              <v:stroke endarrow="block"/>
            </v:shape>
            <v:shape id="AutoShape 714" o:spid="_x0000_s1299" type="#_x0000_t34" style="position:absolute;left:18890;top:42723;width:4737;height:2572;rotation:90;visibility:visible">
              <v:stroke endarrow="block"/>
            </v:shape>
            <v:shape id="Text Box 717" o:spid="_x0000_s1300" type="#_x0000_t202" style="position:absolute;left:14541;top:12852;width:4947;height:3181;visibility:visible" filled="f" stroked="f">
              <v:textbox style="mso-next-textbox:#Text Box 717">
                <w:txbxContent>
                  <w:p w:rsidR="004770BA" w:rsidRPr="00973984" w:rsidRDefault="004770BA" w:rsidP="002350A2">
                    <w:pPr>
                      <w:spacing w:before="0" w:after="0"/>
                      <w:jc w:val="center"/>
                      <w:rPr>
                        <w:sz w:val="20"/>
                      </w:rPr>
                    </w:pPr>
                    <w:r w:rsidRPr="00973984">
                      <w:rPr>
                        <w:sz w:val="20"/>
                      </w:rPr>
                      <w:t>Yes</w:t>
                    </w:r>
                  </w:p>
                </w:txbxContent>
              </v:textbox>
            </v:shape>
            <v:shape id="Text Box 718" o:spid="_x0000_s1301" type="#_x0000_t202" style="position:absolute;left:23749;top:5937;width:4946;height:3181;visibility:visible" filled="f" stroked="f">
              <v:textbox style="mso-next-textbox:#Text Box 718">
                <w:txbxContent>
                  <w:p w:rsidR="004770BA" w:rsidRPr="00973984" w:rsidRDefault="004770BA" w:rsidP="002350A2">
                    <w:pPr>
                      <w:spacing w:before="0" w:after="0"/>
                      <w:jc w:val="center"/>
                      <w:rPr>
                        <w:sz w:val="20"/>
                      </w:rPr>
                    </w:pPr>
                    <w:r>
                      <w:rPr>
                        <w:sz w:val="20"/>
                      </w:rPr>
                      <w:t>No</w:t>
                    </w:r>
                  </w:p>
                </w:txbxContent>
              </v:textbox>
            </v:shape>
            <v:shape id="Text Box 719" o:spid="_x0000_s1302" type="#_x0000_t202" style="position:absolute;left:30905;top:25044;width:4947;height:3181;visibility:visible" filled="f" stroked="f">
              <v:textbox style="mso-next-textbox:#Text Box 719">
                <w:txbxContent>
                  <w:p w:rsidR="004770BA" w:rsidRPr="00947F85" w:rsidRDefault="004770BA" w:rsidP="002350A2">
                    <w:pPr>
                      <w:spacing w:before="0" w:after="0"/>
                      <w:jc w:val="center"/>
                      <w:rPr>
                        <w:sz w:val="20"/>
                        <w:lang w:val="en-CA"/>
                      </w:rPr>
                    </w:pPr>
                    <w:r>
                      <w:rPr>
                        <w:sz w:val="20"/>
                        <w:lang w:val="en-CA"/>
                      </w:rPr>
                      <w:t>Yes</w:t>
                    </w:r>
                  </w:p>
                </w:txbxContent>
              </v:textbox>
            </v:shape>
            <v:shape id="Text Box 720" o:spid="_x0000_s1303" type="#_x0000_t202" style="position:absolute;left:18307;top:25044;width:4946;height:3181;visibility:visible" filled="f" stroked="f">
              <v:textbox style="mso-next-textbox:#Text Box 720">
                <w:txbxContent>
                  <w:p w:rsidR="004770BA" w:rsidRPr="00947F85" w:rsidRDefault="004770BA" w:rsidP="002350A2">
                    <w:pPr>
                      <w:spacing w:before="0" w:after="0"/>
                      <w:jc w:val="center"/>
                      <w:rPr>
                        <w:sz w:val="20"/>
                        <w:lang w:val="en-CA"/>
                      </w:rPr>
                    </w:pPr>
                    <w:r>
                      <w:rPr>
                        <w:sz w:val="20"/>
                        <w:lang w:val="en-CA"/>
                      </w:rPr>
                      <w:t>No</w:t>
                    </w:r>
                  </w:p>
                </w:txbxContent>
              </v:textbox>
            </v:shape>
            <v:shape id="AutoShape 721" o:spid="_x0000_s1304" type="#_x0000_t35" style="position:absolute;left:3397;top:35807;width:24384;height:572;rotation:90;visibility:visible" adj="15783,90960">
              <v:stroke endarrow="block"/>
            </v:shape>
            <w10:wrap type="none"/>
            <w10:anchorlock/>
          </v:group>
        </w:pict>
      </w:r>
    </w:p>
    <w:p w:rsidR="002350A2" w:rsidRDefault="0073069D" w:rsidP="002350A2">
      <w:pPr>
        <w:keepNext/>
      </w:pPr>
      <w:r>
        <w:rPr>
          <w:noProof/>
          <w:lang w:val="en-CA" w:eastAsia="en-CA" w:bidi="ar-SA"/>
        </w:rPr>
        <w:lastRenderedPageBreak/>
        <w:pict>
          <v:shape id="_x0000_s1432" type="#_x0000_t202" style="position:absolute;margin-left:-114pt;margin-top:-.2pt;width:486pt;height:117pt;z-index:25171200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432">
              <w:txbxContent>
                <w:p w:rsidR="004770BA" w:rsidRDefault="004770BA" w:rsidP="003E4D61">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If</w:t>
                  </w:r>
                  <w:r>
                    <w:rPr>
                      <w:rFonts w:ascii="Courier New" w:hAnsi="Courier New" w:cs="Courier New"/>
                      <w:noProof/>
                      <w:sz w:val="20"/>
                      <w:lang w:val="en-CA" w:bidi="ar-SA"/>
                    </w:rPr>
                    <w:t xml:space="preserve"> (boxesSold &gt; 20) </w:t>
                  </w:r>
                  <w:r>
                    <w:rPr>
                      <w:rFonts w:ascii="Courier New" w:hAnsi="Courier New" w:cs="Courier New"/>
                      <w:noProof/>
                      <w:color w:val="0000FF"/>
                      <w:sz w:val="20"/>
                      <w:lang w:val="en-CA" w:bidi="ar-SA"/>
                    </w:rPr>
                    <w:t>Then</w:t>
                  </w:r>
                </w:p>
                <w:p w:rsidR="004770BA" w:rsidRDefault="004770BA" w:rsidP="003E4D61">
                  <w:pPr>
                    <w:autoSpaceDE w:val="0"/>
                    <w:autoSpaceDN w:val="0"/>
                    <w:adjustRightInd w:val="0"/>
                    <w:spacing w:before="0" w:after="0" w:line="240" w:lineRule="auto"/>
                    <w:jc w:val="left"/>
                    <w:rPr>
                      <w:rFonts w:ascii="Courier New" w:hAnsi="Courier New" w:cs="Courier New"/>
                      <w:noProof/>
                      <w:color w:val="A31515"/>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Me</w:t>
                  </w:r>
                  <w:r>
                    <w:rPr>
                      <w:rFonts w:ascii="Courier New" w:hAnsi="Courier New" w:cs="Courier New"/>
                      <w:noProof/>
                      <w:sz w:val="20"/>
                      <w:lang w:val="en-CA" w:bidi="ar-SA"/>
                    </w:rPr>
                    <w:t xml:space="preserve">.lblReward.Text = </w:t>
                  </w:r>
                  <w:r>
                    <w:rPr>
                      <w:rFonts w:ascii="Courier New" w:hAnsi="Courier New" w:cs="Courier New"/>
                      <w:noProof/>
                      <w:color w:val="A31515"/>
                      <w:sz w:val="20"/>
                      <w:lang w:val="en-CA" w:bidi="ar-SA"/>
                    </w:rPr>
                    <w:t>"The reward is a proze"</w:t>
                  </w:r>
                </w:p>
                <w:p w:rsidR="004770BA" w:rsidRDefault="004770BA" w:rsidP="003E4D61">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Else</w:t>
                  </w:r>
                </w:p>
                <w:p w:rsidR="004770BA" w:rsidRDefault="004770BA" w:rsidP="003E4D61">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If</w:t>
                  </w:r>
                  <w:r>
                    <w:rPr>
                      <w:rFonts w:ascii="Courier New" w:hAnsi="Courier New" w:cs="Courier New"/>
                      <w:noProof/>
                      <w:sz w:val="20"/>
                      <w:lang w:val="en-CA" w:bidi="ar-SA"/>
                    </w:rPr>
                    <w:t xml:space="preserve"> (boxesSold &lt; 10) </w:t>
                  </w:r>
                  <w:r>
                    <w:rPr>
                      <w:rFonts w:ascii="Courier New" w:hAnsi="Courier New" w:cs="Courier New"/>
                      <w:noProof/>
                      <w:color w:val="0000FF"/>
                      <w:sz w:val="20"/>
                      <w:lang w:val="en-CA" w:bidi="ar-SA"/>
                    </w:rPr>
                    <w:t>Then</w:t>
                  </w:r>
                </w:p>
                <w:p w:rsidR="004770BA" w:rsidRDefault="004770BA" w:rsidP="003E4D61">
                  <w:pPr>
                    <w:autoSpaceDE w:val="0"/>
                    <w:autoSpaceDN w:val="0"/>
                    <w:adjustRightInd w:val="0"/>
                    <w:spacing w:before="0" w:after="0" w:line="240" w:lineRule="auto"/>
                    <w:jc w:val="left"/>
                    <w:rPr>
                      <w:rFonts w:ascii="Courier New" w:hAnsi="Courier New" w:cs="Courier New"/>
                      <w:noProof/>
                      <w:color w:val="A31515"/>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Me</w:t>
                  </w:r>
                  <w:r>
                    <w:rPr>
                      <w:rFonts w:ascii="Courier New" w:hAnsi="Courier New" w:cs="Courier New"/>
                      <w:noProof/>
                      <w:sz w:val="20"/>
                      <w:lang w:val="en-CA" w:bidi="ar-SA"/>
                    </w:rPr>
                    <w:t xml:space="preserve">.lblReward.Text = </w:t>
                  </w:r>
                  <w:r>
                    <w:rPr>
                      <w:rFonts w:ascii="Courier New" w:hAnsi="Courier New" w:cs="Courier New"/>
                      <w:noProof/>
                      <w:color w:val="A31515"/>
                      <w:sz w:val="20"/>
                      <w:lang w:val="en-CA" w:bidi="ar-SA"/>
                    </w:rPr>
                    <w:t>"The reward is honorable mention"</w:t>
                  </w:r>
                </w:p>
                <w:p w:rsidR="004770BA" w:rsidRDefault="004770BA" w:rsidP="003E4D61">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Else</w:t>
                  </w:r>
                </w:p>
                <w:p w:rsidR="004770BA" w:rsidRDefault="004770BA" w:rsidP="003E4D61">
                  <w:pPr>
                    <w:autoSpaceDE w:val="0"/>
                    <w:autoSpaceDN w:val="0"/>
                    <w:adjustRightInd w:val="0"/>
                    <w:spacing w:before="0" w:after="0" w:line="240" w:lineRule="auto"/>
                    <w:jc w:val="left"/>
                    <w:rPr>
                      <w:rFonts w:ascii="Courier New" w:hAnsi="Courier New" w:cs="Courier New"/>
                      <w:noProof/>
                      <w:color w:val="A31515"/>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Me</w:t>
                  </w:r>
                  <w:r>
                    <w:rPr>
                      <w:rFonts w:ascii="Courier New" w:hAnsi="Courier New" w:cs="Courier New"/>
                      <w:noProof/>
                      <w:sz w:val="20"/>
                      <w:lang w:val="en-CA" w:bidi="ar-SA"/>
                    </w:rPr>
                    <w:t xml:space="preserve">.lblReward.Text = </w:t>
                  </w:r>
                  <w:r>
                    <w:rPr>
                      <w:rFonts w:ascii="Courier New" w:hAnsi="Courier New" w:cs="Courier New"/>
                      <w:noProof/>
                      <w:color w:val="A31515"/>
                      <w:sz w:val="20"/>
                      <w:lang w:val="en-CA" w:bidi="ar-SA"/>
                    </w:rPr>
                    <w:t>"The reward is a small prize"</w:t>
                  </w:r>
                </w:p>
                <w:p w:rsidR="004770BA" w:rsidRDefault="004770BA" w:rsidP="003E4D61">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End</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If</w:t>
                  </w:r>
                </w:p>
                <w:p w:rsidR="004770BA" w:rsidRPr="003E4D61" w:rsidRDefault="004770BA" w:rsidP="003E4D61">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End</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If</w:t>
                  </w:r>
                </w:p>
              </w:txbxContent>
            </v:textbox>
          </v:shape>
        </w:pict>
      </w:r>
    </w:p>
    <w:p w:rsidR="003E4D61" w:rsidRDefault="003E4D61" w:rsidP="002350A2">
      <w:pPr>
        <w:keepNext/>
      </w:pPr>
    </w:p>
    <w:p w:rsidR="003E4D61" w:rsidRDefault="003E4D61" w:rsidP="002350A2">
      <w:pPr>
        <w:keepNext/>
      </w:pPr>
    </w:p>
    <w:p w:rsidR="003E4D61" w:rsidRDefault="003E4D61" w:rsidP="002350A2">
      <w:pPr>
        <w:keepNext/>
      </w:pPr>
    </w:p>
    <w:p w:rsidR="003E4D61" w:rsidRDefault="0073069D" w:rsidP="002350A2">
      <w:pPr>
        <w:keepNext/>
      </w:pPr>
      <w:r>
        <w:rPr>
          <w:noProof/>
          <w:lang w:val="en-CA" w:eastAsia="en-CA" w:bidi="ar-SA"/>
        </w:rPr>
        <w:pict>
          <v:shape id="_x0000_s1782" type="#_x0000_t202" style="position:absolute;left:0;text-align:left;margin-left:-113.65pt;margin-top:22.1pt;width:474.25pt;height:30.6pt;z-index:25181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hXf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" stroked="f">
            <v:textbox style="mso-next-textbox:#_x0000_s1782;mso-fit-shape-to-text:t" inset="0,0,0,0">
              <w:txbxContent>
                <w:p w:rsidR="004770BA" w:rsidRPr="0004685F" w:rsidRDefault="004770BA" w:rsidP="00444490">
                  <w:pPr>
                    <w:pStyle w:val="Caption"/>
                    <w:rPr>
                      <w:sz w:val="24"/>
                      <w:szCs w:val="20"/>
                    </w:rPr>
                  </w:pPr>
                  <w:bookmarkStart w:id="156" w:name="_Toc245310415"/>
                  <w:bookmarkStart w:id="157" w:name="_Toc245310453"/>
                  <w:r>
                    <w:t xml:space="preserve">VB Code </w:t>
                  </w:r>
                  <w:fldSimple w:instr=" SEQ VB_Code \* ARABIC ">
                    <w:r w:rsidR="00F65BCF">
                      <w:rPr>
                        <w:noProof/>
                      </w:rPr>
                      <w:t>11</w:t>
                    </w:r>
                  </w:fldSimple>
                  <w:r>
                    <w:t>: Nested If Statement in VB</w:t>
                  </w:r>
                  <w:bookmarkEnd w:id="156"/>
                  <w:bookmarkEnd w:id="157"/>
                </w:p>
              </w:txbxContent>
            </v:textbox>
          </v:shape>
        </w:pict>
      </w:r>
    </w:p>
    <w:p w:rsidR="00A63B29" w:rsidRDefault="00A63B29" w:rsidP="002350A2"/>
    <w:p w:rsidR="00EA7818" w:rsidRDefault="0073069D" w:rsidP="002350A2">
      <w:r>
        <w:rPr>
          <w:noProof/>
          <w:lang w:val="en-CA" w:eastAsia="en-CA" w:bidi="ar-SA"/>
        </w:rPr>
        <w:pict>
          <v:shape id="_x0000_s1436" type="#_x0000_t202" style="position:absolute;margin-left:-114pt;margin-top:18.95pt;width:486pt;height:196pt;z-index:25171507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436">
              <w:txbxContent>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r w:rsidRPr="00EA7818">
                    <w:rPr>
                      <w:rFonts w:ascii="Courier New" w:hAnsi="Courier New" w:cs="Courier New"/>
                      <w:noProof/>
                      <w:color w:val="0000FF"/>
                      <w:sz w:val="20"/>
                      <w:lang w:val="en-CA" w:bidi="ar-SA"/>
                    </w:rPr>
                    <w:t>if</w:t>
                  </w:r>
                  <w:r w:rsidRPr="00EA7818">
                    <w:rPr>
                      <w:rFonts w:ascii="Courier New" w:hAnsi="Courier New" w:cs="Courier New"/>
                      <w:noProof/>
                      <w:sz w:val="20"/>
                      <w:lang w:val="en-CA" w:bidi="ar-SA"/>
                    </w:rPr>
                    <w:t>(boxesSold &gt; 20)</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r w:rsidRPr="00EA7818">
                    <w:rPr>
                      <w:rFonts w:ascii="Courier New" w:hAnsi="Courier New" w:cs="Courier New"/>
                      <w:noProof/>
                      <w:color w:val="0000FF"/>
                      <w:sz w:val="20"/>
                      <w:lang w:val="en-CA" w:bidi="ar-SA"/>
                    </w:rPr>
                    <w:t>this</w:t>
                  </w:r>
                  <w:r w:rsidRPr="00EA7818">
                    <w:rPr>
                      <w:rFonts w:ascii="Courier New" w:hAnsi="Courier New" w:cs="Courier New"/>
                      <w:noProof/>
                      <w:sz w:val="20"/>
                      <w:lang w:val="en-CA" w:bidi="ar-SA"/>
                    </w:rPr>
                    <w:t xml:space="preserve">.lblReward.Text = </w:t>
                  </w:r>
                  <w:r w:rsidRPr="00EA7818">
                    <w:rPr>
                      <w:rFonts w:ascii="Courier New" w:hAnsi="Courier New" w:cs="Courier New"/>
                      <w:noProof/>
                      <w:color w:val="A31515"/>
                      <w:sz w:val="20"/>
                      <w:lang w:val="en-CA" w:bidi="ar-SA"/>
                    </w:rPr>
                    <w:t>"The reward is a proze"</w:t>
                  </w:r>
                  <w:r w:rsidRPr="00EA7818">
                    <w:rPr>
                      <w:rFonts w:ascii="Courier New" w:hAnsi="Courier New" w:cs="Courier New"/>
                      <w:noProof/>
                      <w:sz w:val="20"/>
                      <w:lang w:val="en-CA" w:bidi="ar-SA"/>
                    </w:rPr>
                    <w:t>;</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color w:val="0000FF"/>
                      <w:sz w:val="20"/>
                      <w:lang w:val="en-CA" w:bidi="ar-SA"/>
                    </w:rPr>
                  </w:pPr>
                  <w:r w:rsidRPr="00EA7818">
                    <w:rPr>
                      <w:rFonts w:ascii="Courier New" w:hAnsi="Courier New" w:cs="Courier New"/>
                      <w:noProof/>
                      <w:sz w:val="20"/>
                      <w:lang w:val="en-CA" w:bidi="ar-SA"/>
                    </w:rPr>
                    <w:t xml:space="preserve">    </w:t>
                  </w:r>
                  <w:r w:rsidRPr="00EA7818">
                    <w:rPr>
                      <w:rFonts w:ascii="Courier New" w:hAnsi="Courier New" w:cs="Courier New"/>
                      <w:noProof/>
                      <w:color w:val="0000FF"/>
                      <w:sz w:val="20"/>
                      <w:lang w:val="en-CA" w:bidi="ar-SA"/>
                    </w:rPr>
                    <w:t>else</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r w:rsidRPr="00EA7818">
                    <w:rPr>
                      <w:rFonts w:ascii="Courier New" w:hAnsi="Courier New" w:cs="Courier New"/>
                      <w:noProof/>
                      <w:color w:val="0000FF"/>
                      <w:sz w:val="20"/>
                      <w:lang w:val="en-CA" w:bidi="ar-SA"/>
                    </w:rPr>
                    <w:t>if</w:t>
                  </w:r>
                  <w:r w:rsidRPr="00EA7818">
                    <w:rPr>
                      <w:rFonts w:ascii="Courier New" w:hAnsi="Courier New" w:cs="Courier New"/>
                      <w:noProof/>
                      <w:sz w:val="20"/>
                      <w:lang w:val="en-CA" w:bidi="ar-SA"/>
                    </w:rPr>
                    <w:t>(boxesSold &lt; 10)</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r w:rsidRPr="00EA7818">
                    <w:rPr>
                      <w:rFonts w:ascii="Courier New" w:hAnsi="Courier New" w:cs="Courier New"/>
                      <w:noProof/>
                      <w:color w:val="0000FF"/>
                      <w:sz w:val="20"/>
                      <w:lang w:val="en-CA" w:bidi="ar-SA"/>
                    </w:rPr>
                    <w:t>this</w:t>
                  </w:r>
                  <w:r w:rsidRPr="00EA7818">
                    <w:rPr>
                      <w:rFonts w:ascii="Courier New" w:hAnsi="Courier New" w:cs="Courier New"/>
                      <w:noProof/>
                      <w:sz w:val="20"/>
                      <w:lang w:val="en-CA" w:bidi="ar-SA"/>
                    </w:rPr>
                    <w:t xml:space="preserve">.lblReward.Text = </w:t>
                  </w:r>
                  <w:r w:rsidRPr="00EA7818">
                    <w:rPr>
                      <w:rFonts w:ascii="Courier New" w:hAnsi="Courier New" w:cs="Courier New"/>
                      <w:noProof/>
                      <w:color w:val="A31515"/>
                      <w:sz w:val="20"/>
                      <w:lang w:val="en-CA" w:bidi="ar-SA"/>
                    </w:rPr>
                    <w:t>"The reward is honorable mention"</w:t>
                  </w:r>
                  <w:r w:rsidRPr="00EA7818">
                    <w:rPr>
                      <w:rFonts w:ascii="Courier New" w:hAnsi="Courier New" w:cs="Courier New"/>
                      <w:noProof/>
                      <w:sz w:val="20"/>
                      <w:lang w:val="en-CA" w:bidi="ar-SA"/>
                    </w:rPr>
                    <w:t>;</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color w:val="0000FF"/>
                      <w:sz w:val="20"/>
                      <w:lang w:val="en-CA" w:bidi="ar-SA"/>
                    </w:rPr>
                  </w:pPr>
                  <w:r w:rsidRPr="00EA7818">
                    <w:rPr>
                      <w:rFonts w:ascii="Courier New" w:hAnsi="Courier New" w:cs="Courier New"/>
                      <w:noProof/>
                      <w:sz w:val="20"/>
                      <w:lang w:val="en-CA" w:bidi="ar-SA"/>
                    </w:rPr>
                    <w:t xml:space="preserve">        </w:t>
                  </w:r>
                  <w:r w:rsidRPr="00EA7818">
                    <w:rPr>
                      <w:rFonts w:ascii="Courier New" w:hAnsi="Courier New" w:cs="Courier New"/>
                      <w:noProof/>
                      <w:color w:val="0000FF"/>
                      <w:sz w:val="20"/>
                      <w:lang w:val="en-CA" w:bidi="ar-SA"/>
                    </w:rPr>
                    <w:t>else</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r w:rsidRPr="00EA7818">
                    <w:rPr>
                      <w:rFonts w:ascii="Courier New" w:hAnsi="Courier New" w:cs="Courier New"/>
                      <w:noProof/>
                      <w:color w:val="0000FF"/>
                      <w:sz w:val="20"/>
                      <w:lang w:val="en-CA" w:bidi="ar-SA"/>
                    </w:rPr>
                    <w:t>this</w:t>
                  </w:r>
                  <w:r w:rsidRPr="00EA7818">
                    <w:rPr>
                      <w:rFonts w:ascii="Courier New" w:hAnsi="Courier New" w:cs="Courier New"/>
                      <w:noProof/>
                      <w:sz w:val="20"/>
                      <w:lang w:val="en-CA" w:bidi="ar-SA"/>
                    </w:rPr>
                    <w:t xml:space="preserve">.lblReward.Text = </w:t>
                  </w:r>
                  <w:r w:rsidRPr="00EA7818">
                    <w:rPr>
                      <w:rFonts w:ascii="Courier New" w:hAnsi="Courier New" w:cs="Courier New"/>
                      <w:noProof/>
                      <w:color w:val="A31515"/>
                      <w:sz w:val="20"/>
                      <w:lang w:val="en-CA" w:bidi="ar-SA"/>
                    </w:rPr>
                    <w:t>"The reward is a small prize"</w:t>
                  </w:r>
                  <w:r w:rsidRPr="00EA7818">
                    <w:rPr>
                      <w:rFonts w:ascii="Courier New" w:hAnsi="Courier New" w:cs="Courier New"/>
                      <w:noProof/>
                      <w:sz w:val="20"/>
                      <w:lang w:val="en-CA" w:bidi="ar-SA"/>
                    </w:rPr>
                    <w:t>;</w:t>
                  </w:r>
                </w:p>
                <w:p w:rsidR="004770BA" w:rsidRPr="00EA7818" w:rsidRDefault="004770BA" w:rsidP="00EA7818">
                  <w:pPr>
                    <w:autoSpaceDE w:val="0"/>
                    <w:autoSpaceDN w:val="0"/>
                    <w:adjustRightInd w:val="0"/>
                    <w:spacing w:before="0" w:after="0" w:line="240" w:lineRule="auto"/>
                    <w:jc w:val="left"/>
                    <w:rPr>
                      <w:rFonts w:ascii="Courier New" w:hAnsi="Courier New" w:cs="Courier New"/>
                      <w:noProof/>
                      <w:sz w:val="20"/>
                      <w:lang w:val="en-CA" w:bidi="ar-SA"/>
                    </w:rPr>
                  </w:pPr>
                  <w:r w:rsidRPr="00EA7818">
                    <w:rPr>
                      <w:rFonts w:ascii="Courier New" w:hAnsi="Courier New" w:cs="Courier New"/>
                      <w:noProof/>
                      <w:sz w:val="20"/>
                      <w:lang w:val="en-CA" w:bidi="ar-SA"/>
                    </w:rPr>
                    <w:t xml:space="preserve">        }</w:t>
                  </w:r>
                </w:p>
                <w:p w:rsidR="004770BA" w:rsidRPr="00EA7818" w:rsidRDefault="004770BA" w:rsidP="00EA7818">
                  <w:pPr>
                    <w:rPr>
                      <w:sz w:val="20"/>
                    </w:rPr>
                  </w:pPr>
                  <w:r w:rsidRPr="00EA7818">
                    <w:rPr>
                      <w:rFonts w:ascii="Courier New" w:hAnsi="Courier New" w:cs="Courier New"/>
                      <w:noProof/>
                      <w:sz w:val="20"/>
                      <w:lang w:val="en-CA" w:bidi="ar-SA"/>
                    </w:rPr>
                    <w:t xml:space="preserve">    }</w:t>
                  </w:r>
                </w:p>
              </w:txbxContent>
            </v:textbox>
          </v:shape>
        </w:pict>
      </w:r>
    </w:p>
    <w:p w:rsidR="00EA7818" w:rsidRDefault="00EA7818" w:rsidP="002350A2"/>
    <w:p w:rsidR="00EA7818" w:rsidRDefault="00EA7818" w:rsidP="002350A2"/>
    <w:p w:rsidR="00EA7818" w:rsidRDefault="00EA7818" w:rsidP="002350A2"/>
    <w:p w:rsidR="00EA7818" w:rsidRDefault="00EA7818" w:rsidP="002350A2"/>
    <w:p w:rsidR="00EA7818" w:rsidRDefault="00EA7818" w:rsidP="002350A2"/>
    <w:p w:rsidR="00EA7818" w:rsidRDefault="00EA7818" w:rsidP="002350A2"/>
    <w:p w:rsidR="00EA7818" w:rsidRDefault="00EA7818" w:rsidP="002350A2"/>
    <w:p w:rsidR="00EA7818" w:rsidRDefault="0073069D" w:rsidP="002350A2">
      <w:r>
        <w:rPr>
          <w:noProof/>
          <w:lang w:val="en-CA" w:eastAsia="en-CA" w:bidi="ar-SA"/>
        </w:rPr>
        <w:pict>
          <v:shape id="_x0000_s1437" type="#_x0000_t202" style="position:absolute;left:0;text-align:left;margin-left:-114pt;margin-top:10.2pt;width:486pt;height:30.6pt;z-index:25171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437;mso-fit-shape-to-text:t" inset="0,0,0,0">
              <w:txbxContent>
                <w:p w:rsidR="004770BA" w:rsidRPr="00A71258" w:rsidRDefault="004770BA" w:rsidP="00A71258">
                  <w:pPr>
                    <w:pStyle w:val="Caption"/>
                  </w:pPr>
                  <w:bookmarkStart w:id="158" w:name="_Toc246256645"/>
                  <w:r>
                    <w:t xml:space="preserve">C# Code </w:t>
                  </w:r>
                  <w:fldSimple w:instr=" SEQ C#_Code \* ARABIC ">
                    <w:r w:rsidR="00F65BCF">
                      <w:rPr>
                        <w:noProof/>
                      </w:rPr>
                      <w:t>11</w:t>
                    </w:r>
                  </w:fldSimple>
                  <w:r>
                    <w:t>: Nested If Statement in C#</w:t>
                  </w:r>
                  <w:bookmarkEnd w:id="158"/>
                </w:p>
              </w:txbxContent>
            </v:textbox>
          </v:shape>
        </w:pict>
      </w:r>
    </w:p>
    <w:p w:rsidR="00444490" w:rsidRDefault="00444490" w:rsidP="008B4748"/>
    <w:p w:rsidR="005A5534" w:rsidRDefault="002350A2" w:rsidP="008B4748">
      <w:r>
        <w:t>Note: notice how the second if statement is indented within the first one.</w:t>
      </w:r>
      <w:r w:rsidR="00A13921">
        <w:t xml:space="preserve"> </w:t>
      </w:r>
      <w:r>
        <w:t>This is because each if statement is a “structure</w:t>
      </w:r>
      <w:r w:rsidR="0073069D">
        <w:fldChar w:fldCharType="begin"/>
      </w:r>
      <w:r>
        <w:instrText xml:space="preserve"> XE "</w:instrText>
      </w:r>
      <w:r>
        <w:rPr>
          <w:rStyle w:val="CommentReference"/>
          <w:b/>
          <w:i/>
        </w:rPr>
        <w:instrText>structure"</w:instrText>
      </w:r>
      <w:r>
        <w:instrText xml:space="preserve"> </w:instrText>
      </w:r>
      <w:r w:rsidR="0073069D">
        <w:fldChar w:fldCharType="end"/>
      </w:r>
      <w:r>
        <w:t>” and gets indented, within the structure it is already in.</w:t>
      </w:r>
    </w:p>
    <w:p w:rsidR="005A5534" w:rsidRDefault="005A5534" w:rsidP="005A5534">
      <w:pPr>
        <w:pStyle w:val="Heading3"/>
      </w:pPr>
      <w:bookmarkStart w:id="159" w:name="_Toc247205692"/>
      <w:r>
        <w:t>Select Case</w:t>
      </w:r>
      <w:bookmarkEnd w:id="159"/>
    </w:p>
    <w:p w:rsidR="00630D21" w:rsidRDefault="0073069D" w:rsidP="00024854">
      <w:pPr>
        <w:ind w:firstLine="432"/>
      </w:pPr>
      <w:r w:rsidRPr="0073069D">
        <w:rPr>
          <w:noProof/>
          <w:lang w:bidi="ar-SA"/>
        </w:rPr>
        <w:pict>
          <v:shape id="Text Box 723" o:spid="_x0000_s1305" type="#_x0000_t202" style="position:absolute;left:0;text-align:left;margin-left:-113.65pt;margin-top:53.85pt;width:108pt;height:27.25pt;z-index:25170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" filled="f" fillcolor="#c6d9f1" stroked="f" strokeweight="1pt">
            <v:fill opacity="32896f"/>
            <o:lock v:ext="edit" aspectratio="t"/>
            <v:textbox style="mso-next-textbox:#Text Box 723;mso-fit-shape-to-text:t" inset=",.72pt,,.72pt">
              <w:txbxContent>
                <w:p w:rsidR="004770BA" w:rsidRPr="00AC3DD6" w:rsidRDefault="004770BA" w:rsidP="00FE64C6">
                  <w:pPr>
                    <w:spacing w:before="100" w:after="100"/>
                    <w:jc w:val="left"/>
                    <w:rPr>
                      <w:rStyle w:val="SubtleReference"/>
                    </w:rPr>
                  </w:pPr>
                  <w:r>
                    <w:rPr>
                      <w:rStyle w:val="SubtleReference"/>
                    </w:rPr>
                    <w:t>Select Case</w:t>
                  </w:r>
                </w:p>
              </w:txbxContent>
            </v:textbox>
          </v:shape>
        </w:pict>
      </w:r>
      <w:r w:rsidR="005A5534">
        <w:t>As you have seen from the If…</w:t>
      </w:r>
      <w:proofErr w:type="spellStart"/>
      <w:r w:rsidR="005A5534">
        <w:t>Elseif</w:t>
      </w:r>
      <w:proofErr w:type="spellEnd"/>
      <w:r w:rsidR="005A5534">
        <w:t>…</w:t>
      </w:r>
      <w:proofErr w:type="spellStart"/>
      <w:r w:rsidR="005A5534">
        <w:t>Elseif</w:t>
      </w:r>
      <w:proofErr w:type="spellEnd"/>
      <w:r w:rsidR="005A5534">
        <w:t>… statement, when there are many choices, the structure can be hard to follow. Some programming languages have an alternative structur</w:t>
      </w:r>
      <w:r w:rsidR="00630D21">
        <w:t>e when this happens. The Select Case</w:t>
      </w:r>
      <w:r w:rsidR="005A5534">
        <w:t xml:space="preserve"> statement is also a decision structure that is sometimes preferred over the If…</w:t>
      </w:r>
      <w:proofErr w:type="spellStart"/>
      <w:r w:rsidR="005A5534">
        <w:t>Elseif</w:t>
      </w:r>
      <w:proofErr w:type="spellEnd"/>
      <w:r w:rsidR="005A5534">
        <w:t xml:space="preserve"> structure because code might be easier to </w:t>
      </w:r>
      <w:r w:rsidR="005A5534">
        <w:lastRenderedPageBreak/>
        <w:t xml:space="preserve">read and understand, by people. There is no benefit to the computer or speed in using it. </w:t>
      </w:r>
    </w:p>
    <w:p w:rsidR="00024854" w:rsidRDefault="005A5534" w:rsidP="00024854">
      <w:pPr>
        <w:ind w:firstLine="432"/>
      </w:pPr>
      <w:r>
        <w:t xml:space="preserve">The </w:t>
      </w:r>
      <w:r w:rsidR="00630D21">
        <w:t xml:space="preserve">Select Case </w:t>
      </w:r>
      <w:r>
        <w:t>structure</w:t>
      </w:r>
      <w:r w:rsidR="0073069D">
        <w:fldChar w:fldCharType="begin"/>
      </w:r>
      <w:r w:rsidR="00024854">
        <w:instrText xml:space="preserve"> XE "</w:instrText>
      </w:r>
      <w:r w:rsidR="00024854" w:rsidRPr="0097075D">
        <w:instrText>Select Case</w:instrText>
      </w:r>
      <w:r w:rsidR="00024854">
        <w:instrText xml:space="preserve">" </w:instrText>
      </w:r>
      <w:r w:rsidR="0073069D">
        <w:fldChar w:fldCharType="end"/>
      </w:r>
      <w:r>
        <w:t xml:space="preserve"> </w:t>
      </w:r>
      <w:r w:rsidR="00630D21">
        <w:t>takes a variable and then compares it to a list of expressions.</w:t>
      </w:r>
      <w:r w:rsidR="00A13921">
        <w:t xml:space="preserve"> </w:t>
      </w:r>
      <w:r w:rsidR="00630D21">
        <w:t>The first expressions that is evaluated as “True” is executed and the remaining of the select case structure is skipped over, just like an If…</w:t>
      </w:r>
      <w:proofErr w:type="spellStart"/>
      <w:r w:rsidR="00630D21">
        <w:t>ElseIf</w:t>
      </w:r>
      <w:proofErr w:type="spellEnd"/>
      <w:r w:rsidR="00630D21">
        <w:t>… statement.</w:t>
      </w:r>
      <w:r w:rsidR="00A13921">
        <w:t xml:space="preserve"> </w:t>
      </w:r>
      <w:r w:rsidR="00630D21">
        <w:t>There are several different ways in VB to create you expression.</w:t>
      </w:r>
      <w:r w:rsidR="00A13921">
        <w:t xml:space="preserve"> </w:t>
      </w:r>
      <w:r w:rsidR="00630D21">
        <w:t>You can just use a value (a single digit for example), several digits (separated by commas), a range (by using a “To” between two digits) or by using the reserved word “Is” and having a regular expression (Is &lt; 10).</w:t>
      </w:r>
      <w:r w:rsidR="00A13921">
        <w:t xml:space="preserve"> </w:t>
      </w:r>
      <w:r w:rsidR="006F7018">
        <w:t>Just like the If structure, there is an optional “Else” that can be placed at the end as a catch all.</w:t>
      </w:r>
      <w:r w:rsidR="00A13921">
        <w:t xml:space="preserve"> </w:t>
      </w:r>
      <w:r w:rsidR="006F7018">
        <w:t>If none of the expressions is evaluated to “True”, then the flow will go to the else.</w:t>
      </w:r>
      <w:r w:rsidR="00A13921">
        <w:t xml:space="preserve"> </w:t>
      </w:r>
      <w:r w:rsidR="00630D21">
        <w:t>The general form looks like</w:t>
      </w:r>
      <w:r w:rsidR="00024854">
        <w:t>:</w:t>
      </w:r>
    </w:p>
    <w:p w:rsidR="00024854" w:rsidRDefault="00024854" w:rsidP="007708E1">
      <w:pPr>
        <w:spacing w:before="0" w:after="0"/>
        <w:ind w:firstLine="432"/>
      </w:pPr>
      <w:r>
        <w:rPr>
          <w:b/>
        </w:rPr>
        <w:t>Select</w:t>
      </w:r>
      <w:r>
        <w:t xml:space="preserve"> </w:t>
      </w:r>
      <w:r>
        <w:rPr>
          <w:b/>
        </w:rPr>
        <w:t>Case</w:t>
      </w:r>
      <w:r>
        <w:t xml:space="preserve"> </w:t>
      </w:r>
      <w:r>
        <w:rPr>
          <w:b/>
          <w:i/>
        </w:rPr>
        <w:t>variable</w:t>
      </w:r>
      <w:r w:rsidR="0073069D">
        <w:rPr>
          <w:b/>
          <w:i/>
        </w:rPr>
        <w:fldChar w:fldCharType="begin"/>
      </w:r>
      <w:r>
        <w:rPr>
          <w:b/>
          <w:i/>
        </w:rPr>
        <w:instrText xml:space="preserve"> XE "</w:instrText>
      </w:r>
      <w:r>
        <w:rPr>
          <w:rStyle w:val="CommentReference"/>
          <w:b/>
          <w:i/>
        </w:rPr>
        <w:instrText>variable"</w:instrText>
      </w:r>
      <w:r>
        <w:rPr>
          <w:b/>
          <w:i/>
        </w:rPr>
        <w:instrText xml:space="preserve"> </w:instrText>
      </w:r>
      <w:r w:rsidR="0073069D">
        <w:rPr>
          <w:b/>
          <w:i/>
        </w:rPr>
        <w:fldChar w:fldCharType="end"/>
      </w:r>
    </w:p>
    <w:p w:rsidR="00024854" w:rsidRDefault="00A13921" w:rsidP="007708E1">
      <w:pPr>
        <w:spacing w:before="0" w:after="0"/>
        <w:ind w:firstLine="432"/>
      </w:pPr>
      <w:r>
        <w:t xml:space="preserve">  </w:t>
      </w:r>
      <w:r w:rsidR="00024854">
        <w:rPr>
          <w:b/>
        </w:rPr>
        <w:t>Case</w:t>
      </w:r>
      <w:r w:rsidR="00024854">
        <w:t xml:space="preserve"> </w:t>
      </w:r>
      <w:r w:rsidR="00024854">
        <w:rPr>
          <w:i/>
        </w:rPr>
        <w:t>value</w:t>
      </w:r>
    </w:p>
    <w:p w:rsidR="00024854" w:rsidRDefault="00A13921" w:rsidP="007708E1">
      <w:pPr>
        <w:spacing w:before="0" w:after="0"/>
        <w:ind w:firstLine="432"/>
      </w:pPr>
      <w:r>
        <w:t xml:space="preserve">    </w:t>
      </w:r>
      <w:r w:rsidR="00024854">
        <w:t>Statement</w:t>
      </w:r>
    </w:p>
    <w:p w:rsidR="00024854" w:rsidRDefault="00A13921" w:rsidP="007708E1">
      <w:pPr>
        <w:spacing w:before="0" w:after="0"/>
        <w:ind w:firstLine="432"/>
      </w:pPr>
      <w:r>
        <w:t xml:space="preserve">  </w:t>
      </w:r>
      <w:r w:rsidR="00024854">
        <w:rPr>
          <w:b/>
        </w:rPr>
        <w:t>Case</w:t>
      </w:r>
      <w:r w:rsidR="00024854">
        <w:t xml:space="preserve"> </w:t>
      </w:r>
      <w:r w:rsidR="00024854">
        <w:rPr>
          <w:i/>
        </w:rPr>
        <w:t>value</w:t>
      </w:r>
    </w:p>
    <w:p w:rsidR="00024854" w:rsidRDefault="00A13921" w:rsidP="007708E1">
      <w:pPr>
        <w:spacing w:before="0" w:after="0"/>
        <w:ind w:firstLine="432"/>
      </w:pPr>
      <w:r>
        <w:t xml:space="preserve">    </w:t>
      </w:r>
      <w:r w:rsidR="00024854">
        <w:t>Statement</w:t>
      </w:r>
    </w:p>
    <w:p w:rsidR="00024854" w:rsidRDefault="00A13921" w:rsidP="007708E1">
      <w:pPr>
        <w:spacing w:before="0" w:after="0"/>
        <w:ind w:firstLine="432"/>
      </w:pPr>
      <w:r>
        <w:t xml:space="preserve">  </w:t>
      </w:r>
      <w:r w:rsidR="00024854">
        <w:rPr>
          <w:b/>
        </w:rPr>
        <w:t>Case</w:t>
      </w:r>
      <w:r w:rsidR="00024854">
        <w:t xml:space="preserve"> Else</w:t>
      </w:r>
    </w:p>
    <w:p w:rsidR="00024854" w:rsidRDefault="00A13921" w:rsidP="007708E1">
      <w:pPr>
        <w:spacing w:before="0" w:after="0"/>
        <w:ind w:firstLine="432"/>
      </w:pPr>
      <w:r>
        <w:t xml:space="preserve">    </w:t>
      </w:r>
      <w:r w:rsidR="00024854">
        <w:t>Statement</w:t>
      </w:r>
    </w:p>
    <w:p w:rsidR="00024854" w:rsidRDefault="00024854" w:rsidP="007708E1">
      <w:pPr>
        <w:spacing w:before="0" w:after="0"/>
        <w:ind w:firstLine="432"/>
        <w:rPr>
          <w:b/>
        </w:rPr>
      </w:pPr>
      <w:r>
        <w:rPr>
          <w:b/>
        </w:rPr>
        <w:t>End Select</w:t>
      </w:r>
    </w:p>
    <w:p w:rsidR="007708E1" w:rsidRDefault="007708E1" w:rsidP="007708E1">
      <w:pPr>
        <w:spacing w:before="0" w:after="0"/>
        <w:ind w:firstLine="432"/>
        <w:rPr>
          <w:b/>
        </w:rPr>
      </w:pPr>
    </w:p>
    <w:p w:rsidR="00024854" w:rsidRDefault="00630D21" w:rsidP="00024854">
      <w:pPr>
        <w:ind w:firstLine="432"/>
      </w:pPr>
      <w:r>
        <w:t>An example of what it could look like in VB using all the above techniques might be:</w:t>
      </w:r>
    </w:p>
    <w:p w:rsidR="00024854" w:rsidRDefault="0073069D" w:rsidP="006F7018">
      <w:pPr>
        <w:keepNext/>
        <w:ind w:left="-2880" w:firstLine="432"/>
      </w:pPr>
      <w:r>
        <w:rPr>
          <w:noProof/>
          <w:lang w:val="en-CA" w:eastAsia="en-CA" w:bidi="ar-SA"/>
        </w:rPr>
        <w:pict>
          <v:shape id="_x0000_s1786" type="#_x0000_t202" style="position:absolute;left:0;text-align:left;margin-left:-121.9pt;margin-top:157.5pt;width:485.5pt;height:30.6pt;z-index:251813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hXf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" stroked="f">
            <v:textbox style="mso-next-textbox:#_x0000_s1786;mso-fit-shape-to-text:t" inset="0,0,0,0">
              <w:txbxContent>
                <w:p w:rsidR="004770BA" w:rsidRPr="0004685F" w:rsidRDefault="004770BA" w:rsidP="00A81E63">
                  <w:pPr>
                    <w:pStyle w:val="Caption"/>
                    <w:rPr>
                      <w:sz w:val="24"/>
                      <w:szCs w:val="20"/>
                    </w:rPr>
                  </w:pPr>
                  <w:bookmarkStart w:id="160" w:name="_Toc245310416"/>
                  <w:bookmarkStart w:id="161" w:name="_Toc245310454"/>
                  <w:r>
                    <w:t xml:space="preserve">VB Code </w:t>
                  </w:r>
                  <w:fldSimple w:instr=" SEQ VB_Code \* ARABIC ">
                    <w:r w:rsidR="00F65BCF">
                      <w:rPr>
                        <w:noProof/>
                      </w:rPr>
                      <w:t>12</w:t>
                    </w:r>
                  </w:fldSimple>
                  <w:r>
                    <w:t xml:space="preserve">: Select </w:t>
                  </w:r>
                  <w:proofErr w:type="gramStart"/>
                  <w:r>
                    <w:t>Case  in</w:t>
                  </w:r>
                  <w:proofErr w:type="gramEnd"/>
                  <w:r>
                    <w:t xml:space="preserve"> VB</w:t>
                  </w:r>
                  <w:bookmarkEnd w:id="160"/>
                  <w:bookmarkEnd w:id="161"/>
                </w:p>
              </w:txbxContent>
            </v:textbox>
          </v:shape>
        </w:pict>
      </w:r>
      <w:r w:rsidRPr="0073069D">
        <w:rPr>
          <w:noProof/>
          <w:lang w:bidi="ar-SA"/>
        </w:rPr>
      </w:r>
      <w:r>
        <w:rPr>
          <w:noProof/>
          <w:lang w:bidi="ar-SA"/>
        </w:rPr>
        <w:pict>
          <v:shape id="Text Box 930" o:spid="_x0000_s2007" type="#_x0000_t202" style="width:486pt;height:149.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" fillcolor="#c6d9f1" strokeweight="1pt">
            <v:textbox style="mso-next-textbox:#Text Box 930">
              <w:txbxContent>
                <w:p w:rsidR="004770BA" w:rsidRDefault="004770BA" w:rsidP="006F701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Select</w:t>
                  </w:r>
                  <w:r>
                    <w:rPr>
                      <w:rFonts w:ascii="Courier New" w:hAnsi="Courier New" w:cs="Courier New"/>
                      <w:noProof/>
                      <w:sz w:val="20"/>
                      <w:lang w:bidi="ar-SA"/>
                    </w:rPr>
                    <w:t xml:space="preserve"> </w:t>
                  </w:r>
                  <w:r>
                    <w:rPr>
                      <w:rFonts w:ascii="Courier New" w:hAnsi="Courier New" w:cs="Courier New"/>
                      <w:noProof/>
                      <w:color w:val="0000FF"/>
                      <w:sz w:val="20"/>
                      <w:lang w:bidi="ar-SA"/>
                    </w:rPr>
                    <w:t>Case</w:t>
                  </w:r>
                  <w:r>
                    <w:rPr>
                      <w:rFonts w:ascii="Courier New" w:hAnsi="Courier New" w:cs="Courier New"/>
                      <w:noProof/>
                      <w:sz w:val="20"/>
                      <w:lang w:bidi="ar-SA"/>
                    </w:rPr>
                    <w:t xml:space="preserve"> studentScore</w:t>
                  </w:r>
                </w:p>
                <w:p w:rsidR="004770BA" w:rsidRDefault="004770BA" w:rsidP="006F701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Case</w:t>
                  </w:r>
                  <w:r>
                    <w:rPr>
                      <w:rFonts w:ascii="Courier New" w:hAnsi="Courier New" w:cs="Courier New"/>
                      <w:noProof/>
                      <w:sz w:val="20"/>
                      <w:lang w:bidi="ar-SA"/>
                    </w:rPr>
                    <w:t xml:space="preserve"> 0</w:t>
                  </w:r>
                </w:p>
                <w:p w:rsidR="004770BA" w:rsidRDefault="004770BA" w:rsidP="006F7018">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.lblMessage.Text = </w:t>
                  </w:r>
                  <w:r>
                    <w:rPr>
                      <w:rFonts w:ascii="Courier New" w:hAnsi="Courier New" w:cs="Courier New"/>
                      <w:noProof/>
                      <w:color w:val="A31515"/>
                      <w:sz w:val="20"/>
                      <w:lang w:bidi="ar-SA"/>
                    </w:rPr>
                    <w:t>"Really, Really low!"</w:t>
                  </w:r>
                </w:p>
                <w:p w:rsidR="004770BA" w:rsidRDefault="004770BA" w:rsidP="006F701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Case</w:t>
                  </w:r>
                  <w:r>
                    <w:rPr>
                      <w:rFonts w:ascii="Courier New" w:hAnsi="Courier New" w:cs="Courier New"/>
                      <w:noProof/>
                      <w:sz w:val="20"/>
                      <w:lang w:bidi="ar-SA"/>
                    </w:rPr>
                    <w:t xml:space="preserve"> 1, 2</w:t>
                  </w:r>
                </w:p>
                <w:p w:rsidR="004770BA" w:rsidRDefault="004770BA" w:rsidP="006F7018">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.lblMessage.Text = </w:t>
                  </w:r>
                  <w:r>
                    <w:rPr>
                      <w:rFonts w:ascii="Courier New" w:hAnsi="Courier New" w:cs="Courier New"/>
                      <w:noProof/>
                      <w:color w:val="A31515"/>
                      <w:sz w:val="20"/>
                      <w:lang w:bidi="ar-SA"/>
                    </w:rPr>
                    <w:t>"Really low!"</w:t>
                  </w:r>
                </w:p>
                <w:p w:rsidR="004770BA" w:rsidRDefault="004770BA" w:rsidP="006F701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Case</w:t>
                  </w:r>
                  <w:r>
                    <w:rPr>
                      <w:rFonts w:ascii="Courier New" w:hAnsi="Courier New" w:cs="Courier New"/>
                      <w:noProof/>
                      <w:sz w:val="20"/>
                      <w:lang w:bidi="ar-SA"/>
                    </w:rPr>
                    <w:t xml:space="preserve"> 3 </w:t>
                  </w:r>
                  <w:r>
                    <w:rPr>
                      <w:rFonts w:ascii="Courier New" w:hAnsi="Courier New" w:cs="Courier New"/>
                      <w:noProof/>
                      <w:color w:val="0000FF"/>
                      <w:sz w:val="20"/>
                      <w:lang w:bidi="ar-SA"/>
                    </w:rPr>
                    <w:t>To</w:t>
                  </w:r>
                  <w:r>
                    <w:rPr>
                      <w:rFonts w:ascii="Courier New" w:hAnsi="Courier New" w:cs="Courier New"/>
                      <w:noProof/>
                      <w:sz w:val="20"/>
                      <w:lang w:bidi="ar-SA"/>
                    </w:rPr>
                    <w:t xml:space="preserve"> 5</w:t>
                  </w:r>
                </w:p>
                <w:p w:rsidR="004770BA" w:rsidRDefault="004770BA" w:rsidP="006F7018">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.lblMessage.Text = </w:t>
                  </w:r>
                  <w:r>
                    <w:rPr>
                      <w:rFonts w:ascii="Courier New" w:hAnsi="Courier New" w:cs="Courier New"/>
                      <w:noProof/>
                      <w:color w:val="A31515"/>
                      <w:sz w:val="20"/>
                      <w:lang w:bidi="ar-SA"/>
                    </w:rPr>
                    <w:t>"Somewhat low"</w:t>
                  </w:r>
                </w:p>
                <w:p w:rsidR="004770BA" w:rsidRDefault="004770BA" w:rsidP="006F7018">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Case</w:t>
                  </w:r>
                  <w:r>
                    <w:rPr>
                      <w:rFonts w:ascii="Courier New" w:hAnsi="Courier New" w:cs="Courier New"/>
                      <w:noProof/>
                      <w:sz w:val="20"/>
                      <w:lang w:bidi="ar-SA"/>
                    </w:rPr>
                    <w:t xml:space="preserve"> </w:t>
                  </w:r>
                  <w:r>
                    <w:rPr>
                      <w:rFonts w:ascii="Courier New" w:hAnsi="Courier New" w:cs="Courier New"/>
                      <w:noProof/>
                      <w:color w:val="0000FF"/>
                      <w:sz w:val="20"/>
                      <w:lang w:bidi="ar-SA"/>
                    </w:rPr>
                    <w:t>Is</w:t>
                  </w:r>
                  <w:r>
                    <w:rPr>
                      <w:rFonts w:ascii="Courier New" w:hAnsi="Courier New" w:cs="Courier New"/>
                      <w:noProof/>
                      <w:sz w:val="20"/>
                      <w:lang w:bidi="ar-SA"/>
                    </w:rPr>
                    <w:t xml:space="preserve"> &lt; 10</w:t>
                  </w:r>
                </w:p>
                <w:p w:rsidR="004770BA" w:rsidRDefault="004770BA" w:rsidP="006F7018">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.lblMessage.Text = </w:t>
                  </w:r>
                  <w:r>
                    <w:rPr>
                      <w:rFonts w:ascii="Courier New" w:hAnsi="Courier New" w:cs="Courier New"/>
                      <w:noProof/>
                      <w:color w:val="A31515"/>
                      <w:sz w:val="20"/>
                      <w:lang w:bidi="ar-SA"/>
                    </w:rPr>
                    <w:t>"Not Bad"</w:t>
                  </w:r>
                </w:p>
                <w:p w:rsidR="004770BA" w:rsidRDefault="004770BA" w:rsidP="006F7018">
                  <w:pPr>
                    <w:autoSpaceDE w:val="0"/>
                    <w:autoSpaceDN w:val="0"/>
                    <w:adjustRightInd w:val="0"/>
                    <w:spacing w:before="0" w:after="0" w:line="240" w:lineRule="auto"/>
                    <w:jc w:val="left"/>
                    <w:rPr>
                      <w:rFonts w:ascii="Courier New" w:hAnsi="Courier New" w:cs="Courier New"/>
                      <w:noProof/>
                      <w:color w:val="0000F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Case</w:t>
                  </w:r>
                  <w:r>
                    <w:rPr>
                      <w:rFonts w:ascii="Courier New" w:hAnsi="Courier New" w:cs="Courier New"/>
                      <w:noProof/>
                      <w:sz w:val="20"/>
                      <w:lang w:bidi="ar-SA"/>
                    </w:rPr>
                    <w:t xml:space="preserve"> </w:t>
                  </w:r>
                  <w:r>
                    <w:rPr>
                      <w:rFonts w:ascii="Courier New" w:hAnsi="Courier New" w:cs="Courier New"/>
                      <w:noProof/>
                      <w:color w:val="0000FF"/>
                      <w:sz w:val="20"/>
                      <w:lang w:bidi="ar-SA"/>
                    </w:rPr>
                    <w:t>Else</w:t>
                  </w:r>
                </w:p>
                <w:p w:rsidR="004770BA" w:rsidRDefault="004770BA" w:rsidP="006F7018">
                  <w:pPr>
                    <w:autoSpaceDE w:val="0"/>
                    <w:autoSpaceDN w:val="0"/>
                    <w:adjustRightInd w:val="0"/>
                    <w:spacing w:before="0" w:after="0" w:line="240" w:lineRule="auto"/>
                    <w:jc w:val="left"/>
                    <w:rPr>
                      <w:rFonts w:ascii="Courier New" w:hAnsi="Courier New" w:cs="Courier New"/>
                      <w:noProof/>
                      <w:color w:val="A31515"/>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Me</w:t>
                  </w:r>
                  <w:r>
                    <w:rPr>
                      <w:rFonts w:ascii="Courier New" w:hAnsi="Courier New" w:cs="Courier New"/>
                      <w:noProof/>
                      <w:sz w:val="20"/>
                      <w:lang w:bidi="ar-SA"/>
                    </w:rPr>
                    <w:t xml:space="preserve">.lblMessage.Text = </w:t>
                  </w:r>
                  <w:r>
                    <w:rPr>
                      <w:rFonts w:ascii="Courier New" w:hAnsi="Courier New" w:cs="Courier New"/>
                      <w:noProof/>
                      <w:color w:val="A31515"/>
                      <w:sz w:val="20"/>
                      <w:lang w:bidi="ar-SA"/>
                    </w:rPr>
                    <w:t>"Great Score"</w:t>
                  </w:r>
                </w:p>
                <w:p w:rsidR="004770BA" w:rsidRDefault="004770BA" w:rsidP="006F7018">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End</w:t>
                  </w:r>
                  <w:r>
                    <w:rPr>
                      <w:rFonts w:ascii="Courier New" w:hAnsi="Courier New" w:cs="Courier New"/>
                      <w:noProof/>
                      <w:sz w:val="20"/>
                      <w:lang w:bidi="ar-SA"/>
                    </w:rPr>
                    <w:t xml:space="preserve"> </w:t>
                  </w:r>
                  <w:r>
                    <w:rPr>
                      <w:rFonts w:ascii="Courier New" w:hAnsi="Courier New" w:cs="Courier New"/>
                      <w:noProof/>
                      <w:color w:val="0000FF"/>
                      <w:sz w:val="20"/>
                      <w:lang w:bidi="ar-SA"/>
                    </w:rPr>
                    <w:t>Select</w:t>
                  </w:r>
                </w:p>
              </w:txbxContent>
            </v:textbox>
            <w10:wrap type="none"/>
            <w10:anchorlock/>
          </v:shape>
        </w:pict>
      </w:r>
    </w:p>
    <w:p w:rsidR="00024854" w:rsidRDefault="00024854" w:rsidP="00024854">
      <w:pPr>
        <w:pStyle w:val="Caption"/>
      </w:pPr>
    </w:p>
    <w:p w:rsidR="00A81E63" w:rsidRDefault="006F7018" w:rsidP="00024854">
      <w:r>
        <w:lastRenderedPageBreak/>
        <w:tab/>
        <w:t xml:space="preserve">C# does not have a “Select Case” </w:t>
      </w:r>
      <w:r w:rsidR="0099276D">
        <w:t>structure;</w:t>
      </w:r>
      <w:r>
        <w:t xml:space="preserve"> it has a “Switch” instead.</w:t>
      </w:r>
      <w:r w:rsidR="00D65990">
        <w:t xml:space="preserve"> In the “Switch” you can only refer to a single number at a time.</w:t>
      </w:r>
    </w:p>
    <w:p w:rsidR="00024854" w:rsidRDefault="00D65990" w:rsidP="00024854">
      <w:r>
        <w:br/>
      </w:r>
      <w:r w:rsidR="0073069D">
        <w:rPr>
          <w:noProof/>
          <w:lang w:val="en-CA" w:eastAsia="en-CA" w:bidi="ar-SA"/>
        </w:rPr>
        <w:pict>
          <v:shape id="_x0000_s1438" type="#_x0000_t202" style="position:absolute;margin-left:-121.8pt;margin-top:4.7pt;width:486pt;height:226.05pt;z-index:25171712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438">
              <w:txbxContent>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20"/>
                      <w:lang w:val="en-CA" w:bidi="ar-SA"/>
                    </w:rPr>
                    <w:t xml:space="preserve">    </w:t>
                  </w:r>
                  <w:r w:rsidRPr="00D65990">
                    <w:rPr>
                      <w:rFonts w:ascii="Courier New" w:hAnsi="Courier New" w:cs="Courier New"/>
                      <w:noProof/>
                      <w:color w:val="0000FF"/>
                      <w:sz w:val="18"/>
                      <w:szCs w:val="18"/>
                      <w:lang w:val="en-CA" w:bidi="ar-SA"/>
                    </w:rPr>
                    <w:t>switch</w:t>
                  </w:r>
                  <w:r w:rsidRPr="00D65990">
                    <w:rPr>
                      <w:rFonts w:ascii="Courier New" w:hAnsi="Courier New" w:cs="Courier New"/>
                      <w:noProof/>
                      <w:sz w:val="18"/>
                      <w:szCs w:val="18"/>
                      <w:lang w:val="en-CA" w:bidi="ar-SA"/>
                    </w:rPr>
                    <w:t xml:space="preserve"> (studentScore)</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ab/>
                    <w:t>{</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case</w:t>
                  </w:r>
                  <w:r w:rsidRPr="00D65990">
                    <w:rPr>
                      <w:rFonts w:ascii="Courier New" w:hAnsi="Courier New" w:cs="Courier New"/>
                      <w:noProof/>
                      <w:sz w:val="18"/>
                      <w:szCs w:val="18"/>
                      <w:lang w:val="en-CA" w:bidi="ar-SA"/>
                    </w:rPr>
                    <w:t xml:space="preserve"> 0:</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this</w:t>
                  </w:r>
                  <w:r w:rsidRPr="00D65990">
                    <w:rPr>
                      <w:rFonts w:ascii="Courier New" w:hAnsi="Courier New" w:cs="Courier New"/>
                      <w:noProof/>
                      <w:sz w:val="18"/>
                      <w:szCs w:val="18"/>
                      <w:lang w:val="en-CA" w:bidi="ar-SA"/>
                    </w:rPr>
                    <w:t xml:space="preserve">.lblMessage.Text = </w:t>
                  </w:r>
                  <w:r w:rsidRPr="00D65990">
                    <w:rPr>
                      <w:rFonts w:ascii="Courier New" w:hAnsi="Courier New" w:cs="Courier New"/>
                      <w:noProof/>
                      <w:color w:val="A31515"/>
                      <w:sz w:val="18"/>
                      <w:szCs w:val="18"/>
                      <w:lang w:val="en-CA" w:bidi="ar-SA"/>
                    </w:rPr>
                    <w:t>"Really, Really low!"</w:t>
                  </w:r>
                  <w:r w:rsidRPr="00D65990">
                    <w:rPr>
                      <w:rFonts w:ascii="Courier New" w:hAnsi="Courier New" w:cs="Courier New"/>
                      <w:noProof/>
                      <w:sz w:val="18"/>
                      <w:szCs w:val="18"/>
                      <w:lang w:val="en-CA" w:bidi="ar-SA"/>
                    </w:rPr>
                    <w:t>;</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break</w:t>
                  </w:r>
                  <w:r w:rsidRPr="00D65990">
                    <w:rPr>
                      <w:rFonts w:ascii="Courier New" w:hAnsi="Courier New" w:cs="Courier New"/>
                      <w:noProof/>
                      <w:sz w:val="18"/>
                      <w:szCs w:val="18"/>
                      <w:lang w:val="en-CA" w:bidi="ar-SA"/>
                    </w:rPr>
                    <w:t>;</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case</w:t>
                  </w:r>
                  <w:r w:rsidRPr="00D65990">
                    <w:rPr>
                      <w:rFonts w:ascii="Courier New" w:hAnsi="Courier New" w:cs="Courier New"/>
                      <w:noProof/>
                      <w:sz w:val="18"/>
                      <w:szCs w:val="18"/>
                      <w:lang w:val="en-CA" w:bidi="ar-SA"/>
                    </w:rPr>
                    <w:t xml:space="preserve"> 1:</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this</w:t>
                  </w:r>
                  <w:r w:rsidRPr="00D65990">
                    <w:rPr>
                      <w:rFonts w:ascii="Courier New" w:hAnsi="Courier New" w:cs="Courier New"/>
                      <w:noProof/>
                      <w:sz w:val="18"/>
                      <w:szCs w:val="18"/>
                      <w:lang w:val="en-CA" w:bidi="ar-SA"/>
                    </w:rPr>
                    <w:t xml:space="preserve">.lblMessage.Text = </w:t>
                  </w:r>
                  <w:r w:rsidRPr="00D65990">
                    <w:rPr>
                      <w:rFonts w:ascii="Courier New" w:hAnsi="Courier New" w:cs="Courier New"/>
                      <w:noProof/>
                      <w:color w:val="A31515"/>
                      <w:sz w:val="18"/>
                      <w:szCs w:val="18"/>
                      <w:lang w:val="en-CA" w:bidi="ar-SA"/>
                    </w:rPr>
                    <w:t>"Really low!"</w:t>
                  </w:r>
                  <w:r w:rsidRPr="00D65990">
                    <w:rPr>
                      <w:rFonts w:ascii="Courier New" w:hAnsi="Courier New" w:cs="Courier New"/>
                      <w:noProof/>
                      <w:sz w:val="18"/>
                      <w:szCs w:val="18"/>
                      <w:lang w:val="en-CA" w:bidi="ar-SA"/>
                    </w:rPr>
                    <w:t>;</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break</w:t>
                  </w:r>
                  <w:r w:rsidRPr="00D65990">
                    <w:rPr>
                      <w:rFonts w:ascii="Courier New" w:hAnsi="Courier New" w:cs="Courier New"/>
                      <w:noProof/>
                      <w:sz w:val="18"/>
                      <w:szCs w:val="18"/>
                      <w:lang w:val="en-CA" w:bidi="ar-SA"/>
                    </w:rPr>
                    <w:t>;</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Pr>
                      <w:rFonts w:ascii="Courier New" w:hAnsi="Courier New" w:cs="Courier New"/>
                      <w:noProof/>
                      <w:sz w:val="18"/>
                      <w:szCs w:val="18"/>
                      <w:lang w:val="en-CA" w:bidi="ar-SA"/>
                    </w:rPr>
                    <w:br/>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case</w:t>
                  </w:r>
                  <w:r w:rsidRPr="00D65990">
                    <w:rPr>
                      <w:rFonts w:ascii="Courier New" w:hAnsi="Courier New" w:cs="Courier New"/>
                      <w:noProof/>
                      <w:sz w:val="18"/>
                      <w:szCs w:val="18"/>
                      <w:lang w:val="en-CA" w:bidi="ar-SA"/>
                    </w:rPr>
                    <w:t xml:space="preserve"> 8:</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this</w:t>
                  </w:r>
                  <w:r w:rsidRPr="00D65990">
                    <w:rPr>
                      <w:rFonts w:ascii="Courier New" w:hAnsi="Courier New" w:cs="Courier New"/>
                      <w:noProof/>
                      <w:sz w:val="18"/>
                      <w:szCs w:val="18"/>
                      <w:lang w:val="en-CA" w:bidi="ar-SA"/>
                    </w:rPr>
                    <w:t xml:space="preserve">.lblMessage.Text = </w:t>
                  </w:r>
                  <w:r w:rsidRPr="00D65990">
                    <w:rPr>
                      <w:rFonts w:ascii="Courier New" w:hAnsi="Courier New" w:cs="Courier New"/>
                      <w:noProof/>
                      <w:color w:val="A31515"/>
                      <w:sz w:val="18"/>
                      <w:szCs w:val="18"/>
                      <w:lang w:val="en-CA" w:bidi="ar-SA"/>
                    </w:rPr>
                    <w:t>"Not Bad"</w:t>
                  </w:r>
                  <w:r w:rsidRPr="00D65990">
                    <w:rPr>
                      <w:rFonts w:ascii="Courier New" w:hAnsi="Courier New" w:cs="Courier New"/>
                      <w:noProof/>
                      <w:sz w:val="18"/>
                      <w:szCs w:val="18"/>
                      <w:lang w:val="en-CA" w:bidi="ar-SA"/>
                    </w:rPr>
                    <w:t>;</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break</w:t>
                  </w:r>
                  <w:r w:rsidRPr="00D65990">
                    <w:rPr>
                      <w:rFonts w:ascii="Courier New" w:hAnsi="Courier New" w:cs="Courier New"/>
                      <w:noProof/>
                      <w:sz w:val="18"/>
                      <w:szCs w:val="18"/>
                      <w:lang w:val="en-CA" w:bidi="ar-SA"/>
                    </w:rPr>
                    <w:t>;</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case</w:t>
                  </w:r>
                  <w:r w:rsidRPr="00D65990">
                    <w:rPr>
                      <w:rFonts w:ascii="Courier New" w:hAnsi="Courier New" w:cs="Courier New"/>
                      <w:noProof/>
                      <w:sz w:val="18"/>
                      <w:szCs w:val="18"/>
                      <w:lang w:val="en-CA" w:bidi="ar-SA"/>
                    </w:rPr>
                    <w:t xml:space="preserve"> 9:</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this</w:t>
                  </w:r>
                  <w:r w:rsidRPr="00D65990">
                    <w:rPr>
                      <w:rFonts w:ascii="Courier New" w:hAnsi="Courier New" w:cs="Courier New"/>
                      <w:noProof/>
                      <w:sz w:val="18"/>
                      <w:szCs w:val="18"/>
                      <w:lang w:val="en-CA" w:bidi="ar-SA"/>
                    </w:rPr>
                    <w:t xml:space="preserve">.lblMessage.Text = </w:t>
                  </w:r>
                  <w:r w:rsidRPr="00D65990">
                    <w:rPr>
                      <w:rFonts w:ascii="Courier New" w:hAnsi="Courier New" w:cs="Courier New"/>
                      <w:noProof/>
                      <w:color w:val="A31515"/>
                      <w:sz w:val="18"/>
                      <w:szCs w:val="18"/>
                      <w:lang w:val="en-CA" w:bidi="ar-SA"/>
                    </w:rPr>
                    <w:t>"Not Bad"</w:t>
                  </w:r>
                  <w:r w:rsidRPr="00D65990">
                    <w:rPr>
                      <w:rFonts w:ascii="Courier New" w:hAnsi="Courier New" w:cs="Courier New"/>
                      <w:noProof/>
                      <w:sz w:val="18"/>
                      <w:szCs w:val="18"/>
                      <w:lang w:val="en-CA" w:bidi="ar-SA"/>
                    </w:rPr>
                    <w:t>;</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break</w:t>
                  </w:r>
                  <w:r w:rsidRPr="00D65990">
                    <w:rPr>
                      <w:rFonts w:ascii="Courier New" w:hAnsi="Courier New" w:cs="Courier New"/>
                      <w:noProof/>
                      <w:sz w:val="18"/>
                      <w:szCs w:val="18"/>
                      <w:lang w:val="en-CA" w:bidi="ar-SA"/>
                    </w:rPr>
                    <w:t>;</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sz w:val="18"/>
                      <w:szCs w:val="18"/>
                      <w:lang w:val="en-CA" w:bidi="ar-SA"/>
                    </w:rPr>
                    <w:tab/>
                    <w:t xml:space="preserve">  </w:t>
                  </w:r>
                  <w:r w:rsidRPr="00D65990">
                    <w:rPr>
                      <w:rFonts w:ascii="Courier New" w:hAnsi="Courier New" w:cs="Courier New"/>
                      <w:noProof/>
                      <w:color w:val="0000FF"/>
                      <w:sz w:val="18"/>
                      <w:szCs w:val="18"/>
                      <w:lang w:val="en-CA" w:bidi="ar-SA"/>
                    </w:rPr>
                    <w:t>default</w:t>
                  </w:r>
                  <w:r w:rsidRPr="00D65990">
                    <w:rPr>
                      <w:rFonts w:ascii="Courier New" w:hAnsi="Courier New" w:cs="Courier New"/>
                      <w:noProof/>
                      <w:sz w:val="18"/>
                      <w:szCs w:val="18"/>
                      <w:lang w:val="en-CA" w:bidi="ar-SA"/>
                    </w:rPr>
                    <w:t>:</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this</w:t>
                  </w:r>
                  <w:r w:rsidRPr="00D65990">
                    <w:rPr>
                      <w:rFonts w:ascii="Courier New" w:hAnsi="Courier New" w:cs="Courier New"/>
                      <w:noProof/>
                      <w:sz w:val="18"/>
                      <w:szCs w:val="18"/>
                      <w:lang w:val="en-CA" w:bidi="ar-SA"/>
                    </w:rPr>
                    <w:t xml:space="preserve">.lblMessage.Text = </w:t>
                  </w:r>
                  <w:r w:rsidRPr="00D65990">
                    <w:rPr>
                      <w:rFonts w:ascii="Courier New" w:hAnsi="Courier New" w:cs="Courier New"/>
                      <w:noProof/>
                      <w:color w:val="A31515"/>
                      <w:sz w:val="18"/>
                      <w:szCs w:val="18"/>
                      <w:lang w:val="en-CA" w:bidi="ar-SA"/>
                    </w:rPr>
                    <w:t>"Great Score"</w:t>
                  </w:r>
                  <w:r w:rsidRPr="00D65990">
                    <w:rPr>
                      <w:rFonts w:ascii="Courier New" w:hAnsi="Courier New" w:cs="Courier New"/>
                      <w:noProof/>
                      <w:sz w:val="18"/>
                      <w:szCs w:val="18"/>
                      <w:lang w:val="en-CA" w:bidi="ar-SA"/>
                    </w:rPr>
                    <w:t>;</w:t>
                  </w:r>
                </w:p>
                <w:p w:rsidR="004770BA" w:rsidRPr="00D65990" w:rsidRDefault="004770BA" w:rsidP="00D65990">
                  <w:pPr>
                    <w:autoSpaceDE w:val="0"/>
                    <w:autoSpaceDN w:val="0"/>
                    <w:adjustRightInd w:val="0"/>
                    <w:spacing w:before="0" w:after="0" w:line="240" w:lineRule="auto"/>
                    <w:jc w:val="left"/>
                    <w:rPr>
                      <w:rFonts w:ascii="Courier New" w:hAnsi="Courier New" w:cs="Courier New"/>
                      <w:noProof/>
                      <w:sz w:val="18"/>
                      <w:szCs w:val="18"/>
                      <w:lang w:val="en-CA" w:bidi="ar-SA"/>
                    </w:rPr>
                  </w:pPr>
                  <w:r w:rsidRPr="00D65990">
                    <w:rPr>
                      <w:rFonts w:ascii="Courier New" w:hAnsi="Courier New" w:cs="Courier New"/>
                      <w:noProof/>
                      <w:sz w:val="18"/>
                      <w:szCs w:val="18"/>
                      <w:lang w:val="en-CA" w:bidi="ar-SA"/>
                    </w:rPr>
                    <w:t xml:space="preserve">            </w:t>
                  </w:r>
                  <w:r w:rsidRPr="00D65990">
                    <w:rPr>
                      <w:rFonts w:ascii="Courier New" w:hAnsi="Courier New" w:cs="Courier New"/>
                      <w:noProof/>
                      <w:color w:val="0000FF"/>
                      <w:sz w:val="18"/>
                      <w:szCs w:val="18"/>
                      <w:lang w:val="en-CA" w:bidi="ar-SA"/>
                    </w:rPr>
                    <w:t>break</w:t>
                  </w:r>
                  <w:r w:rsidRPr="00D65990">
                    <w:rPr>
                      <w:rFonts w:ascii="Courier New" w:hAnsi="Courier New" w:cs="Courier New"/>
                      <w:noProof/>
                      <w:sz w:val="18"/>
                      <w:szCs w:val="18"/>
                      <w:lang w:val="en-CA" w:bidi="ar-SA"/>
                    </w:rPr>
                    <w:t>;</w:t>
                  </w:r>
                </w:p>
                <w:p w:rsidR="004770BA" w:rsidRPr="00D65990" w:rsidRDefault="004770BA" w:rsidP="00D65990">
                  <w:pPr>
                    <w:rPr>
                      <w:sz w:val="18"/>
                      <w:szCs w:val="18"/>
                    </w:rPr>
                  </w:pPr>
                  <w:r w:rsidRPr="00D65990">
                    <w:rPr>
                      <w:rFonts w:ascii="Courier New" w:hAnsi="Courier New" w:cs="Courier New"/>
                      <w:noProof/>
                      <w:sz w:val="18"/>
                      <w:szCs w:val="18"/>
                      <w:lang w:val="en-CA" w:bidi="ar-SA"/>
                    </w:rPr>
                    <w:tab/>
                    <w:t>}</w:t>
                  </w:r>
                </w:p>
              </w:txbxContent>
            </v:textbox>
          </v:shape>
        </w:pict>
      </w:r>
    </w:p>
    <w:p w:rsidR="00D65990" w:rsidRDefault="00D65990" w:rsidP="00024854"/>
    <w:p w:rsidR="006F7018" w:rsidRDefault="006F7018" w:rsidP="00024854"/>
    <w:p w:rsidR="00D65990" w:rsidRDefault="00D65990" w:rsidP="00024854"/>
    <w:p w:rsidR="00D65990" w:rsidRDefault="00D65990" w:rsidP="00024854"/>
    <w:p w:rsidR="00D65990" w:rsidRDefault="00D65990" w:rsidP="00024854"/>
    <w:p w:rsidR="00D65990" w:rsidRDefault="00D65990" w:rsidP="00024854"/>
    <w:p w:rsidR="00D65990" w:rsidRDefault="00D65990" w:rsidP="00024854"/>
    <w:p w:rsidR="00D65990" w:rsidRDefault="00D65990" w:rsidP="00024854"/>
    <w:p w:rsidR="00A81E63" w:rsidRDefault="0073069D" w:rsidP="00024854">
      <w:r>
        <w:rPr>
          <w:noProof/>
          <w:lang w:val="en-CA" w:eastAsia="en-CA" w:bidi="ar-SA"/>
        </w:rPr>
        <w:pict>
          <v:shape id="_x0000_s1439" type="#_x0000_t202" style="position:absolute;left:0;text-align:left;margin-left:-121.8pt;margin-top:3.85pt;width:486pt;height:30.6pt;z-index:25171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439;mso-fit-shape-to-text:t" inset="0,0,0,0">
              <w:txbxContent>
                <w:p w:rsidR="004770BA" w:rsidRPr="00D115FC" w:rsidRDefault="004770BA" w:rsidP="00D115FC">
                  <w:pPr>
                    <w:pStyle w:val="Caption"/>
                  </w:pPr>
                  <w:bookmarkStart w:id="162" w:name="_Toc246256646"/>
                  <w:r>
                    <w:t xml:space="preserve">C# Code </w:t>
                  </w:r>
                  <w:fldSimple w:instr=" SEQ C#_Code \* ARABIC ">
                    <w:r w:rsidR="00F65BCF">
                      <w:rPr>
                        <w:noProof/>
                      </w:rPr>
                      <w:t>12</w:t>
                    </w:r>
                  </w:fldSimple>
                  <w:r>
                    <w:t xml:space="preserve">: Switch </w:t>
                  </w:r>
                  <w:proofErr w:type="gramStart"/>
                  <w:r>
                    <w:t>Structure  in</w:t>
                  </w:r>
                  <w:proofErr w:type="gramEnd"/>
                  <w:r>
                    <w:t xml:space="preserve"> C#</w:t>
                  </w:r>
                  <w:bookmarkEnd w:id="162"/>
                </w:p>
              </w:txbxContent>
            </v:textbox>
          </v:shape>
        </w:pict>
      </w:r>
    </w:p>
    <w:p w:rsidR="00D65990" w:rsidRDefault="00D65990" w:rsidP="00024854"/>
    <w:p w:rsidR="005A5534" w:rsidRDefault="005A5534" w:rsidP="005A5534">
      <w:pPr>
        <w:pStyle w:val="Heading2"/>
      </w:pPr>
      <w:bookmarkStart w:id="163" w:name="_Toc247205693"/>
      <w:r>
        <w:t>Repetition</w:t>
      </w:r>
      <w:bookmarkEnd w:id="163"/>
    </w:p>
    <w:p w:rsidR="005A5534" w:rsidRDefault="005A5534" w:rsidP="005A5534">
      <w:pPr>
        <w:ind w:firstLine="720"/>
      </w:pPr>
      <w:r>
        <w:t xml:space="preserve">A loop is a sequence of instructions that are repeated until a certain </w:t>
      </w:r>
      <w:proofErr w:type="spellStart"/>
      <w:proofErr w:type="gramStart"/>
      <w:r w:rsidR="00EC3F4D">
        <w:t>boolean</w:t>
      </w:r>
      <w:proofErr w:type="spellEnd"/>
      <w:proofErr w:type="gramEnd"/>
      <w:r w:rsidR="00EC3F4D">
        <w:t xml:space="preserve"> </w:t>
      </w:r>
      <w:r>
        <w:t>condition is true (or false).</w:t>
      </w:r>
      <w:r w:rsidR="00A13921">
        <w:t xml:space="preserve"> </w:t>
      </w:r>
      <w:r>
        <w:t>When looping, the program must have an instruction to allow the loop to stop.</w:t>
      </w:r>
      <w:r w:rsidR="00A13921">
        <w:t xml:space="preserve"> </w:t>
      </w:r>
      <w:r>
        <w:t>If the instruction is missing (or present but never triggered), the repetitions will go on forever.</w:t>
      </w:r>
      <w:r w:rsidR="00A13921">
        <w:t xml:space="preserve"> </w:t>
      </w:r>
      <w:r>
        <w:t>This is known as an infinite loop.</w:t>
      </w:r>
      <w:r w:rsidR="00A13921">
        <w:t xml:space="preserve"> </w:t>
      </w:r>
      <w:r>
        <w:t>If you accidentally create an infinite loop, you will have logical error in you program.</w:t>
      </w:r>
      <w:r w:rsidR="00A13921">
        <w:t xml:space="preserve"> </w:t>
      </w:r>
      <w:r w:rsidR="00EC3F4D">
        <w:t>The program</w:t>
      </w:r>
      <w:r>
        <w:t xml:space="preserve"> will compile but when you run it, it will most likely give you an overflow error.</w:t>
      </w:r>
      <w:r w:rsidR="00A13921">
        <w:t xml:space="preserve"> </w:t>
      </w:r>
      <w:r>
        <w:t>The condition that must be triggered can either be at the beginning or the end of the repletion structure.</w:t>
      </w:r>
      <w:r w:rsidR="00A13921">
        <w:t xml:space="preserve"> </w:t>
      </w:r>
      <w:r>
        <w:t>There are several repletion structures, just like there were several different conditional structures, each for a different purpose.</w:t>
      </w:r>
    </w:p>
    <w:p w:rsidR="005A5534" w:rsidRDefault="005A5534" w:rsidP="005A5534">
      <w:pPr>
        <w:ind w:firstLine="720"/>
      </w:pPr>
    </w:p>
    <w:p w:rsidR="005A5534" w:rsidRDefault="005A5534" w:rsidP="005A5534">
      <w:pPr>
        <w:pStyle w:val="Heading3"/>
      </w:pPr>
      <w:bookmarkStart w:id="164" w:name="_Toc247205694"/>
      <w:r>
        <w:lastRenderedPageBreak/>
        <w:t>Do…</w:t>
      </w:r>
      <w:r w:rsidR="00DF76AA">
        <w:t xml:space="preserve">Loop </w:t>
      </w:r>
      <w:r>
        <w:t>While</w:t>
      </w:r>
      <w:bookmarkEnd w:id="164"/>
    </w:p>
    <w:p w:rsidR="007708E1" w:rsidRDefault="005A5534" w:rsidP="007708E1">
      <w:pPr>
        <w:ind w:firstLine="432"/>
      </w:pPr>
      <w:r>
        <w:t>The do…</w:t>
      </w:r>
      <w:r w:rsidR="00DF76AA">
        <w:t xml:space="preserve">loop </w:t>
      </w:r>
      <w:r>
        <w:t>while is a repetition structure where the statements in the structu</w:t>
      </w:r>
      <w:r w:rsidR="00EC3F4D">
        <w:t xml:space="preserve">re are repeated as long as the </w:t>
      </w:r>
      <w:proofErr w:type="spellStart"/>
      <w:proofErr w:type="gramStart"/>
      <w:r w:rsidR="00EC3F4D">
        <w:t>b</w:t>
      </w:r>
      <w:r>
        <w:t>oolean</w:t>
      </w:r>
      <w:proofErr w:type="spellEnd"/>
      <w:proofErr w:type="gramEnd"/>
      <w:r>
        <w:t xml:space="preserve"> expression is true.</w:t>
      </w:r>
      <w:r w:rsidR="00A13921">
        <w:t xml:space="preserve"> </w:t>
      </w:r>
      <w:r>
        <w:t xml:space="preserve">It can be represented in </w:t>
      </w:r>
      <w:proofErr w:type="gramStart"/>
      <w:r>
        <w:t>a flow-chart</w:t>
      </w:r>
      <w:proofErr w:type="gramEnd"/>
      <w:r>
        <w:t xml:space="preserve"> like the one </w:t>
      </w:r>
      <w:r w:rsidR="007708E1">
        <w:t>below:</w:t>
      </w:r>
    </w:p>
    <w:p w:rsidR="007708E1" w:rsidRDefault="00A13921" w:rsidP="007708E1">
      <w:pPr>
        <w:ind w:firstLine="432"/>
      </w:pPr>
      <w:r>
        <w:t xml:space="preserve"> </w:t>
      </w:r>
      <w:r w:rsidR="0073069D" w:rsidRPr="0073069D">
        <w:rPr>
          <w:noProof/>
          <w:lang w:bidi="ar-SA"/>
        </w:rPr>
      </w:r>
      <w:r w:rsidR="0073069D">
        <w:rPr>
          <w:noProof/>
          <w:lang w:bidi="ar-SA"/>
        </w:rPr>
        <w:pict>
          <v:group id="Canvas 724" o:spid="_x0000_s1307" editas="canvas" style="width:275.4pt;height:208.5pt;mso-position-horizontal-relative:char;mso-position-vertical-relative:line" coordsize="34975,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">
            <o:lock v:ext="edit" ungrouping="t"/>
            <v:rect id="_x0000_s1308" style="position:absolute;width:34975;height:26479;visibility:visible" filled="f" strokeweight="1pt"/>
            <v:rect id="Rectangle 728" o:spid="_x0000_s1309" style="position:absolute;left:12807;top:4883;width:9144;height:4261;visibility:visible">
              <v:textbox style="mso-next-textbox:#Rectangle 728">
                <w:txbxContent>
                  <w:p w:rsidR="004770BA" w:rsidRPr="00EC3F4D" w:rsidRDefault="004770BA" w:rsidP="00EC3F4D">
                    <w:pPr>
                      <w:spacing w:before="0" w:after="0"/>
                      <w:jc w:val="center"/>
                      <w:rPr>
                        <w:sz w:val="20"/>
                      </w:rPr>
                    </w:pPr>
                    <w:proofErr w:type="spellStart"/>
                    <w:r w:rsidRPr="00EC3F4D">
                      <w:rPr>
                        <w:sz w:val="20"/>
                      </w:rPr>
                      <w:t>Looping</w:t>
                    </w:r>
                    <w:proofErr w:type="spellEnd"/>
                    <w:r w:rsidRPr="00EC3F4D">
                      <w:rPr>
                        <w:sz w:val="20"/>
                      </w:rPr>
                      <w:t xml:space="preserve"> statements</w:t>
                    </w:r>
                  </w:p>
                </w:txbxContent>
              </v:textbox>
            </v:rect>
            <v:shape id="AutoShape 731" o:spid="_x0000_s1310" type="#_x0000_t32" style="position:absolute;left:17379;top:9144;width:83;height:5283;visibility:visible">
              <v:stroke endarrow="block"/>
            </v:shape>
            <v:shape id="Text Box 732" o:spid="_x0000_s1311" type="#_x0000_t202" style="position:absolute;left:9144;top:14859;width:4032;height:2286;visibility:visible" filled="f" stroked="f">
              <v:textbox style="mso-next-textbox:#Text Box 732">
                <w:txbxContent>
                  <w:p w:rsidR="004770BA" w:rsidRDefault="004770BA" w:rsidP="00EC3F4D">
                    <w:pPr>
                      <w:jc w:val="center"/>
                      <w:rPr>
                        <w:sz w:val="20"/>
                      </w:rPr>
                    </w:pPr>
                    <w:r>
                      <w:rPr>
                        <w:sz w:val="20"/>
                      </w:rPr>
                      <w:t>No</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784" o:spid="_x0000_s1312" type="#_x0000_t9" style="position:absolute;left:12172;top:14427;width:10573;height:7359;visibility:visible">
              <v:textbox style="mso-next-textbox:#AutoShape 784">
                <w:txbxContent>
                  <w:p w:rsidR="004770BA" w:rsidRDefault="004770BA" w:rsidP="00EC3F4D">
                    <w:pPr>
                      <w:spacing w:before="0" w:after="0"/>
                      <w:jc w:val="center"/>
                      <w:rPr>
                        <w:sz w:val="20"/>
                      </w:rPr>
                    </w:pPr>
                    <w:r>
                      <w:rPr>
                        <w:sz w:val="20"/>
                      </w:rPr>
                      <w:t>Boolean Condition</w:t>
                    </w:r>
                  </w:p>
                  <w:p w:rsidR="004770BA" w:rsidRDefault="004770BA" w:rsidP="00EC3F4D">
                    <w:pPr>
                      <w:spacing w:before="0" w:after="0"/>
                    </w:pPr>
                  </w:p>
                </w:txbxContent>
              </v:textbox>
            </v:shape>
            <v:shape id="AutoShape 786" o:spid="_x0000_s1313" type="#_x0000_t34" style="position:absolute;left:21951;top:7016;width:794;height:11094;flip:x y;visibility:visible" adj="-62035">
              <v:stroke endarrow="block"/>
            </v:shape>
            <v:shape id="AutoShape 787" o:spid="_x0000_s1314" type="#_x0000_t32" style="position:absolute;left:17462;top:21786;width:6;height:2909;visibility:visible">
              <v:stroke endarrow="block"/>
            </v:shape>
            <v:shape id="AutoShape 788" o:spid="_x0000_s1315" type="#_x0000_t32" style="position:absolute;left:17373;top:2692;width:6;height:2191;visibility:visible">
              <v:stroke endarrow="block"/>
            </v:shape>
            <v:shape id="Text Box 789" o:spid="_x0000_s1316" type="#_x0000_t202" style="position:absolute;left:16675;top:21786;width:4946;height:3182;visibility:visible" filled="f" stroked="f">
              <v:textbox style="mso-next-textbox:#Text Box 789">
                <w:txbxContent>
                  <w:p w:rsidR="004770BA" w:rsidRPr="00973984" w:rsidRDefault="004770BA" w:rsidP="00EC3F4D">
                    <w:pPr>
                      <w:spacing w:before="0" w:after="0"/>
                      <w:jc w:val="center"/>
                      <w:rPr>
                        <w:sz w:val="20"/>
                      </w:rPr>
                    </w:pPr>
                    <w:r>
                      <w:rPr>
                        <w:sz w:val="20"/>
                      </w:rPr>
                      <w:t>No</w:t>
                    </w:r>
                  </w:p>
                </w:txbxContent>
              </v:textbox>
            </v:shape>
            <v:shape id="Text Box 790" o:spid="_x0000_s1317" type="#_x0000_t202" style="position:absolute;left:21951;top:18110;width:4947;height:3181;visibility:visible" filled="f" stroked="f">
              <v:textbox style="mso-next-textbox:#Text Box 790">
                <w:txbxContent>
                  <w:p w:rsidR="004770BA" w:rsidRPr="00973984" w:rsidRDefault="004770BA" w:rsidP="00EC3F4D">
                    <w:pPr>
                      <w:spacing w:before="0" w:after="0"/>
                      <w:jc w:val="center"/>
                      <w:rPr>
                        <w:sz w:val="20"/>
                      </w:rPr>
                    </w:pPr>
                    <w:r>
                      <w:rPr>
                        <w:sz w:val="20"/>
                      </w:rPr>
                      <w:t>Yes</w:t>
                    </w:r>
                  </w:p>
                </w:txbxContent>
              </v:textbox>
            </v:shape>
            <w10:wrap type="none"/>
            <w10:anchorlock/>
          </v:group>
        </w:pict>
      </w:r>
    </w:p>
    <w:p w:rsidR="007708E1" w:rsidRDefault="007708E1" w:rsidP="007708E1">
      <w:r>
        <w:t>Notice that the looping action continues while the condition is true.</w:t>
      </w:r>
      <w:r w:rsidR="00A13921">
        <w:t xml:space="preserve"> </w:t>
      </w:r>
      <w:r>
        <w:t>It is for this reason that the repetition structure</w:t>
      </w:r>
      <w:r w:rsidR="0073069D">
        <w:fldChar w:fldCharType="begin"/>
      </w:r>
      <w:r>
        <w:instrText xml:space="preserve"> XE "</w:instrText>
      </w:r>
      <w:r>
        <w:rPr>
          <w:rStyle w:val="CommentReference"/>
          <w:b/>
          <w:i/>
        </w:rPr>
        <w:instrText>structure"</w:instrText>
      </w:r>
      <w:r>
        <w:instrText xml:space="preserve"> </w:instrText>
      </w:r>
      <w:r w:rsidR="0073069D">
        <w:fldChar w:fldCharType="end"/>
      </w:r>
      <w:r>
        <w:t xml:space="preserve"> is calle</w:t>
      </w:r>
      <w:r w:rsidR="00475B50">
        <w:t>d the do…while structure.</w:t>
      </w:r>
      <w:r w:rsidR="00A13921">
        <w:t xml:space="preserve"> </w:t>
      </w:r>
      <w:r w:rsidR="00475B50">
        <w:t xml:space="preserve">The </w:t>
      </w:r>
      <w:proofErr w:type="spellStart"/>
      <w:proofErr w:type="gramStart"/>
      <w:r w:rsidR="00475B50">
        <w:t>b</w:t>
      </w:r>
      <w:r>
        <w:t>oolean</w:t>
      </w:r>
      <w:proofErr w:type="spellEnd"/>
      <w:proofErr w:type="gramEnd"/>
      <w:r>
        <w:t xml:space="preserve"> condition is also </w:t>
      </w:r>
      <w:r w:rsidR="00475B50" w:rsidRPr="00475B50">
        <w:rPr>
          <w:rStyle w:val="Strong"/>
          <w:u w:val="single"/>
        </w:rPr>
        <w:t>not</w:t>
      </w:r>
      <w:r w:rsidR="00475B50">
        <w:t xml:space="preserve"> </w:t>
      </w:r>
      <w:r>
        <w:t xml:space="preserve">checked before </w:t>
      </w:r>
      <w:r w:rsidR="00475B50">
        <w:t xml:space="preserve">the looping statements are </w:t>
      </w:r>
      <w:r>
        <w:t>executes</w:t>
      </w:r>
      <w:r w:rsidR="00475B50">
        <w:t xml:space="preserve"> the first time</w:t>
      </w:r>
      <w:r>
        <w:t>s.</w:t>
      </w:r>
      <w:r w:rsidR="00A13921">
        <w:t xml:space="preserve"> </w:t>
      </w:r>
      <w:r>
        <w:t xml:space="preserve">This mean if the condition is not true the first time, the statements will </w:t>
      </w:r>
      <w:r w:rsidR="00475B50">
        <w:t>still happen once</w:t>
      </w:r>
      <w:r>
        <w:t>.</w:t>
      </w:r>
      <w:r w:rsidR="00A13921">
        <w:t xml:space="preserve"> </w:t>
      </w:r>
      <w:r>
        <w:t>It has the following general looking structure in most programming language</w:t>
      </w:r>
      <w:r w:rsidR="0073069D">
        <w:fldChar w:fldCharType="begin"/>
      </w:r>
      <w:r>
        <w:instrText xml:space="preserve"> XE "</w:instrText>
      </w:r>
      <w:r>
        <w:rPr>
          <w:rStyle w:val="CommentReference"/>
          <w:b/>
          <w:i/>
        </w:rPr>
        <w:instrText>programming language"</w:instrText>
      </w:r>
      <w:r>
        <w:instrText xml:space="preserve"> </w:instrText>
      </w:r>
      <w:r w:rsidR="0073069D">
        <w:fldChar w:fldCharType="end"/>
      </w:r>
      <w:r>
        <w:t>s:</w:t>
      </w:r>
      <w:r>
        <w:br/>
      </w:r>
    </w:p>
    <w:p w:rsidR="007708E1" w:rsidRDefault="007708E1" w:rsidP="007708E1">
      <w:pPr>
        <w:spacing w:before="0" w:after="0"/>
        <w:rPr>
          <w:i/>
        </w:rPr>
      </w:pPr>
      <w:r>
        <w:tab/>
        <w:t>Do</w:t>
      </w:r>
      <w:r w:rsidR="00475B50">
        <w:br/>
      </w:r>
      <w:r>
        <w:tab/>
      </w:r>
      <w:r>
        <w:tab/>
      </w:r>
      <w:r>
        <w:rPr>
          <w:i/>
        </w:rPr>
        <w:t>Statements</w:t>
      </w:r>
    </w:p>
    <w:p w:rsidR="007708E1" w:rsidRDefault="007708E1" w:rsidP="00841B15">
      <w:pPr>
        <w:spacing w:before="0" w:after="0"/>
      </w:pPr>
      <w:r>
        <w:tab/>
        <w:t xml:space="preserve">Loop </w:t>
      </w:r>
      <w:r w:rsidR="00475B50">
        <w:t>While (</w:t>
      </w:r>
      <w:proofErr w:type="spellStart"/>
      <w:proofErr w:type="gramStart"/>
      <w:r w:rsidR="00475B50">
        <w:t>boolean</w:t>
      </w:r>
      <w:proofErr w:type="spellEnd"/>
      <w:proofErr w:type="gramEnd"/>
      <w:r w:rsidR="00475B50">
        <w:t xml:space="preserve"> condition)</w:t>
      </w:r>
    </w:p>
    <w:p w:rsidR="007708E1" w:rsidRDefault="007708E1" w:rsidP="007708E1">
      <w:r>
        <w:tab/>
        <w:t xml:space="preserve">It is a common occurrence to have an </w:t>
      </w:r>
      <w:r>
        <w:rPr>
          <w:i/>
        </w:rPr>
        <w:t>accumulator</w:t>
      </w:r>
      <w:r>
        <w:t xml:space="preserve"> or </w:t>
      </w:r>
      <w:hyperlink r:id="rId157" w:history="1">
        <w:r>
          <w:rPr>
            <w:rStyle w:val="Hyperlink"/>
            <w:b/>
            <w:i/>
          </w:rPr>
          <w:t>counter</w:t>
        </w:r>
      </w:hyperlink>
      <w:r w:rsidR="0073069D">
        <w:rPr>
          <w:b/>
          <w:i/>
        </w:rPr>
        <w:fldChar w:fldCharType="begin"/>
      </w:r>
      <w:r>
        <w:rPr>
          <w:b/>
          <w:i/>
        </w:rPr>
        <w:instrText xml:space="preserve"> XE "</w:instrText>
      </w:r>
      <w:r>
        <w:rPr>
          <w:rStyle w:val="CommentReference"/>
          <w:b/>
          <w:i/>
        </w:rPr>
        <w:instrText>counter"</w:instrText>
      </w:r>
      <w:r>
        <w:rPr>
          <w:b/>
          <w:i/>
        </w:rPr>
        <w:instrText xml:space="preserve"> </w:instrText>
      </w:r>
      <w:r w:rsidR="0073069D">
        <w:rPr>
          <w:b/>
          <w:i/>
        </w:rPr>
        <w:fldChar w:fldCharType="end"/>
      </w:r>
      <w:r>
        <w:t xml:space="preserve"> within a looping structure</w:t>
      </w:r>
      <w:r w:rsidR="0073069D">
        <w:fldChar w:fldCharType="begin"/>
      </w:r>
      <w:r>
        <w:instrText xml:space="preserve"> XE "</w:instrText>
      </w:r>
      <w:r>
        <w:rPr>
          <w:rStyle w:val="CommentReference"/>
          <w:b/>
          <w:i/>
        </w:rPr>
        <w:instrText>structure"</w:instrText>
      </w:r>
      <w:r>
        <w:instrText xml:space="preserve"> </w:instrText>
      </w:r>
      <w:r w:rsidR="0073069D">
        <w:fldChar w:fldCharType="end"/>
      </w:r>
      <w:r>
        <w:t>.</w:t>
      </w:r>
      <w:r w:rsidR="00A13921">
        <w:t xml:space="preserve"> </w:t>
      </w:r>
      <w:r>
        <w:t>The counter is incremented (1 is added) or decremented (1 is subtracted) each time the condition is meet and the statements inside the loop</w:t>
      </w:r>
      <w:r w:rsidR="0073069D">
        <w:fldChar w:fldCharType="begin"/>
      </w:r>
      <w:r>
        <w:instrText xml:space="preserve"> XE "</w:instrText>
      </w:r>
      <w:r>
        <w:rPr>
          <w:rStyle w:val="CommentReference"/>
          <w:b/>
          <w:i/>
        </w:rPr>
        <w:instrText>loop"</w:instrText>
      </w:r>
      <w:r>
        <w:instrText xml:space="preserve"> </w:instrText>
      </w:r>
      <w:r w:rsidR="0073069D">
        <w:fldChar w:fldCharType="end"/>
      </w:r>
      <w:r>
        <w:t xml:space="preserve"> are performed.</w:t>
      </w:r>
      <w:r w:rsidR="00A13921">
        <w:t xml:space="preserve"> </w:t>
      </w:r>
      <w:r>
        <w:t>When the counter reaches a certain numbe</w:t>
      </w:r>
      <w:r w:rsidR="00344A32">
        <w:t xml:space="preserve">r that is expressed inside the </w:t>
      </w:r>
      <w:proofErr w:type="spellStart"/>
      <w:proofErr w:type="gramStart"/>
      <w:r w:rsidR="00344A32">
        <w:t>b</w:t>
      </w:r>
      <w:r>
        <w:t>oolean</w:t>
      </w:r>
      <w:proofErr w:type="spellEnd"/>
      <w:proofErr w:type="gramEnd"/>
      <w:r>
        <w:t xml:space="preserve"> statement, then the loop is exited.</w:t>
      </w:r>
      <w:r w:rsidR="00A13921">
        <w:t xml:space="preserve"> </w:t>
      </w:r>
      <w:r>
        <w:t>Ensure you use proper style and do not do what is very common in programming, just declare the variable</w:t>
      </w:r>
      <w:r w:rsidR="0073069D">
        <w:fldChar w:fldCharType="begin"/>
      </w:r>
      <w:r>
        <w:instrText xml:space="preserve"> XE "</w:instrText>
      </w:r>
      <w:r>
        <w:rPr>
          <w:rStyle w:val="CommentReference"/>
          <w:b/>
          <w:i/>
        </w:rPr>
        <w:instrText>variable"</w:instrText>
      </w:r>
      <w:r>
        <w:instrText xml:space="preserve"> </w:instrText>
      </w:r>
      <w:r w:rsidR="0073069D">
        <w:fldChar w:fldCharType="end"/>
      </w:r>
      <w:r>
        <w:t xml:space="preserve"> as </w:t>
      </w:r>
      <w:proofErr w:type="spellStart"/>
      <w:r>
        <w:t>i</w:t>
      </w:r>
      <w:proofErr w:type="spellEnd"/>
      <w:r>
        <w:t>, j or x.</w:t>
      </w:r>
      <w:r w:rsidR="00A13921">
        <w:t xml:space="preserve"> </w:t>
      </w:r>
      <w:proofErr w:type="gramStart"/>
      <w:r>
        <w:t>Always</w:t>
      </w:r>
      <w:proofErr w:type="gramEnd"/>
      <w:r>
        <w:t xml:space="preserve"> name a variable for what it is actually doing and holding.</w:t>
      </w:r>
    </w:p>
    <w:p w:rsidR="007708E1" w:rsidRDefault="007708E1" w:rsidP="007708E1">
      <w:pPr>
        <w:ind w:firstLine="720"/>
      </w:pPr>
      <w:r>
        <w:lastRenderedPageBreak/>
        <w:t xml:space="preserve">The following code snippet, show a </w:t>
      </w:r>
      <w:hyperlink r:id="rId158" w:history="1">
        <w:r>
          <w:rPr>
            <w:rStyle w:val="Hyperlink"/>
            <w:b/>
            <w:i/>
          </w:rPr>
          <w:t>factorial</w:t>
        </w:r>
      </w:hyperlink>
      <w:r w:rsidR="0073069D">
        <w:rPr>
          <w:b/>
          <w:i/>
        </w:rPr>
        <w:fldChar w:fldCharType="begin"/>
      </w:r>
      <w:r>
        <w:rPr>
          <w:b/>
          <w:i/>
        </w:rPr>
        <w:instrText xml:space="preserve"> XE "</w:instrText>
      </w:r>
      <w:r>
        <w:rPr>
          <w:rStyle w:val="CommentReference"/>
          <w:b/>
          <w:i/>
        </w:rPr>
        <w:instrText>factorial"</w:instrText>
      </w:r>
      <w:r>
        <w:rPr>
          <w:b/>
          <w:i/>
        </w:rPr>
        <w:instrText xml:space="preserve"> </w:instrText>
      </w:r>
      <w:r w:rsidR="0073069D">
        <w:rPr>
          <w:b/>
          <w:i/>
        </w:rPr>
        <w:fldChar w:fldCharType="end"/>
      </w:r>
      <w:r>
        <w:t xml:space="preserve"> program (please follow the link so you understand what factorial is).</w:t>
      </w:r>
      <w:r w:rsidR="00A13921">
        <w:t xml:space="preserve"> </w:t>
      </w:r>
      <w:r>
        <w:t>The program takes all the positive integer</w:t>
      </w:r>
      <w:r w:rsidR="0073069D">
        <w:fldChar w:fldCharType="begin"/>
      </w:r>
      <w:r>
        <w:instrText xml:space="preserve"> XE "</w:instrText>
      </w:r>
      <w:r>
        <w:rPr>
          <w:rStyle w:val="CommentReference"/>
          <w:b/>
          <w:i/>
        </w:rPr>
        <w:instrText>integer"</w:instrText>
      </w:r>
      <w:r>
        <w:instrText xml:space="preserve"> </w:instrText>
      </w:r>
      <w:r w:rsidR="0073069D">
        <w:fldChar w:fldCharType="end"/>
      </w:r>
      <w:r>
        <w:t xml:space="preserve"> values, staring at 1 and multiples them together until you reach the number you have chosen to end at.</w:t>
      </w:r>
      <w:r w:rsidR="00A13921">
        <w:t xml:space="preserve"> </w:t>
      </w:r>
      <w:r>
        <w:t>For example, the factorial of 5 (written 5!) is equal to 1*2*3*4*5 = 120</w:t>
      </w:r>
    </w:p>
    <w:p w:rsidR="007708E1" w:rsidRDefault="0073069D" w:rsidP="007708E1">
      <w:r>
        <w:rPr>
          <w:noProof/>
          <w:lang w:val="en-CA" w:eastAsia="en-CA" w:bidi="ar-SA"/>
        </w:rPr>
        <w:pict>
          <v:shape id="_x0000_s1440" type="#_x0000_t202" style="position:absolute;margin-left:-126pt;margin-top:-.75pt;width:486pt;height:186.15pt;z-index:25171916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440">
              <w:txbxContent>
                <w:p w:rsidR="004770BA" w:rsidRDefault="004770BA" w:rsidP="00EC5AC0">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factorialNumber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Double</w:t>
                  </w:r>
                </w:p>
                <w:p w:rsidR="004770BA" w:rsidRDefault="004770BA" w:rsidP="00EC5AC0">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factorialAnswer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Double</w:t>
                  </w:r>
                </w:p>
                <w:p w:rsidR="004770BA" w:rsidRDefault="004770BA" w:rsidP="00EC5AC0">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factorialCounter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Integer</w:t>
                  </w:r>
                </w:p>
                <w:p w:rsidR="004770BA" w:rsidRDefault="004770BA" w:rsidP="00EC5AC0">
                  <w:pPr>
                    <w:autoSpaceDE w:val="0"/>
                    <w:autoSpaceDN w:val="0"/>
                    <w:adjustRightInd w:val="0"/>
                    <w:spacing w:before="0" w:after="0" w:line="240" w:lineRule="auto"/>
                    <w:jc w:val="left"/>
                    <w:rPr>
                      <w:rFonts w:ascii="Courier New" w:hAnsi="Courier New" w:cs="Courier New"/>
                      <w:noProof/>
                      <w:color w:val="0000FF"/>
                      <w:sz w:val="20"/>
                      <w:lang w:val="en-CA" w:bidi="ar-SA"/>
                    </w:rPr>
                  </w:pPr>
                </w:p>
                <w:p w:rsidR="004770BA" w:rsidRDefault="004770BA" w:rsidP="00EC5AC0">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Me</w:t>
                  </w:r>
                  <w:r>
                    <w:rPr>
                      <w:rFonts w:ascii="Courier New" w:hAnsi="Courier New" w:cs="Courier New"/>
                      <w:noProof/>
                      <w:sz w:val="20"/>
                      <w:lang w:val="en-CA" w:bidi="ar-SA"/>
                    </w:rPr>
                    <w:t>.lstFactorialNumbers.Items.Clear()</w:t>
                  </w:r>
                </w:p>
                <w:p w:rsidR="004770BA" w:rsidRDefault="004770BA" w:rsidP="00EC5AC0">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factorialAnswer = 1</w:t>
                  </w:r>
                </w:p>
                <w:p w:rsidR="004770BA" w:rsidRDefault="004770BA" w:rsidP="00EC5AC0">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factorialNumber = </w:t>
                  </w:r>
                  <w:r>
                    <w:rPr>
                      <w:rFonts w:ascii="Courier New" w:hAnsi="Courier New" w:cs="Courier New"/>
                      <w:noProof/>
                      <w:color w:val="0000FF"/>
                      <w:sz w:val="20"/>
                      <w:lang w:val="en-CA" w:bidi="ar-SA"/>
                    </w:rPr>
                    <w:t>CInt</w:t>
                  </w:r>
                  <w:r>
                    <w:rPr>
                      <w:rFonts w:ascii="Courier New" w:hAnsi="Courier New" w:cs="Courier New"/>
                      <w:noProof/>
                      <w:sz w:val="20"/>
                      <w:lang w:val="en-CA" w:bidi="ar-SA"/>
                    </w:rPr>
                    <w:t>(</w:t>
                  </w:r>
                  <w:r>
                    <w:rPr>
                      <w:rFonts w:ascii="Courier New" w:hAnsi="Courier New" w:cs="Courier New"/>
                      <w:noProof/>
                      <w:color w:val="0000FF"/>
                      <w:sz w:val="20"/>
                      <w:lang w:val="en-CA" w:bidi="ar-SA"/>
                    </w:rPr>
                    <w:t>Me</w:t>
                  </w:r>
                  <w:r>
                    <w:rPr>
                      <w:rFonts w:ascii="Courier New" w:hAnsi="Courier New" w:cs="Courier New"/>
                      <w:noProof/>
                      <w:sz w:val="20"/>
                      <w:lang w:val="en-CA" w:bidi="ar-SA"/>
                    </w:rPr>
                    <w:t>.txtStartNumber.Text)</w:t>
                  </w:r>
                </w:p>
                <w:p w:rsidR="004770BA" w:rsidRDefault="004770BA" w:rsidP="00EC5AC0">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factorialCounter = 0</w:t>
                  </w:r>
                </w:p>
                <w:p w:rsidR="004770BA" w:rsidRDefault="004770BA" w:rsidP="00EC5AC0">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Do</w:t>
                  </w:r>
                </w:p>
                <w:p w:rsidR="004770BA" w:rsidRDefault="004770BA" w:rsidP="00EC5AC0">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factorialCounter = factorialCounter + 1</w:t>
                  </w:r>
                </w:p>
                <w:p w:rsidR="004770BA" w:rsidRDefault="004770BA" w:rsidP="00EC5AC0">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Me</w:t>
                  </w:r>
                  <w:r>
                    <w:rPr>
                      <w:rFonts w:ascii="Courier New" w:hAnsi="Courier New" w:cs="Courier New"/>
                      <w:noProof/>
                      <w:sz w:val="20"/>
                      <w:lang w:val="en-CA" w:bidi="ar-SA"/>
                    </w:rPr>
                    <w:t>.lstFactorialNumbers.Items.Add(factorialCounter)</w:t>
                  </w:r>
                </w:p>
                <w:p w:rsidR="004770BA" w:rsidRDefault="004770BA" w:rsidP="00EC5AC0">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factorialAnswer = factorialAnswer * factorialCounter</w:t>
                  </w:r>
                </w:p>
                <w:p w:rsidR="004770BA" w:rsidRDefault="004770BA" w:rsidP="00EC5AC0">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Loop</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While</w:t>
                  </w:r>
                  <w:r>
                    <w:rPr>
                      <w:rFonts w:ascii="Courier New" w:hAnsi="Courier New" w:cs="Courier New"/>
                      <w:noProof/>
                      <w:sz w:val="20"/>
                      <w:lang w:val="en-CA" w:bidi="ar-SA"/>
                    </w:rPr>
                    <w:t xml:space="preserve"> (factorialNumber &lt;&gt; factorialCounter)</w:t>
                  </w:r>
                </w:p>
                <w:p w:rsidR="004770BA" w:rsidRDefault="004770BA" w:rsidP="00EC5AC0">
                  <w:pPr>
                    <w:autoSpaceDE w:val="0"/>
                    <w:autoSpaceDN w:val="0"/>
                    <w:adjustRightInd w:val="0"/>
                    <w:spacing w:before="0" w:after="0" w:line="240" w:lineRule="auto"/>
                    <w:jc w:val="left"/>
                    <w:rPr>
                      <w:rFonts w:ascii="Courier New" w:hAnsi="Courier New" w:cs="Courier New"/>
                      <w:noProof/>
                      <w:sz w:val="20"/>
                      <w:lang w:val="en-CA" w:bidi="ar-SA"/>
                    </w:rPr>
                  </w:pPr>
                </w:p>
                <w:p w:rsidR="004770BA" w:rsidRDefault="004770BA" w:rsidP="00EC5AC0">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Me</w:t>
                  </w:r>
                  <w:r>
                    <w:rPr>
                      <w:rFonts w:ascii="Courier New" w:hAnsi="Courier New" w:cs="Courier New"/>
                      <w:noProof/>
                      <w:sz w:val="20"/>
                      <w:lang w:val="en-CA" w:bidi="ar-SA"/>
                    </w:rPr>
                    <w:t xml:space="preserve">.txtAnswer.Text = </w:t>
                  </w:r>
                  <w:r>
                    <w:rPr>
                      <w:rFonts w:ascii="Courier New" w:hAnsi="Courier New" w:cs="Courier New"/>
                      <w:noProof/>
                      <w:color w:val="0000FF"/>
                      <w:sz w:val="20"/>
                      <w:lang w:val="en-CA" w:bidi="ar-SA"/>
                    </w:rPr>
                    <w:t>CStr</w:t>
                  </w:r>
                  <w:r>
                    <w:rPr>
                      <w:rFonts w:ascii="Courier New" w:hAnsi="Courier New" w:cs="Courier New"/>
                      <w:noProof/>
                      <w:sz w:val="20"/>
                      <w:lang w:val="en-CA" w:bidi="ar-SA"/>
                    </w:rPr>
                    <w:t>(factorialAnswer)</w:t>
                  </w:r>
                </w:p>
              </w:txbxContent>
            </v:textbox>
          </v:shape>
        </w:pict>
      </w:r>
      <w:r>
        <w:rPr>
          <w:noProof/>
          <w:lang w:val="en-CA" w:eastAsia="en-CA" w:bidi="ar-SA"/>
        </w:rPr>
        <w:pict>
          <v:shape id="_x0000_s1441" type="#_x0000_t202" style="position:absolute;left:0;text-align:left;margin-left:-125.4pt;margin-top:186.5pt;width:486pt;height:30.6pt;z-index:25172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441;mso-fit-shape-to-text:t" inset="0,0,0,0">
              <w:txbxContent>
                <w:p w:rsidR="004770BA" w:rsidRPr="00934913" w:rsidRDefault="004770BA" w:rsidP="00EC5AC0">
                  <w:pPr>
                    <w:pStyle w:val="Caption"/>
                    <w:rPr>
                      <w:sz w:val="24"/>
                      <w:szCs w:val="20"/>
                    </w:rPr>
                  </w:pPr>
                  <w:bookmarkStart w:id="165" w:name="_Toc245310455"/>
                  <w:r>
                    <w:t xml:space="preserve">VB Code </w:t>
                  </w:r>
                  <w:fldSimple w:instr=" SEQ VB_Code \* ARABIC ">
                    <w:r w:rsidR="00F65BCF">
                      <w:rPr>
                        <w:noProof/>
                      </w:rPr>
                      <w:t>13</w:t>
                    </w:r>
                  </w:fldSimple>
                  <w:r>
                    <w:t>: Do...Loop While example in VB</w:t>
                  </w:r>
                  <w:bookmarkEnd w:id="165"/>
                </w:p>
              </w:txbxContent>
            </v:textbox>
          </v:shape>
        </w:pict>
      </w:r>
    </w:p>
    <w:p w:rsidR="007708E1" w:rsidRDefault="007708E1" w:rsidP="007708E1">
      <w:pPr>
        <w:keepNext/>
      </w:pPr>
    </w:p>
    <w:p w:rsidR="005A5534" w:rsidRDefault="005A5534" w:rsidP="007708E1">
      <w:pPr>
        <w:ind w:firstLine="720"/>
      </w:pPr>
    </w:p>
    <w:p w:rsidR="00EC5AC0" w:rsidRDefault="00EC5AC0" w:rsidP="007708E1">
      <w:pPr>
        <w:ind w:firstLine="720"/>
      </w:pPr>
    </w:p>
    <w:p w:rsidR="00EC5AC0" w:rsidRDefault="00EC5AC0" w:rsidP="007708E1">
      <w:pPr>
        <w:ind w:firstLine="720"/>
      </w:pPr>
    </w:p>
    <w:p w:rsidR="00EC5AC0" w:rsidRDefault="00EC5AC0" w:rsidP="007708E1">
      <w:pPr>
        <w:ind w:firstLine="720"/>
      </w:pPr>
    </w:p>
    <w:p w:rsidR="00EC5AC0" w:rsidRDefault="00EC5AC0" w:rsidP="007708E1">
      <w:pPr>
        <w:ind w:firstLine="720"/>
      </w:pPr>
    </w:p>
    <w:p w:rsidR="00EC5AC0" w:rsidRDefault="00EC5AC0" w:rsidP="007708E1">
      <w:pPr>
        <w:ind w:firstLine="720"/>
      </w:pPr>
    </w:p>
    <w:p w:rsidR="00EC5AC0" w:rsidRDefault="00EC5AC0" w:rsidP="007708E1">
      <w:pPr>
        <w:ind w:firstLine="720"/>
      </w:pPr>
    </w:p>
    <w:p w:rsidR="00EC5AC0" w:rsidRDefault="0073069D" w:rsidP="007708E1">
      <w:pPr>
        <w:ind w:firstLine="720"/>
      </w:pPr>
      <w:r>
        <w:rPr>
          <w:noProof/>
          <w:lang w:val="en-CA" w:eastAsia="en-CA" w:bidi="ar-SA"/>
        </w:rPr>
        <w:pict>
          <v:shape id="_x0000_s1442" type="#_x0000_t202" style="position:absolute;margin-left:-160.55pt;margin-top:5.65pt;width:486pt;height:204.6pt;z-index:25172121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442">
              <w:txbxContent>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w:t>
                  </w:r>
                  <w:r w:rsidRPr="00D115FC">
                    <w:rPr>
                      <w:rFonts w:ascii="Courier New" w:hAnsi="Courier New" w:cs="Courier New"/>
                      <w:noProof/>
                      <w:color w:val="2B91AF"/>
                      <w:sz w:val="20"/>
                      <w:lang w:val="en-CA" w:bidi="ar-SA"/>
                    </w:rPr>
                    <w:t>Double</w:t>
                  </w:r>
                  <w:r w:rsidRPr="00D115FC">
                    <w:rPr>
                      <w:rFonts w:ascii="Courier New" w:hAnsi="Courier New" w:cs="Courier New"/>
                      <w:noProof/>
                      <w:sz w:val="20"/>
                      <w:lang w:val="en-CA" w:bidi="ar-SA"/>
                    </w:rPr>
                    <w:t xml:space="preserve"> factorialNumber;</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w:t>
                  </w:r>
                  <w:r w:rsidRPr="00D115FC">
                    <w:rPr>
                      <w:rFonts w:ascii="Courier New" w:hAnsi="Courier New" w:cs="Courier New"/>
                      <w:noProof/>
                      <w:color w:val="2B91AF"/>
                      <w:sz w:val="20"/>
                      <w:lang w:val="en-CA" w:bidi="ar-SA"/>
                    </w:rPr>
                    <w:t>Double</w:t>
                  </w:r>
                  <w:r w:rsidRPr="00D115FC">
                    <w:rPr>
                      <w:rFonts w:ascii="Courier New" w:hAnsi="Courier New" w:cs="Courier New"/>
                      <w:noProof/>
                      <w:sz w:val="20"/>
                      <w:lang w:val="en-CA" w:bidi="ar-SA"/>
                    </w:rPr>
                    <w:t xml:space="preserve"> factorialAnswer;</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w:t>
                  </w:r>
                  <w:r w:rsidRPr="00D115FC">
                    <w:rPr>
                      <w:rFonts w:ascii="Courier New" w:hAnsi="Courier New" w:cs="Courier New"/>
                      <w:noProof/>
                      <w:color w:val="0000FF"/>
                      <w:sz w:val="20"/>
                      <w:lang w:val="en-CA" w:bidi="ar-SA"/>
                    </w:rPr>
                    <w:t>int</w:t>
                  </w:r>
                  <w:r w:rsidRPr="00D115FC">
                    <w:rPr>
                      <w:rFonts w:ascii="Courier New" w:hAnsi="Courier New" w:cs="Courier New"/>
                      <w:noProof/>
                      <w:sz w:val="20"/>
                      <w:lang w:val="en-CA" w:bidi="ar-SA"/>
                    </w:rPr>
                    <w:t xml:space="preserve"> factorialCounter;</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w:t>
                  </w:r>
                  <w:r w:rsidRPr="00D115FC">
                    <w:rPr>
                      <w:rFonts w:ascii="Courier New" w:hAnsi="Courier New" w:cs="Courier New"/>
                      <w:noProof/>
                      <w:color w:val="0000FF"/>
                      <w:sz w:val="20"/>
                      <w:lang w:val="en-CA" w:bidi="ar-SA"/>
                    </w:rPr>
                    <w:t>this</w:t>
                  </w:r>
                  <w:r w:rsidRPr="00D115FC">
                    <w:rPr>
                      <w:rFonts w:ascii="Courier New" w:hAnsi="Courier New" w:cs="Courier New"/>
                      <w:noProof/>
                      <w:sz w:val="20"/>
                      <w:lang w:val="en-CA" w:bidi="ar-SA"/>
                    </w:rPr>
                    <w:t>.lstFactorialNumbers.Items.Clear();</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factorialAnswer = 1;</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factorialNumber = </w:t>
                  </w:r>
                  <w:r w:rsidRPr="00D115FC">
                    <w:rPr>
                      <w:rFonts w:ascii="Courier New" w:hAnsi="Courier New" w:cs="Courier New"/>
                      <w:noProof/>
                      <w:color w:val="2B91AF"/>
                      <w:sz w:val="20"/>
                      <w:lang w:val="en-CA" w:bidi="ar-SA"/>
                    </w:rPr>
                    <w:t>Convert</w:t>
                  </w:r>
                  <w:r w:rsidRPr="00D115FC">
                    <w:rPr>
                      <w:rFonts w:ascii="Courier New" w:hAnsi="Courier New" w:cs="Courier New"/>
                      <w:noProof/>
                      <w:sz w:val="20"/>
                      <w:lang w:val="en-CA" w:bidi="ar-SA"/>
                    </w:rPr>
                    <w:t>.ToDouble(</w:t>
                  </w:r>
                  <w:r w:rsidRPr="00D115FC">
                    <w:rPr>
                      <w:rFonts w:ascii="Courier New" w:hAnsi="Courier New" w:cs="Courier New"/>
                      <w:noProof/>
                      <w:color w:val="0000FF"/>
                      <w:sz w:val="20"/>
                      <w:lang w:val="en-CA" w:bidi="ar-SA"/>
                    </w:rPr>
                    <w:t>this</w:t>
                  </w:r>
                  <w:r w:rsidRPr="00D115FC">
                    <w:rPr>
                      <w:rFonts w:ascii="Courier New" w:hAnsi="Courier New" w:cs="Courier New"/>
                      <w:noProof/>
                      <w:sz w:val="20"/>
                      <w:lang w:val="en-CA" w:bidi="ar-SA"/>
                    </w:rPr>
                    <w:t>.txtStartNumber.Text);</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factorialCounter = 0;</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color w:val="0000FF"/>
                      <w:sz w:val="20"/>
                      <w:lang w:val="en-CA" w:bidi="ar-SA"/>
                    </w:rPr>
                  </w:pPr>
                  <w:r w:rsidRPr="00D115FC">
                    <w:rPr>
                      <w:rFonts w:ascii="Courier New" w:hAnsi="Courier New" w:cs="Courier New"/>
                      <w:noProof/>
                      <w:sz w:val="20"/>
                      <w:lang w:val="en-CA" w:bidi="ar-SA"/>
                    </w:rPr>
                    <w:t xml:space="preserve">        </w:t>
                  </w:r>
                  <w:r w:rsidRPr="00D115FC">
                    <w:rPr>
                      <w:rFonts w:ascii="Courier New" w:hAnsi="Courier New" w:cs="Courier New"/>
                      <w:noProof/>
                      <w:color w:val="0000FF"/>
                      <w:sz w:val="20"/>
                      <w:lang w:val="en-CA" w:bidi="ar-SA"/>
                    </w:rPr>
                    <w:t>do</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factorialCounter = factorialCounter + 1;</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w:t>
                  </w:r>
                  <w:r w:rsidRPr="00D115FC">
                    <w:rPr>
                      <w:rFonts w:ascii="Courier New" w:hAnsi="Courier New" w:cs="Courier New"/>
                      <w:noProof/>
                      <w:color w:val="0000FF"/>
                      <w:sz w:val="20"/>
                      <w:lang w:val="en-CA" w:bidi="ar-SA"/>
                    </w:rPr>
                    <w:t>this</w:t>
                  </w:r>
                  <w:r w:rsidRPr="00D115FC">
                    <w:rPr>
                      <w:rFonts w:ascii="Courier New" w:hAnsi="Courier New" w:cs="Courier New"/>
                      <w:noProof/>
                      <w:sz w:val="20"/>
                      <w:lang w:val="en-CA" w:bidi="ar-SA"/>
                    </w:rPr>
                    <w:t>.lstFactorialNumbers.Items.Add(factorialCounter);</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factorialAnswer = factorialAnswer * factorialCounter;</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r w:rsidRPr="00D115FC">
                    <w:rPr>
                      <w:rFonts w:ascii="Courier New" w:hAnsi="Courier New" w:cs="Courier New"/>
                      <w:noProof/>
                      <w:sz w:val="20"/>
                      <w:lang w:val="en-CA" w:bidi="ar-SA"/>
                    </w:rPr>
                    <w:t xml:space="preserve">        } </w:t>
                  </w:r>
                  <w:r w:rsidRPr="00D115FC">
                    <w:rPr>
                      <w:rFonts w:ascii="Courier New" w:hAnsi="Courier New" w:cs="Courier New"/>
                      <w:noProof/>
                      <w:color w:val="0000FF"/>
                      <w:sz w:val="20"/>
                      <w:lang w:val="en-CA" w:bidi="ar-SA"/>
                    </w:rPr>
                    <w:t>while</w:t>
                  </w:r>
                  <w:r w:rsidRPr="00D115FC">
                    <w:rPr>
                      <w:rFonts w:ascii="Courier New" w:hAnsi="Courier New" w:cs="Courier New"/>
                      <w:noProof/>
                      <w:sz w:val="20"/>
                      <w:lang w:val="en-CA" w:bidi="ar-SA"/>
                    </w:rPr>
                    <w:t xml:space="preserve"> (factorialNumber != factorialCounter);</w:t>
                  </w:r>
                </w:p>
                <w:p w:rsidR="004770BA" w:rsidRPr="00D115FC" w:rsidRDefault="004770BA" w:rsidP="00D115FC">
                  <w:pPr>
                    <w:autoSpaceDE w:val="0"/>
                    <w:autoSpaceDN w:val="0"/>
                    <w:adjustRightInd w:val="0"/>
                    <w:spacing w:before="0" w:after="0" w:line="240" w:lineRule="auto"/>
                    <w:jc w:val="left"/>
                    <w:rPr>
                      <w:rFonts w:ascii="Courier New" w:hAnsi="Courier New" w:cs="Courier New"/>
                      <w:noProof/>
                      <w:sz w:val="20"/>
                      <w:lang w:val="en-CA" w:bidi="ar-SA"/>
                    </w:rPr>
                  </w:pPr>
                </w:p>
                <w:p w:rsidR="004770BA" w:rsidRPr="00D115FC" w:rsidRDefault="004770BA" w:rsidP="00D115FC">
                  <w:pPr>
                    <w:rPr>
                      <w:sz w:val="20"/>
                    </w:rPr>
                  </w:pPr>
                  <w:r w:rsidRPr="00D115FC">
                    <w:rPr>
                      <w:rFonts w:ascii="Courier New" w:hAnsi="Courier New" w:cs="Courier New"/>
                      <w:noProof/>
                      <w:sz w:val="20"/>
                      <w:lang w:val="en-CA" w:bidi="ar-SA"/>
                    </w:rPr>
                    <w:t xml:space="preserve">        </w:t>
                  </w:r>
                  <w:r w:rsidRPr="00D115FC">
                    <w:rPr>
                      <w:rFonts w:ascii="Courier New" w:hAnsi="Courier New" w:cs="Courier New"/>
                      <w:noProof/>
                      <w:color w:val="0000FF"/>
                      <w:sz w:val="20"/>
                      <w:lang w:val="en-CA" w:bidi="ar-SA"/>
                    </w:rPr>
                    <w:t>this</w:t>
                  </w:r>
                  <w:r w:rsidRPr="00D115FC">
                    <w:rPr>
                      <w:rFonts w:ascii="Courier New" w:hAnsi="Courier New" w:cs="Courier New"/>
                      <w:noProof/>
                      <w:sz w:val="20"/>
                      <w:lang w:val="en-CA" w:bidi="ar-SA"/>
                    </w:rPr>
                    <w:t xml:space="preserve">.txtAnswer.Text = </w:t>
                  </w:r>
                  <w:r w:rsidRPr="00D115FC">
                    <w:rPr>
                      <w:rFonts w:ascii="Courier New" w:hAnsi="Courier New" w:cs="Courier New"/>
                      <w:noProof/>
                      <w:color w:val="2B91AF"/>
                      <w:sz w:val="20"/>
                      <w:lang w:val="en-CA" w:bidi="ar-SA"/>
                    </w:rPr>
                    <w:t>Convert</w:t>
                  </w:r>
                  <w:r w:rsidRPr="00D115FC">
                    <w:rPr>
                      <w:rFonts w:ascii="Courier New" w:hAnsi="Courier New" w:cs="Courier New"/>
                      <w:noProof/>
                      <w:sz w:val="20"/>
                      <w:lang w:val="en-CA" w:bidi="ar-SA"/>
                    </w:rPr>
                    <w:t>.ToString(factorialAnswer);</w:t>
                  </w:r>
                </w:p>
              </w:txbxContent>
            </v:textbox>
          </v:shape>
        </w:pict>
      </w:r>
    </w:p>
    <w:p w:rsidR="00EC5AC0" w:rsidRDefault="00EC5AC0" w:rsidP="007708E1">
      <w:pPr>
        <w:ind w:firstLine="720"/>
      </w:pPr>
    </w:p>
    <w:p w:rsidR="00EC5AC0" w:rsidRDefault="00EC5AC0" w:rsidP="007708E1">
      <w:pPr>
        <w:ind w:firstLine="720"/>
      </w:pPr>
    </w:p>
    <w:p w:rsidR="00EC5AC0" w:rsidRDefault="00EC5AC0" w:rsidP="007708E1">
      <w:pPr>
        <w:ind w:firstLine="720"/>
      </w:pPr>
    </w:p>
    <w:p w:rsidR="00EC5AC0" w:rsidRDefault="00EC5AC0" w:rsidP="007708E1">
      <w:pPr>
        <w:ind w:firstLine="720"/>
      </w:pPr>
    </w:p>
    <w:p w:rsidR="00EC5AC0" w:rsidRDefault="00EC5AC0" w:rsidP="007708E1">
      <w:pPr>
        <w:ind w:firstLine="720"/>
      </w:pPr>
    </w:p>
    <w:p w:rsidR="00EC5AC0" w:rsidRDefault="00EC5AC0" w:rsidP="007708E1">
      <w:pPr>
        <w:ind w:firstLine="720"/>
      </w:pPr>
    </w:p>
    <w:p w:rsidR="00EC5AC0" w:rsidRDefault="00EC5AC0" w:rsidP="007708E1">
      <w:pPr>
        <w:ind w:firstLine="720"/>
      </w:pPr>
    </w:p>
    <w:p w:rsidR="00EC5AC0" w:rsidRDefault="0073069D" w:rsidP="007708E1">
      <w:pPr>
        <w:ind w:firstLine="720"/>
      </w:pPr>
      <w:r>
        <w:rPr>
          <w:noProof/>
          <w:lang w:val="en-CA" w:eastAsia="en-CA" w:bidi="ar-SA"/>
        </w:rPr>
        <w:pict>
          <v:shape id="_x0000_s1443" type="#_x0000_t202" style="position:absolute;left:0;text-align:left;margin-left:-109.8pt;margin-top:7.05pt;width:486pt;height:30.6pt;z-index:25172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443;mso-fit-shape-to-text:t" inset="0,0,0,0">
              <w:txbxContent>
                <w:p w:rsidR="004770BA" w:rsidRPr="00D115FC" w:rsidRDefault="004770BA" w:rsidP="00D115FC">
                  <w:pPr>
                    <w:pStyle w:val="Caption"/>
                  </w:pPr>
                  <w:bookmarkStart w:id="166" w:name="_Toc246256647"/>
                  <w:r>
                    <w:t xml:space="preserve">C# Code </w:t>
                  </w:r>
                  <w:fldSimple w:instr=" SEQ C#_Code \* ARABIC ">
                    <w:r w:rsidR="00F65BCF">
                      <w:rPr>
                        <w:noProof/>
                      </w:rPr>
                      <w:t>13</w:t>
                    </w:r>
                  </w:fldSimple>
                  <w:r>
                    <w:t>: Do...Loop While example in C#</w:t>
                  </w:r>
                  <w:bookmarkEnd w:id="166"/>
                </w:p>
              </w:txbxContent>
            </v:textbox>
          </v:shape>
        </w:pict>
      </w:r>
    </w:p>
    <w:p w:rsidR="00EC5AC0" w:rsidRDefault="00EC5AC0" w:rsidP="007708E1">
      <w:pPr>
        <w:ind w:firstLine="720"/>
      </w:pPr>
    </w:p>
    <w:p w:rsidR="005A5534" w:rsidRDefault="005A5534" w:rsidP="005A5534">
      <w:pPr>
        <w:pStyle w:val="Heading3"/>
      </w:pPr>
      <w:bookmarkStart w:id="167" w:name="_Toc247205695"/>
      <w:r>
        <w:lastRenderedPageBreak/>
        <w:t>Do While…Loop</w:t>
      </w:r>
      <w:bookmarkEnd w:id="167"/>
    </w:p>
    <w:p w:rsidR="00841B15" w:rsidRDefault="00841B15" w:rsidP="00841B15">
      <w:pPr>
        <w:ind w:firstLine="720"/>
      </w:pPr>
      <w:r>
        <w:t xml:space="preserve">The </w:t>
      </w:r>
      <w:proofErr w:type="spellStart"/>
      <w:proofErr w:type="gramStart"/>
      <w:r>
        <w:t>boolean</w:t>
      </w:r>
      <w:proofErr w:type="spellEnd"/>
      <w:proofErr w:type="gramEnd"/>
      <w:r>
        <w:t xml:space="preserve"> condition can also be placed at the top instead of the bottom, like in the flow-chart above.</w:t>
      </w:r>
      <w:r w:rsidR="00A13921">
        <w:t xml:space="preserve"> </w:t>
      </w:r>
      <w:r>
        <w:t>In this case the general structure will look like:</w:t>
      </w:r>
    </w:p>
    <w:p w:rsidR="00841B15" w:rsidRDefault="00841B15" w:rsidP="00841B15">
      <w:pPr>
        <w:spacing w:before="0" w:after="0"/>
      </w:pPr>
      <w:r>
        <w:tab/>
        <w:t>Do While (Boolean condition)</w:t>
      </w:r>
    </w:p>
    <w:p w:rsidR="00841B15" w:rsidRDefault="00841B15" w:rsidP="00841B15">
      <w:pPr>
        <w:spacing w:before="0" w:after="0"/>
        <w:rPr>
          <w:i/>
        </w:rPr>
      </w:pPr>
      <w:r>
        <w:tab/>
      </w:r>
      <w:r>
        <w:tab/>
      </w:r>
      <w:r>
        <w:rPr>
          <w:i/>
        </w:rPr>
        <w:t>Statements</w:t>
      </w:r>
    </w:p>
    <w:p w:rsidR="00841B15" w:rsidRDefault="00841B15" w:rsidP="00841B15">
      <w:pPr>
        <w:spacing w:before="0" w:after="0"/>
      </w:pPr>
      <w:r>
        <w:tab/>
        <w:t xml:space="preserve">Loop </w:t>
      </w:r>
    </w:p>
    <w:p w:rsidR="00841B15" w:rsidRDefault="00841B15" w:rsidP="00841B15">
      <w:r>
        <w:t xml:space="preserve">Since the </w:t>
      </w:r>
      <w:proofErr w:type="spellStart"/>
      <w:proofErr w:type="gramStart"/>
      <w:r>
        <w:t>boolean</w:t>
      </w:r>
      <w:proofErr w:type="spellEnd"/>
      <w:proofErr w:type="gramEnd"/>
      <w:r>
        <w:t xml:space="preserve"> condition is at the top in this case, the statements inside the loop</w:t>
      </w:r>
      <w:r w:rsidR="0073069D">
        <w:fldChar w:fldCharType="begin"/>
      </w:r>
      <w:r>
        <w:instrText xml:space="preserve"> XE "</w:instrText>
      </w:r>
      <w:r>
        <w:rPr>
          <w:rStyle w:val="CommentReference"/>
          <w:b/>
          <w:i/>
        </w:rPr>
        <w:instrText>loop"</w:instrText>
      </w:r>
      <w:r>
        <w:instrText xml:space="preserve"> </w:instrText>
      </w:r>
      <w:r w:rsidR="0073069D">
        <w:fldChar w:fldCharType="end"/>
      </w:r>
      <w:r>
        <w:t xml:space="preserve"> might not be executed at all if the </w:t>
      </w:r>
      <w:proofErr w:type="spellStart"/>
      <w:r w:rsidR="00F575E4">
        <w:t>b</w:t>
      </w:r>
      <w:r>
        <w:t>oolean</w:t>
      </w:r>
      <w:proofErr w:type="spellEnd"/>
      <w:r>
        <w:t xml:space="preserve"> expression is false the first time it is encountered.</w:t>
      </w:r>
      <w:r w:rsidR="00A13921">
        <w:t xml:space="preserve"> </w:t>
      </w:r>
      <w:r w:rsidR="00DF76AA">
        <w:t xml:space="preserve">As </w:t>
      </w:r>
      <w:proofErr w:type="gramStart"/>
      <w:r w:rsidR="00DF76AA">
        <w:t>a flow-chart</w:t>
      </w:r>
      <w:proofErr w:type="gramEnd"/>
      <w:r w:rsidR="00DF76AA">
        <w:t xml:space="preserve"> it would look like:</w:t>
      </w:r>
      <w:r w:rsidR="00A13921">
        <w:t xml:space="preserve"> </w:t>
      </w:r>
    </w:p>
    <w:p w:rsidR="005A5534" w:rsidRDefault="0073069D" w:rsidP="005A5534">
      <w:r>
        <w:rPr>
          <w:noProof/>
          <w:lang w:val="en-CA" w:eastAsia="en-CA" w:bidi="ar-SA"/>
        </w:rPr>
        <w:pict>
          <v:shape id="_x0000_s1668" type="#_x0000_t202" style="position:absolute;margin-left:-126.95pt;margin-top:193.45pt;width:486pt;height:149.75pt;z-index:25177548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668">
              <w:txbxContent>
                <w:p w:rsidR="004770BA" w:rsidRDefault="004770BA" w:rsidP="00594D53">
                  <w:pPr>
                    <w:autoSpaceDE w:val="0"/>
                    <w:autoSpaceDN w:val="0"/>
                    <w:adjustRightInd w:val="0"/>
                    <w:spacing w:before="0" w:after="0" w:line="240" w:lineRule="auto"/>
                    <w:jc w:val="left"/>
                    <w:rPr>
                      <w:rFonts w:ascii="Courier New" w:hAnsi="Courier New" w:cs="Courier New"/>
                      <w:noProof/>
                      <w:color w:val="008000"/>
                      <w:sz w:val="20"/>
                      <w:lang w:val="en-CA" w:bidi="ar-SA"/>
                    </w:rPr>
                  </w:pPr>
                  <w:r>
                    <w:rPr>
                      <w:rFonts w:ascii="Courier New" w:hAnsi="Courier New" w:cs="Courier New"/>
                      <w:noProof/>
                      <w:sz w:val="20"/>
                      <w:lang w:val="en-CA" w:bidi="ar-SA"/>
                    </w:rPr>
                    <w:t xml:space="preserve">        </w:t>
                  </w:r>
                  <w:r>
                    <w:rPr>
                      <w:rFonts w:ascii="Courier New" w:hAnsi="Courier New" w:cs="Courier New"/>
                      <w:noProof/>
                      <w:color w:val="008000"/>
                      <w:sz w:val="20"/>
                      <w:lang w:val="en-CA" w:bidi="ar-SA"/>
                    </w:rPr>
                    <w:t>'input</w:t>
                  </w:r>
                </w:p>
                <w:p w:rsidR="004770BA" w:rsidRDefault="004770BA" w:rsidP="00594D53">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numberOfIterations = </w:t>
                  </w:r>
                  <w:r>
                    <w:rPr>
                      <w:rFonts w:ascii="Courier New" w:hAnsi="Courier New" w:cs="Courier New"/>
                      <w:noProof/>
                      <w:color w:val="0000FF"/>
                      <w:sz w:val="20"/>
                      <w:lang w:val="en-CA" w:bidi="ar-SA"/>
                    </w:rPr>
                    <w:t>CInt</w:t>
                  </w:r>
                  <w:r>
                    <w:rPr>
                      <w:rFonts w:ascii="Courier New" w:hAnsi="Courier New" w:cs="Courier New"/>
                      <w:noProof/>
                      <w:sz w:val="20"/>
                      <w:lang w:val="en-CA" w:bidi="ar-SA"/>
                    </w:rPr>
                    <w:t>(</w:t>
                  </w:r>
                  <w:r>
                    <w:rPr>
                      <w:rFonts w:ascii="Courier New" w:hAnsi="Courier New" w:cs="Courier New"/>
                      <w:noProof/>
                      <w:color w:val="0000FF"/>
                      <w:sz w:val="20"/>
                      <w:lang w:val="en-CA" w:bidi="ar-SA"/>
                    </w:rPr>
                    <w:t>Me</w:t>
                  </w:r>
                  <w:r>
                    <w:rPr>
                      <w:rFonts w:ascii="Courier New" w:hAnsi="Courier New" w:cs="Courier New"/>
                      <w:noProof/>
                      <w:sz w:val="20"/>
                      <w:lang w:val="en-CA" w:bidi="ar-SA"/>
                    </w:rPr>
                    <w:t>.nudIterations.Value)</w:t>
                  </w:r>
                </w:p>
                <w:p w:rsidR="004770BA" w:rsidRDefault="004770BA" w:rsidP="00594D53">
                  <w:pPr>
                    <w:autoSpaceDE w:val="0"/>
                    <w:autoSpaceDN w:val="0"/>
                    <w:adjustRightInd w:val="0"/>
                    <w:spacing w:before="0" w:after="0" w:line="240" w:lineRule="auto"/>
                    <w:jc w:val="left"/>
                    <w:rPr>
                      <w:rFonts w:ascii="Courier New" w:hAnsi="Courier New" w:cs="Courier New"/>
                      <w:noProof/>
                      <w:sz w:val="20"/>
                      <w:lang w:val="en-CA" w:bidi="ar-SA"/>
                    </w:rPr>
                  </w:pPr>
                </w:p>
                <w:p w:rsidR="004770BA" w:rsidRDefault="004770BA" w:rsidP="00594D53">
                  <w:pPr>
                    <w:autoSpaceDE w:val="0"/>
                    <w:autoSpaceDN w:val="0"/>
                    <w:adjustRightInd w:val="0"/>
                    <w:spacing w:before="0" w:after="0" w:line="240" w:lineRule="auto"/>
                    <w:jc w:val="left"/>
                    <w:rPr>
                      <w:rFonts w:ascii="Courier New" w:hAnsi="Courier New" w:cs="Courier New"/>
                      <w:noProof/>
                      <w:color w:val="008000"/>
                      <w:sz w:val="20"/>
                      <w:lang w:val="en-CA" w:bidi="ar-SA"/>
                    </w:rPr>
                  </w:pPr>
                  <w:r>
                    <w:rPr>
                      <w:rFonts w:ascii="Courier New" w:hAnsi="Courier New" w:cs="Courier New"/>
                      <w:noProof/>
                      <w:sz w:val="20"/>
                      <w:lang w:val="en-CA" w:bidi="ar-SA"/>
                    </w:rPr>
                    <w:t xml:space="preserve">        </w:t>
                  </w:r>
                  <w:r>
                    <w:rPr>
                      <w:rFonts w:ascii="Courier New" w:hAnsi="Courier New" w:cs="Courier New"/>
                      <w:noProof/>
                      <w:color w:val="008000"/>
                      <w:sz w:val="20"/>
                      <w:lang w:val="en-CA" w:bidi="ar-SA"/>
                    </w:rPr>
                    <w:t>' process</w:t>
                  </w:r>
                </w:p>
                <w:p w:rsidR="004770BA" w:rsidRDefault="004770BA" w:rsidP="00594D53">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Do</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While</w:t>
                  </w:r>
                  <w:r>
                    <w:rPr>
                      <w:rFonts w:ascii="Courier New" w:hAnsi="Courier New" w:cs="Courier New"/>
                      <w:noProof/>
                      <w:sz w:val="20"/>
                      <w:lang w:val="en-CA" w:bidi="ar-SA"/>
                    </w:rPr>
                    <w:t xml:space="preserve"> (counter &lt; numberOfIterations)</w:t>
                  </w:r>
                </w:p>
                <w:p w:rsidR="004770BA" w:rsidRDefault="004770BA" w:rsidP="00594D53">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counter = counter + 1</w:t>
                  </w:r>
                </w:p>
                <w:p w:rsidR="004770BA" w:rsidRDefault="004770BA" w:rsidP="00594D53">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nSquaredAnswer = </w:t>
                  </w:r>
                  <w:r>
                    <w:rPr>
                      <w:rFonts w:ascii="Courier New" w:hAnsi="Courier New" w:cs="Courier New"/>
                      <w:noProof/>
                      <w:color w:val="0000FF"/>
                      <w:sz w:val="20"/>
                      <w:lang w:val="en-CA" w:bidi="ar-SA"/>
                    </w:rPr>
                    <w:t>CLng</w:t>
                  </w:r>
                  <w:r>
                    <w:rPr>
                      <w:rFonts w:ascii="Courier New" w:hAnsi="Courier New" w:cs="Courier New"/>
                      <w:noProof/>
                      <w:sz w:val="20"/>
                      <w:lang w:val="en-CA" w:bidi="ar-SA"/>
                    </w:rPr>
                    <w:t>(nSquaredAnswer + (counter ^ 2))</w:t>
                  </w:r>
                </w:p>
                <w:p w:rsidR="004770BA" w:rsidRDefault="004770BA" w:rsidP="00594D53">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Loop</w:t>
                  </w:r>
                </w:p>
                <w:p w:rsidR="004770BA" w:rsidRDefault="004770BA" w:rsidP="00594D53">
                  <w:pPr>
                    <w:autoSpaceDE w:val="0"/>
                    <w:autoSpaceDN w:val="0"/>
                    <w:adjustRightInd w:val="0"/>
                    <w:spacing w:before="0" w:after="0" w:line="240" w:lineRule="auto"/>
                    <w:jc w:val="left"/>
                    <w:rPr>
                      <w:rFonts w:ascii="Courier New" w:hAnsi="Courier New" w:cs="Courier New"/>
                      <w:noProof/>
                      <w:color w:val="0000FF"/>
                      <w:sz w:val="20"/>
                      <w:lang w:val="en-CA" w:bidi="ar-SA"/>
                    </w:rPr>
                  </w:pPr>
                </w:p>
                <w:p w:rsidR="004770BA" w:rsidRDefault="004770BA" w:rsidP="00594D53">
                  <w:pPr>
                    <w:autoSpaceDE w:val="0"/>
                    <w:autoSpaceDN w:val="0"/>
                    <w:adjustRightInd w:val="0"/>
                    <w:spacing w:before="0" w:after="0" w:line="240" w:lineRule="auto"/>
                    <w:jc w:val="left"/>
                    <w:rPr>
                      <w:rFonts w:ascii="Courier New" w:hAnsi="Courier New" w:cs="Courier New"/>
                      <w:noProof/>
                      <w:color w:val="008000"/>
                      <w:sz w:val="20"/>
                      <w:lang w:val="en-CA" w:bidi="ar-SA"/>
                    </w:rPr>
                  </w:pPr>
                  <w:r>
                    <w:rPr>
                      <w:rFonts w:ascii="Courier New" w:hAnsi="Courier New" w:cs="Courier New"/>
                      <w:noProof/>
                      <w:sz w:val="20"/>
                      <w:lang w:val="en-CA" w:bidi="ar-SA"/>
                    </w:rPr>
                    <w:t xml:space="preserve">        </w:t>
                  </w:r>
                  <w:r>
                    <w:rPr>
                      <w:rFonts w:ascii="Courier New" w:hAnsi="Courier New" w:cs="Courier New"/>
                      <w:noProof/>
                      <w:color w:val="008000"/>
                      <w:sz w:val="20"/>
                      <w:lang w:val="en-CA" w:bidi="ar-SA"/>
                    </w:rPr>
                    <w:t>'output</w:t>
                  </w:r>
                </w:p>
                <w:p w:rsidR="004770BA" w:rsidRPr="00594D53" w:rsidRDefault="004770BA" w:rsidP="00594D53">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Me</w:t>
                  </w:r>
                  <w:r>
                    <w:rPr>
                      <w:rFonts w:ascii="Courier New" w:hAnsi="Courier New" w:cs="Courier New"/>
                      <w:noProof/>
                      <w:sz w:val="20"/>
                      <w:lang w:val="en-CA" w:bidi="ar-SA"/>
                    </w:rPr>
                    <w:t xml:space="preserve">.lblAnswer.Text = </w:t>
                  </w:r>
                  <w:r>
                    <w:rPr>
                      <w:rFonts w:ascii="Courier New" w:hAnsi="Courier New" w:cs="Courier New"/>
                      <w:noProof/>
                      <w:color w:val="A31515"/>
                      <w:sz w:val="20"/>
                      <w:lang w:val="en-CA" w:bidi="ar-SA"/>
                    </w:rPr>
                    <w:t>"Answer: "</w:t>
                  </w:r>
                  <w:r>
                    <w:rPr>
                      <w:rFonts w:ascii="Courier New" w:hAnsi="Courier New" w:cs="Courier New"/>
                      <w:noProof/>
                      <w:sz w:val="20"/>
                      <w:lang w:val="en-CA" w:bidi="ar-SA"/>
                    </w:rPr>
                    <w:t xml:space="preserve"> &amp; nSquaredAnswer</w:t>
                  </w:r>
                </w:p>
              </w:txbxContent>
            </v:textbox>
          </v:shape>
        </w:pict>
      </w:r>
      <w:r w:rsidRPr="0073069D">
        <w:rPr>
          <w:noProof/>
          <w:lang w:bidi="ar-SA"/>
        </w:rPr>
      </w:r>
      <w:r>
        <w:rPr>
          <w:noProof/>
          <w:lang w:bidi="ar-SA"/>
        </w:rPr>
        <w:pict>
          <v:group id="Canvas 817" o:spid="_x0000_s1318" editas="canvas" style="width:275.4pt;height:180.9pt;mso-position-horizontal-relative:char;mso-position-vertical-relative:line" coordsize="34975,2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">
            <o:lock v:ext="edit" ungrouping="t"/>
            <v:rect id="_x0000_s1319" style="position:absolute;width:34975;height:22974;visibility:visible" filled="f" strokeweight="1pt"/>
            <v:rect id="Rectangle 819" o:spid="_x0000_s1320" style="position:absolute;left:20688;top:14751;width:9144;height:4260;visibility:visible">
              <v:textbox style="mso-next-textbox:#Rectangle 819">
                <w:txbxContent>
                  <w:p w:rsidR="004770BA" w:rsidRPr="00EC3F4D" w:rsidRDefault="004770BA" w:rsidP="00DF76AA">
                    <w:pPr>
                      <w:spacing w:before="0" w:after="0"/>
                      <w:jc w:val="center"/>
                      <w:rPr>
                        <w:sz w:val="20"/>
                      </w:rPr>
                    </w:pPr>
                    <w:proofErr w:type="spellStart"/>
                    <w:r w:rsidRPr="00EC3F4D">
                      <w:rPr>
                        <w:sz w:val="20"/>
                      </w:rPr>
                      <w:t>Looping</w:t>
                    </w:r>
                    <w:proofErr w:type="spellEnd"/>
                    <w:r w:rsidRPr="00EC3F4D">
                      <w:rPr>
                        <w:sz w:val="20"/>
                      </w:rPr>
                      <w:t xml:space="preserve"> statements</w:t>
                    </w:r>
                  </w:p>
                </w:txbxContent>
              </v:textbox>
            </v:rect>
            <v:shape id="Text Box 821" o:spid="_x0000_s1321" type="#_x0000_t202" style="position:absolute;left:9144;top:16256;width:4032;height:2286;visibility:visible" filled="f" stroked="f">
              <v:textbox style="mso-next-textbox:#Text Box 821">
                <w:txbxContent>
                  <w:p w:rsidR="004770BA" w:rsidRDefault="004770BA" w:rsidP="00DF76AA">
                    <w:pPr>
                      <w:jc w:val="center"/>
                      <w:rPr>
                        <w:sz w:val="20"/>
                      </w:rPr>
                    </w:pPr>
                    <w:r>
                      <w:rPr>
                        <w:sz w:val="20"/>
                      </w:rPr>
                      <w:t>No</w:t>
                    </w:r>
                  </w:p>
                </w:txbxContent>
              </v:textbox>
            </v:shape>
            <v:shape id="AutoShape 822" o:spid="_x0000_s1322" type="#_x0000_t9" style="position:absolute;left:12172;top:4483;width:10573;height:7359;visibility:visible">
              <v:textbox style="mso-next-textbox:#AutoShape 822">
                <w:txbxContent>
                  <w:p w:rsidR="004770BA" w:rsidRDefault="004770BA" w:rsidP="00DF76AA">
                    <w:pPr>
                      <w:spacing w:before="0" w:after="0"/>
                      <w:jc w:val="center"/>
                      <w:rPr>
                        <w:sz w:val="20"/>
                      </w:rPr>
                    </w:pPr>
                    <w:r>
                      <w:rPr>
                        <w:sz w:val="20"/>
                      </w:rPr>
                      <w:t>Boolean Condition</w:t>
                    </w:r>
                  </w:p>
                  <w:p w:rsidR="004770BA" w:rsidRDefault="004770BA" w:rsidP="00DF76AA">
                    <w:pPr>
                      <w:spacing w:before="0" w:after="0"/>
                    </w:pPr>
                  </w:p>
                </w:txbxContent>
              </v:textbox>
            </v:shape>
            <v:shape id="AutoShape 823" o:spid="_x0000_s1323" type="#_x0000_t34" style="position:absolute;left:22745;top:8166;width:7087;height:8718;visibility:visible" adj="28568">
              <v:stroke endarrow="block"/>
            </v:shape>
            <v:shape id="AutoShape 825" o:spid="_x0000_s1324" type="#_x0000_t32" style="position:absolute;left:17462;top:895;width:6;height:3588;flip:x;visibility:visible">
              <v:stroke endarrow="block"/>
            </v:shape>
            <v:shape id="Text Box 826" o:spid="_x0000_s1325" type="#_x0000_t202" style="position:absolute;left:8229;top:6070;width:4947;height:3181;visibility:visible" filled="f" stroked="f">
              <v:textbox style="mso-next-textbox:#Text Box 826">
                <w:txbxContent>
                  <w:p w:rsidR="004770BA" w:rsidRPr="00973984" w:rsidRDefault="004770BA" w:rsidP="00DF76AA">
                    <w:pPr>
                      <w:spacing w:before="0" w:after="0"/>
                      <w:jc w:val="center"/>
                      <w:rPr>
                        <w:sz w:val="20"/>
                      </w:rPr>
                    </w:pPr>
                    <w:r>
                      <w:rPr>
                        <w:sz w:val="20"/>
                      </w:rPr>
                      <w:t>No</w:t>
                    </w:r>
                  </w:p>
                </w:txbxContent>
              </v:textbox>
            </v:shape>
            <v:shape id="Text Box 827" o:spid="_x0000_s1326" type="#_x0000_t202" style="position:absolute;left:22028;top:6134;width:4946;height:3181;visibility:visible" filled="f" stroked="f">
              <v:textbox style="mso-next-textbox:#Text Box 827">
                <w:txbxContent>
                  <w:p w:rsidR="004770BA" w:rsidRPr="00973984" w:rsidRDefault="004770BA" w:rsidP="00DF76AA">
                    <w:pPr>
                      <w:spacing w:before="0" w:after="0"/>
                      <w:jc w:val="center"/>
                      <w:rPr>
                        <w:sz w:val="20"/>
                      </w:rPr>
                    </w:pPr>
                    <w:r>
                      <w:rPr>
                        <w:sz w:val="20"/>
                      </w:rPr>
                      <w:t>Yes</w:t>
                    </w:r>
                  </w:p>
                </w:txbxContent>
              </v:textbox>
            </v:shape>
            <v:shape id="AutoShape 828" o:spid="_x0000_s1327" type="#_x0000_t33" style="position:absolute;left:17462;top:11842;width:3226;height:5042;rotation:180;visibility:visible">
              <v:stroke endarrow="block"/>
            </v:shape>
            <v:shape id="AutoShape 829" o:spid="_x0000_s1328" type="#_x0000_t33" style="position:absolute;left:9886;top:8166;width:2286;height:11341;rotation:180;flip:y;visibility:visible">
              <v:stroke endarrow="block"/>
            </v:shape>
            <w10:wrap type="none"/>
            <w10:anchorlock/>
          </v:group>
        </w:pict>
      </w:r>
    </w:p>
    <w:p w:rsidR="00DF76AA" w:rsidRDefault="00DF76AA" w:rsidP="005A5534"/>
    <w:p w:rsidR="00594D53" w:rsidRDefault="00594D53" w:rsidP="005A5534"/>
    <w:p w:rsidR="00594D53" w:rsidRDefault="00594D53" w:rsidP="005A5534"/>
    <w:p w:rsidR="00594D53" w:rsidRDefault="00594D53" w:rsidP="005A5534"/>
    <w:p w:rsidR="00594D53" w:rsidRDefault="00594D53" w:rsidP="005A5534"/>
    <w:p w:rsidR="00594D53" w:rsidRDefault="0073069D" w:rsidP="005A5534">
      <w:r>
        <w:rPr>
          <w:noProof/>
          <w:lang w:val="en-CA" w:eastAsia="en-CA" w:bidi="ar-SA"/>
        </w:rPr>
        <w:pict>
          <v:shape id="_x0000_s1669" type="#_x0000_t202" style="position:absolute;left:0;text-align:left;margin-left:-127.05pt;margin-top:23.95pt;width:486pt;height:30.6pt;z-index:251776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669;mso-fit-shape-to-text:t" inset="0,0,0,0">
              <w:txbxContent>
                <w:p w:rsidR="004770BA" w:rsidRPr="00934913" w:rsidRDefault="004770BA" w:rsidP="00594D53">
                  <w:pPr>
                    <w:pStyle w:val="Caption"/>
                    <w:rPr>
                      <w:sz w:val="24"/>
                      <w:szCs w:val="20"/>
                    </w:rPr>
                  </w:pPr>
                  <w:bookmarkStart w:id="168" w:name="_Toc245310456"/>
                  <w:r>
                    <w:t xml:space="preserve">VB Code </w:t>
                  </w:r>
                  <w:fldSimple w:instr=" SEQ VB_Code \* ARABIC ">
                    <w:r w:rsidR="00F65BCF">
                      <w:rPr>
                        <w:noProof/>
                      </w:rPr>
                      <w:t>14</w:t>
                    </w:r>
                  </w:fldSimple>
                  <w:r>
                    <w:t xml:space="preserve">: Do </w:t>
                  </w:r>
                  <w:proofErr w:type="gramStart"/>
                  <w:r>
                    <w:t>While</w:t>
                  </w:r>
                  <w:proofErr w:type="gramEnd"/>
                  <w:r>
                    <w:t xml:space="preserve"> ... Loop example in VB</w:t>
                  </w:r>
                  <w:bookmarkEnd w:id="168"/>
                </w:p>
              </w:txbxContent>
            </v:textbox>
          </v:shape>
        </w:pict>
      </w:r>
    </w:p>
    <w:p w:rsidR="00A81E63" w:rsidRDefault="00A81E63" w:rsidP="005A5534"/>
    <w:p w:rsidR="00594D53" w:rsidRDefault="00594D53" w:rsidP="005A5534"/>
    <w:p w:rsidR="005A5534" w:rsidRDefault="005A5534" w:rsidP="005A5534">
      <w:pPr>
        <w:pStyle w:val="Heading3"/>
      </w:pPr>
      <w:bookmarkStart w:id="169" w:name="_Toc247205696"/>
      <w:r>
        <w:lastRenderedPageBreak/>
        <w:t>Do Until…Loop</w:t>
      </w:r>
      <w:bookmarkEnd w:id="169"/>
    </w:p>
    <w:p w:rsidR="005A5534" w:rsidRDefault="00F575E4" w:rsidP="005A5534">
      <w:r>
        <w:tab/>
        <w:t xml:space="preserve">The Do </w:t>
      </w:r>
      <w:proofErr w:type="gramStart"/>
      <w:r>
        <w:t>Until…</w:t>
      </w:r>
      <w:proofErr w:type="gramEnd"/>
      <w:r>
        <w:t>Loop is similar to the above examples.</w:t>
      </w:r>
      <w:r w:rsidR="00A13921">
        <w:t xml:space="preserve"> </w:t>
      </w:r>
      <w:r>
        <w:t>The condition is placed at the top, so it is evaluated before the statements are executed the first time.</w:t>
      </w:r>
      <w:r w:rsidR="00A13921">
        <w:t xml:space="preserve"> </w:t>
      </w:r>
      <w:r>
        <w:t>Unlike the “While” structures, this time t</w:t>
      </w:r>
      <w:r w:rsidR="003C5E54">
        <w:t xml:space="preserve">he looping continues until the </w:t>
      </w:r>
      <w:proofErr w:type="spellStart"/>
      <w:proofErr w:type="gramStart"/>
      <w:r w:rsidR="003C5E54">
        <w:t>b</w:t>
      </w:r>
      <w:r>
        <w:t>oolean</w:t>
      </w:r>
      <w:proofErr w:type="spellEnd"/>
      <w:proofErr w:type="gramEnd"/>
      <w:r>
        <w:t xml:space="preserve"> expression is true.</w:t>
      </w:r>
      <w:r w:rsidR="00A13921">
        <w:t xml:space="preserve"> </w:t>
      </w:r>
      <w:r>
        <w:t>Once true, then the loop is exited.</w:t>
      </w:r>
    </w:p>
    <w:p w:rsidR="00DF76AA" w:rsidRDefault="0073069D" w:rsidP="005A5534">
      <w:r w:rsidRPr="0073069D">
        <w:rPr>
          <w:noProof/>
          <w:lang w:bidi="ar-SA"/>
        </w:rPr>
      </w:r>
      <w:r>
        <w:rPr>
          <w:noProof/>
          <w:lang w:bidi="ar-SA"/>
        </w:rPr>
        <w:pict>
          <v:group id="Canvas 852" o:spid="_x0000_s1329" editas="canvas" style="width:275.4pt;height:180.9pt;mso-position-horizontal-relative:char;mso-position-vertical-relative:line" coordsize="34975,2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">
            <o:lock v:ext="edit" ungrouping="t"/>
            <v:rect id="_x0000_s1330" style="position:absolute;width:34975;height:22974;visibility:visible" filled="f" strokeweight="1pt"/>
            <v:rect id="Rectangle 854" o:spid="_x0000_s1331" style="position:absolute;left:20688;top:14751;width:9144;height:4260;visibility:visible">
              <v:textbox style="mso-next-textbox:#Rectangle 854">
                <w:txbxContent>
                  <w:p w:rsidR="004770BA" w:rsidRPr="00EC3F4D" w:rsidRDefault="004770BA" w:rsidP="00DF76AA">
                    <w:pPr>
                      <w:spacing w:before="0" w:after="0"/>
                      <w:jc w:val="center"/>
                      <w:rPr>
                        <w:sz w:val="20"/>
                      </w:rPr>
                    </w:pPr>
                    <w:proofErr w:type="spellStart"/>
                    <w:r w:rsidRPr="00EC3F4D">
                      <w:rPr>
                        <w:sz w:val="20"/>
                      </w:rPr>
                      <w:t>Looping</w:t>
                    </w:r>
                    <w:proofErr w:type="spellEnd"/>
                    <w:r w:rsidRPr="00EC3F4D">
                      <w:rPr>
                        <w:sz w:val="20"/>
                      </w:rPr>
                      <w:t xml:space="preserve"> statements</w:t>
                    </w:r>
                  </w:p>
                </w:txbxContent>
              </v:textbox>
            </v:rect>
            <v:shape id="Text Box 855" o:spid="_x0000_s1332" type="#_x0000_t202" style="position:absolute;left:9144;top:16256;width:4032;height:2286;visibility:visible" filled="f" stroked="f">
              <v:textbox style="mso-next-textbox:#Text Box 855">
                <w:txbxContent>
                  <w:p w:rsidR="004770BA" w:rsidRDefault="004770BA" w:rsidP="00DF76AA">
                    <w:pPr>
                      <w:jc w:val="center"/>
                      <w:rPr>
                        <w:sz w:val="20"/>
                      </w:rPr>
                    </w:pPr>
                    <w:r>
                      <w:rPr>
                        <w:sz w:val="20"/>
                      </w:rPr>
                      <w:t>No</w:t>
                    </w:r>
                  </w:p>
                </w:txbxContent>
              </v:textbox>
            </v:shape>
            <v:shape id="AutoShape 856" o:spid="_x0000_s1333" type="#_x0000_t9" style="position:absolute;left:12172;top:4483;width:10573;height:7359;visibility:visible">
              <v:textbox style="mso-next-textbox:#AutoShape 856">
                <w:txbxContent>
                  <w:p w:rsidR="004770BA" w:rsidRDefault="004770BA" w:rsidP="00DF76AA">
                    <w:pPr>
                      <w:spacing w:before="0" w:after="0"/>
                      <w:jc w:val="center"/>
                      <w:rPr>
                        <w:sz w:val="20"/>
                      </w:rPr>
                    </w:pPr>
                    <w:r>
                      <w:rPr>
                        <w:sz w:val="20"/>
                      </w:rPr>
                      <w:t>Boolean Condition</w:t>
                    </w:r>
                  </w:p>
                  <w:p w:rsidR="004770BA" w:rsidRDefault="004770BA" w:rsidP="00DF76AA">
                    <w:pPr>
                      <w:spacing w:before="0" w:after="0"/>
                    </w:pPr>
                  </w:p>
                </w:txbxContent>
              </v:textbox>
            </v:shape>
            <v:shape id="AutoShape 857" o:spid="_x0000_s1334" type="#_x0000_t34" style="position:absolute;left:22745;top:8166;width:7087;height:8718;visibility:visible" adj="28568">
              <v:stroke endarrow="block"/>
            </v:shape>
            <v:shape id="AutoShape 858" o:spid="_x0000_s1335" type="#_x0000_t32" style="position:absolute;left:17462;top:895;width:6;height:3588;flip:x;visibility:visible">
              <v:stroke endarrow="block"/>
            </v:shape>
            <v:shape id="AutoShape 861" o:spid="_x0000_s1336" type="#_x0000_t33" style="position:absolute;left:17462;top:11842;width:3226;height:5042;rotation:180;visibility:visible">
              <v:stroke endarrow="block"/>
            </v:shape>
            <v:shape id="AutoShape 862" o:spid="_x0000_s1337" type="#_x0000_t33" style="position:absolute;left:9886;top:8166;width:2286;height:11341;rotation:180;flip:y;visibility:visible">
              <v:stroke endarrow="block"/>
            </v:shape>
            <v:shape id="Text Box 863" o:spid="_x0000_s1338" type="#_x0000_t202" style="position:absolute;left:21990;top:6134;width:4946;height:3181;visibility:visible" filled="f" stroked="f">
              <v:textbox style="mso-next-textbox:#Text Box 863">
                <w:txbxContent>
                  <w:p w:rsidR="004770BA" w:rsidRPr="00973984" w:rsidRDefault="004770BA" w:rsidP="00DF76AA">
                    <w:pPr>
                      <w:spacing w:before="0" w:after="0"/>
                      <w:jc w:val="center"/>
                      <w:rPr>
                        <w:sz w:val="20"/>
                      </w:rPr>
                    </w:pPr>
                    <w:r>
                      <w:rPr>
                        <w:sz w:val="20"/>
                      </w:rPr>
                      <w:t>No</w:t>
                    </w:r>
                  </w:p>
                </w:txbxContent>
              </v:textbox>
            </v:shape>
            <v:shape id="Text Box 864" o:spid="_x0000_s1339" type="#_x0000_t202" style="position:absolute;left:8636;top:6134;width:4946;height:3181;visibility:visible" filled="f" stroked="f">
              <v:textbox style="mso-next-textbox:#Text Box 864">
                <w:txbxContent>
                  <w:p w:rsidR="004770BA" w:rsidRPr="00973984" w:rsidRDefault="004770BA" w:rsidP="00DF76AA">
                    <w:pPr>
                      <w:spacing w:before="0" w:after="0"/>
                      <w:jc w:val="center"/>
                      <w:rPr>
                        <w:sz w:val="20"/>
                      </w:rPr>
                    </w:pPr>
                    <w:r>
                      <w:rPr>
                        <w:sz w:val="20"/>
                      </w:rPr>
                      <w:t>Yes</w:t>
                    </w:r>
                  </w:p>
                </w:txbxContent>
              </v:textbox>
            </v:shape>
            <w10:wrap type="none"/>
            <w10:anchorlock/>
          </v:group>
        </w:pict>
      </w:r>
    </w:p>
    <w:p w:rsidR="00DF76AA" w:rsidRPr="003B69E7" w:rsidRDefault="00DF76AA" w:rsidP="005A5534"/>
    <w:p w:rsidR="005A5534" w:rsidRPr="003B69E7" w:rsidRDefault="005A5534" w:rsidP="005A5534">
      <w:pPr>
        <w:pStyle w:val="Heading3"/>
      </w:pPr>
      <w:bookmarkStart w:id="170" w:name="_Toc247205697"/>
      <w:r w:rsidRPr="003B69E7">
        <w:t>Do …Loop Until</w:t>
      </w:r>
      <w:bookmarkEnd w:id="170"/>
    </w:p>
    <w:p w:rsidR="00F575E4" w:rsidRPr="003B69E7" w:rsidRDefault="00F575E4" w:rsidP="00F575E4">
      <w:r>
        <w:tab/>
        <w:t>The Do Loop…Until once again loops until the Boolean expression is met</w:t>
      </w:r>
      <w:r w:rsidR="003C5E54">
        <w:t xml:space="preserve"> or becomes “True”</w:t>
      </w:r>
      <w:r>
        <w:t>.</w:t>
      </w:r>
      <w:r w:rsidR="00A13921">
        <w:t xml:space="preserve"> </w:t>
      </w:r>
      <w:r>
        <w:t>Once met the loop is exited.</w:t>
      </w:r>
      <w:r w:rsidR="00A13921">
        <w:t xml:space="preserve"> </w:t>
      </w:r>
      <w:r>
        <w:t xml:space="preserve">This time the Boolean condition is placed at the bottom of the structure, so it is </w:t>
      </w:r>
      <w:r w:rsidRPr="00F575E4">
        <w:rPr>
          <w:rStyle w:val="Strong"/>
          <w:u w:val="single"/>
        </w:rPr>
        <w:t>not</w:t>
      </w:r>
      <w:r>
        <w:t xml:space="preserve"> evaluated the first time though.</w:t>
      </w:r>
    </w:p>
    <w:p w:rsidR="005A5534" w:rsidRDefault="0073069D" w:rsidP="005A5534">
      <w:r w:rsidRPr="0073069D">
        <w:rPr>
          <w:noProof/>
          <w:lang w:bidi="ar-SA"/>
        </w:rPr>
      </w:r>
      <w:r>
        <w:rPr>
          <w:noProof/>
          <w:lang w:bidi="ar-SA"/>
        </w:rPr>
        <w:pict>
          <v:group id="Canvas 865" o:spid="_x0000_s1340" editas="canvas" style="width:275.4pt;height:208.5pt;mso-position-horizontal-relative:char;mso-position-vertical-relative:line" coordsize="34975,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">
            <o:lock v:ext="edit" ungrouping="t"/>
            <v:rect id="_x0000_s1341" style="position:absolute;width:34975;height:26479;visibility:visible" filled="f" strokeweight="1pt"/>
            <v:rect id="Rectangle 867" o:spid="_x0000_s1342" style="position:absolute;left:12807;top:4883;width:9144;height:4261;visibility:visible">
              <v:textbox style="mso-next-textbox:#Rectangle 867">
                <w:txbxContent>
                  <w:p w:rsidR="004770BA" w:rsidRPr="00EC3F4D" w:rsidRDefault="004770BA" w:rsidP="003C5E54">
                    <w:pPr>
                      <w:spacing w:before="0" w:after="0"/>
                      <w:jc w:val="center"/>
                      <w:rPr>
                        <w:sz w:val="20"/>
                      </w:rPr>
                    </w:pPr>
                    <w:proofErr w:type="spellStart"/>
                    <w:r w:rsidRPr="00EC3F4D">
                      <w:rPr>
                        <w:sz w:val="20"/>
                      </w:rPr>
                      <w:t>Looping</w:t>
                    </w:r>
                    <w:proofErr w:type="spellEnd"/>
                    <w:r w:rsidRPr="00EC3F4D">
                      <w:rPr>
                        <w:sz w:val="20"/>
                      </w:rPr>
                      <w:t xml:space="preserve"> statements</w:t>
                    </w:r>
                  </w:p>
                </w:txbxContent>
              </v:textbox>
            </v:rect>
            <v:shape id="AutoShape 868" o:spid="_x0000_s1343" type="#_x0000_t32" style="position:absolute;left:17379;top:9144;width:83;height:5283;visibility:visible">
              <v:stroke endarrow="block"/>
            </v:shape>
            <v:shape id="Text Box 869" o:spid="_x0000_s1344" type="#_x0000_t202" style="position:absolute;left:9144;top:14859;width:4032;height:2286;visibility:visible" filled="f" stroked="f">
              <v:textbox style="mso-next-textbox:#Text Box 869">
                <w:txbxContent>
                  <w:p w:rsidR="004770BA" w:rsidRDefault="004770BA" w:rsidP="003C5E54">
                    <w:pPr>
                      <w:jc w:val="center"/>
                      <w:rPr>
                        <w:sz w:val="20"/>
                      </w:rPr>
                    </w:pPr>
                    <w:r>
                      <w:rPr>
                        <w:sz w:val="20"/>
                      </w:rPr>
                      <w:t>No</w:t>
                    </w:r>
                  </w:p>
                </w:txbxContent>
              </v:textbox>
            </v:shape>
            <v:shape id="AutoShape 870" o:spid="_x0000_s1345" type="#_x0000_t9" style="position:absolute;left:12172;top:14427;width:10573;height:7359;visibility:visible">
              <v:textbox style="mso-next-textbox:#AutoShape 870">
                <w:txbxContent>
                  <w:p w:rsidR="004770BA" w:rsidRDefault="004770BA" w:rsidP="003C5E54">
                    <w:pPr>
                      <w:spacing w:before="0" w:after="0"/>
                      <w:jc w:val="center"/>
                      <w:rPr>
                        <w:sz w:val="20"/>
                      </w:rPr>
                    </w:pPr>
                    <w:r>
                      <w:rPr>
                        <w:sz w:val="20"/>
                      </w:rPr>
                      <w:t>Boolean Condition</w:t>
                    </w:r>
                  </w:p>
                  <w:p w:rsidR="004770BA" w:rsidRDefault="004770BA" w:rsidP="003C5E54">
                    <w:pPr>
                      <w:spacing w:before="0" w:after="0"/>
                    </w:pPr>
                  </w:p>
                </w:txbxContent>
              </v:textbox>
            </v:shape>
            <v:shape id="AutoShape 871" o:spid="_x0000_s1346" type="#_x0000_t34" style="position:absolute;left:21951;top:7016;width:794;height:11094;flip:x y;visibility:visible" adj="-62035">
              <v:stroke endarrow="block"/>
            </v:shape>
            <v:shape id="AutoShape 872" o:spid="_x0000_s1347" type="#_x0000_t32" style="position:absolute;left:17462;top:21786;width:6;height:2909;visibility:visible">
              <v:stroke endarrow="block"/>
            </v:shape>
            <v:shape id="AutoShape 873" o:spid="_x0000_s1348" type="#_x0000_t32" style="position:absolute;left:17373;top:2692;width:6;height:2191;visibility:visible">
              <v:stroke endarrow="block"/>
            </v:shape>
            <v:shape id="Text Box 874" o:spid="_x0000_s1349" type="#_x0000_t202" style="position:absolute;left:21697;top:18110;width:4947;height:3181;visibility:visible" filled="f" stroked="f">
              <v:textbox style="mso-next-textbox:#Text Box 874">
                <w:txbxContent>
                  <w:p w:rsidR="004770BA" w:rsidRPr="00973984" w:rsidRDefault="004770BA" w:rsidP="003C5E54">
                    <w:pPr>
                      <w:spacing w:before="0" w:after="0"/>
                      <w:jc w:val="center"/>
                      <w:rPr>
                        <w:sz w:val="20"/>
                      </w:rPr>
                    </w:pPr>
                    <w:r>
                      <w:rPr>
                        <w:sz w:val="20"/>
                      </w:rPr>
                      <w:t>No</w:t>
                    </w:r>
                  </w:p>
                </w:txbxContent>
              </v:textbox>
            </v:shape>
            <v:shape id="Text Box 875" o:spid="_x0000_s1350" type="#_x0000_t202" style="position:absolute;left:16960;top:21958;width:4947;height:3181;visibility:visible" filled="f" stroked="f">
              <v:textbox style="mso-next-textbox:#Text Box 875">
                <w:txbxContent>
                  <w:p w:rsidR="004770BA" w:rsidRPr="00973984" w:rsidRDefault="004770BA" w:rsidP="003C5E54">
                    <w:pPr>
                      <w:spacing w:before="0" w:after="0"/>
                      <w:jc w:val="center"/>
                      <w:rPr>
                        <w:sz w:val="20"/>
                      </w:rPr>
                    </w:pPr>
                    <w:r>
                      <w:rPr>
                        <w:sz w:val="20"/>
                      </w:rPr>
                      <w:t>Yes</w:t>
                    </w:r>
                  </w:p>
                </w:txbxContent>
              </v:textbox>
            </v:shape>
            <w10:wrap type="none"/>
            <w10:anchorlock/>
          </v:group>
        </w:pict>
      </w:r>
    </w:p>
    <w:p w:rsidR="003C5E54" w:rsidRPr="003B69E7" w:rsidRDefault="003C5E54" w:rsidP="005A5534"/>
    <w:p w:rsidR="005A5534" w:rsidRPr="003B69E7" w:rsidRDefault="005A5534" w:rsidP="005A5534">
      <w:pPr>
        <w:pStyle w:val="Heading3"/>
      </w:pPr>
      <w:bookmarkStart w:id="171" w:name="_Toc247205698"/>
      <w:r w:rsidRPr="003B69E7">
        <w:t>For…Next</w:t>
      </w:r>
      <w:bookmarkEnd w:id="171"/>
    </w:p>
    <w:p w:rsidR="005A5534" w:rsidRDefault="00BF21A6" w:rsidP="005A5534">
      <w:pPr>
        <w:ind w:firstLine="720"/>
      </w:pPr>
      <w:proofErr w:type="gramStart"/>
      <w:r>
        <w:t>The For</w:t>
      </w:r>
      <w:proofErr w:type="gramEnd"/>
      <w:r>
        <w:t>…N</w:t>
      </w:r>
      <w:r w:rsidR="005A5534">
        <w:t>ext loop is another repetition structure, used to repeatedly execute a section of code an exact number of times.</w:t>
      </w:r>
      <w:r w:rsidR="00A13921">
        <w:t xml:space="preserve"> </w:t>
      </w:r>
      <w:r w:rsidR="005A5534">
        <w:t>Since the number of repet</w:t>
      </w:r>
      <w:r>
        <w:t xml:space="preserve">itions is know in advance, the </w:t>
      </w:r>
      <w:proofErr w:type="gramStart"/>
      <w:r>
        <w:t>For…</w:t>
      </w:r>
      <w:proofErr w:type="gramEnd"/>
      <w:r>
        <w:t>N</w:t>
      </w:r>
      <w:r w:rsidR="005A5534">
        <w:t>ext loop executes the instructions for this fixed number of times, unlike the do…while loop where it keeps looping until some condition is met.</w:t>
      </w:r>
    </w:p>
    <w:p w:rsidR="007708E1" w:rsidRDefault="00BF21A6" w:rsidP="007708E1">
      <w:pPr>
        <w:ind w:firstLine="432"/>
      </w:pPr>
      <w:r>
        <w:t>To use the For…N</w:t>
      </w:r>
      <w:r w:rsidR="007708E1">
        <w:t>ext</w:t>
      </w:r>
      <w:r w:rsidR="0073069D">
        <w:fldChar w:fldCharType="begin"/>
      </w:r>
      <w:r w:rsidR="007708E1">
        <w:instrText xml:space="preserve"> XE "</w:instrText>
      </w:r>
      <w:r w:rsidR="007708E1">
        <w:rPr>
          <w:rStyle w:val="CommentReference"/>
          <w:b/>
          <w:i/>
        </w:rPr>
        <w:instrText>for…next"</w:instrText>
      </w:r>
      <w:r w:rsidR="007708E1">
        <w:instrText xml:space="preserve"> </w:instrText>
      </w:r>
      <w:r w:rsidR="0073069D">
        <w:fldChar w:fldCharType="end"/>
      </w:r>
      <w:r w:rsidR="007708E1">
        <w:t xml:space="preserve"> loop</w:t>
      </w:r>
      <w:r w:rsidR="0073069D">
        <w:fldChar w:fldCharType="begin"/>
      </w:r>
      <w:r w:rsidR="007708E1">
        <w:instrText xml:space="preserve"> XE "</w:instrText>
      </w:r>
      <w:r w:rsidR="007708E1">
        <w:rPr>
          <w:rStyle w:val="CommentReference"/>
          <w:b/>
          <w:i/>
        </w:rPr>
        <w:instrText>loop"</w:instrText>
      </w:r>
      <w:r w:rsidR="007708E1">
        <w:instrText xml:space="preserve"> </w:instrText>
      </w:r>
      <w:r w:rsidR="0073069D">
        <w:fldChar w:fldCharType="end"/>
      </w:r>
      <w:r w:rsidR="007708E1">
        <w:t xml:space="preserve">, there will also be a </w:t>
      </w:r>
      <w:hyperlink r:id="rId159" w:history="1">
        <w:r w:rsidR="007708E1">
          <w:rPr>
            <w:rStyle w:val="Hyperlink"/>
            <w:b/>
            <w:i/>
          </w:rPr>
          <w:t>loop counter</w:t>
        </w:r>
      </w:hyperlink>
      <w:r w:rsidR="0073069D">
        <w:rPr>
          <w:b/>
          <w:i/>
        </w:rPr>
        <w:fldChar w:fldCharType="begin"/>
      </w:r>
      <w:r w:rsidR="007708E1">
        <w:rPr>
          <w:b/>
          <w:i/>
        </w:rPr>
        <w:instrText xml:space="preserve"> XE "</w:instrText>
      </w:r>
      <w:r w:rsidR="007708E1">
        <w:rPr>
          <w:rStyle w:val="CommentReference"/>
          <w:b/>
          <w:i/>
        </w:rPr>
        <w:instrText>loop counter"</w:instrText>
      </w:r>
      <w:r w:rsidR="007708E1">
        <w:rPr>
          <w:b/>
          <w:i/>
        </w:rPr>
        <w:instrText xml:space="preserve"> </w:instrText>
      </w:r>
      <w:r w:rsidR="0073069D">
        <w:rPr>
          <w:b/>
          <w:i/>
        </w:rPr>
        <w:fldChar w:fldCharType="end"/>
      </w:r>
      <w:r w:rsidR="007708E1">
        <w:t xml:space="preserve"> that keeps track of how many times through the loop the program has executed.</w:t>
      </w:r>
      <w:r w:rsidR="00A13921">
        <w:t xml:space="preserve"> </w:t>
      </w:r>
      <w:r w:rsidR="007708E1">
        <w:t>Each time the code inside the loop is executed, the loop counter</w:t>
      </w:r>
      <w:r w:rsidR="0073069D">
        <w:fldChar w:fldCharType="begin"/>
      </w:r>
      <w:r w:rsidR="007708E1">
        <w:instrText xml:space="preserve"> XE "</w:instrText>
      </w:r>
      <w:r w:rsidR="007708E1">
        <w:rPr>
          <w:rStyle w:val="CommentReference"/>
          <w:b/>
          <w:i/>
        </w:rPr>
        <w:instrText>counter"</w:instrText>
      </w:r>
      <w:r w:rsidR="007708E1">
        <w:instrText xml:space="preserve"> </w:instrText>
      </w:r>
      <w:r w:rsidR="0073069D">
        <w:fldChar w:fldCharType="end"/>
      </w:r>
      <w:r w:rsidR="007708E1">
        <w:t xml:space="preserve"> is </w:t>
      </w:r>
      <w:r w:rsidRPr="00BF21A6">
        <w:rPr>
          <w:rStyle w:val="Strong"/>
          <w:u w:val="single"/>
        </w:rPr>
        <w:t>automatically</w:t>
      </w:r>
      <w:r w:rsidR="007708E1">
        <w:t xml:space="preserve"> incremented by 1.</w:t>
      </w:r>
      <w:r w:rsidR="00A13921">
        <w:t xml:space="preserve"> </w:t>
      </w:r>
      <w:r w:rsidR="007708E1">
        <w:t xml:space="preserve">Then </w:t>
      </w:r>
      <w:proofErr w:type="gramStart"/>
      <w:r w:rsidR="007708E1">
        <w:t>a</w:t>
      </w:r>
      <w:proofErr w:type="gramEnd"/>
      <w:r w:rsidR="007708E1">
        <w:t xml:space="preserve"> expression</w:t>
      </w:r>
      <w:r w:rsidR="0073069D">
        <w:fldChar w:fldCharType="begin"/>
      </w:r>
      <w:r w:rsidR="007708E1">
        <w:instrText xml:space="preserve"> XE "</w:instrText>
      </w:r>
      <w:r w:rsidR="007708E1">
        <w:rPr>
          <w:rStyle w:val="CommentReference"/>
          <w:b/>
          <w:i/>
        </w:rPr>
        <w:instrText>Boolean expression"</w:instrText>
      </w:r>
      <w:r w:rsidR="007708E1">
        <w:instrText xml:space="preserve"> </w:instrText>
      </w:r>
      <w:r w:rsidR="0073069D">
        <w:fldChar w:fldCharType="end"/>
      </w:r>
      <w:r w:rsidR="007708E1">
        <w:t xml:space="preserve"> checks to see that the predetermined number of times has been reached.</w:t>
      </w:r>
      <w:r w:rsidR="00A13921">
        <w:t xml:space="preserve"> </w:t>
      </w:r>
      <w:r w:rsidR="007708E1">
        <w:t xml:space="preserve">This process like the following in </w:t>
      </w:r>
      <w:proofErr w:type="gramStart"/>
      <w:r w:rsidR="007708E1">
        <w:t>a flow-chart</w:t>
      </w:r>
      <w:proofErr w:type="gramEnd"/>
      <w:r w:rsidR="007708E1">
        <w:t>:</w:t>
      </w:r>
    </w:p>
    <w:p w:rsidR="007708E1" w:rsidRDefault="0073069D" w:rsidP="007708E1">
      <w:pPr>
        <w:ind w:firstLine="432"/>
      </w:pPr>
      <w:r w:rsidRPr="0073069D">
        <w:rPr>
          <w:noProof/>
          <w:lang w:bidi="ar-SA"/>
        </w:rPr>
      </w:r>
      <w:r>
        <w:rPr>
          <w:noProof/>
          <w:lang w:bidi="ar-SA"/>
        </w:rPr>
        <w:pict>
          <v:group id="Canvas 735" o:spid="_x0000_s1351" editas="canvas" style="width:342pt;height:243pt;mso-position-horizontal-relative:char;mso-position-vertical-relative:line" coordsize="43434,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">
            <o:lock v:ext="edit" ungrouping="t"/>
            <v:rect id="_x0000_s1352" style="position:absolute;width:43434;height:30861;visibility:visible" filled="f" strokeweight="1pt"/>
            <v:shapetype id="_x0000_t4" coordsize="21600,21600" o:spt="4" path="m10800,l,10800,10800,21600,21600,10800xe">
              <v:stroke joinstyle="miter"/>
              <v:path gradientshapeok="t" o:connecttype="rect" textboxrect="5400,5400,16200,16200"/>
            </v:shapetype>
            <v:shape id="AutoShape 737" o:spid="_x0000_s1353" type="#_x0000_t4" style="position:absolute;left:9715;top:15544;width:9144;height:9144;visibility:visible"/>
            <v:shape id="Text Box 738" o:spid="_x0000_s1354" type="#_x0000_t202" style="position:absolute;left:9721;top:18173;width:9259;height:7239;visibility:visible" filled="f" stroked="f">
              <v:textbox style="mso-next-textbox:#Text Box 738">
                <w:txbxContent>
                  <w:p w:rsidR="004770BA" w:rsidRDefault="004770BA" w:rsidP="007708E1">
                    <w:pPr>
                      <w:spacing w:before="0" w:after="0"/>
                      <w:jc w:val="center"/>
                      <w:rPr>
                        <w:sz w:val="20"/>
                      </w:rPr>
                    </w:pPr>
                    <w:r>
                      <w:rPr>
                        <w:sz w:val="20"/>
                      </w:rPr>
                      <w:t>Boolean Condition</w:t>
                    </w:r>
                  </w:p>
                </w:txbxContent>
              </v:textbox>
            </v:shape>
            <v:rect id="Rectangle 739" o:spid="_x0000_s1355" style="position:absolute;left:24574;top:21259;width:9144;height:5715;visibility:visible">
              <v:textbox style="mso-next-textbox:#Rectangle 739">
                <w:txbxContent>
                  <w:p w:rsidR="004770BA" w:rsidRDefault="004770BA" w:rsidP="007708E1">
                    <w:pPr>
                      <w:spacing w:before="0" w:after="0"/>
                    </w:pPr>
                    <w:proofErr w:type="spellStart"/>
                    <w:r>
                      <w:t>Looping</w:t>
                    </w:r>
                    <w:proofErr w:type="spellEnd"/>
                    <w:r>
                      <w:t xml:space="preserve"> statements</w:t>
                    </w:r>
                  </w:p>
                </w:txbxContent>
              </v:textbox>
            </v:rect>
            <v:shape id="AutoShape 740" o:spid="_x0000_s1356" type="#_x0000_t34" style="position:absolute;left:18859;top:20116;width:5715;height:4001;visibility:visible">
              <v:stroke endarrow="block"/>
            </v:shape>
            <v:shape id="AutoShape 741" o:spid="_x0000_s1357" type="#_x0000_t34" style="position:absolute;left:27032;top:18116;width:5257;height:1029;rotation:-90;visibility:visible">
              <v:stroke endarrow="block"/>
            </v:shape>
            <v:shape id="AutoShape 742" o:spid="_x0000_s1358" type="#_x0000_t32" style="position:absolute;left:14287;top:24688;width:6;height:3429;visibility:visible">
              <v:stroke endarrow="block"/>
            </v:shape>
            <v:shape id="Text Box 743" o:spid="_x0000_s1359" type="#_x0000_t202" style="position:absolute;left:14287;top:24688;width:4032;height:2286;visibility:visible" filled="f" stroked="f">
              <v:textbox style="mso-next-textbox:#Text Box 743">
                <w:txbxContent>
                  <w:p w:rsidR="004770BA" w:rsidRDefault="004770BA" w:rsidP="007708E1">
                    <w:pPr>
                      <w:jc w:val="center"/>
                      <w:rPr>
                        <w:sz w:val="20"/>
                      </w:rPr>
                    </w:pPr>
                    <w:r>
                      <w:rPr>
                        <w:sz w:val="20"/>
                      </w:rPr>
                      <w:t>No</w:t>
                    </w:r>
                  </w:p>
                </w:txbxContent>
              </v:textbox>
            </v:shape>
            <v:shape id="Text Box 744" o:spid="_x0000_s1360" type="#_x0000_t202" style="position:absolute;left:18256;top:17830;width:4032;height:2280;visibility:visible" filled="f" stroked="f">
              <v:textbox style="mso-next-textbox:#Text Box 744">
                <w:txbxContent>
                  <w:p w:rsidR="004770BA" w:rsidRDefault="004770BA" w:rsidP="007708E1">
                    <w:pPr>
                      <w:jc w:val="center"/>
                      <w:rPr>
                        <w:sz w:val="20"/>
                      </w:rPr>
                    </w:pPr>
                    <w:r>
                      <w:rPr>
                        <w:sz w:val="20"/>
                      </w:rPr>
                      <w:t>Yes</w:t>
                    </w:r>
                  </w:p>
                </w:txbxContent>
              </v:textbox>
            </v:shape>
            <v:rect id="Rectangle 745" o:spid="_x0000_s1361" style="position:absolute;left:9601;top:5257;width:9144;height:4591;visibility:visible">
              <v:textbox style="mso-next-textbox:#Rectangle 745">
                <w:txbxContent>
                  <w:p w:rsidR="004770BA" w:rsidRDefault="004770BA" w:rsidP="007708E1">
                    <w:pPr>
                      <w:spacing w:before="0" w:after="0"/>
                      <w:jc w:val="center"/>
                      <w:rPr>
                        <w:sz w:val="20"/>
                      </w:rPr>
                    </w:pPr>
                    <w:r>
                      <w:rPr>
                        <w:sz w:val="20"/>
                      </w:rPr>
                      <w:t>Initialize loop counter</w:t>
                    </w:r>
                  </w:p>
                </w:txbxContent>
              </v:textbox>
            </v:rect>
            <v:shape id="AutoShape 746" o:spid="_x0000_s1362" type="#_x0000_t32" style="position:absolute;left:14166;top:2286;width:7;height:2971;visibility:visible">
              <v:stroke endarrow="block"/>
            </v:shape>
            <v:rect id="Rectangle 747" o:spid="_x0000_s1363" style="position:absolute;left:25603;top:11410;width:9144;height:4592;visibility:visible">
              <v:textbox style="mso-next-textbox:#Rectangle 747">
                <w:txbxContent>
                  <w:p w:rsidR="004770BA" w:rsidRDefault="004770BA" w:rsidP="007708E1">
                    <w:pPr>
                      <w:spacing w:before="0" w:after="0"/>
                      <w:jc w:val="center"/>
                      <w:rPr>
                        <w:sz w:val="20"/>
                      </w:rPr>
                    </w:pPr>
                    <w:r>
                      <w:rPr>
                        <w:sz w:val="20"/>
                      </w:rPr>
                      <w:t>Increment loop counter</w:t>
                    </w:r>
                  </w:p>
                </w:txbxContent>
              </v:textbox>
            </v:rect>
            <v:shape id="AutoShape 748" o:spid="_x0000_s1364" type="#_x0000_t34" style="position:absolute;left:11379;top:12643;width:5695;height:114;rotation:90;flip:x;visibility:visible" adj="10788">
              <v:stroke endarrow="block"/>
            </v:shape>
            <v:shape id="AutoShape 749" o:spid="_x0000_s1365" type="#_x0000_t33" style="position:absolute;left:14287;top:13709;width:11316;height:1835;rotation:180;flip:y;visibility:visible">
              <v:stroke endarrow="block"/>
            </v:shape>
            <w10:wrap type="none"/>
            <w10:anchorlock/>
          </v:group>
        </w:pict>
      </w:r>
    </w:p>
    <w:p w:rsidR="007708E1" w:rsidRDefault="007708E1" w:rsidP="007708E1"/>
    <w:p w:rsidR="007708E1" w:rsidRDefault="007708E1" w:rsidP="007708E1">
      <w:r>
        <w:t>In pseudo-code it looks like:</w:t>
      </w:r>
    </w:p>
    <w:p w:rsidR="007708E1" w:rsidRDefault="007708E1" w:rsidP="007708E1"/>
    <w:p w:rsidR="007708E1" w:rsidRDefault="007708E1" w:rsidP="007708E1">
      <w:pPr>
        <w:spacing w:before="0" w:after="0"/>
      </w:pPr>
      <w:r>
        <w:tab/>
      </w:r>
      <w:r>
        <w:tab/>
        <w:t xml:space="preserve">… </w:t>
      </w:r>
      <w:proofErr w:type="gramStart"/>
      <w:r>
        <w:t>other</w:t>
      </w:r>
      <w:proofErr w:type="gramEnd"/>
      <w:r>
        <w:t xml:space="preserve"> stuff</w:t>
      </w:r>
    </w:p>
    <w:p w:rsidR="007708E1" w:rsidRDefault="007708E1" w:rsidP="007708E1">
      <w:pPr>
        <w:spacing w:before="0" w:after="0"/>
      </w:pPr>
      <w:r>
        <w:tab/>
      </w:r>
      <w:r>
        <w:tab/>
        <w:t xml:space="preserve">For </w:t>
      </w:r>
      <w:r>
        <w:rPr>
          <w:i/>
        </w:rPr>
        <w:t>loop</w:t>
      </w:r>
      <w:r w:rsidR="0073069D">
        <w:rPr>
          <w:i/>
        </w:rPr>
        <w:fldChar w:fldCharType="begin"/>
      </w:r>
      <w:r>
        <w:rPr>
          <w:i/>
        </w:rPr>
        <w:instrText xml:space="preserve"> XE "</w:instrText>
      </w:r>
      <w:r>
        <w:rPr>
          <w:rStyle w:val="CommentReference"/>
          <w:b/>
          <w:i/>
        </w:rPr>
        <w:instrText>loop"</w:instrText>
      </w:r>
      <w:r>
        <w:rPr>
          <w:i/>
        </w:rPr>
        <w:instrText xml:space="preserve"> </w:instrText>
      </w:r>
      <w:r w:rsidR="0073069D">
        <w:rPr>
          <w:i/>
        </w:rPr>
        <w:fldChar w:fldCharType="end"/>
      </w:r>
      <w:r>
        <w:rPr>
          <w:i/>
        </w:rPr>
        <w:t xml:space="preserve"> counter</w:t>
      </w:r>
      <w:r w:rsidR="0073069D">
        <w:rPr>
          <w:i/>
        </w:rPr>
        <w:fldChar w:fldCharType="begin"/>
      </w:r>
      <w:r>
        <w:rPr>
          <w:i/>
        </w:rPr>
        <w:instrText xml:space="preserve"> XE "</w:instrText>
      </w:r>
      <w:r>
        <w:rPr>
          <w:rStyle w:val="CommentReference"/>
          <w:b/>
          <w:i/>
        </w:rPr>
        <w:instrText>loop counter"</w:instrText>
      </w:r>
      <w:r>
        <w:rPr>
          <w:i/>
        </w:rPr>
        <w:instrText xml:space="preserve"> </w:instrText>
      </w:r>
      <w:r w:rsidR="0073069D">
        <w:rPr>
          <w:i/>
        </w:rPr>
        <w:fldChar w:fldCharType="end"/>
      </w:r>
      <w:r>
        <w:t xml:space="preserve"> = </w:t>
      </w:r>
      <w:r>
        <w:rPr>
          <w:i/>
        </w:rPr>
        <w:t>start</w:t>
      </w:r>
      <w:r>
        <w:t xml:space="preserve"> to </w:t>
      </w:r>
      <w:r>
        <w:rPr>
          <w:i/>
        </w:rPr>
        <w:t>end</w:t>
      </w:r>
    </w:p>
    <w:p w:rsidR="007708E1" w:rsidRDefault="007708E1" w:rsidP="007708E1">
      <w:pPr>
        <w:spacing w:before="0" w:after="0"/>
        <w:rPr>
          <w:b/>
          <w:i/>
        </w:rPr>
      </w:pPr>
      <w:r>
        <w:tab/>
      </w:r>
      <w:r>
        <w:tab/>
      </w:r>
      <w:r>
        <w:tab/>
      </w:r>
      <w:r>
        <w:rPr>
          <w:b/>
          <w:i/>
        </w:rPr>
        <w:t>Statements</w:t>
      </w:r>
    </w:p>
    <w:p w:rsidR="007708E1" w:rsidRDefault="007708E1" w:rsidP="007708E1">
      <w:pPr>
        <w:spacing w:before="0" w:after="0"/>
      </w:pPr>
      <w:r>
        <w:tab/>
      </w:r>
      <w:r>
        <w:tab/>
        <w:t>Next</w:t>
      </w:r>
    </w:p>
    <w:p w:rsidR="007708E1" w:rsidRDefault="007708E1" w:rsidP="007708E1">
      <w:pPr>
        <w:spacing w:before="0" w:after="0"/>
      </w:pPr>
      <w:r>
        <w:tab/>
      </w:r>
      <w:r>
        <w:tab/>
        <w:t xml:space="preserve">… </w:t>
      </w:r>
      <w:proofErr w:type="gramStart"/>
      <w:r>
        <w:t>next</w:t>
      </w:r>
      <w:proofErr w:type="gramEnd"/>
      <w:r>
        <w:t xml:space="preserve"> code stuff</w:t>
      </w:r>
    </w:p>
    <w:p w:rsidR="007708E1" w:rsidRDefault="007708E1" w:rsidP="007708E1">
      <w:pPr>
        <w:spacing w:before="0" w:after="0"/>
      </w:pPr>
    </w:p>
    <w:p w:rsidR="007708E1" w:rsidRDefault="007708E1" w:rsidP="007708E1">
      <w:r>
        <w:rPr>
          <w:i/>
        </w:rPr>
        <w:t>Loop counter</w:t>
      </w:r>
      <w:r w:rsidR="0073069D">
        <w:rPr>
          <w:i/>
        </w:rPr>
        <w:fldChar w:fldCharType="begin"/>
      </w:r>
      <w:r>
        <w:rPr>
          <w:i/>
        </w:rPr>
        <w:instrText xml:space="preserve"> XE "</w:instrText>
      </w:r>
      <w:r>
        <w:rPr>
          <w:rStyle w:val="CommentReference"/>
          <w:b/>
          <w:i/>
        </w:rPr>
        <w:instrText>counter"</w:instrText>
      </w:r>
      <w:r>
        <w:rPr>
          <w:i/>
        </w:rPr>
        <w:instrText xml:space="preserve"> </w:instrText>
      </w:r>
      <w:r w:rsidR="0073069D">
        <w:rPr>
          <w:i/>
        </w:rPr>
        <w:fldChar w:fldCharType="end"/>
      </w:r>
      <w:r>
        <w:t xml:space="preserve"> is a variable</w:t>
      </w:r>
      <w:r w:rsidR="0073069D">
        <w:fldChar w:fldCharType="begin"/>
      </w:r>
      <w:r>
        <w:instrText xml:space="preserve"> XE "</w:instrText>
      </w:r>
      <w:r>
        <w:rPr>
          <w:rStyle w:val="CommentReference"/>
          <w:b/>
          <w:i/>
        </w:rPr>
        <w:instrText>variable"</w:instrText>
      </w:r>
      <w:r>
        <w:instrText xml:space="preserve"> </w:instrText>
      </w:r>
      <w:r w:rsidR="0073069D">
        <w:fldChar w:fldCharType="end"/>
      </w:r>
      <w:r>
        <w:t xml:space="preserve"> that will hold the current number of times the program has looped through the statements.</w:t>
      </w:r>
      <w:r w:rsidR="00A13921">
        <w:t xml:space="preserve"> </w:t>
      </w:r>
      <w:r>
        <w:rPr>
          <w:i/>
        </w:rPr>
        <w:t>Start</w:t>
      </w:r>
      <w:r>
        <w:t xml:space="preserve"> is the starting point of how many times though the loop</w:t>
      </w:r>
      <w:r w:rsidR="0073069D">
        <w:fldChar w:fldCharType="begin"/>
      </w:r>
      <w:r>
        <w:instrText xml:space="preserve"> XE "</w:instrText>
      </w:r>
      <w:r>
        <w:rPr>
          <w:rStyle w:val="CommentReference"/>
          <w:b/>
          <w:i/>
        </w:rPr>
        <w:instrText>loop"</w:instrText>
      </w:r>
      <w:r>
        <w:instrText xml:space="preserve"> </w:instrText>
      </w:r>
      <w:r w:rsidR="0073069D">
        <w:fldChar w:fldCharType="end"/>
      </w:r>
      <w:r>
        <w:t xml:space="preserve"> (usually 1, but you can start at some other positive integer</w:t>
      </w:r>
      <w:r w:rsidR="0073069D">
        <w:fldChar w:fldCharType="begin"/>
      </w:r>
      <w:r>
        <w:instrText xml:space="preserve"> XE "</w:instrText>
      </w:r>
      <w:r>
        <w:rPr>
          <w:rStyle w:val="CommentReference"/>
          <w:b/>
          <w:i/>
        </w:rPr>
        <w:instrText>integer"</w:instrText>
      </w:r>
      <w:r>
        <w:instrText xml:space="preserve"> </w:instrText>
      </w:r>
      <w:r w:rsidR="0073069D">
        <w:fldChar w:fldCharType="end"/>
      </w:r>
      <w:r>
        <w:t xml:space="preserve"> if need be).</w:t>
      </w:r>
      <w:r w:rsidR="00A13921">
        <w:t xml:space="preserve"> </w:t>
      </w:r>
      <w:r>
        <w:rPr>
          <w:i/>
        </w:rPr>
        <w:t>End</w:t>
      </w:r>
      <w:r>
        <w:t xml:space="preserve"> is the ending integer value, of when the loop will stop executing the code statements inside the loop and move on to the next line of code.</w:t>
      </w:r>
      <w:r w:rsidR="00A13921">
        <w:t xml:space="preserve"> </w:t>
      </w:r>
      <w:r>
        <w:t xml:space="preserve">An example of what </w:t>
      </w:r>
      <w:proofErr w:type="gramStart"/>
      <w:r>
        <w:t>a for</w:t>
      </w:r>
      <w:proofErr w:type="gramEnd"/>
      <w:r>
        <w:t>…next</w:t>
      </w:r>
      <w:r w:rsidR="0073069D">
        <w:fldChar w:fldCharType="begin"/>
      </w:r>
      <w:r>
        <w:instrText xml:space="preserve"> XE "</w:instrText>
      </w:r>
      <w:r>
        <w:rPr>
          <w:rStyle w:val="CommentReference"/>
          <w:b/>
          <w:i/>
        </w:rPr>
        <w:instrText>for…next"</w:instrText>
      </w:r>
      <w:r>
        <w:instrText xml:space="preserve"> </w:instrText>
      </w:r>
      <w:r w:rsidR="0073069D">
        <w:fldChar w:fldCharType="end"/>
      </w:r>
      <w:r>
        <w:t xml:space="preserve"> loop will look like in VB 2005 is:</w:t>
      </w:r>
    </w:p>
    <w:p w:rsidR="007708E1" w:rsidRDefault="007708E1" w:rsidP="007708E1"/>
    <w:p w:rsidR="007708E1" w:rsidRDefault="007708E1" w:rsidP="007708E1">
      <w:r>
        <w:rPr>
          <w:noProof/>
          <w:lang w:val="en-CA" w:eastAsia="en-CA" w:bidi="ar-SA"/>
        </w:rPr>
        <w:lastRenderedPageBreak/>
        <w:drawing>
          <wp:inline distT="0" distB="0" distL="0" distR="0">
            <wp:extent cx="4340225" cy="655955"/>
            <wp:effectExtent l="1905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0" cstate="print"/>
                    <a:srcRect/>
                    <a:stretch>
                      <a:fillRect/>
                    </a:stretch>
                  </pic:blipFill>
                  <pic:spPr bwMode="auto">
                    <a:xfrm>
                      <a:off x="0" y="0"/>
                      <a:ext cx="4340225" cy="655955"/>
                    </a:xfrm>
                    <a:prstGeom prst="rect">
                      <a:avLst/>
                    </a:prstGeom>
                    <a:noFill/>
                    <a:ln w="9525">
                      <a:noFill/>
                      <a:miter lim="800000"/>
                      <a:headEnd/>
                      <a:tailEnd/>
                    </a:ln>
                  </pic:spPr>
                </pic:pic>
              </a:graphicData>
            </a:graphic>
          </wp:inline>
        </w:drawing>
      </w:r>
    </w:p>
    <w:p w:rsidR="007708E1" w:rsidRDefault="007708E1" w:rsidP="007708E1">
      <w:r>
        <w:t>Hopefully the above looks familiar.</w:t>
      </w:r>
      <w:r w:rsidR="00A13921">
        <w:t xml:space="preserve"> </w:t>
      </w:r>
      <w:r>
        <w:t xml:space="preserve">It will calculate </w:t>
      </w:r>
      <w:proofErr w:type="gramStart"/>
      <w:r>
        <w:t>5 factorial</w:t>
      </w:r>
      <w:r w:rsidR="0073069D">
        <w:fldChar w:fldCharType="begin"/>
      </w:r>
      <w:r>
        <w:instrText xml:space="preserve"> XE "</w:instrText>
      </w:r>
      <w:r>
        <w:rPr>
          <w:rStyle w:val="CommentReference"/>
          <w:b/>
          <w:i/>
        </w:rPr>
        <w:instrText>factorial"</w:instrText>
      </w:r>
      <w:r>
        <w:instrText xml:space="preserve"> </w:instrText>
      </w:r>
      <w:r w:rsidR="0073069D">
        <w:fldChar w:fldCharType="end"/>
      </w:r>
      <w:r>
        <w:t xml:space="preserve"> (5!)</w:t>
      </w:r>
      <w:proofErr w:type="gramEnd"/>
      <w:r>
        <w:t>.</w:t>
      </w:r>
      <w:r w:rsidR="00A13921">
        <w:t xml:space="preserve"> </w:t>
      </w:r>
      <w:r>
        <w:t xml:space="preserve">Note that </w:t>
      </w:r>
      <w:proofErr w:type="gramStart"/>
      <w:r>
        <w:t>the for</w:t>
      </w:r>
      <w:proofErr w:type="gramEnd"/>
      <w:r>
        <w:t>…next</w:t>
      </w:r>
      <w:r w:rsidR="0073069D">
        <w:fldChar w:fldCharType="begin"/>
      </w:r>
      <w:r>
        <w:instrText xml:space="preserve"> XE "</w:instrText>
      </w:r>
      <w:r>
        <w:rPr>
          <w:rStyle w:val="CommentReference"/>
          <w:b/>
          <w:i/>
        </w:rPr>
        <w:instrText>for…next"</w:instrText>
      </w:r>
      <w:r>
        <w:instrText xml:space="preserve"> </w:instrText>
      </w:r>
      <w:r w:rsidR="0073069D">
        <w:fldChar w:fldCharType="end"/>
      </w:r>
      <w:r>
        <w:t xml:space="preserve"> structure</w:t>
      </w:r>
      <w:r w:rsidR="0073069D">
        <w:fldChar w:fldCharType="begin"/>
      </w:r>
      <w:r>
        <w:instrText xml:space="preserve"> XE "</w:instrText>
      </w:r>
      <w:r>
        <w:rPr>
          <w:rStyle w:val="CommentReference"/>
          <w:b/>
          <w:i/>
        </w:rPr>
        <w:instrText>structure"</w:instrText>
      </w:r>
      <w:r>
        <w:instrText xml:space="preserve"> </w:instrText>
      </w:r>
      <w:r w:rsidR="0073069D">
        <w:fldChar w:fldCharType="end"/>
      </w:r>
      <w:r>
        <w:t xml:space="preserve"> actually increments the loop</w:t>
      </w:r>
      <w:r w:rsidR="0073069D">
        <w:fldChar w:fldCharType="begin"/>
      </w:r>
      <w:r>
        <w:instrText xml:space="preserve"> XE "</w:instrText>
      </w:r>
      <w:r>
        <w:rPr>
          <w:rStyle w:val="CommentReference"/>
          <w:b/>
          <w:i/>
        </w:rPr>
        <w:instrText>loop"</w:instrText>
      </w:r>
      <w:r>
        <w:instrText xml:space="preserve"> </w:instrText>
      </w:r>
      <w:r w:rsidR="0073069D">
        <w:fldChar w:fldCharType="end"/>
      </w:r>
      <w:r>
        <w:t xml:space="preserve"> counter</w:t>
      </w:r>
      <w:r w:rsidR="0073069D">
        <w:fldChar w:fldCharType="begin"/>
      </w:r>
      <w:r>
        <w:instrText xml:space="preserve"> XE "</w:instrText>
      </w:r>
      <w:r>
        <w:rPr>
          <w:rStyle w:val="CommentReference"/>
          <w:b/>
          <w:i/>
        </w:rPr>
        <w:instrText>loop counter"</w:instrText>
      </w:r>
      <w:r>
        <w:instrText xml:space="preserve"> </w:instrText>
      </w:r>
      <w:r w:rsidR="0073069D">
        <w:fldChar w:fldCharType="end"/>
      </w:r>
      <w:r>
        <w:t xml:space="preserve"> automatically for you and you do not have to increment it by a line of code (like in the do…while loop by doing counter</w:t>
      </w:r>
      <w:r w:rsidR="0073069D">
        <w:fldChar w:fldCharType="begin"/>
      </w:r>
      <w:r>
        <w:instrText xml:space="preserve"> XE "</w:instrText>
      </w:r>
      <w:r>
        <w:rPr>
          <w:rStyle w:val="CommentReference"/>
          <w:b/>
          <w:i/>
        </w:rPr>
        <w:instrText>counter"</w:instrText>
      </w:r>
      <w:r>
        <w:instrText xml:space="preserve"> </w:instrText>
      </w:r>
      <w:r w:rsidR="0073069D">
        <w:fldChar w:fldCharType="end"/>
      </w:r>
      <w:r>
        <w:t xml:space="preserve"> = counter +1).</w:t>
      </w:r>
      <w:r w:rsidR="00A13921">
        <w:t xml:space="preserve"> </w:t>
      </w:r>
      <w:r>
        <w:t xml:space="preserve">If you need to increment by more </w:t>
      </w:r>
      <w:proofErr w:type="spellStart"/>
      <w:r>
        <w:t>that</w:t>
      </w:r>
      <w:proofErr w:type="spellEnd"/>
      <w:r>
        <w:t xml:space="preserve"> 1, this can also be done.</w:t>
      </w:r>
    </w:p>
    <w:p w:rsidR="007708E1" w:rsidRDefault="007708E1" w:rsidP="007708E1">
      <w:r>
        <w:tab/>
        <w:t>The start and end values do not necessarily have to be actual integer</w:t>
      </w:r>
      <w:r w:rsidR="0073069D">
        <w:fldChar w:fldCharType="begin"/>
      </w:r>
      <w:r>
        <w:instrText xml:space="preserve"> XE "</w:instrText>
      </w:r>
      <w:r>
        <w:rPr>
          <w:rStyle w:val="CommentReference"/>
          <w:b/>
          <w:i/>
        </w:rPr>
        <w:instrText>integer"</w:instrText>
      </w:r>
      <w:r>
        <w:instrText xml:space="preserve"> </w:instrText>
      </w:r>
      <w:r w:rsidR="0073069D">
        <w:fldChar w:fldCharType="end"/>
      </w:r>
      <w:r>
        <w:t xml:space="preserve"> values placed in the code, like every other number in a program, it could be a variable</w:t>
      </w:r>
      <w:r w:rsidR="0073069D">
        <w:fldChar w:fldCharType="begin"/>
      </w:r>
      <w:r>
        <w:instrText xml:space="preserve"> XE "</w:instrText>
      </w:r>
      <w:r>
        <w:rPr>
          <w:rStyle w:val="CommentReference"/>
          <w:b/>
          <w:i/>
        </w:rPr>
        <w:instrText>variable"</w:instrText>
      </w:r>
      <w:r>
        <w:instrText xml:space="preserve"> </w:instrText>
      </w:r>
      <w:r w:rsidR="0073069D">
        <w:fldChar w:fldCharType="end"/>
      </w:r>
      <w:r>
        <w:t>.</w:t>
      </w:r>
      <w:r w:rsidR="00A13921">
        <w:t xml:space="preserve"> </w:t>
      </w:r>
      <w:r>
        <w:t>The above code would then look like:</w:t>
      </w:r>
    </w:p>
    <w:p w:rsidR="007708E1" w:rsidRDefault="007708E1" w:rsidP="007708E1">
      <w:r>
        <w:rPr>
          <w:noProof/>
          <w:lang w:val="en-CA" w:eastAsia="en-CA" w:bidi="ar-SA"/>
        </w:rPr>
        <w:drawing>
          <wp:inline distT="0" distB="0" distL="0" distR="0">
            <wp:extent cx="4340225" cy="576580"/>
            <wp:effectExtent l="1905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61" cstate="print"/>
                    <a:srcRect/>
                    <a:stretch>
                      <a:fillRect/>
                    </a:stretch>
                  </pic:blipFill>
                  <pic:spPr bwMode="auto">
                    <a:xfrm>
                      <a:off x="0" y="0"/>
                      <a:ext cx="4340225" cy="576580"/>
                    </a:xfrm>
                    <a:prstGeom prst="rect">
                      <a:avLst/>
                    </a:prstGeom>
                    <a:noFill/>
                    <a:ln w="9525">
                      <a:noFill/>
                      <a:miter lim="800000"/>
                      <a:headEnd/>
                      <a:tailEnd/>
                    </a:ln>
                  </pic:spPr>
                </pic:pic>
              </a:graphicData>
            </a:graphic>
          </wp:inline>
        </w:drawing>
      </w:r>
    </w:p>
    <w:p w:rsidR="007708E1" w:rsidRDefault="007708E1" w:rsidP="007708E1">
      <w:r>
        <w:t>Not all programming language</w:t>
      </w:r>
      <w:r w:rsidR="0073069D">
        <w:fldChar w:fldCharType="begin"/>
      </w:r>
      <w:r>
        <w:instrText xml:space="preserve"> XE "</w:instrText>
      </w:r>
      <w:r>
        <w:rPr>
          <w:rStyle w:val="CommentReference"/>
          <w:b/>
          <w:i/>
        </w:rPr>
        <w:instrText>programming language"</w:instrText>
      </w:r>
      <w:r>
        <w:instrText xml:space="preserve"> </w:instrText>
      </w:r>
      <w:r w:rsidR="0073069D">
        <w:fldChar w:fldCharType="end"/>
      </w:r>
      <w:r>
        <w:t xml:space="preserve">s have the above syntax for </w:t>
      </w:r>
      <w:proofErr w:type="gramStart"/>
      <w:r>
        <w:t>a for</w:t>
      </w:r>
      <w:proofErr w:type="gramEnd"/>
      <w:r>
        <w:t>…next</w:t>
      </w:r>
      <w:r w:rsidR="0073069D">
        <w:fldChar w:fldCharType="begin"/>
      </w:r>
      <w:r>
        <w:instrText xml:space="preserve"> XE "</w:instrText>
      </w:r>
      <w:r>
        <w:rPr>
          <w:rStyle w:val="CommentReference"/>
          <w:b/>
          <w:i/>
        </w:rPr>
        <w:instrText>for…next"</w:instrText>
      </w:r>
      <w:r>
        <w:instrText xml:space="preserve"> </w:instrText>
      </w:r>
      <w:r w:rsidR="0073069D">
        <w:fldChar w:fldCharType="end"/>
      </w:r>
      <w:r>
        <w:t xml:space="preserve"> loop</w:t>
      </w:r>
      <w:r w:rsidR="0073069D">
        <w:fldChar w:fldCharType="begin"/>
      </w:r>
      <w:r>
        <w:instrText xml:space="preserve"> XE "</w:instrText>
      </w:r>
      <w:r>
        <w:rPr>
          <w:rStyle w:val="CommentReference"/>
          <w:b/>
          <w:i/>
        </w:rPr>
        <w:instrText>loop"</w:instrText>
      </w:r>
      <w:r>
        <w:instrText xml:space="preserve"> </w:instrText>
      </w:r>
      <w:r w:rsidR="0073069D">
        <w:fldChar w:fldCharType="end"/>
      </w:r>
      <w:r>
        <w:t>.</w:t>
      </w:r>
      <w:r w:rsidR="00A13921">
        <w:t xml:space="preserve"> </w:t>
      </w:r>
      <w:r>
        <w:t>Languages like C, C++, C#, Java</w:t>
      </w:r>
      <w:proofErr w:type="gramStart"/>
      <w:r>
        <w:t>,…</w:t>
      </w:r>
      <w:proofErr w:type="gramEnd"/>
      <w:r>
        <w:t xml:space="preserve"> use the following syntax:</w:t>
      </w:r>
    </w:p>
    <w:p w:rsidR="007708E1" w:rsidRDefault="007708E1" w:rsidP="007708E1">
      <w:r>
        <w:rPr>
          <w:noProof/>
          <w:lang w:val="en-CA" w:eastAsia="en-CA" w:bidi="ar-SA"/>
        </w:rPr>
        <w:drawing>
          <wp:inline distT="0" distB="0" distL="0" distR="0">
            <wp:extent cx="2279650" cy="1616710"/>
            <wp:effectExtent l="1905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2" cstate="print"/>
                    <a:srcRect/>
                    <a:stretch>
                      <a:fillRect/>
                    </a:stretch>
                  </pic:blipFill>
                  <pic:spPr bwMode="auto">
                    <a:xfrm>
                      <a:off x="0" y="0"/>
                      <a:ext cx="2279650" cy="1616710"/>
                    </a:xfrm>
                    <a:prstGeom prst="rect">
                      <a:avLst/>
                    </a:prstGeom>
                    <a:noFill/>
                    <a:ln w="9525">
                      <a:noFill/>
                      <a:miter lim="800000"/>
                      <a:headEnd/>
                      <a:tailEnd/>
                    </a:ln>
                  </pic:spPr>
                </pic:pic>
              </a:graphicData>
            </a:graphic>
          </wp:inline>
        </w:drawing>
      </w:r>
    </w:p>
    <w:p w:rsidR="005A5534" w:rsidRDefault="007708E1" w:rsidP="007A0E15">
      <w:r>
        <w:t xml:space="preserve">The logic is the same, </w:t>
      </w:r>
      <w:proofErr w:type="spellStart"/>
      <w:proofErr w:type="gramStart"/>
      <w:r>
        <w:t>a</w:t>
      </w:r>
      <w:proofErr w:type="spellEnd"/>
      <w:r>
        <w:t xml:space="preserve"> is</w:t>
      </w:r>
      <w:proofErr w:type="gramEnd"/>
      <w:r>
        <w:t xml:space="preserve"> the loop</w:t>
      </w:r>
      <w:r w:rsidR="0073069D">
        <w:fldChar w:fldCharType="begin"/>
      </w:r>
      <w:r>
        <w:instrText xml:space="preserve"> XE "</w:instrText>
      </w:r>
      <w:r>
        <w:rPr>
          <w:rStyle w:val="CommentReference"/>
          <w:b/>
          <w:i/>
        </w:rPr>
        <w:instrText>loop"</w:instrText>
      </w:r>
      <w:r>
        <w:instrText xml:space="preserve"> </w:instrText>
      </w:r>
      <w:r w:rsidR="0073069D">
        <w:fldChar w:fldCharType="end"/>
      </w:r>
      <w:r>
        <w:t xml:space="preserve"> counter</w:t>
      </w:r>
      <w:r w:rsidR="0073069D">
        <w:fldChar w:fldCharType="begin"/>
      </w:r>
      <w:r>
        <w:instrText xml:space="preserve"> XE "</w:instrText>
      </w:r>
      <w:r>
        <w:rPr>
          <w:rStyle w:val="CommentReference"/>
          <w:b/>
          <w:i/>
        </w:rPr>
        <w:instrText>loop counter"</w:instrText>
      </w:r>
      <w:r>
        <w:instrText xml:space="preserve"> </w:instrText>
      </w:r>
      <w:r w:rsidR="0073069D">
        <w:fldChar w:fldCharType="end"/>
      </w:r>
      <w:r>
        <w:t>, it starts at 1 and goes until 5 and is incremented by 1 each time.</w:t>
      </w:r>
    </w:p>
    <w:p w:rsidR="005A5534" w:rsidRDefault="005A5534" w:rsidP="005A5534">
      <w:pPr>
        <w:ind w:firstLine="720"/>
      </w:pPr>
    </w:p>
    <w:p w:rsidR="005A5534" w:rsidRDefault="005A5534" w:rsidP="005A5534">
      <w:pPr>
        <w:pStyle w:val="Heading3"/>
      </w:pPr>
      <w:bookmarkStart w:id="172" w:name="_Toc247205699"/>
      <w:r>
        <w:t>For…Each</w:t>
      </w:r>
      <w:bookmarkEnd w:id="172"/>
    </w:p>
    <w:p w:rsidR="005A5534" w:rsidRDefault="005A5534" w:rsidP="005A5534">
      <w:pPr>
        <w:ind w:firstLine="720"/>
      </w:pPr>
      <w:r>
        <w:t>The for…each looping structure is used when you have some kind of collection of items (variable, controls…)</w:t>
      </w:r>
      <w:r w:rsidR="00A13921">
        <w:t xml:space="preserve"> </w:t>
      </w:r>
      <w:r>
        <w:t>You might or might not know how many items are in the c</w:t>
      </w:r>
      <w:r w:rsidR="003E750B">
        <w:t xml:space="preserve">ollection, so coming up with a </w:t>
      </w:r>
      <w:proofErr w:type="spellStart"/>
      <w:r w:rsidR="003E750B">
        <w:t>b</w:t>
      </w:r>
      <w:r>
        <w:t>oolean</w:t>
      </w:r>
      <w:proofErr w:type="spellEnd"/>
      <w:r>
        <w:t xml:space="preserve"> condition to decide when to terminate the loop is difficult to do.</w:t>
      </w:r>
      <w:r w:rsidR="00A13921">
        <w:t xml:space="preserve"> </w:t>
      </w:r>
      <w:r>
        <w:t xml:space="preserve">The </w:t>
      </w:r>
      <w:r>
        <w:lastRenderedPageBreak/>
        <w:t>for…each loop gathers together all the items that you are interested in and then presents each item</w:t>
      </w:r>
      <w:r w:rsidR="003E750B">
        <w:t xml:space="preserve"> one at a time</w:t>
      </w:r>
      <w:r>
        <w:t>, just like the counter in a do…loop is used to keep track of where you are.</w:t>
      </w:r>
    </w:p>
    <w:p w:rsidR="00D05367" w:rsidRDefault="00D05367" w:rsidP="00D05367">
      <w:pPr>
        <w:ind w:firstLine="432"/>
      </w:pPr>
      <w:r>
        <w:t>Just like I the last few lessons, we used a new type</w:t>
      </w:r>
      <w:r w:rsidR="0073069D">
        <w:fldChar w:fldCharType="begin"/>
      </w:r>
      <w:r>
        <w:instrText xml:space="preserve"> XE "</w:instrText>
      </w:r>
      <w:r>
        <w:rPr>
          <w:rStyle w:val="CommentReference"/>
          <w:b/>
          <w:i/>
        </w:rPr>
        <w:instrText>type"</w:instrText>
      </w:r>
      <w:r>
        <w:instrText xml:space="preserve"> </w:instrText>
      </w:r>
      <w:r w:rsidR="0073069D">
        <w:fldChar w:fldCharType="end"/>
      </w:r>
      <w:r>
        <w:t xml:space="preserve"> that was not like the regular integer</w:t>
      </w:r>
      <w:r w:rsidR="0073069D">
        <w:fldChar w:fldCharType="begin"/>
      </w:r>
      <w:r>
        <w:instrText xml:space="preserve"> XE "</w:instrText>
      </w:r>
      <w:r>
        <w:rPr>
          <w:rStyle w:val="CommentReference"/>
          <w:b/>
          <w:i/>
        </w:rPr>
        <w:instrText>integer"</w:instrText>
      </w:r>
      <w:r>
        <w:instrText xml:space="preserve"> </w:instrText>
      </w:r>
      <w:r w:rsidR="0073069D">
        <w:fldChar w:fldCharType="end"/>
      </w:r>
      <w:r>
        <w:t xml:space="preserve"> or string</w:t>
      </w:r>
      <w:r w:rsidR="0073069D">
        <w:fldChar w:fldCharType="begin"/>
      </w:r>
      <w:r>
        <w:instrText xml:space="preserve"> XE "</w:instrText>
      </w:r>
      <w:r>
        <w:rPr>
          <w:rStyle w:val="CommentReference"/>
          <w:b/>
          <w:i/>
        </w:rPr>
        <w:instrText>string"</w:instrText>
      </w:r>
      <w:r>
        <w:instrText xml:space="preserve"> </w:instrText>
      </w:r>
      <w:r w:rsidR="0073069D">
        <w:fldChar w:fldCharType="end"/>
      </w:r>
      <w:r>
        <w:t>.</w:t>
      </w:r>
      <w:r w:rsidR="00A13921">
        <w:t xml:space="preserve"> </w:t>
      </w:r>
      <w:r>
        <w:t>In today’s example we will use a new type called “control”.</w:t>
      </w:r>
      <w:r w:rsidR="00A13921">
        <w:t xml:space="preserve"> </w:t>
      </w:r>
      <w:r>
        <w:t>The control type holds not a number but the reference any kind of control, like buttons or text boxes.</w:t>
      </w:r>
      <w:r w:rsidR="00A13921">
        <w:t xml:space="preserve"> </w:t>
      </w:r>
      <w:r>
        <w:t xml:space="preserve">As you </w:t>
      </w:r>
      <w:hyperlink r:id="rId163" w:anchor="Computing" w:history="1">
        <w:r>
          <w:rPr>
            <w:rStyle w:val="Hyperlink"/>
            <w:b/>
            <w:i/>
          </w:rPr>
          <w:t>iterate</w:t>
        </w:r>
      </w:hyperlink>
      <w:r w:rsidR="0073069D">
        <w:rPr>
          <w:b/>
          <w:i/>
        </w:rPr>
        <w:fldChar w:fldCharType="begin"/>
      </w:r>
      <w:r>
        <w:rPr>
          <w:b/>
          <w:i/>
        </w:rPr>
        <w:instrText xml:space="preserve"> XE "</w:instrText>
      </w:r>
      <w:r>
        <w:rPr>
          <w:rStyle w:val="CommentReference"/>
          <w:b/>
          <w:i/>
        </w:rPr>
        <w:instrText>iterate"</w:instrText>
      </w:r>
      <w:r>
        <w:rPr>
          <w:b/>
          <w:i/>
        </w:rPr>
        <w:instrText xml:space="preserve"> </w:instrText>
      </w:r>
      <w:r w:rsidR="0073069D">
        <w:rPr>
          <w:b/>
          <w:i/>
        </w:rPr>
        <w:fldChar w:fldCharType="end"/>
      </w:r>
      <w:r>
        <w:t xml:space="preserve"> through the list of control, you can do interesting things like changing the colour of the buttons (just like the example below).</w:t>
      </w:r>
      <w:r w:rsidR="00A13921">
        <w:t xml:space="preserve"> </w:t>
      </w:r>
      <w:r>
        <w:t xml:space="preserve"> </w:t>
      </w:r>
    </w:p>
    <w:p w:rsidR="00D05367" w:rsidRDefault="00D05367" w:rsidP="00D05367">
      <w:pPr>
        <w:ind w:firstLine="432"/>
      </w:pPr>
    </w:p>
    <w:p w:rsidR="00D05367" w:rsidRDefault="00D05367" w:rsidP="00D05367">
      <w:pPr>
        <w:ind w:firstLine="432"/>
      </w:pPr>
      <w:r>
        <w:rPr>
          <w:noProof/>
          <w:lang w:val="en-CA" w:eastAsia="en-CA" w:bidi="ar-SA"/>
        </w:rPr>
        <w:drawing>
          <wp:inline distT="0" distB="0" distL="0" distR="0">
            <wp:extent cx="3352800" cy="124587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4" cstate="print"/>
                    <a:srcRect/>
                    <a:stretch>
                      <a:fillRect/>
                    </a:stretch>
                  </pic:blipFill>
                  <pic:spPr bwMode="auto">
                    <a:xfrm>
                      <a:off x="0" y="0"/>
                      <a:ext cx="3352800" cy="1245870"/>
                    </a:xfrm>
                    <a:prstGeom prst="rect">
                      <a:avLst/>
                    </a:prstGeom>
                    <a:noFill/>
                    <a:ln w="9525">
                      <a:noFill/>
                      <a:miter lim="800000"/>
                      <a:headEnd/>
                      <a:tailEnd/>
                    </a:ln>
                  </pic:spPr>
                </pic:pic>
              </a:graphicData>
            </a:graphic>
          </wp:inline>
        </w:drawing>
      </w:r>
    </w:p>
    <w:p w:rsidR="005A5534" w:rsidRDefault="005A5534" w:rsidP="005A5534">
      <w:pPr>
        <w:ind w:firstLine="720"/>
      </w:pPr>
    </w:p>
    <w:p w:rsidR="005A5534" w:rsidRDefault="005A5534" w:rsidP="005A5534">
      <w:pPr>
        <w:pStyle w:val="Heading3"/>
      </w:pPr>
      <w:bookmarkStart w:id="173" w:name="_Toc247205700"/>
      <w:r>
        <w:t>Nested Loops</w:t>
      </w:r>
      <w:bookmarkEnd w:id="173"/>
    </w:p>
    <w:p w:rsidR="005A5534" w:rsidRDefault="005A5534" w:rsidP="005A5534">
      <w:pPr>
        <w:ind w:firstLine="720"/>
      </w:pPr>
      <w:r>
        <w:t>We have seen the advantages of using various methods of iteration, or looping. Now let's take a look at what happens when we combine looping procedures.</w:t>
      </w:r>
    </w:p>
    <w:p w:rsidR="00D05367" w:rsidRDefault="00D05367" w:rsidP="00D05367">
      <w:pPr>
        <w:ind w:firstLine="432"/>
      </w:pPr>
      <w:r>
        <w:t>The placing of one loop</w:t>
      </w:r>
      <w:r w:rsidR="0073069D">
        <w:fldChar w:fldCharType="begin"/>
      </w:r>
      <w:r>
        <w:instrText xml:space="preserve"> XE "</w:instrText>
      </w:r>
      <w:r>
        <w:rPr>
          <w:rStyle w:val="CommentReference"/>
          <w:b/>
          <w:i/>
        </w:rPr>
        <w:instrText>loop"</w:instrText>
      </w:r>
      <w:r>
        <w:instrText xml:space="preserve"> </w:instrText>
      </w:r>
      <w:r w:rsidR="0073069D">
        <w:fldChar w:fldCharType="end"/>
      </w:r>
      <w:r>
        <w:t xml:space="preserve"> inside the body of another loop is called nesting.</w:t>
      </w:r>
      <w:r w:rsidR="00A13921">
        <w:t xml:space="preserve"> </w:t>
      </w:r>
      <w:r>
        <w:t>When you "nest" two loops, the outer loop takes control of the number of complete repetitions of the inner loop.</w:t>
      </w:r>
      <w:r w:rsidR="00A13921">
        <w:t xml:space="preserve"> </w:t>
      </w:r>
      <w:r>
        <w:t xml:space="preserve">While all types of loops may be nested, the most commonly </w:t>
      </w:r>
      <w:hyperlink r:id="rId165" w:history="1">
        <w:r>
          <w:rPr>
            <w:rStyle w:val="Hyperlink"/>
            <w:b/>
            <w:i/>
          </w:rPr>
          <w:t>nested loops</w:t>
        </w:r>
      </w:hyperlink>
      <w:r w:rsidR="0073069D">
        <w:rPr>
          <w:b/>
          <w:i/>
        </w:rPr>
        <w:fldChar w:fldCharType="begin"/>
      </w:r>
      <w:r>
        <w:rPr>
          <w:b/>
          <w:i/>
        </w:rPr>
        <w:instrText xml:space="preserve"> XE "</w:instrText>
      </w:r>
      <w:r>
        <w:rPr>
          <w:rStyle w:val="CommentReference"/>
          <w:b/>
          <w:i/>
        </w:rPr>
        <w:instrText>nested loops"</w:instrText>
      </w:r>
      <w:r>
        <w:rPr>
          <w:b/>
          <w:i/>
        </w:rPr>
        <w:instrText xml:space="preserve"> </w:instrText>
      </w:r>
      <w:r w:rsidR="0073069D">
        <w:rPr>
          <w:b/>
          <w:i/>
        </w:rPr>
        <w:fldChar w:fldCharType="end"/>
      </w:r>
      <w:r>
        <w:t xml:space="preserve"> are for loops.</w:t>
      </w:r>
      <w:r w:rsidR="00A13921">
        <w:t xml:space="preserve"> </w:t>
      </w:r>
      <w:r>
        <w:t>How this works is that the first pass of the outer loop triggers the inner loop, which executes to completion. Then the second pass of the outer loop triggers the inner loop again. This repeats until the outer loop finishes.</w:t>
      </w:r>
      <w:r w:rsidR="00A13921">
        <w:t xml:space="preserve"> </w:t>
      </w:r>
      <w:r>
        <w:t>In a flow chart it looks like:</w:t>
      </w:r>
    </w:p>
    <w:p w:rsidR="00D05367" w:rsidRDefault="00D05367" w:rsidP="00D05367">
      <w:pPr>
        <w:ind w:firstLine="432"/>
      </w:pPr>
      <w:r>
        <w:rPr>
          <w:noProof/>
          <w:lang w:val="en-CA" w:eastAsia="en-CA" w:bidi="ar-SA"/>
        </w:rPr>
        <w:lastRenderedPageBreak/>
        <w:drawing>
          <wp:inline distT="0" distB="0" distL="0" distR="0">
            <wp:extent cx="1915160" cy="3949065"/>
            <wp:effectExtent l="19050" t="0" r="8890" b="0"/>
            <wp:docPr id="751" name="Picture 751" descr="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Ɯ°"/>
                    <pic:cNvPicPr>
                      <a:picLocks noChangeAspect="1" noChangeArrowheads="1"/>
                    </pic:cNvPicPr>
                  </pic:nvPicPr>
                  <pic:blipFill>
                    <a:blip r:embed="rId166" cstate="print"/>
                    <a:srcRect/>
                    <a:stretch>
                      <a:fillRect/>
                    </a:stretch>
                  </pic:blipFill>
                  <pic:spPr bwMode="auto">
                    <a:xfrm>
                      <a:off x="0" y="0"/>
                      <a:ext cx="1915160" cy="3949065"/>
                    </a:xfrm>
                    <a:prstGeom prst="rect">
                      <a:avLst/>
                    </a:prstGeom>
                    <a:noFill/>
                    <a:ln w="9525">
                      <a:noFill/>
                      <a:miter lim="800000"/>
                      <a:headEnd/>
                      <a:tailEnd/>
                    </a:ln>
                  </pic:spPr>
                </pic:pic>
              </a:graphicData>
            </a:graphic>
          </wp:inline>
        </w:drawing>
      </w:r>
    </w:p>
    <w:p w:rsidR="00D05367" w:rsidRDefault="00D05367" w:rsidP="003E750B">
      <w:r>
        <w:t>In VB 2005, it would look like:</w:t>
      </w:r>
    </w:p>
    <w:p w:rsidR="00D05367" w:rsidRDefault="0073069D" w:rsidP="00D05367">
      <w:pPr>
        <w:ind w:firstLine="432"/>
      </w:pPr>
      <w:r>
        <w:rPr>
          <w:noProof/>
          <w:lang w:val="en-CA" w:eastAsia="en-CA" w:bidi="ar-SA"/>
        </w:rPr>
        <w:pict>
          <v:shape id="_x0000_s1470" type="#_x0000_t202" style="position:absolute;margin-left:-135.6pt;margin-top:59.5pt;width:486pt;height:138.75pt;z-index:25173043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470">
              <w:txbxContent>
                <w:p w:rsidR="004770BA" w:rsidRPr="00D44779" w:rsidRDefault="004770BA" w:rsidP="00D44779">
                  <w:pPr>
                    <w:autoSpaceDE w:val="0"/>
                    <w:autoSpaceDN w:val="0"/>
                    <w:adjustRightInd w:val="0"/>
                    <w:spacing w:before="0" w:after="0" w:line="240" w:lineRule="auto"/>
                    <w:jc w:val="left"/>
                    <w:rPr>
                      <w:rFonts w:ascii="Courier New" w:hAnsi="Courier New" w:cs="Courier New"/>
                      <w:noProof/>
                      <w:color w:val="008000"/>
                      <w:sz w:val="20"/>
                      <w:lang w:val="en-CA" w:bidi="ar-SA"/>
                    </w:rPr>
                  </w:pPr>
                  <w:r w:rsidRPr="00D44779">
                    <w:rPr>
                      <w:rFonts w:ascii="Courier New" w:hAnsi="Courier New" w:cs="Courier New"/>
                      <w:noProof/>
                      <w:sz w:val="20"/>
                      <w:lang w:val="en-CA" w:bidi="ar-SA"/>
                    </w:rPr>
                    <w:t xml:space="preserve">    </w:t>
                  </w:r>
                  <w:r w:rsidRPr="00D44779">
                    <w:rPr>
                      <w:rFonts w:ascii="Courier New" w:hAnsi="Courier New" w:cs="Courier New"/>
                      <w:noProof/>
                      <w:color w:val="008000"/>
                      <w:sz w:val="20"/>
                      <w:lang w:val="en-CA" w:bidi="ar-SA"/>
                    </w:rPr>
                    <w:t>// clear listbox</w:t>
                  </w:r>
                </w:p>
                <w:p w:rsidR="004770BA" w:rsidRPr="00D44779" w:rsidRDefault="004770BA" w:rsidP="00D44779">
                  <w:pPr>
                    <w:autoSpaceDE w:val="0"/>
                    <w:autoSpaceDN w:val="0"/>
                    <w:adjustRightInd w:val="0"/>
                    <w:spacing w:before="0" w:after="0" w:line="240" w:lineRule="auto"/>
                    <w:jc w:val="left"/>
                    <w:rPr>
                      <w:rFonts w:ascii="Courier New" w:hAnsi="Courier New" w:cs="Courier New"/>
                      <w:noProof/>
                      <w:sz w:val="20"/>
                      <w:lang w:val="en-CA" w:bidi="ar-SA"/>
                    </w:rPr>
                  </w:pPr>
                  <w:r w:rsidRPr="00D44779">
                    <w:rPr>
                      <w:rFonts w:ascii="Courier New" w:hAnsi="Courier New" w:cs="Courier New"/>
                      <w:noProof/>
                      <w:sz w:val="20"/>
                      <w:lang w:val="en-CA" w:bidi="ar-SA"/>
                    </w:rPr>
                    <w:t xml:space="preserve">    </w:t>
                  </w:r>
                  <w:r w:rsidRPr="00D44779">
                    <w:rPr>
                      <w:rFonts w:ascii="Courier New" w:hAnsi="Courier New" w:cs="Courier New"/>
                      <w:noProof/>
                      <w:color w:val="0000FF"/>
                      <w:sz w:val="20"/>
                      <w:lang w:val="en-CA" w:bidi="ar-SA"/>
                    </w:rPr>
                    <w:t>this</w:t>
                  </w:r>
                  <w:r w:rsidRPr="00D44779">
                    <w:rPr>
                      <w:rFonts w:ascii="Courier New" w:hAnsi="Courier New" w:cs="Courier New"/>
                      <w:noProof/>
                      <w:sz w:val="20"/>
                      <w:lang w:val="en-CA" w:bidi="ar-SA"/>
                    </w:rPr>
                    <w:t>.lstNumbers.Items.Clear();</w:t>
                  </w:r>
                </w:p>
                <w:p w:rsidR="004770BA" w:rsidRPr="00D44779" w:rsidRDefault="004770BA" w:rsidP="00D44779">
                  <w:pPr>
                    <w:autoSpaceDE w:val="0"/>
                    <w:autoSpaceDN w:val="0"/>
                    <w:adjustRightInd w:val="0"/>
                    <w:spacing w:before="0" w:after="0" w:line="240" w:lineRule="auto"/>
                    <w:jc w:val="left"/>
                    <w:rPr>
                      <w:rFonts w:ascii="Courier New" w:hAnsi="Courier New" w:cs="Courier New"/>
                      <w:noProof/>
                      <w:sz w:val="20"/>
                      <w:lang w:val="en-CA" w:bidi="ar-SA"/>
                    </w:rPr>
                  </w:pPr>
                </w:p>
                <w:p w:rsidR="004770BA" w:rsidRPr="00D44779" w:rsidRDefault="004770BA" w:rsidP="00D44779">
                  <w:pPr>
                    <w:autoSpaceDE w:val="0"/>
                    <w:autoSpaceDN w:val="0"/>
                    <w:adjustRightInd w:val="0"/>
                    <w:spacing w:before="0" w:after="0" w:line="240" w:lineRule="auto"/>
                    <w:jc w:val="left"/>
                    <w:rPr>
                      <w:rFonts w:ascii="Courier New" w:hAnsi="Courier New" w:cs="Courier New"/>
                      <w:noProof/>
                      <w:sz w:val="20"/>
                      <w:lang w:val="en-CA" w:bidi="ar-SA"/>
                    </w:rPr>
                  </w:pPr>
                  <w:r w:rsidRPr="00D44779">
                    <w:rPr>
                      <w:rFonts w:ascii="Courier New" w:hAnsi="Courier New" w:cs="Courier New"/>
                      <w:noProof/>
                      <w:sz w:val="20"/>
                      <w:lang w:val="en-CA" w:bidi="ar-SA"/>
                    </w:rPr>
                    <w:t xml:space="preserve">    </w:t>
                  </w:r>
                  <w:r w:rsidRPr="00D44779">
                    <w:rPr>
                      <w:rFonts w:ascii="Courier New" w:hAnsi="Courier New" w:cs="Courier New"/>
                      <w:noProof/>
                      <w:color w:val="0000FF"/>
                      <w:sz w:val="20"/>
                      <w:lang w:val="en-CA" w:bidi="ar-SA"/>
                    </w:rPr>
                    <w:t>for</w:t>
                  </w:r>
                  <w:r w:rsidRPr="00D44779">
                    <w:rPr>
                      <w:rFonts w:ascii="Courier New" w:hAnsi="Courier New" w:cs="Courier New"/>
                      <w:noProof/>
                      <w:sz w:val="20"/>
                      <w:lang w:val="en-CA" w:bidi="ar-SA"/>
                    </w:rPr>
                    <w:t xml:space="preserve"> (firstNumber = 0; firstNumber &lt;= 10; firstNumber++)</w:t>
                  </w:r>
                </w:p>
                <w:p w:rsidR="004770BA" w:rsidRPr="00D44779" w:rsidRDefault="004770BA" w:rsidP="00D44779">
                  <w:pPr>
                    <w:autoSpaceDE w:val="0"/>
                    <w:autoSpaceDN w:val="0"/>
                    <w:adjustRightInd w:val="0"/>
                    <w:spacing w:before="0" w:after="0" w:line="240" w:lineRule="auto"/>
                    <w:jc w:val="left"/>
                    <w:rPr>
                      <w:rFonts w:ascii="Courier New" w:hAnsi="Courier New" w:cs="Courier New"/>
                      <w:noProof/>
                      <w:sz w:val="20"/>
                      <w:lang w:val="en-CA" w:bidi="ar-SA"/>
                    </w:rPr>
                  </w:pPr>
                  <w:r w:rsidRPr="00D44779">
                    <w:rPr>
                      <w:rFonts w:ascii="Courier New" w:hAnsi="Courier New" w:cs="Courier New"/>
                      <w:noProof/>
                      <w:sz w:val="20"/>
                      <w:lang w:val="en-CA" w:bidi="ar-SA"/>
                    </w:rPr>
                    <w:t xml:space="preserve">    {</w:t>
                  </w:r>
                </w:p>
                <w:p w:rsidR="004770BA" w:rsidRPr="00D44779" w:rsidRDefault="004770BA" w:rsidP="00D44779">
                  <w:pPr>
                    <w:autoSpaceDE w:val="0"/>
                    <w:autoSpaceDN w:val="0"/>
                    <w:adjustRightInd w:val="0"/>
                    <w:spacing w:before="0" w:after="0" w:line="240" w:lineRule="auto"/>
                    <w:jc w:val="left"/>
                    <w:rPr>
                      <w:rFonts w:ascii="Courier New" w:hAnsi="Courier New" w:cs="Courier New"/>
                      <w:noProof/>
                      <w:sz w:val="20"/>
                      <w:lang w:val="en-CA" w:bidi="ar-SA"/>
                    </w:rPr>
                  </w:pPr>
                  <w:r w:rsidRPr="00D44779">
                    <w:rPr>
                      <w:rFonts w:ascii="Courier New" w:hAnsi="Courier New" w:cs="Courier New"/>
                      <w:noProof/>
                      <w:sz w:val="20"/>
                      <w:lang w:val="en-CA" w:bidi="ar-SA"/>
                    </w:rPr>
                    <w:t xml:space="preserve">        </w:t>
                  </w:r>
                  <w:r w:rsidRPr="00D44779">
                    <w:rPr>
                      <w:rFonts w:ascii="Courier New" w:hAnsi="Courier New" w:cs="Courier New"/>
                      <w:noProof/>
                      <w:color w:val="0000FF"/>
                      <w:sz w:val="20"/>
                      <w:lang w:val="en-CA" w:bidi="ar-SA"/>
                    </w:rPr>
                    <w:t>for</w:t>
                  </w:r>
                  <w:r w:rsidRPr="00D44779">
                    <w:rPr>
                      <w:rFonts w:ascii="Courier New" w:hAnsi="Courier New" w:cs="Courier New"/>
                      <w:noProof/>
                      <w:sz w:val="20"/>
                      <w:lang w:val="en-CA" w:bidi="ar-SA"/>
                    </w:rPr>
                    <w:t xml:space="preserve"> (secondNumber = 0; secondNumber &lt;= 10; secondNumber++)</w:t>
                  </w:r>
                </w:p>
                <w:p w:rsidR="004770BA" w:rsidRPr="00D44779" w:rsidRDefault="004770BA" w:rsidP="00D44779">
                  <w:pPr>
                    <w:autoSpaceDE w:val="0"/>
                    <w:autoSpaceDN w:val="0"/>
                    <w:adjustRightInd w:val="0"/>
                    <w:spacing w:before="0" w:after="0" w:line="240" w:lineRule="auto"/>
                    <w:jc w:val="left"/>
                    <w:rPr>
                      <w:rFonts w:ascii="Courier New" w:hAnsi="Courier New" w:cs="Courier New"/>
                      <w:noProof/>
                      <w:sz w:val="20"/>
                      <w:lang w:val="en-CA" w:bidi="ar-SA"/>
                    </w:rPr>
                  </w:pPr>
                  <w:r w:rsidRPr="00D44779">
                    <w:rPr>
                      <w:rFonts w:ascii="Courier New" w:hAnsi="Courier New" w:cs="Courier New"/>
                      <w:noProof/>
                      <w:sz w:val="20"/>
                      <w:lang w:val="en-CA" w:bidi="ar-SA"/>
                    </w:rPr>
                    <w:t xml:space="preserve">        {</w:t>
                  </w:r>
                </w:p>
                <w:p w:rsidR="004770BA" w:rsidRPr="00D44779" w:rsidRDefault="004770BA" w:rsidP="00D44779">
                  <w:pPr>
                    <w:autoSpaceDE w:val="0"/>
                    <w:autoSpaceDN w:val="0"/>
                    <w:adjustRightInd w:val="0"/>
                    <w:spacing w:before="0" w:after="0" w:line="240" w:lineRule="auto"/>
                    <w:jc w:val="left"/>
                    <w:rPr>
                      <w:rFonts w:ascii="Courier New" w:hAnsi="Courier New" w:cs="Courier New"/>
                      <w:noProof/>
                      <w:sz w:val="20"/>
                      <w:lang w:val="en-CA" w:bidi="ar-SA"/>
                    </w:rPr>
                  </w:pPr>
                  <w:r w:rsidRPr="00D44779">
                    <w:rPr>
                      <w:rFonts w:ascii="Courier New" w:hAnsi="Courier New" w:cs="Courier New"/>
                      <w:noProof/>
                      <w:sz w:val="20"/>
                      <w:lang w:val="en-CA" w:bidi="ar-SA"/>
                    </w:rPr>
                    <w:t xml:space="preserve">            </w:t>
                  </w:r>
                  <w:r w:rsidRPr="00D44779">
                    <w:rPr>
                      <w:rFonts w:ascii="Courier New" w:hAnsi="Courier New" w:cs="Courier New"/>
                      <w:noProof/>
                      <w:color w:val="0000FF"/>
                      <w:sz w:val="20"/>
                      <w:lang w:val="en-CA" w:bidi="ar-SA"/>
                    </w:rPr>
                    <w:t>this</w:t>
                  </w:r>
                  <w:r w:rsidRPr="00D44779">
                    <w:rPr>
                      <w:rFonts w:ascii="Courier New" w:hAnsi="Courier New" w:cs="Courier New"/>
                      <w:noProof/>
                      <w:sz w:val="20"/>
                      <w:lang w:val="en-CA" w:bidi="ar-SA"/>
                    </w:rPr>
                    <w:t xml:space="preserve">.lstNumbers.Items.Add(firstNumber + </w:t>
                  </w:r>
                  <w:r w:rsidRPr="00D44779">
                    <w:rPr>
                      <w:rFonts w:ascii="Courier New" w:hAnsi="Courier New" w:cs="Courier New"/>
                      <w:noProof/>
                      <w:color w:val="A31515"/>
                      <w:sz w:val="20"/>
                      <w:lang w:val="en-CA" w:bidi="ar-SA"/>
                    </w:rPr>
                    <w:t>" -&gt; "</w:t>
                  </w:r>
                  <w:r w:rsidRPr="00D44779">
                    <w:rPr>
                      <w:rFonts w:ascii="Courier New" w:hAnsi="Courier New" w:cs="Courier New"/>
                      <w:noProof/>
                      <w:sz w:val="20"/>
                      <w:lang w:val="en-CA" w:bidi="ar-SA"/>
                    </w:rPr>
                    <w:t xml:space="preserve"> + secondNumber);</w:t>
                  </w:r>
                </w:p>
                <w:p w:rsidR="004770BA" w:rsidRPr="00D44779" w:rsidRDefault="004770BA" w:rsidP="00D44779">
                  <w:pPr>
                    <w:autoSpaceDE w:val="0"/>
                    <w:autoSpaceDN w:val="0"/>
                    <w:adjustRightInd w:val="0"/>
                    <w:spacing w:before="0" w:after="0" w:line="240" w:lineRule="auto"/>
                    <w:jc w:val="left"/>
                    <w:rPr>
                      <w:rFonts w:ascii="Courier New" w:hAnsi="Courier New" w:cs="Courier New"/>
                      <w:noProof/>
                      <w:sz w:val="20"/>
                      <w:lang w:val="en-CA" w:bidi="ar-SA"/>
                    </w:rPr>
                  </w:pPr>
                  <w:r w:rsidRPr="00D44779">
                    <w:rPr>
                      <w:rFonts w:ascii="Courier New" w:hAnsi="Courier New" w:cs="Courier New"/>
                      <w:noProof/>
                      <w:sz w:val="20"/>
                      <w:lang w:val="en-CA" w:bidi="ar-SA"/>
                    </w:rPr>
                    <w:t xml:space="preserve">        }</w:t>
                  </w:r>
                </w:p>
                <w:p w:rsidR="004770BA" w:rsidRPr="00D44779" w:rsidRDefault="004770BA" w:rsidP="00D44779">
                  <w:pPr>
                    <w:rPr>
                      <w:sz w:val="20"/>
                    </w:rPr>
                  </w:pPr>
                  <w:r w:rsidRPr="00D44779">
                    <w:rPr>
                      <w:rFonts w:ascii="Courier New" w:hAnsi="Courier New" w:cs="Courier New"/>
                      <w:noProof/>
                      <w:sz w:val="20"/>
                      <w:lang w:val="en-CA" w:bidi="ar-SA"/>
                    </w:rPr>
                    <w:t xml:space="preserve">    }</w:t>
                  </w:r>
                </w:p>
              </w:txbxContent>
            </v:textbox>
          </v:shape>
        </w:pict>
      </w:r>
      <w:r w:rsidR="00D05367">
        <w:rPr>
          <w:noProof/>
          <w:lang w:val="en-CA" w:eastAsia="en-CA" w:bidi="ar-SA"/>
        </w:rPr>
        <w:drawing>
          <wp:inline distT="0" distB="0" distL="0" distR="0">
            <wp:extent cx="4340225" cy="721995"/>
            <wp:effectExtent l="19050" t="0" r="3175" b="0"/>
            <wp:docPr id="100" name="Picture 100" descr="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Ɯ°"/>
                    <pic:cNvPicPr>
                      <a:picLocks noChangeAspect="1" noChangeArrowheads="1"/>
                    </pic:cNvPicPr>
                  </pic:nvPicPr>
                  <pic:blipFill>
                    <a:blip r:embed="rId167" cstate="print"/>
                    <a:srcRect/>
                    <a:stretch>
                      <a:fillRect/>
                    </a:stretch>
                  </pic:blipFill>
                  <pic:spPr bwMode="auto">
                    <a:xfrm>
                      <a:off x="0" y="0"/>
                      <a:ext cx="4340225" cy="721995"/>
                    </a:xfrm>
                    <a:prstGeom prst="rect">
                      <a:avLst/>
                    </a:prstGeom>
                    <a:noFill/>
                    <a:ln w="9525">
                      <a:noFill/>
                      <a:miter lim="800000"/>
                      <a:headEnd/>
                      <a:tailEnd/>
                    </a:ln>
                  </pic:spPr>
                </pic:pic>
              </a:graphicData>
            </a:graphic>
          </wp:inline>
        </w:drawing>
      </w:r>
    </w:p>
    <w:p w:rsidR="005A5534" w:rsidRDefault="005A5534" w:rsidP="005A5534">
      <w:pPr>
        <w:ind w:firstLine="720"/>
      </w:pPr>
    </w:p>
    <w:p w:rsidR="00D44779" w:rsidRDefault="00D44779" w:rsidP="005A5534">
      <w:pPr>
        <w:ind w:firstLine="720"/>
      </w:pPr>
    </w:p>
    <w:p w:rsidR="00D44779" w:rsidRDefault="00D44779" w:rsidP="005A5534">
      <w:pPr>
        <w:ind w:firstLine="720"/>
      </w:pPr>
    </w:p>
    <w:p w:rsidR="00D44779" w:rsidRDefault="00D44779" w:rsidP="005A5534">
      <w:pPr>
        <w:ind w:firstLine="720"/>
      </w:pPr>
    </w:p>
    <w:p w:rsidR="00D44779" w:rsidRDefault="00D44779" w:rsidP="005A5534">
      <w:pPr>
        <w:ind w:firstLine="720"/>
      </w:pPr>
    </w:p>
    <w:p w:rsidR="00F24B8F" w:rsidRDefault="0073069D" w:rsidP="005A5534">
      <w:pPr>
        <w:ind w:firstLine="720"/>
      </w:pPr>
      <w:r>
        <w:rPr>
          <w:noProof/>
          <w:lang w:val="en-CA" w:eastAsia="en-CA" w:bidi="ar-SA"/>
        </w:rPr>
        <w:pict>
          <v:shape id="_x0000_s1471" type="#_x0000_t202" style="position:absolute;left:0;text-align:left;margin-left:-114pt;margin-top:7pt;width:486pt;height:30.6pt;z-index:25173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471;mso-fit-shape-to-text:t" inset="0,0,0,0">
              <w:txbxContent>
                <w:p w:rsidR="004770BA" w:rsidRPr="006853E8" w:rsidRDefault="004770BA" w:rsidP="00D44779">
                  <w:pPr>
                    <w:pStyle w:val="Caption"/>
                  </w:pPr>
                  <w:bookmarkStart w:id="174" w:name="_Toc246256648"/>
                  <w:r>
                    <w:t xml:space="preserve">C# Code </w:t>
                  </w:r>
                  <w:fldSimple w:instr=" SEQ C#_Code \* ARABIC ">
                    <w:r w:rsidR="00F65BCF">
                      <w:rPr>
                        <w:noProof/>
                      </w:rPr>
                      <w:t>14</w:t>
                    </w:r>
                  </w:fldSimple>
                  <w:r>
                    <w:t>: Nested Looping in C#</w:t>
                  </w:r>
                  <w:bookmarkEnd w:id="174"/>
                </w:p>
              </w:txbxContent>
            </v:textbox>
          </v:shape>
        </w:pict>
      </w:r>
    </w:p>
    <w:p w:rsidR="00D44779" w:rsidRDefault="00D44779" w:rsidP="005A5534">
      <w:pPr>
        <w:ind w:firstLine="720"/>
      </w:pPr>
    </w:p>
    <w:p w:rsidR="005A5534" w:rsidRDefault="005A5534" w:rsidP="005A5534">
      <w:pPr>
        <w:pStyle w:val="Heading3"/>
      </w:pPr>
      <w:bookmarkStart w:id="175" w:name="_Toc247205701"/>
      <w:r>
        <w:t>Timers</w:t>
      </w:r>
      <w:bookmarkEnd w:id="175"/>
    </w:p>
    <w:p w:rsidR="00D05367" w:rsidRDefault="005A5534" w:rsidP="00D05367">
      <w:pPr>
        <w:ind w:firstLine="432"/>
      </w:pPr>
      <w:r>
        <w:lastRenderedPageBreak/>
        <w:t>Applications often need to perform certain actions at a given interval.</w:t>
      </w:r>
      <w:r w:rsidR="00A13921">
        <w:t xml:space="preserve"> </w:t>
      </w:r>
      <w:r w:rsidR="00D05367">
        <w:t>Like a clock counting down.</w:t>
      </w:r>
      <w:r w:rsidR="00A13921">
        <w:t xml:space="preserve"> </w:t>
      </w:r>
      <w:r w:rsidR="00D05367">
        <w:t>In VB 2005 there is a control object that can be used to trigger a set of code to be executed at a given time interval.</w:t>
      </w:r>
      <w:r w:rsidR="00A13921">
        <w:t xml:space="preserve"> </w:t>
      </w:r>
      <w:r w:rsidR="00D05367">
        <w:t>This control object, the timer, does not show up on the form but below during design time is at the bottom of the IDE below the form (like the menu control object).</w:t>
      </w:r>
      <w:r w:rsidR="00A13921">
        <w:t xml:space="preserve"> </w:t>
      </w:r>
      <w:r w:rsidR="00D05367">
        <w:t>When the program is run, the timer can be turned on and the code is executed repeatedly, until the timer is turned off again.</w:t>
      </w:r>
      <w:r w:rsidR="00A13921">
        <w:t xml:space="preserve">  </w:t>
      </w:r>
    </w:p>
    <w:p w:rsidR="00D05367" w:rsidRDefault="00D05367" w:rsidP="00D05367">
      <w:pPr>
        <w:ind w:firstLine="432"/>
      </w:pPr>
    </w:p>
    <w:p w:rsidR="00D05367" w:rsidRDefault="00D05367" w:rsidP="00D05367">
      <w:pPr>
        <w:ind w:firstLine="432"/>
      </w:pPr>
      <w:r>
        <w:rPr>
          <w:noProof/>
          <w:lang w:val="en-CA" w:eastAsia="en-CA" w:bidi="ar-SA"/>
        </w:rPr>
        <w:drawing>
          <wp:inline distT="0" distB="0" distL="0" distR="0">
            <wp:extent cx="2219960" cy="808355"/>
            <wp:effectExtent l="1905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8" cstate="print"/>
                    <a:srcRect/>
                    <a:stretch>
                      <a:fillRect/>
                    </a:stretch>
                  </pic:blipFill>
                  <pic:spPr bwMode="auto">
                    <a:xfrm>
                      <a:off x="0" y="0"/>
                      <a:ext cx="2219960" cy="808355"/>
                    </a:xfrm>
                    <a:prstGeom prst="rect">
                      <a:avLst/>
                    </a:prstGeom>
                    <a:noFill/>
                    <a:ln w="9525">
                      <a:noFill/>
                      <a:miter lim="800000"/>
                      <a:headEnd/>
                      <a:tailEnd/>
                    </a:ln>
                  </pic:spPr>
                </pic:pic>
              </a:graphicData>
            </a:graphic>
          </wp:inline>
        </w:drawing>
      </w:r>
    </w:p>
    <w:p w:rsidR="00D05367" w:rsidRDefault="00D05367" w:rsidP="00D05367">
      <w:pPr>
        <w:ind w:firstLine="432"/>
      </w:pPr>
      <w:r>
        <w:t>Do not forget to turn the timer on (and off) in your code.</w:t>
      </w:r>
      <w:r w:rsidR="00A13921">
        <w:t xml:space="preserve"> </w:t>
      </w:r>
      <w:r>
        <w:t>Many errors occur when people forget to do this.</w:t>
      </w:r>
      <w:r w:rsidR="00A13921">
        <w:t xml:space="preserve"> </w:t>
      </w:r>
      <w:r>
        <w:t>The timer has a property called “Interval” that is used to set how many milliseconds (millionth of a second) between each time the code is executed.</w:t>
      </w:r>
      <w:r w:rsidR="00A13921">
        <w:t xml:space="preserve"> </w:t>
      </w:r>
      <w:r>
        <w:t>If you set it to 1,000, the code will be executed every second.</w:t>
      </w:r>
    </w:p>
    <w:p w:rsidR="00D05367" w:rsidRDefault="00D05367" w:rsidP="00D05367">
      <w:pPr>
        <w:ind w:firstLine="432"/>
      </w:pPr>
      <w:r>
        <w:rPr>
          <w:noProof/>
          <w:lang w:val="en-CA" w:eastAsia="en-CA" w:bidi="ar-SA"/>
        </w:rPr>
        <w:drawing>
          <wp:inline distT="0" distB="0" distL="0" distR="0">
            <wp:extent cx="1828800" cy="130556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cstate="print"/>
                    <a:srcRect/>
                    <a:stretch>
                      <a:fillRect/>
                    </a:stretch>
                  </pic:blipFill>
                  <pic:spPr bwMode="auto">
                    <a:xfrm>
                      <a:off x="0" y="0"/>
                      <a:ext cx="1828800" cy="1305560"/>
                    </a:xfrm>
                    <a:prstGeom prst="rect">
                      <a:avLst/>
                    </a:prstGeom>
                    <a:noFill/>
                    <a:ln w="9525">
                      <a:noFill/>
                      <a:miter lim="800000"/>
                      <a:headEnd/>
                      <a:tailEnd/>
                    </a:ln>
                  </pic:spPr>
                </pic:pic>
              </a:graphicData>
            </a:graphic>
          </wp:inline>
        </w:drawing>
      </w:r>
    </w:p>
    <w:p w:rsidR="005A5534" w:rsidRDefault="005A5534" w:rsidP="005A5534">
      <w:pPr>
        <w:ind w:firstLine="720"/>
      </w:pPr>
    </w:p>
    <w:p w:rsidR="005A5534" w:rsidRDefault="005A5534" w:rsidP="005A5534">
      <w:pPr>
        <w:pStyle w:val="Heading3"/>
      </w:pPr>
      <w:bookmarkStart w:id="176" w:name="_Toc247205702"/>
      <w:r>
        <w:t>Moving Buttons</w:t>
      </w:r>
      <w:bookmarkEnd w:id="176"/>
    </w:p>
    <w:p w:rsidR="005A5534" w:rsidRDefault="005A5534" w:rsidP="005A5534">
      <w:pPr>
        <w:ind w:firstLine="720"/>
      </w:pPr>
      <w:r>
        <w:t>In the last example we made a picture look like a man was walking. The problem was that he was not moving anywhere! To make this happen, we first have to understand a new type that exists in VD 2005, the Point. A point is a special type of variable (like an integer or string) except it holds not only 1 piece of information but 2.</w:t>
      </w:r>
    </w:p>
    <w:p w:rsidR="00D05367" w:rsidRDefault="00D05367" w:rsidP="00D05367">
      <w:pPr>
        <w:ind w:firstLine="432"/>
      </w:pPr>
      <w:r>
        <w:lastRenderedPageBreak/>
        <w:t>If you think back to math class</w:t>
      </w:r>
      <w:r w:rsidR="0073069D">
        <w:fldChar w:fldCharType="begin"/>
      </w:r>
      <w:r>
        <w:instrText xml:space="preserve"> XE "</w:instrText>
      </w:r>
      <w:r>
        <w:rPr>
          <w:rStyle w:val="CommentReference"/>
          <w:b/>
          <w:i/>
        </w:rPr>
        <w:instrText>class"</w:instrText>
      </w:r>
      <w:r>
        <w:instrText xml:space="preserve"> </w:instrText>
      </w:r>
      <w:r w:rsidR="0073069D">
        <w:fldChar w:fldCharType="end"/>
      </w:r>
      <w:r>
        <w:t xml:space="preserve">, the </w:t>
      </w:r>
      <w:hyperlink r:id="rId170" w:history="1">
        <w:r>
          <w:rPr>
            <w:rStyle w:val="Hyperlink"/>
            <w:b/>
            <w:i/>
          </w:rPr>
          <w:t xml:space="preserve">Cartesian </w:t>
        </w:r>
        <w:proofErr w:type="gramStart"/>
        <w:r>
          <w:rPr>
            <w:rStyle w:val="Hyperlink"/>
            <w:b/>
            <w:i/>
          </w:rPr>
          <w:t>Plane</w:t>
        </w:r>
        <w:proofErr w:type="gramEnd"/>
      </w:hyperlink>
      <w:r w:rsidR="0073069D">
        <w:rPr>
          <w:b/>
          <w:i/>
        </w:rPr>
        <w:fldChar w:fldCharType="begin"/>
      </w:r>
      <w:r>
        <w:rPr>
          <w:b/>
          <w:i/>
        </w:rPr>
        <w:instrText xml:space="preserve"> XE "</w:instrText>
      </w:r>
      <w:r>
        <w:rPr>
          <w:rStyle w:val="CommentReference"/>
          <w:b/>
          <w:i/>
        </w:rPr>
        <w:instrText>Cartesian Plane"</w:instrText>
      </w:r>
      <w:r>
        <w:rPr>
          <w:b/>
          <w:i/>
        </w:rPr>
        <w:instrText xml:space="preserve"> </w:instrText>
      </w:r>
      <w:r w:rsidR="0073069D">
        <w:rPr>
          <w:b/>
          <w:i/>
        </w:rPr>
        <w:fldChar w:fldCharType="end"/>
      </w:r>
      <w:r>
        <w:t xml:space="preserve"> was a way to represent 2-dimensional space.</w:t>
      </w:r>
      <w:r w:rsidR="00A13921">
        <w:t xml:space="preserve"> </w:t>
      </w:r>
      <w:r>
        <w:t xml:space="preserve">In VB 2005 the same concept exists for locating objects within a form, except the origin is in the upper left hand corner and the numbers increase in the positive direction as you move down and to the right. </w:t>
      </w:r>
    </w:p>
    <w:p w:rsidR="00D05367" w:rsidRDefault="0073069D" w:rsidP="00D05367">
      <w:pPr>
        <w:ind w:firstLine="432"/>
      </w:pPr>
      <w:r w:rsidRPr="0073069D">
        <w:rPr>
          <w:noProof/>
          <w:lang w:bidi="ar-SA"/>
        </w:rPr>
      </w:r>
      <w:r>
        <w:rPr>
          <w:noProof/>
          <w:lang w:bidi="ar-SA"/>
        </w:rPr>
        <w:pict>
          <v:group id="Canvas 752" o:spid="_x0000_s1366" editas="canvas" style="width:3in;height:135pt;mso-position-horizontal-relative:char;mso-position-vertical-relative:line" coordsize="27432,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">
            <o:lock v:ext="edit" ungrouping="t"/>
            <v:rect id="_x0000_s1367" style="position:absolute;width:27432;height:17145;visibility:visible" filled="f" stroked="f"/>
            <v:line id="Line 754" o:spid="_x0000_s1368" style="position:absolute;visibility:visible" from="9146,2287" to="9146,12574">
              <v:stroke endarrow="block"/>
            </v:line>
            <v:line id="Line 755" o:spid="_x0000_s1369" style="position:absolute;visibility:visible" from="9146,2287" to="19432,2287">
              <v:stroke endarrow="block"/>
            </v:line>
            <v:shape id="Text Box 756" o:spid="_x0000_s1370" type="#_x0000_t202" style="position:absolute;left:20578;top:2287;width:3427;height:3429;visibility:visible" stroked="f">
              <v:textbox style="mso-next-textbox:#Text Box 756">
                <w:txbxContent>
                  <w:p w:rsidR="004770BA" w:rsidRDefault="004770BA" w:rsidP="00D05367">
                    <w:r>
                      <w:t>X</w:t>
                    </w:r>
                  </w:p>
                </w:txbxContent>
              </v:textbox>
            </v:shape>
            <v:shape id="Text Box 757" o:spid="_x0000_s1371" type="#_x0000_t202" style="position:absolute;left:7999;top:12574;width:3433;height:3429;visibility:visible" stroked="f">
              <v:textbox style="mso-next-textbox:#Text Box 757">
                <w:txbxContent>
                  <w:p w:rsidR="004770BA" w:rsidRDefault="004770BA" w:rsidP="00D05367">
                    <w:r>
                      <w:t>Y</w:t>
                    </w:r>
                  </w:p>
                </w:txbxContent>
              </v:textbox>
            </v:shape>
            <w10:wrap type="none"/>
            <w10:anchorlock/>
          </v:group>
        </w:pict>
      </w:r>
    </w:p>
    <w:p w:rsidR="00D05367" w:rsidRDefault="00D05367" w:rsidP="00D05367">
      <w:pPr>
        <w:ind w:firstLine="432"/>
      </w:pPr>
      <w:r>
        <w:t>You declare and use this type</w:t>
      </w:r>
      <w:r w:rsidR="0073069D">
        <w:fldChar w:fldCharType="begin"/>
      </w:r>
      <w:r>
        <w:instrText xml:space="preserve"> XE "</w:instrText>
      </w:r>
      <w:r>
        <w:rPr>
          <w:rStyle w:val="CommentReference"/>
          <w:b/>
          <w:i/>
        </w:rPr>
        <w:instrText>type"</w:instrText>
      </w:r>
      <w:r>
        <w:instrText xml:space="preserve"> </w:instrText>
      </w:r>
      <w:r w:rsidR="0073069D">
        <w:fldChar w:fldCharType="end"/>
      </w:r>
      <w:r>
        <w:t xml:space="preserve"> of variable</w:t>
      </w:r>
      <w:r w:rsidR="0073069D">
        <w:fldChar w:fldCharType="begin"/>
      </w:r>
      <w:r>
        <w:instrText xml:space="preserve"> XE "</w:instrText>
      </w:r>
      <w:r>
        <w:rPr>
          <w:rStyle w:val="CommentReference"/>
          <w:b/>
          <w:i/>
        </w:rPr>
        <w:instrText>variable"</w:instrText>
      </w:r>
      <w:r>
        <w:instrText xml:space="preserve"> </w:instrText>
      </w:r>
      <w:r w:rsidR="0073069D">
        <w:fldChar w:fldCharType="end"/>
      </w:r>
      <w:r>
        <w:t xml:space="preserve"> like this:</w:t>
      </w:r>
    </w:p>
    <w:p w:rsidR="00D05367" w:rsidRDefault="00D05367" w:rsidP="00D05367">
      <w:pPr>
        <w:ind w:firstLine="432"/>
      </w:pPr>
      <w:r>
        <w:rPr>
          <w:noProof/>
          <w:lang w:val="en-CA" w:eastAsia="en-CA" w:bidi="ar-SA"/>
        </w:rPr>
        <w:drawing>
          <wp:inline distT="0" distB="0" distL="0" distR="0">
            <wp:extent cx="4340225" cy="768350"/>
            <wp:effectExtent l="1905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1" cstate="print"/>
                    <a:srcRect/>
                    <a:stretch>
                      <a:fillRect/>
                    </a:stretch>
                  </pic:blipFill>
                  <pic:spPr bwMode="auto">
                    <a:xfrm>
                      <a:off x="0" y="0"/>
                      <a:ext cx="4340225" cy="768350"/>
                    </a:xfrm>
                    <a:prstGeom prst="rect">
                      <a:avLst/>
                    </a:prstGeom>
                    <a:noFill/>
                    <a:ln w="9525">
                      <a:noFill/>
                      <a:miter lim="800000"/>
                      <a:headEnd/>
                      <a:tailEnd/>
                    </a:ln>
                  </pic:spPr>
                </pic:pic>
              </a:graphicData>
            </a:graphic>
          </wp:inline>
        </w:drawing>
      </w:r>
    </w:p>
    <w:p w:rsidR="00D05367" w:rsidRDefault="00D05367" w:rsidP="00D05367">
      <w:pPr>
        <w:ind w:firstLine="432"/>
      </w:pPr>
    </w:p>
    <w:p w:rsidR="00D05367" w:rsidRDefault="00D05367" w:rsidP="00D05367">
      <w:pPr>
        <w:ind w:firstLine="432"/>
      </w:pPr>
      <w:r>
        <w:t>Notice that just like in math class</w:t>
      </w:r>
      <w:r w:rsidR="0073069D">
        <w:fldChar w:fldCharType="begin"/>
      </w:r>
      <w:r>
        <w:instrText xml:space="preserve"> XE "</w:instrText>
      </w:r>
      <w:r>
        <w:rPr>
          <w:rStyle w:val="CommentReference"/>
          <w:b/>
          <w:i/>
        </w:rPr>
        <w:instrText>class"</w:instrText>
      </w:r>
      <w:r>
        <w:instrText xml:space="preserve"> </w:instrText>
      </w:r>
      <w:r w:rsidR="0073069D">
        <w:fldChar w:fldCharType="end"/>
      </w:r>
      <w:r>
        <w:t>, the X and Y co-ordinates are separated by a comma.</w:t>
      </w:r>
      <w:r w:rsidR="00A13921">
        <w:t xml:space="preserve"> </w:t>
      </w:r>
      <w:r>
        <w:t>The X and Y values are also of type</w:t>
      </w:r>
      <w:r w:rsidR="0073069D">
        <w:fldChar w:fldCharType="begin"/>
      </w:r>
      <w:r>
        <w:instrText xml:space="preserve"> XE "</w:instrText>
      </w:r>
      <w:r>
        <w:rPr>
          <w:rStyle w:val="CommentReference"/>
          <w:b/>
          <w:i/>
        </w:rPr>
        <w:instrText>type"</w:instrText>
      </w:r>
      <w:r>
        <w:instrText xml:space="preserve"> </w:instrText>
      </w:r>
      <w:r w:rsidR="0073069D">
        <w:fldChar w:fldCharType="end"/>
      </w:r>
      <w:r>
        <w:t xml:space="preserve"> Integer and must be used with all of the rules that we have become use to.</w:t>
      </w:r>
    </w:p>
    <w:p w:rsidR="005A5534" w:rsidRDefault="00D05367" w:rsidP="00D05367">
      <w:pPr>
        <w:ind w:firstLine="432"/>
      </w:pPr>
      <w:r>
        <w:t>Once we have a variable</w:t>
      </w:r>
      <w:r w:rsidR="0073069D">
        <w:fldChar w:fldCharType="begin"/>
      </w:r>
      <w:r>
        <w:instrText xml:space="preserve"> XE "</w:instrText>
      </w:r>
      <w:r>
        <w:rPr>
          <w:rStyle w:val="CommentReference"/>
          <w:b/>
          <w:i/>
        </w:rPr>
        <w:instrText>variable"</w:instrText>
      </w:r>
      <w:r>
        <w:instrText xml:space="preserve"> </w:instrText>
      </w:r>
      <w:r w:rsidR="0073069D">
        <w:fldChar w:fldCharType="end"/>
      </w:r>
      <w:r>
        <w:t xml:space="preserve"> that is of type</w:t>
      </w:r>
      <w:r w:rsidR="0073069D">
        <w:fldChar w:fldCharType="begin"/>
      </w:r>
      <w:r>
        <w:instrText xml:space="preserve"> XE "</w:instrText>
      </w:r>
      <w:r>
        <w:rPr>
          <w:rStyle w:val="CommentReference"/>
          <w:b/>
          <w:i/>
        </w:rPr>
        <w:instrText>type"</w:instrText>
      </w:r>
      <w:r>
        <w:instrText xml:space="preserve"> </w:instrText>
      </w:r>
      <w:r w:rsidR="0073069D">
        <w:fldChar w:fldCharType="end"/>
      </w:r>
      <w:r>
        <w:t xml:space="preserve"> “Point”, I then assigned it the current position of the button.</w:t>
      </w:r>
      <w:r w:rsidR="00A13921">
        <w:t xml:space="preserve"> </w:t>
      </w:r>
      <w:r>
        <w:t>I then took the variable that is holding the co-ordinates of the button position and decreased the Y value by 10, which will move it closer to the origin.</w:t>
      </w:r>
      <w:r w:rsidR="00A13921">
        <w:t xml:space="preserve"> </w:t>
      </w:r>
      <w:proofErr w:type="gramStart"/>
      <w:r>
        <w:t>Thus moving the button up in our form.</w:t>
      </w:r>
      <w:proofErr w:type="gramEnd"/>
    </w:p>
    <w:p w:rsidR="00F224D8" w:rsidRDefault="00F224D8" w:rsidP="005A5534">
      <w:pPr>
        <w:ind w:firstLine="720"/>
        <w:sectPr w:rsidR="00F224D8" w:rsidSect="001E7955">
          <w:footerReference w:type="even" r:id="rId172"/>
          <w:footerReference w:type="default" r:id="rId173"/>
          <w:type w:val="oddPage"/>
          <w:pgSz w:w="12240" w:h="15840" w:code="1"/>
          <w:pgMar w:top="1080" w:right="1080" w:bottom="1080" w:left="3960" w:header="720" w:footer="720" w:gutter="0"/>
          <w:cols w:space="360"/>
          <w:titlePg/>
          <w:docGrid w:linePitch="272"/>
        </w:sectPr>
      </w:pPr>
    </w:p>
    <w:p w:rsidR="005A5534" w:rsidRDefault="00F224D8" w:rsidP="00F224D8">
      <w:pPr>
        <w:pStyle w:val="Title"/>
        <w:jc w:val="left"/>
      </w:pPr>
      <w:r>
        <w:lastRenderedPageBreak/>
        <w:t>Chapter 4 – Functions and Procedures</w:t>
      </w:r>
    </w:p>
    <w:p w:rsidR="00F224D8" w:rsidRDefault="00283D36">
      <w:pPr>
        <w:spacing w:before="0" w:after="0" w:line="240" w:lineRule="auto"/>
        <w:jc w:val="left"/>
      </w:pPr>
      <w:r>
        <w:rPr>
          <w:noProof/>
          <w:lang w:val="en-CA" w:eastAsia="en-CA" w:bidi="ar-SA"/>
        </w:rPr>
        <w:drawing>
          <wp:anchor distT="0" distB="0" distL="114300" distR="114300" simplePos="0" relativeHeight="251724288" behindDoc="1" locked="0" layoutInCell="1" allowOverlap="1">
            <wp:simplePos x="0" y="0"/>
            <wp:positionH relativeFrom="column">
              <wp:posOffset>-754885</wp:posOffset>
            </wp:positionH>
            <wp:positionV relativeFrom="paragraph">
              <wp:posOffset>271092</wp:posOffset>
            </wp:positionV>
            <wp:extent cx="4574984" cy="6477918"/>
            <wp:effectExtent l="19050" t="0" r="0" b="0"/>
            <wp:wrapNone/>
            <wp:docPr id="454" name="Picture 453" descr="functions and 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s and comments.png"/>
                    <pic:cNvPicPr/>
                  </pic:nvPicPr>
                  <pic:blipFill>
                    <a:blip r:embed="rId174" cstate="print"/>
                    <a:stretch>
                      <a:fillRect/>
                    </a:stretch>
                  </pic:blipFill>
                  <pic:spPr>
                    <a:xfrm>
                      <a:off x="0" y="0"/>
                      <a:ext cx="4574984" cy="6477918"/>
                    </a:xfrm>
                    <a:prstGeom prst="rect">
                      <a:avLst/>
                    </a:prstGeom>
                  </pic:spPr>
                </pic:pic>
              </a:graphicData>
            </a:graphic>
          </wp:anchor>
        </w:drawing>
      </w:r>
      <w:r w:rsidR="00F224D8">
        <w:br w:type="page"/>
      </w:r>
    </w:p>
    <w:p w:rsidR="00F224D8" w:rsidRDefault="00F224D8" w:rsidP="00F224D8">
      <w:pPr>
        <w:pStyle w:val="Heading1"/>
        <w:jc w:val="left"/>
      </w:pPr>
      <w:bookmarkStart w:id="177" w:name="_Toc247205703"/>
      <w:r>
        <w:lastRenderedPageBreak/>
        <w:t>Chapter 4 – Procedures and Functions</w:t>
      </w:r>
      <w:bookmarkEnd w:id="177"/>
    </w:p>
    <w:p w:rsidR="00F224D8" w:rsidRPr="00F224D8" w:rsidRDefault="00F224D8" w:rsidP="00F224D8"/>
    <w:p w:rsidR="00F224D8" w:rsidRDefault="00F224D8" w:rsidP="00F224D8">
      <w:pPr>
        <w:ind w:firstLine="720"/>
      </w:pPr>
      <w:r>
        <w:t>The goal of the previous section was to introduce you to the concept of structured programming design.</w:t>
      </w:r>
      <w:r w:rsidR="00A13921">
        <w:t xml:space="preserve"> </w:t>
      </w:r>
      <w:r>
        <w:t>The reasons programs are designed using this method are to:</w:t>
      </w:r>
    </w:p>
    <w:p w:rsidR="00F224D8" w:rsidRDefault="00F224D8" w:rsidP="00F224D8">
      <w:pPr>
        <w:numPr>
          <w:ilvl w:val="0"/>
          <w:numId w:val="12"/>
        </w:numPr>
        <w:spacing w:before="0" w:after="0" w:line="240" w:lineRule="auto"/>
      </w:pPr>
      <w:r>
        <w:t>easier to develop accurately</w:t>
      </w:r>
    </w:p>
    <w:p w:rsidR="00F224D8" w:rsidRDefault="00F224D8" w:rsidP="00F224D8">
      <w:pPr>
        <w:numPr>
          <w:ilvl w:val="0"/>
          <w:numId w:val="12"/>
        </w:numPr>
        <w:spacing w:before="0" w:after="0" w:line="240" w:lineRule="auto"/>
      </w:pPr>
      <w:r>
        <w:t>develop in less time</w:t>
      </w:r>
    </w:p>
    <w:p w:rsidR="00F224D8" w:rsidRDefault="00F224D8" w:rsidP="00F224D8">
      <w:pPr>
        <w:numPr>
          <w:ilvl w:val="0"/>
          <w:numId w:val="12"/>
        </w:numPr>
        <w:spacing w:before="0" w:after="0" w:line="240" w:lineRule="auto"/>
      </w:pPr>
      <w:r>
        <w:t>easier to read and understand</w:t>
      </w:r>
    </w:p>
    <w:p w:rsidR="00F224D8" w:rsidRDefault="00F224D8" w:rsidP="00F224D8">
      <w:pPr>
        <w:numPr>
          <w:ilvl w:val="0"/>
          <w:numId w:val="12"/>
        </w:numPr>
        <w:spacing w:before="0" w:after="0" w:line="240" w:lineRule="auto"/>
      </w:pPr>
      <w:r>
        <w:t>easier to modify and maintain</w:t>
      </w:r>
    </w:p>
    <w:p w:rsidR="00F224D8" w:rsidRDefault="00F224D8" w:rsidP="00F224D8">
      <w:pPr>
        <w:numPr>
          <w:ilvl w:val="0"/>
          <w:numId w:val="12"/>
        </w:numPr>
        <w:spacing w:before="0" w:after="0" w:line="240" w:lineRule="auto"/>
      </w:pPr>
      <w:r>
        <w:t>easier to test and correct errors</w:t>
      </w:r>
    </w:p>
    <w:p w:rsidR="00F224D8" w:rsidRDefault="00F224D8" w:rsidP="00F224D8">
      <w:r>
        <w:t>There are two groups of methods</w:t>
      </w:r>
      <w:r w:rsidR="0073069D">
        <w:fldChar w:fldCharType="begin"/>
      </w:r>
      <w:r>
        <w:instrText xml:space="preserve"> XE "</w:instrText>
      </w:r>
      <w:r w:rsidRPr="000D3DAB">
        <w:rPr>
          <w:b/>
          <w:i/>
        </w:rPr>
        <w:instrText>methods</w:instrText>
      </w:r>
      <w:r>
        <w:rPr>
          <w:b/>
          <w:i/>
        </w:rPr>
        <w:instrText>"</w:instrText>
      </w:r>
      <w:r>
        <w:instrText xml:space="preserve"> </w:instrText>
      </w:r>
      <w:r w:rsidR="0073069D">
        <w:fldChar w:fldCharType="end"/>
      </w:r>
      <w:r>
        <w:t xml:space="preserve"> to use in structured programming to ensure the above occur.</w:t>
      </w:r>
      <w:r w:rsidR="00A13921">
        <w:t xml:space="preserve"> </w:t>
      </w:r>
      <w:r>
        <w:t>The first is the three basic control structures we have learned in the previous chapter, sequence, selection and repetition.</w:t>
      </w:r>
      <w:r w:rsidR="00A13921">
        <w:t xml:space="preserve"> </w:t>
      </w:r>
      <w:r>
        <w:t>The second method is modularity.</w:t>
      </w:r>
      <w:r w:rsidR="00A13921">
        <w:t xml:space="preserve"> </w:t>
      </w:r>
      <w:r>
        <w:t>A complicated problem is broken down into smaller problems.</w:t>
      </w:r>
      <w:r w:rsidR="00A13921">
        <w:t xml:space="preserve"> </w:t>
      </w:r>
      <w:r>
        <w:t>Each of these smaller problems is coded.</w:t>
      </w:r>
      <w:r w:rsidR="00A13921">
        <w:t xml:space="preserve"> </w:t>
      </w:r>
      <w:r>
        <w:t>The small sections of code are then organized to make the solution.</w:t>
      </w:r>
      <w:r w:rsidR="00A13921">
        <w:t xml:space="preserve"> </w:t>
      </w:r>
      <w:r>
        <w:t>Modularity</w:t>
      </w:r>
      <w:r w:rsidR="0073069D">
        <w:fldChar w:fldCharType="begin"/>
      </w:r>
      <w:r>
        <w:instrText xml:space="preserve"> XE "</w:instrText>
      </w:r>
      <w:r>
        <w:rPr>
          <w:b/>
          <w:i/>
        </w:rPr>
        <w:instrText>Modularity"</w:instrText>
      </w:r>
      <w:r>
        <w:instrText xml:space="preserve"> </w:instrText>
      </w:r>
      <w:r w:rsidR="0073069D">
        <w:fldChar w:fldCharType="end"/>
      </w:r>
      <w:r>
        <w:t xml:space="preserve"> in programming is usually done with </w:t>
      </w:r>
      <w:hyperlink r:id="rId175" w:history="1">
        <w:r>
          <w:rPr>
            <w:rStyle w:val="Hyperlink"/>
            <w:b/>
            <w:i/>
          </w:rPr>
          <w:t>subroutines</w:t>
        </w:r>
      </w:hyperlink>
      <w:r w:rsidR="0073069D">
        <w:rPr>
          <w:b/>
          <w:i/>
        </w:rPr>
        <w:fldChar w:fldCharType="begin"/>
      </w:r>
      <w:r>
        <w:rPr>
          <w:b/>
          <w:i/>
        </w:rPr>
        <w:instrText xml:space="preserve"> XE "subroutines" </w:instrText>
      </w:r>
      <w:r w:rsidR="0073069D">
        <w:rPr>
          <w:b/>
          <w:i/>
        </w:rPr>
        <w:fldChar w:fldCharType="end"/>
      </w:r>
      <w:r>
        <w:t>.</w:t>
      </w:r>
    </w:p>
    <w:p w:rsidR="00F224D8" w:rsidRDefault="00F224D8" w:rsidP="00F224D8"/>
    <w:p w:rsidR="00F224D8" w:rsidRDefault="00F224D8" w:rsidP="00F224D8">
      <w:pPr>
        <w:pStyle w:val="Heading2"/>
      </w:pPr>
      <w:bookmarkStart w:id="178" w:name="_Toc247205704"/>
      <w:r>
        <w:t>Procedures</w:t>
      </w:r>
      <w:bookmarkEnd w:id="178"/>
    </w:p>
    <w:p w:rsidR="00F224D8" w:rsidRDefault="00A1163C" w:rsidP="00F224D8">
      <w:pPr>
        <w:ind w:firstLine="432"/>
      </w:pPr>
      <w:r>
        <w:t>A</w:t>
      </w:r>
      <w:r>
        <w:rPr>
          <w:sz w:val="48"/>
          <w:szCs w:val="48"/>
        </w:rPr>
        <w:t xml:space="preserve"> </w:t>
      </w:r>
      <w:hyperlink r:id="rId176" w:history="1">
        <w:r w:rsidR="00F224D8">
          <w:rPr>
            <w:rStyle w:val="Hyperlink"/>
            <w:b/>
            <w:i/>
          </w:rPr>
          <w:t>procedure</w:t>
        </w:r>
      </w:hyperlink>
      <w:r w:rsidR="0073069D">
        <w:rPr>
          <w:b/>
          <w:i/>
        </w:rPr>
        <w:fldChar w:fldCharType="begin"/>
      </w:r>
      <w:r w:rsidR="00F224D8">
        <w:rPr>
          <w:b/>
          <w:i/>
        </w:rPr>
        <w:instrText xml:space="preserve"> XE "procedure" </w:instrText>
      </w:r>
      <w:r w:rsidR="0073069D">
        <w:rPr>
          <w:b/>
          <w:i/>
        </w:rPr>
        <w:fldChar w:fldCharType="end"/>
      </w:r>
      <w:r w:rsidR="00F224D8">
        <w:t xml:space="preserve"> is a block of code written to perform a specific task.</w:t>
      </w:r>
      <w:r w:rsidR="00A13921">
        <w:t xml:space="preserve"> </w:t>
      </w:r>
      <w:r w:rsidR="00F224D8">
        <w:t xml:space="preserve">We have actually come across and have been using a special kind of procedure ever since we </w:t>
      </w:r>
      <w:r>
        <w:t>started</w:t>
      </w:r>
      <w:r w:rsidR="00F224D8">
        <w:t xml:space="preserve"> writing code in VB </w:t>
      </w:r>
      <w:r w:rsidR="00CA3C3C">
        <w:t>or C#</w:t>
      </w:r>
      <w:r w:rsidR="00F224D8">
        <w:t>.</w:t>
      </w:r>
      <w:r w:rsidR="00A13921">
        <w:t xml:space="preserve"> </w:t>
      </w:r>
      <w:r w:rsidR="00F224D8">
        <w:t xml:space="preserve">An event procedure, also called an </w:t>
      </w:r>
      <w:hyperlink r:id="rId177" w:history="1">
        <w:r w:rsidR="00F224D8">
          <w:rPr>
            <w:rStyle w:val="Hyperlink"/>
            <w:b/>
            <w:i/>
          </w:rPr>
          <w:t>event handler</w:t>
        </w:r>
      </w:hyperlink>
      <w:r w:rsidR="0073069D">
        <w:rPr>
          <w:b/>
          <w:i/>
        </w:rPr>
        <w:fldChar w:fldCharType="begin"/>
      </w:r>
      <w:r w:rsidR="00F224D8">
        <w:rPr>
          <w:b/>
          <w:i/>
        </w:rPr>
        <w:instrText xml:space="preserve"> XE "event handler" </w:instrText>
      </w:r>
      <w:r w:rsidR="0073069D">
        <w:rPr>
          <w:b/>
          <w:i/>
        </w:rPr>
        <w:fldChar w:fldCharType="end"/>
      </w:r>
      <w:r w:rsidR="00F224D8">
        <w:t>, is a type</w:t>
      </w:r>
      <w:r w:rsidR="0073069D">
        <w:fldChar w:fldCharType="begin"/>
      </w:r>
      <w:r w:rsidR="00F224D8">
        <w:instrText xml:space="preserve"> XE "</w:instrText>
      </w:r>
      <w:r w:rsidR="00F224D8">
        <w:rPr>
          <w:b/>
          <w:i/>
        </w:rPr>
        <w:instrText>type"</w:instrText>
      </w:r>
      <w:r w:rsidR="00F224D8">
        <w:instrText xml:space="preserve"> </w:instrText>
      </w:r>
      <w:r w:rsidR="0073069D">
        <w:fldChar w:fldCharType="end"/>
      </w:r>
      <w:r w:rsidR="00F224D8">
        <w:t xml:space="preserve"> of procedure that performs tasks in response to user interaction with a control object.</w:t>
      </w:r>
      <w:r w:rsidR="00A13921">
        <w:t xml:space="preserve"> </w:t>
      </w:r>
      <w:r w:rsidR="00F224D8">
        <w:t xml:space="preserve">Event handlers are a central concept in </w:t>
      </w:r>
      <w:hyperlink r:id="rId178" w:history="1">
        <w:r w:rsidR="00F224D8">
          <w:rPr>
            <w:rStyle w:val="Hyperlink"/>
            <w:b/>
            <w:i/>
          </w:rPr>
          <w:t>event-driven programming</w:t>
        </w:r>
      </w:hyperlink>
      <w:r w:rsidR="0073069D">
        <w:rPr>
          <w:b/>
          <w:i/>
        </w:rPr>
        <w:fldChar w:fldCharType="begin"/>
      </w:r>
      <w:r w:rsidR="00F224D8">
        <w:rPr>
          <w:b/>
          <w:i/>
        </w:rPr>
        <w:instrText xml:space="preserve"> XE "event-driven programming" </w:instrText>
      </w:r>
      <w:r w:rsidR="0073069D">
        <w:rPr>
          <w:b/>
          <w:i/>
        </w:rPr>
        <w:fldChar w:fldCharType="end"/>
      </w:r>
      <w:r w:rsidR="00F224D8">
        <w:t>.</w:t>
      </w:r>
      <w:r w:rsidR="00A13921">
        <w:t xml:space="preserve"> </w:t>
      </w:r>
      <w:r w:rsidR="00F224D8">
        <w:t xml:space="preserve">Every time you double click on a button, in design mode, and write a piece of code in the </w:t>
      </w:r>
      <w:proofErr w:type="spellStart"/>
      <w:r w:rsidR="00F224D8">
        <w:t>btnButton_Click</w:t>
      </w:r>
      <w:proofErr w:type="spellEnd"/>
      <w:r w:rsidR="00F224D8">
        <w:t xml:space="preserve"> event, you are writing code in a procedu</w:t>
      </w:r>
      <w:r>
        <w:t>re.</w:t>
      </w:r>
      <w:r w:rsidR="00A13921">
        <w:t xml:space="preserve"> </w:t>
      </w:r>
      <w:r>
        <w:t xml:space="preserve"> Although up to this point</w:t>
      </w:r>
      <w:r w:rsidR="00F224D8">
        <w:t xml:space="preserve"> event handlers have been useful, in many cases we would like a piece of code to be executed when the user is not clicking on some button.</w:t>
      </w:r>
      <w:r w:rsidR="00A13921">
        <w:t xml:space="preserve"> </w:t>
      </w:r>
      <w:r w:rsidR="00F224D8">
        <w:t>For example, we have previously created a program that converts temperature from Celsius to Fahrenheit and Kelvin.</w:t>
      </w:r>
      <w:r w:rsidR="00A13921">
        <w:t xml:space="preserve"> </w:t>
      </w:r>
      <w:r w:rsidR="00F224D8">
        <w:t xml:space="preserve">This type of conversion is very common and we might want to use it in another </w:t>
      </w:r>
      <w:r w:rsidR="00F224D8">
        <w:lastRenderedPageBreak/>
        <w:t>program (re-usability is very important in programming.</w:t>
      </w:r>
      <w:r w:rsidR="00A13921">
        <w:t xml:space="preserve"> </w:t>
      </w:r>
      <w:r w:rsidR="00F224D8">
        <w:t>Why re-invent the wheel, just use someone else code).</w:t>
      </w:r>
      <w:r w:rsidR="00A13921">
        <w:t xml:space="preserve"> </w:t>
      </w:r>
    </w:p>
    <w:p w:rsidR="00F224D8" w:rsidRDefault="00F224D8" w:rsidP="00F224D8">
      <w:pPr>
        <w:ind w:firstLine="432"/>
      </w:pPr>
      <w:r>
        <w:t>To create a procedure</w:t>
      </w:r>
      <w:r w:rsidR="0073069D">
        <w:fldChar w:fldCharType="begin"/>
      </w:r>
      <w:r>
        <w:instrText xml:space="preserve"> XE "</w:instrText>
      </w:r>
      <w:r>
        <w:rPr>
          <w:b/>
          <w:i/>
        </w:rPr>
        <w:instrText>procedure"</w:instrText>
      </w:r>
      <w:r>
        <w:instrText xml:space="preserve"> </w:instrText>
      </w:r>
      <w:r w:rsidR="0073069D">
        <w:fldChar w:fldCharType="end"/>
      </w:r>
      <w:r>
        <w:t xml:space="preserve"> in VB, a regular procedure not and event handler</w:t>
      </w:r>
      <w:r w:rsidR="0073069D">
        <w:fldChar w:fldCharType="begin"/>
      </w:r>
      <w:r>
        <w:instrText xml:space="preserve"> XE "</w:instrText>
      </w:r>
      <w:r>
        <w:rPr>
          <w:b/>
          <w:i/>
        </w:rPr>
        <w:instrText>event handler"</w:instrText>
      </w:r>
      <w:r>
        <w:instrText xml:space="preserve"> </w:instrText>
      </w:r>
      <w:r w:rsidR="0073069D">
        <w:fldChar w:fldCharType="end"/>
      </w:r>
      <w:r>
        <w:t>, you start the code with the reserved word “Sub”, which will automatically create an “End Sub” statement.</w:t>
      </w:r>
      <w:r w:rsidR="00A13921">
        <w:t xml:space="preserve"> </w:t>
      </w:r>
      <w:r>
        <w:t>Ensure you create it outside of an</w:t>
      </w:r>
      <w:r w:rsidR="009455E0">
        <w:t>y</w:t>
      </w:r>
      <w:r>
        <w:t xml:space="preserve"> event handler</w:t>
      </w:r>
      <w:r w:rsidR="009455E0">
        <w:t>s</w:t>
      </w:r>
      <w:r>
        <w:t xml:space="preserve">, </w:t>
      </w:r>
      <w:r w:rsidR="009455E0">
        <w:t xml:space="preserve">at the top of your code right under any </w:t>
      </w:r>
      <w:r>
        <w:t>global variable</w:t>
      </w:r>
      <w:r w:rsidR="009455E0">
        <w:t>s you may have declared</w:t>
      </w:r>
      <w:r w:rsidR="0073069D">
        <w:fldChar w:fldCharType="begin"/>
      </w:r>
      <w:r>
        <w:instrText xml:space="preserve"> XE "</w:instrText>
      </w:r>
      <w:r>
        <w:rPr>
          <w:b/>
          <w:i/>
        </w:rPr>
        <w:instrText>global variable"</w:instrText>
      </w:r>
      <w:r>
        <w:instrText xml:space="preserve"> </w:instrText>
      </w:r>
      <w:r w:rsidR="0073069D">
        <w:fldChar w:fldCharType="end"/>
      </w:r>
      <w:r>
        <w:t>.</w:t>
      </w:r>
      <w:r w:rsidR="00A13921">
        <w:t xml:space="preserve"> </w:t>
      </w:r>
      <w:r>
        <w:t>The name for a procedure should begin with a capital letter and the beginning of each other word should also begin with a capital letter.</w:t>
      </w:r>
      <w:r w:rsidR="00A13921">
        <w:t xml:space="preserve"> </w:t>
      </w:r>
      <w:r>
        <w:t>There are no underscores.</w:t>
      </w:r>
      <w:r w:rsidR="00A13921">
        <w:t xml:space="preserve"> </w:t>
      </w:r>
      <w:r>
        <w:t xml:space="preserve">The following </w:t>
      </w:r>
      <w:r w:rsidR="0073069D" w:rsidRPr="0073069D">
        <w:rPr>
          <w:noProof/>
          <w:lang w:bidi="ar-SA"/>
        </w:rPr>
        <w:pict>
          <v:shape id="_x0000_s1498" type="#_x0000_t202" style="position:absolute;margin-left:-125.85pt;margin-top:23.5pt;width:486pt;height:66.3pt;z-index:25173248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498">
              <w:txbxContent>
                <w:p w:rsidR="004770BA" w:rsidRDefault="004770BA" w:rsidP="009455E0">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w:t>
                  </w:r>
                  <w:r>
                    <w:rPr>
                      <w:rFonts w:ascii="Courier New" w:hAnsi="Courier New" w:cs="Courier New"/>
                      <w:noProof/>
                      <w:color w:val="0000FF"/>
                      <w:sz w:val="20"/>
                      <w:lang w:bidi="ar-SA"/>
                    </w:rPr>
                    <w:t>Sub</w:t>
                  </w:r>
                  <w:r>
                    <w:rPr>
                      <w:rFonts w:ascii="Courier New" w:hAnsi="Courier New" w:cs="Courier New"/>
                      <w:noProof/>
                      <w:sz w:val="20"/>
                      <w:lang w:bidi="ar-SA"/>
                    </w:rPr>
                    <w:t xml:space="preserve"> PromptUser()</w:t>
                  </w:r>
                </w:p>
                <w:p w:rsidR="004770BA" w:rsidRDefault="004770BA" w:rsidP="009455E0">
                  <w:pPr>
                    <w:autoSpaceDE w:val="0"/>
                    <w:autoSpaceDN w:val="0"/>
                    <w:adjustRightInd w:val="0"/>
                    <w:spacing w:before="0" w:after="0" w:line="240" w:lineRule="auto"/>
                    <w:jc w:val="left"/>
                    <w:rPr>
                      <w:rFonts w:ascii="Courier New" w:hAnsi="Courier New" w:cs="Courier New"/>
                      <w:noProof/>
                      <w:color w:val="008000"/>
                      <w:sz w:val="20"/>
                      <w:lang w:bidi="ar-SA"/>
                    </w:rPr>
                  </w:pPr>
                  <w:r>
                    <w:rPr>
                      <w:rFonts w:ascii="Courier New" w:hAnsi="Courier New" w:cs="Courier New"/>
                      <w:noProof/>
                      <w:sz w:val="20"/>
                      <w:lang w:bidi="ar-SA"/>
                    </w:rPr>
                    <w:t xml:space="preserve">        </w:t>
                  </w:r>
                  <w:r>
                    <w:rPr>
                      <w:rFonts w:ascii="Courier New" w:hAnsi="Courier New" w:cs="Courier New"/>
                      <w:noProof/>
                      <w:color w:val="008000"/>
                      <w:sz w:val="20"/>
                      <w:lang w:bidi="ar-SA"/>
                    </w:rPr>
                    <w:t>' this procedure displays a messagebox to warn users</w:t>
                  </w:r>
                </w:p>
                <w:p w:rsidR="004770BA" w:rsidRDefault="004770BA" w:rsidP="009455E0">
                  <w:pPr>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        MessageBox.Show(</w:t>
                  </w:r>
                  <w:r>
                    <w:rPr>
                      <w:rFonts w:ascii="Courier New" w:hAnsi="Courier New" w:cs="Courier New"/>
                      <w:noProof/>
                      <w:color w:val="A31515"/>
                      <w:sz w:val="20"/>
                      <w:lang w:bidi="ar-SA"/>
                    </w:rPr>
                    <w:t>"Please complete all text boxes."</w:t>
                  </w:r>
                  <w:r>
                    <w:rPr>
                      <w:rFonts w:ascii="Courier New" w:hAnsi="Courier New" w:cs="Courier New"/>
                      <w:noProof/>
                      <w:sz w:val="20"/>
                      <w:lang w:bidi="ar-SA"/>
                    </w:rPr>
                    <w:t>)</w:t>
                  </w:r>
                </w:p>
                <w:p w:rsidR="004770BA" w:rsidRPr="009455E0" w:rsidRDefault="004770BA" w:rsidP="009455E0">
                  <w:r>
                    <w:rPr>
                      <w:rFonts w:ascii="Courier New" w:hAnsi="Courier New" w:cs="Courier New"/>
                      <w:noProof/>
                      <w:sz w:val="20"/>
                      <w:lang w:bidi="ar-SA"/>
                    </w:rPr>
                    <w:t xml:space="preserve">    </w:t>
                  </w:r>
                  <w:r>
                    <w:rPr>
                      <w:rFonts w:ascii="Courier New" w:hAnsi="Courier New" w:cs="Courier New"/>
                      <w:noProof/>
                      <w:color w:val="0000FF"/>
                      <w:sz w:val="20"/>
                      <w:lang w:bidi="ar-SA"/>
                    </w:rPr>
                    <w:t>End</w:t>
                  </w:r>
                  <w:r>
                    <w:rPr>
                      <w:rFonts w:ascii="Courier New" w:hAnsi="Courier New" w:cs="Courier New"/>
                      <w:noProof/>
                      <w:sz w:val="20"/>
                      <w:lang w:bidi="ar-SA"/>
                    </w:rPr>
                    <w:t xml:space="preserve"> </w:t>
                  </w:r>
                  <w:r>
                    <w:rPr>
                      <w:rFonts w:ascii="Courier New" w:hAnsi="Courier New" w:cs="Courier New"/>
                      <w:noProof/>
                      <w:color w:val="0000FF"/>
                      <w:sz w:val="20"/>
                      <w:lang w:bidi="ar-SA"/>
                    </w:rPr>
                    <w:t>Sub</w:t>
                  </w:r>
                </w:p>
              </w:txbxContent>
            </v:textbox>
          </v:shape>
        </w:pict>
      </w:r>
      <w:r>
        <w:t xml:space="preserve">procedure will </w:t>
      </w:r>
      <w:r w:rsidR="009E4E41">
        <w:t>show</w:t>
      </w:r>
      <w:r>
        <w:t xml:space="preserve"> a message box every time it is called.</w:t>
      </w:r>
      <w:r w:rsidR="00A13921">
        <w:t xml:space="preserve"> </w:t>
      </w:r>
    </w:p>
    <w:p w:rsidR="00CA3C3C" w:rsidRDefault="00CA3C3C" w:rsidP="00F224D8">
      <w:pPr>
        <w:ind w:firstLine="432"/>
      </w:pPr>
    </w:p>
    <w:p w:rsidR="00CA3C3C" w:rsidRDefault="00CA3C3C" w:rsidP="00F224D8">
      <w:pPr>
        <w:ind w:firstLine="432"/>
      </w:pPr>
    </w:p>
    <w:p w:rsidR="00CA3C3C" w:rsidRDefault="0073069D" w:rsidP="00F224D8">
      <w:pPr>
        <w:ind w:firstLine="432"/>
      </w:pPr>
      <w:r w:rsidRPr="0073069D">
        <w:rPr>
          <w:noProof/>
          <w:lang w:bidi="ar-SA"/>
        </w:rPr>
        <w:pict>
          <v:shape id="_x0000_s1499" type="#_x0000_t202" style="position:absolute;left:0;text-align:left;margin-left:-125.25pt;margin-top:15.15pt;width:486pt;height:30.6pt;z-index:25173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499;mso-fit-shape-to-text:t" inset="0,0,0,0">
              <w:txbxContent>
                <w:p w:rsidR="004770BA" w:rsidRPr="00934913" w:rsidRDefault="004770BA" w:rsidP="00CA3C3C">
                  <w:pPr>
                    <w:pStyle w:val="Caption"/>
                    <w:rPr>
                      <w:sz w:val="24"/>
                      <w:szCs w:val="20"/>
                    </w:rPr>
                  </w:pPr>
                  <w:bookmarkStart w:id="179" w:name="_Toc245310457"/>
                  <w:r>
                    <w:t xml:space="preserve">VB Code </w:t>
                  </w:r>
                  <w:fldSimple w:instr=" SEQ VB_Code \* ARABIC ">
                    <w:r w:rsidR="00F65BCF">
                      <w:rPr>
                        <w:noProof/>
                      </w:rPr>
                      <w:t>15</w:t>
                    </w:r>
                  </w:fldSimple>
                  <w:r>
                    <w:t>: Creating a procedure in VB</w:t>
                  </w:r>
                  <w:bookmarkEnd w:id="179"/>
                </w:p>
              </w:txbxContent>
            </v:textbox>
          </v:shape>
        </w:pict>
      </w:r>
    </w:p>
    <w:p w:rsidR="00CA3C3C" w:rsidRDefault="00CA3C3C" w:rsidP="00F224D8">
      <w:pPr>
        <w:ind w:firstLine="432"/>
      </w:pPr>
    </w:p>
    <w:p w:rsidR="00CA3C3C" w:rsidRDefault="00007D80" w:rsidP="00F224D8">
      <w:pPr>
        <w:ind w:firstLine="432"/>
      </w:pPr>
      <w:r>
        <w:t>In C#, the basic structure is the same but the syntax is a little different. The</w:t>
      </w:r>
      <w:r w:rsidR="00367533">
        <w:t xml:space="preserve"> r</w:t>
      </w:r>
      <w:r>
        <w:t xml:space="preserve">eserved </w:t>
      </w:r>
      <w:proofErr w:type="gramStart"/>
      <w:r>
        <w:t>word</w:t>
      </w:r>
      <w:r w:rsidR="00367533">
        <w:t>s is</w:t>
      </w:r>
      <w:proofErr w:type="gramEnd"/>
      <w:r w:rsidR="00367533">
        <w:t xml:space="preserve"> “public” and then “void” and then you place the procedure’s name. You must also place a set of brackets after it</w:t>
      </w:r>
      <w:r w:rsidR="00BE1510">
        <w:t>, just like in VB.</w:t>
      </w:r>
    </w:p>
    <w:p w:rsidR="00CA3C3C" w:rsidRDefault="0073069D" w:rsidP="00F224D8">
      <w:pPr>
        <w:ind w:firstLine="432"/>
      </w:pPr>
      <w:r>
        <w:rPr>
          <w:noProof/>
          <w:lang w:val="en-CA" w:eastAsia="en-CA" w:bidi="ar-SA"/>
        </w:rPr>
        <w:pict>
          <v:shape id="_x0000_s1526" type="#_x0000_t202" style="position:absolute;margin-left:-145.75pt;margin-top:.85pt;width:486pt;height:76.5pt;z-index:25173452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526">
              <w:txbxContent>
                <w:p w:rsidR="004770BA" w:rsidRPr="00367533" w:rsidRDefault="004770BA" w:rsidP="00367533">
                  <w:pPr>
                    <w:autoSpaceDE w:val="0"/>
                    <w:autoSpaceDN w:val="0"/>
                    <w:adjustRightInd w:val="0"/>
                    <w:spacing w:before="0" w:after="0" w:line="240" w:lineRule="auto"/>
                    <w:jc w:val="left"/>
                    <w:rPr>
                      <w:rFonts w:ascii="Courier New" w:hAnsi="Courier New" w:cs="Courier New"/>
                      <w:noProof/>
                      <w:sz w:val="20"/>
                      <w:lang w:val="en-CA" w:bidi="ar-SA"/>
                    </w:rPr>
                  </w:pPr>
                  <w:r w:rsidRPr="00367533">
                    <w:rPr>
                      <w:rFonts w:ascii="Courier New" w:hAnsi="Courier New" w:cs="Courier New"/>
                      <w:noProof/>
                      <w:sz w:val="20"/>
                      <w:lang w:val="en-CA" w:bidi="ar-SA"/>
                    </w:rPr>
                    <w:t xml:space="preserve">    </w:t>
                  </w:r>
                  <w:r w:rsidRPr="00367533">
                    <w:rPr>
                      <w:rFonts w:ascii="Courier New" w:hAnsi="Courier New" w:cs="Courier New"/>
                      <w:noProof/>
                      <w:color w:val="0000FF"/>
                      <w:sz w:val="20"/>
                      <w:lang w:val="en-CA" w:bidi="ar-SA"/>
                    </w:rPr>
                    <w:t>public</w:t>
                  </w:r>
                  <w:r w:rsidRPr="00367533">
                    <w:rPr>
                      <w:rFonts w:ascii="Courier New" w:hAnsi="Courier New" w:cs="Courier New"/>
                      <w:noProof/>
                      <w:sz w:val="20"/>
                      <w:lang w:val="en-CA" w:bidi="ar-SA"/>
                    </w:rPr>
                    <w:t xml:space="preserve"> </w:t>
                  </w:r>
                  <w:r w:rsidRPr="00367533">
                    <w:rPr>
                      <w:rFonts w:ascii="Courier New" w:hAnsi="Courier New" w:cs="Courier New"/>
                      <w:noProof/>
                      <w:color w:val="0000FF"/>
                      <w:sz w:val="20"/>
                      <w:lang w:val="en-CA" w:bidi="ar-SA"/>
                    </w:rPr>
                    <w:t>void</w:t>
                  </w:r>
                  <w:r w:rsidRPr="00367533">
                    <w:rPr>
                      <w:rFonts w:ascii="Courier New" w:hAnsi="Courier New" w:cs="Courier New"/>
                      <w:noProof/>
                      <w:sz w:val="20"/>
                      <w:lang w:val="en-CA" w:bidi="ar-SA"/>
                    </w:rPr>
                    <w:t xml:space="preserve"> PromptUser()</w:t>
                  </w:r>
                </w:p>
                <w:p w:rsidR="004770BA" w:rsidRPr="00367533" w:rsidRDefault="004770BA" w:rsidP="00367533">
                  <w:pPr>
                    <w:autoSpaceDE w:val="0"/>
                    <w:autoSpaceDN w:val="0"/>
                    <w:adjustRightInd w:val="0"/>
                    <w:spacing w:before="0" w:after="0" w:line="240" w:lineRule="auto"/>
                    <w:jc w:val="left"/>
                    <w:rPr>
                      <w:rFonts w:ascii="Courier New" w:hAnsi="Courier New" w:cs="Courier New"/>
                      <w:noProof/>
                      <w:sz w:val="20"/>
                      <w:lang w:val="en-CA" w:bidi="ar-SA"/>
                    </w:rPr>
                  </w:pPr>
                  <w:r w:rsidRPr="00367533">
                    <w:rPr>
                      <w:rFonts w:ascii="Courier New" w:hAnsi="Courier New" w:cs="Courier New"/>
                      <w:noProof/>
                      <w:sz w:val="20"/>
                      <w:lang w:val="en-CA" w:bidi="ar-SA"/>
                    </w:rPr>
                    <w:t xml:space="preserve">    {</w:t>
                  </w:r>
                </w:p>
                <w:p w:rsidR="004770BA" w:rsidRPr="00367533" w:rsidRDefault="004770BA" w:rsidP="00367533">
                  <w:pPr>
                    <w:autoSpaceDE w:val="0"/>
                    <w:autoSpaceDN w:val="0"/>
                    <w:adjustRightInd w:val="0"/>
                    <w:spacing w:before="0" w:after="0" w:line="240" w:lineRule="auto"/>
                    <w:jc w:val="left"/>
                    <w:rPr>
                      <w:rFonts w:ascii="Courier New" w:hAnsi="Courier New" w:cs="Courier New"/>
                      <w:noProof/>
                      <w:color w:val="008000"/>
                      <w:sz w:val="20"/>
                      <w:lang w:val="en-CA" w:bidi="ar-SA"/>
                    </w:rPr>
                  </w:pPr>
                  <w:r w:rsidRPr="00367533">
                    <w:rPr>
                      <w:rFonts w:ascii="Courier New" w:hAnsi="Courier New" w:cs="Courier New"/>
                      <w:noProof/>
                      <w:sz w:val="20"/>
                      <w:lang w:val="en-CA" w:bidi="ar-SA"/>
                    </w:rPr>
                    <w:t xml:space="preserve">        </w:t>
                  </w:r>
                  <w:r w:rsidRPr="00367533">
                    <w:rPr>
                      <w:rFonts w:ascii="Courier New" w:hAnsi="Courier New" w:cs="Courier New"/>
                      <w:noProof/>
                      <w:color w:val="008000"/>
                      <w:sz w:val="20"/>
                      <w:lang w:val="en-CA" w:bidi="ar-SA"/>
                    </w:rPr>
                    <w:t>//this procedure displays a messagebox to warn users</w:t>
                  </w:r>
                </w:p>
                <w:p w:rsidR="004770BA" w:rsidRPr="00367533" w:rsidRDefault="004770BA" w:rsidP="00367533">
                  <w:pPr>
                    <w:autoSpaceDE w:val="0"/>
                    <w:autoSpaceDN w:val="0"/>
                    <w:adjustRightInd w:val="0"/>
                    <w:spacing w:before="0" w:after="0" w:line="240" w:lineRule="auto"/>
                    <w:jc w:val="left"/>
                    <w:rPr>
                      <w:rFonts w:ascii="Courier New" w:hAnsi="Courier New" w:cs="Courier New"/>
                      <w:noProof/>
                      <w:sz w:val="20"/>
                      <w:lang w:val="en-CA" w:bidi="ar-SA"/>
                    </w:rPr>
                  </w:pPr>
                  <w:r w:rsidRPr="00367533">
                    <w:rPr>
                      <w:rFonts w:ascii="Courier New" w:hAnsi="Courier New" w:cs="Courier New"/>
                      <w:noProof/>
                      <w:sz w:val="20"/>
                      <w:lang w:val="en-CA" w:bidi="ar-SA"/>
                    </w:rPr>
                    <w:t xml:space="preserve">        </w:t>
                  </w:r>
                  <w:r w:rsidRPr="00367533">
                    <w:rPr>
                      <w:rFonts w:ascii="Courier New" w:hAnsi="Courier New" w:cs="Courier New"/>
                      <w:noProof/>
                      <w:color w:val="2B91AF"/>
                      <w:sz w:val="20"/>
                      <w:lang w:val="en-CA" w:bidi="ar-SA"/>
                    </w:rPr>
                    <w:t>MessageBox</w:t>
                  </w:r>
                  <w:r w:rsidRPr="00367533">
                    <w:rPr>
                      <w:rFonts w:ascii="Courier New" w:hAnsi="Courier New" w:cs="Courier New"/>
                      <w:noProof/>
                      <w:sz w:val="20"/>
                      <w:lang w:val="en-CA" w:bidi="ar-SA"/>
                    </w:rPr>
                    <w:t>.Show(</w:t>
                  </w:r>
                  <w:r w:rsidRPr="00367533">
                    <w:rPr>
                      <w:rFonts w:ascii="Courier New" w:hAnsi="Courier New" w:cs="Courier New"/>
                      <w:noProof/>
                      <w:color w:val="A31515"/>
                      <w:sz w:val="20"/>
                      <w:lang w:val="en-CA" w:bidi="ar-SA"/>
                    </w:rPr>
                    <w:t>"Please complete all text boxes."</w:t>
                  </w:r>
                  <w:r w:rsidRPr="00367533">
                    <w:rPr>
                      <w:rFonts w:ascii="Courier New" w:hAnsi="Courier New" w:cs="Courier New"/>
                      <w:noProof/>
                      <w:sz w:val="20"/>
                      <w:lang w:val="en-CA" w:bidi="ar-SA"/>
                    </w:rPr>
                    <w:t>);</w:t>
                  </w:r>
                </w:p>
                <w:p w:rsidR="004770BA" w:rsidRPr="00367533" w:rsidRDefault="004770BA" w:rsidP="00367533">
                  <w:pPr>
                    <w:rPr>
                      <w:sz w:val="20"/>
                    </w:rPr>
                  </w:pPr>
                  <w:r w:rsidRPr="00367533">
                    <w:rPr>
                      <w:rFonts w:ascii="Courier New" w:hAnsi="Courier New" w:cs="Courier New"/>
                      <w:noProof/>
                      <w:sz w:val="20"/>
                      <w:lang w:val="en-CA" w:bidi="ar-SA"/>
                    </w:rPr>
                    <w:t xml:space="preserve">    }</w:t>
                  </w:r>
                </w:p>
              </w:txbxContent>
            </v:textbox>
          </v:shape>
        </w:pict>
      </w:r>
    </w:p>
    <w:p w:rsidR="00CA3C3C" w:rsidRDefault="00CA3C3C" w:rsidP="00F224D8">
      <w:pPr>
        <w:ind w:firstLine="432"/>
      </w:pPr>
    </w:p>
    <w:p w:rsidR="009455E0" w:rsidRDefault="009455E0" w:rsidP="00F224D8">
      <w:pPr>
        <w:ind w:firstLine="432"/>
      </w:pPr>
    </w:p>
    <w:p w:rsidR="009455E0" w:rsidRDefault="0073069D" w:rsidP="00F224D8">
      <w:pPr>
        <w:ind w:firstLine="432"/>
      </w:pPr>
      <w:r>
        <w:rPr>
          <w:noProof/>
          <w:lang w:val="en-CA" w:eastAsia="en-CA" w:bidi="ar-SA"/>
        </w:rPr>
        <w:pict>
          <v:shape id="_x0000_s1527" type="#_x0000_t202" style="position:absolute;left:0;text-align:left;margin-left:-124.15pt;margin-top:1.45pt;width:486pt;height:30.6pt;z-index:25173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527;mso-fit-shape-to-text:t" inset="0,0,0,0">
              <w:txbxContent>
                <w:p w:rsidR="004770BA" w:rsidRPr="006853E8" w:rsidRDefault="004770BA" w:rsidP="00367533">
                  <w:pPr>
                    <w:pStyle w:val="Caption"/>
                  </w:pPr>
                  <w:bookmarkStart w:id="180" w:name="_Toc246256649"/>
                  <w:r>
                    <w:t xml:space="preserve">C# Code </w:t>
                  </w:r>
                  <w:fldSimple w:instr=" SEQ C#_Code \* ARABIC ">
                    <w:r w:rsidR="00F65BCF">
                      <w:rPr>
                        <w:noProof/>
                      </w:rPr>
                      <w:t>15</w:t>
                    </w:r>
                  </w:fldSimple>
                  <w:r>
                    <w:t>: Creating a procedure in C#</w:t>
                  </w:r>
                  <w:bookmarkEnd w:id="180"/>
                </w:p>
              </w:txbxContent>
            </v:textbox>
          </v:shape>
        </w:pict>
      </w:r>
    </w:p>
    <w:p w:rsidR="00F224D8" w:rsidRDefault="00F224D8" w:rsidP="00F224D8">
      <w:pPr>
        <w:ind w:firstLine="432"/>
      </w:pPr>
    </w:p>
    <w:p w:rsidR="00F224D8" w:rsidRDefault="00F224D8" w:rsidP="00F224D8">
      <w:pPr>
        <w:pStyle w:val="Heading3"/>
      </w:pPr>
      <w:bookmarkStart w:id="181" w:name="_Toc247205705"/>
      <w:r>
        <w:t>Calling a Procedure</w:t>
      </w:r>
      <w:bookmarkEnd w:id="181"/>
    </w:p>
    <w:p w:rsidR="00F224D8" w:rsidRDefault="00A1163C" w:rsidP="00F224D8">
      <w:pPr>
        <w:ind w:firstLine="432"/>
      </w:pPr>
      <w:r>
        <w:t>On</w:t>
      </w:r>
      <w:r w:rsidR="00F224D8">
        <w:t>ce you have a procedure</w:t>
      </w:r>
      <w:r w:rsidR="0073069D">
        <w:fldChar w:fldCharType="begin"/>
      </w:r>
      <w:r w:rsidR="00F224D8">
        <w:instrText xml:space="preserve"> XE "</w:instrText>
      </w:r>
      <w:r w:rsidR="00F224D8">
        <w:rPr>
          <w:b/>
          <w:i/>
        </w:rPr>
        <w:instrText>procedure"</w:instrText>
      </w:r>
      <w:r w:rsidR="00F224D8">
        <w:instrText xml:space="preserve"> </w:instrText>
      </w:r>
      <w:r w:rsidR="0073069D">
        <w:fldChar w:fldCharType="end"/>
      </w:r>
      <w:r w:rsidR="00F224D8">
        <w:t xml:space="preserve">, the next thing you need is a </w:t>
      </w:r>
      <w:r>
        <w:t>way</w:t>
      </w:r>
      <w:r w:rsidR="00F224D8">
        <w:t xml:space="preserve"> to make the code execute.</w:t>
      </w:r>
      <w:r w:rsidR="00A13921">
        <w:t xml:space="preserve"> </w:t>
      </w:r>
      <w:r w:rsidR="00F224D8">
        <w:t xml:space="preserve">This process is called “calling” </w:t>
      </w:r>
      <w:r w:rsidR="009E4E41">
        <w:t xml:space="preserve">or “invoking” </w:t>
      </w:r>
      <w:r w:rsidR="00F224D8">
        <w:t>the procedure.</w:t>
      </w:r>
      <w:r w:rsidR="00A13921">
        <w:t xml:space="preserve"> </w:t>
      </w:r>
      <w:r w:rsidR="00EE590B">
        <w:t>In VB</w:t>
      </w:r>
      <w:r w:rsidR="00F224D8">
        <w:t>, oddly enough, the command you use is “Call” and then the name of the procedure.</w:t>
      </w:r>
      <w:r w:rsidR="00A13921">
        <w:t xml:space="preserve"> </w:t>
      </w:r>
      <w:r w:rsidR="00F224D8">
        <w:t>The following piece</w:t>
      </w:r>
      <w:r w:rsidR="000E0539">
        <w:t>s of code</w:t>
      </w:r>
      <w:r w:rsidR="00F224D8">
        <w:t xml:space="preserve">, will actually call the </w:t>
      </w:r>
      <w:proofErr w:type="spellStart"/>
      <w:r w:rsidR="00F224D8">
        <w:t>PromptUser</w:t>
      </w:r>
      <w:proofErr w:type="spellEnd"/>
      <w:r w:rsidR="00F224D8">
        <w:t xml:space="preserve"> procedure from above.</w:t>
      </w:r>
    </w:p>
    <w:p w:rsidR="00F224D8" w:rsidRDefault="0073069D" w:rsidP="00F224D8">
      <w:pPr>
        <w:ind w:firstLine="432"/>
      </w:pPr>
      <w:r>
        <w:rPr>
          <w:noProof/>
          <w:lang w:val="en-CA" w:eastAsia="en-CA" w:bidi="ar-SA"/>
        </w:rPr>
        <w:lastRenderedPageBreak/>
        <w:pict>
          <v:shape id="_x0000_s1528" type="#_x0000_t202" style="position:absolute;margin-left:-147.35pt;margin-top:2.25pt;width:486pt;height:66.3pt;z-index:25173657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528">
              <w:txbxContent>
                <w:p w:rsidR="004770BA" w:rsidRDefault="004770BA" w:rsidP="00C80434">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Private</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Sub</w:t>
                  </w:r>
                  <w:r>
                    <w:rPr>
                      <w:rFonts w:ascii="Courier New" w:hAnsi="Courier New" w:cs="Courier New"/>
                      <w:noProof/>
                      <w:sz w:val="20"/>
                      <w:lang w:val="en-CA" w:bidi="ar-SA"/>
                    </w:rPr>
                    <w:t xml:space="preserve"> btnClick_Click(</w:t>
                  </w:r>
                  <w:r>
                    <w:rPr>
                      <w:rFonts w:ascii="Courier New" w:hAnsi="Courier New" w:cs="Courier New"/>
                      <w:noProof/>
                      <w:color w:val="0000FF"/>
                      <w:sz w:val="20"/>
                      <w:lang w:val="en-CA" w:bidi="ar-SA"/>
                    </w:rPr>
                    <w:t>ByVal</w:t>
                  </w:r>
                  <w:r>
                    <w:rPr>
                      <w:rFonts w:ascii="Courier New" w:hAnsi="Courier New" w:cs="Courier New"/>
                      <w:noProof/>
                      <w:sz w:val="20"/>
                      <w:lang w:val="en-CA" w:bidi="ar-SA"/>
                    </w:rPr>
                    <w:t xml:space="preserve"> sender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System.Object, </w:t>
                  </w:r>
                  <w:r>
                    <w:rPr>
                      <w:rFonts w:ascii="Courier New" w:hAnsi="Courier New" w:cs="Courier New"/>
                      <w:noProof/>
                      <w:color w:val="0000FF"/>
                      <w:sz w:val="20"/>
                      <w:lang w:val="en-CA" w:bidi="ar-SA"/>
                    </w:rPr>
                    <w:t>ByVal</w:t>
                  </w:r>
                  <w:r>
                    <w:rPr>
                      <w:rFonts w:ascii="Courier New" w:hAnsi="Courier New" w:cs="Courier New"/>
                      <w:noProof/>
                      <w:sz w:val="20"/>
                      <w:lang w:val="en-CA" w:bidi="ar-SA"/>
                    </w:rPr>
                    <w:t xml:space="preserve"> e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System.EventArgs) </w:t>
                  </w:r>
                  <w:r>
                    <w:rPr>
                      <w:rFonts w:ascii="Courier New" w:hAnsi="Courier New" w:cs="Courier New"/>
                      <w:noProof/>
                      <w:color w:val="0000FF"/>
                      <w:sz w:val="20"/>
                      <w:lang w:val="en-CA" w:bidi="ar-SA"/>
                    </w:rPr>
                    <w:t>Handles</w:t>
                  </w:r>
                  <w:r>
                    <w:rPr>
                      <w:rFonts w:ascii="Courier New" w:hAnsi="Courier New" w:cs="Courier New"/>
                      <w:noProof/>
                      <w:sz w:val="20"/>
                      <w:lang w:val="en-CA" w:bidi="ar-SA"/>
                    </w:rPr>
                    <w:t xml:space="preserve"> btnClick.Click</w:t>
                  </w:r>
                </w:p>
                <w:p w:rsidR="004770BA" w:rsidRDefault="004770BA" w:rsidP="00C80434">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Call</w:t>
                  </w:r>
                  <w:r>
                    <w:rPr>
                      <w:rFonts w:ascii="Courier New" w:hAnsi="Courier New" w:cs="Courier New"/>
                      <w:noProof/>
                      <w:sz w:val="20"/>
                      <w:lang w:val="en-CA" w:bidi="ar-SA"/>
                    </w:rPr>
                    <w:t xml:space="preserve"> PromptUser()</w:t>
                  </w:r>
                </w:p>
                <w:p w:rsidR="004770BA" w:rsidRPr="00C80434" w:rsidRDefault="004770BA" w:rsidP="00C80434">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End</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Sub</w:t>
                  </w:r>
                </w:p>
              </w:txbxContent>
            </v:textbox>
          </v:shape>
        </w:pict>
      </w:r>
    </w:p>
    <w:p w:rsidR="00F224D8" w:rsidRDefault="00F224D8" w:rsidP="00F224D8">
      <w:pPr>
        <w:ind w:firstLine="432"/>
      </w:pPr>
      <w:r>
        <w:t xml:space="preserve"> </w:t>
      </w:r>
    </w:p>
    <w:p w:rsidR="00EE590B" w:rsidRDefault="0073069D" w:rsidP="00F224D8">
      <w:pPr>
        <w:ind w:firstLine="432"/>
      </w:pPr>
      <w:r>
        <w:rPr>
          <w:noProof/>
          <w:lang w:val="en-CA" w:eastAsia="en-CA" w:bidi="ar-SA"/>
        </w:rPr>
        <w:pict>
          <v:shape id="_x0000_s1529" type="#_x0000_t202" style="position:absolute;left:0;text-align:left;margin-left:-125.15pt;margin-top:19.75pt;width:486pt;height:30.6pt;z-index:251737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529;mso-fit-shape-to-text:t" inset="0,0,0,0">
              <w:txbxContent>
                <w:p w:rsidR="004770BA" w:rsidRPr="00934913" w:rsidRDefault="004770BA" w:rsidP="00EE590B">
                  <w:pPr>
                    <w:pStyle w:val="Caption"/>
                    <w:rPr>
                      <w:sz w:val="24"/>
                      <w:szCs w:val="20"/>
                    </w:rPr>
                  </w:pPr>
                  <w:bookmarkStart w:id="182" w:name="_Toc245310458"/>
                  <w:r>
                    <w:t xml:space="preserve">VB Code </w:t>
                  </w:r>
                  <w:fldSimple w:instr=" SEQ VB_Code \* ARABIC ">
                    <w:r w:rsidR="00F65BCF">
                      <w:rPr>
                        <w:noProof/>
                      </w:rPr>
                      <w:t>16</w:t>
                    </w:r>
                  </w:fldSimple>
                  <w:r>
                    <w:t>: Calling a procedure in VB</w:t>
                  </w:r>
                  <w:bookmarkEnd w:id="182"/>
                </w:p>
              </w:txbxContent>
            </v:textbox>
          </v:shape>
        </w:pict>
      </w:r>
    </w:p>
    <w:p w:rsidR="00EE590B" w:rsidRDefault="00EE590B" w:rsidP="00F224D8">
      <w:pPr>
        <w:ind w:firstLine="432"/>
      </w:pPr>
    </w:p>
    <w:p w:rsidR="00EE590B" w:rsidRDefault="0073069D" w:rsidP="00F224D8">
      <w:pPr>
        <w:ind w:firstLine="432"/>
      </w:pPr>
      <w:r>
        <w:rPr>
          <w:noProof/>
          <w:lang w:val="en-CA" w:eastAsia="en-CA" w:bidi="ar-SA"/>
        </w:rPr>
        <w:pict>
          <v:shape id="_x0000_s1530" type="#_x0000_t202" style="position:absolute;margin-left:-147.05pt;margin-top:15.2pt;width:486pt;height:64.25pt;z-index:25173862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530">
              <w:txbxContent>
                <w:p w:rsidR="004770BA" w:rsidRPr="00EE590B" w:rsidRDefault="004770BA" w:rsidP="00EE590B">
                  <w:pPr>
                    <w:autoSpaceDE w:val="0"/>
                    <w:autoSpaceDN w:val="0"/>
                    <w:adjustRightInd w:val="0"/>
                    <w:spacing w:before="0" w:after="0" w:line="240" w:lineRule="auto"/>
                    <w:jc w:val="left"/>
                    <w:rPr>
                      <w:rFonts w:ascii="Courier New" w:hAnsi="Courier New" w:cs="Courier New"/>
                      <w:noProof/>
                      <w:sz w:val="20"/>
                      <w:lang w:val="en-CA" w:bidi="ar-SA"/>
                    </w:rPr>
                  </w:pPr>
                  <w:r w:rsidRPr="00EE590B">
                    <w:rPr>
                      <w:rFonts w:ascii="Courier New" w:hAnsi="Courier New" w:cs="Courier New"/>
                      <w:noProof/>
                      <w:sz w:val="20"/>
                      <w:lang w:val="en-CA" w:bidi="ar-SA"/>
                    </w:rPr>
                    <w:t xml:space="preserve">    </w:t>
                  </w:r>
                  <w:r w:rsidRPr="00EE590B">
                    <w:rPr>
                      <w:rFonts w:ascii="Courier New" w:hAnsi="Courier New" w:cs="Courier New"/>
                      <w:noProof/>
                      <w:color w:val="0000FF"/>
                      <w:sz w:val="20"/>
                      <w:lang w:val="en-CA" w:bidi="ar-SA"/>
                    </w:rPr>
                    <w:t>private</w:t>
                  </w:r>
                  <w:r w:rsidRPr="00EE590B">
                    <w:rPr>
                      <w:rFonts w:ascii="Courier New" w:hAnsi="Courier New" w:cs="Courier New"/>
                      <w:noProof/>
                      <w:sz w:val="20"/>
                      <w:lang w:val="en-CA" w:bidi="ar-SA"/>
                    </w:rPr>
                    <w:t xml:space="preserve"> </w:t>
                  </w:r>
                  <w:r w:rsidRPr="00EE590B">
                    <w:rPr>
                      <w:rFonts w:ascii="Courier New" w:hAnsi="Courier New" w:cs="Courier New"/>
                      <w:noProof/>
                      <w:color w:val="0000FF"/>
                      <w:sz w:val="20"/>
                      <w:lang w:val="en-CA" w:bidi="ar-SA"/>
                    </w:rPr>
                    <w:t>void</w:t>
                  </w:r>
                  <w:r w:rsidRPr="00EE590B">
                    <w:rPr>
                      <w:rFonts w:ascii="Courier New" w:hAnsi="Courier New" w:cs="Courier New"/>
                      <w:noProof/>
                      <w:sz w:val="20"/>
                      <w:lang w:val="en-CA" w:bidi="ar-SA"/>
                    </w:rPr>
                    <w:t xml:space="preserve"> btnClick_Click(</w:t>
                  </w:r>
                  <w:r w:rsidRPr="00EE590B">
                    <w:rPr>
                      <w:rFonts w:ascii="Courier New" w:hAnsi="Courier New" w:cs="Courier New"/>
                      <w:noProof/>
                      <w:color w:val="0000FF"/>
                      <w:sz w:val="20"/>
                      <w:lang w:val="en-CA" w:bidi="ar-SA"/>
                    </w:rPr>
                    <w:t>object</w:t>
                  </w:r>
                  <w:r w:rsidRPr="00EE590B">
                    <w:rPr>
                      <w:rFonts w:ascii="Courier New" w:hAnsi="Courier New" w:cs="Courier New"/>
                      <w:noProof/>
                      <w:sz w:val="20"/>
                      <w:lang w:val="en-CA" w:bidi="ar-SA"/>
                    </w:rPr>
                    <w:t xml:space="preserve"> sender, </w:t>
                  </w:r>
                  <w:r w:rsidRPr="00EE590B">
                    <w:rPr>
                      <w:rFonts w:ascii="Courier New" w:hAnsi="Courier New" w:cs="Courier New"/>
                      <w:noProof/>
                      <w:color w:val="2B91AF"/>
                      <w:sz w:val="20"/>
                      <w:lang w:val="en-CA" w:bidi="ar-SA"/>
                    </w:rPr>
                    <w:t>EventArgs</w:t>
                  </w:r>
                  <w:r w:rsidRPr="00EE590B">
                    <w:rPr>
                      <w:rFonts w:ascii="Courier New" w:hAnsi="Courier New" w:cs="Courier New"/>
                      <w:noProof/>
                      <w:sz w:val="20"/>
                      <w:lang w:val="en-CA" w:bidi="ar-SA"/>
                    </w:rPr>
                    <w:t xml:space="preserve"> e)</w:t>
                  </w:r>
                </w:p>
                <w:p w:rsidR="004770BA" w:rsidRPr="00EE590B" w:rsidRDefault="004770BA" w:rsidP="00EE590B">
                  <w:pPr>
                    <w:autoSpaceDE w:val="0"/>
                    <w:autoSpaceDN w:val="0"/>
                    <w:adjustRightInd w:val="0"/>
                    <w:spacing w:before="0" w:after="0" w:line="240" w:lineRule="auto"/>
                    <w:jc w:val="left"/>
                    <w:rPr>
                      <w:rFonts w:ascii="Courier New" w:hAnsi="Courier New" w:cs="Courier New"/>
                      <w:noProof/>
                      <w:sz w:val="20"/>
                      <w:lang w:val="en-CA" w:bidi="ar-SA"/>
                    </w:rPr>
                  </w:pPr>
                  <w:r w:rsidRPr="00EE590B">
                    <w:rPr>
                      <w:rFonts w:ascii="Courier New" w:hAnsi="Courier New" w:cs="Courier New"/>
                      <w:noProof/>
                      <w:sz w:val="20"/>
                      <w:lang w:val="en-CA" w:bidi="ar-SA"/>
                    </w:rPr>
                    <w:t xml:space="preserve">    {</w:t>
                  </w:r>
                </w:p>
                <w:p w:rsidR="004770BA" w:rsidRPr="00EE590B" w:rsidRDefault="004770BA" w:rsidP="00EE590B">
                  <w:pPr>
                    <w:autoSpaceDE w:val="0"/>
                    <w:autoSpaceDN w:val="0"/>
                    <w:adjustRightInd w:val="0"/>
                    <w:spacing w:before="0" w:after="0" w:line="240" w:lineRule="auto"/>
                    <w:jc w:val="left"/>
                    <w:rPr>
                      <w:rFonts w:ascii="Courier New" w:hAnsi="Courier New" w:cs="Courier New"/>
                      <w:noProof/>
                      <w:sz w:val="20"/>
                      <w:lang w:val="en-CA" w:bidi="ar-SA"/>
                    </w:rPr>
                  </w:pPr>
                  <w:r w:rsidRPr="00EE590B">
                    <w:rPr>
                      <w:rFonts w:ascii="Courier New" w:hAnsi="Courier New" w:cs="Courier New"/>
                      <w:noProof/>
                      <w:sz w:val="20"/>
                      <w:lang w:val="en-CA" w:bidi="ar-SA"/>
                    </w:rPr>
                    <w:t xml:space="preserve">        PromptUser();</w:t>
                  </w:r>
                </w:p>
                <w:p w:rsidR="004770BA" w:rsidRPr="00EE590B" w:rsidRDefault="004770BA" w:rsidP="00EE590B">
                  <w:pPr>
                    <w:rPr>
                      <w:sz w:val="20"/>
                    </w:rPr>
                  </w:pPr>
                  <w:r w:rsidRPr="00EE590B">
                    <w:rPr>
                      <w:rFonts w:ascii="Courier New" w:hAnsi="Courier New" w:cs="Courier New"/>
                      <w:noProof/>
                      <w:sz w:val="20"/>
                      <w:lang w:val="en-CA" w:bidi="ar-SA"/>
                    </w:rPr>
                    <w:t xml:space="preserve">    }</w:t>
                  </w:r>
                </w:p>
              </w:txbxContent>
            </v:textbox>
          </v:shape>
        </w:pict>
      </w:r>
    </w:p>
    <w:p w:rsidR="00EE590B" w:rsidRDefault="00EE590B" w:rsidP="00F224D8">
      <w:pPr>
        <w:ind w:firstLine="432"/>
      </w:pPr>
    </w:p>
    <w:p w:rsidR="00EE590B" w:rsidRDefault="00EE590B" w:rsidP="00F224D8">
      <w:pPr>
        <w:ind w:firstLine="432"/>
      </w:pPr>
    </w:p>
    <w:p w:rsidR="00EE590B" w:rsidRDefault="0073069D" w:rsidP="00F224D8">
      <w:pPr>
        <w:ind w:firstLine="432"/>
      </w:pPr>
      <w:r>
        <w:rPr>
          <w:noProof/>
          <w:lang w:val="en-CA" w:eastAsia="en-CA" w:bidi="ar-SA"/>
        </w:rPr>
        <w:pict>
          <v:shape id="_x0000_s1531" type="#_x0000_t202" style="position:absolute;left:0;text-align:left;margin-left:-125.45pt;margin-top:3.55pt;width:486pt;height:30.6pt;z-index:25173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531;mso-fit-shape-to-text:t" inset="0,0,0,0">
              <w:txbxContent>
                <w:p w:rsidR="004770BA" w:rsidRPr="006853E8" w:rsidRDefault="004770BA" w:rsidP="00EE590B">
                  <w:pPr>
                    <w:pStyle w:val="Caption"/>
                  </w:pPr>
                  <w:bookmarkStart w:id="183" w:name="_Toc246256650"/>
                  <w:r>
                    <w:t xml:space="preserve">C# Code </w:t>
                  </w:r>
                  <w:fldSimple w:instr=" SEQ C#_Code \* ARABIC ">
                    <w:r w:rsidR="00F65BCF">
                      <w:rPr>
                        <w:noProof/>
                      </w:rPr>
                      <w:t>16</w:t>
                    </w:r>
                  </w:fldSimple>
                  <w:r>
                    <w:t>: Calling a procedure in C#</w:t>
                  </w:r>
                  <w:bookmarkEnd w:id="183"/>
                </w:p>
              </w:txbxContent>
            </v:textbox>
          </v:shape>
        </w:pict>
      </w:r>
    </w:p>
    <w:p w:rsidR="00EE590B" w:rsidRDefault="00EE590B" w:rsidP="00F224D8">
      <w:pPr>
        <w:ind w:firstLine="432"/>
      </w:pPr>
    </w:p>
    <w:p w:rsidR="00F224D8" w:rsidRDefault="00F224D8" w:rsidP="00F224D8">
      <w:pPr>
        <w:pStyle w:val="Heading3"/>
      </w:pPr>
      <w:bookmarkStart w:id="184" w:name="_Toc247205706"/>
      <w:r>
        <w:t>Passing Parameters</w:t>
      </w:r>
      <w:bookmarkEnd w:id="184"/>
    </w:p>
    <w:p w:rsidR="00F224D8" w:rsidRDefault="00A1163C" w:rsidP="00F224D8">
      <w:pPr>
        <w:ind w:firstLine="432"/>
      </w:pPr>
      <w:r>
        <w:t xml:space="preserve">A </w:t>
      </w:r>
      <w:r w:rsidR="00F224D8">
        <w:t>procedure</w:t>
      </w:r>
      <w:r w:rsidR="0073069D">
        <w:fldChar w:fldCharType="begin"/>
      </w:r>
      <w:r w:rsidR="00F224D8">
        <w:instrText xml:space="preserve"> XE "</w:instrText>
      </w:r>
      <w:r w:rsidR="00F224D8">
        <w:rPr>
          <w:b/>
          <w:i/>
        </w:rPr>
        <w:instrText>procedure"</w:instrText>
      </w:r>
      <w:r w:rsidR="00F224D8">
        <w:instrText xml:space="preserve"> </w:instrText>
      </w:r>
      <w:r w:rsidR="0073069D">
        <w:fldChar w:fldCharType="end"/>
      </w:r>
      <w:r w:rsidR="00F224D8">
        <w:t xml:space="preserve"> often needs pieces of information to be able to complete its work.</w:t>
      </w:r>
      <w:r w:rsidR="00A13921">
        <w:t xml:space="preserve"> </w:t>
      </w:r>
      <w:r w:rsidR="00F224D8">
        <w:t>One method of doing this is to declare the variable</w:t>
      </w:r>
      <w:r w:rsidR="0073069D">
        <w:fldChar w:fldCharType="begin"/>
      </w:r>
      <w:r w:rsidR="00F224D8">
        <w:instrText xml:space="preserve"> XE "</w:instrText>
      </w:r>
      <w:r w:rsidR="00F224D8">
        <w:rPr>
          <w:b/>
          <w:i/>
        </w:rPr>
        <w:instrText>variable"</w:instrText>
      </w:r>
      <w:r w:rsidR="00F224D8">
        <w:instrText xml:space="preserve"> </w:instrText>
      </w:r>
      <w:r w:rsidR="0073069D">
        <w:fldChar w:fldCharType="end"/>
      </w:r>
      <w:r w:rsidR="00F224D8">
        <w:t xml:space="preserve"> as a global variable</w:t>
      </w:r>
      <w:r w:rsidR="0073069D">
        <w:fldChar w:fldCharType="begin"/>
      </w:r>
      <w:r w:rsidR="00F224D8">
        <w:instrText xml:space="preserve"> XE "</w:instrText>
      </w:r>
      <w:r w:rsidR="00F224D8">
        <w:rPr>
          <w:b/>
          <w:i/>
        </w:rPr>
        <w:instrText>global variable"</w:instrText>
      </w:r>
      <w:r w:rsidR="00F224D8">
        <w:instrText xml:space="preserve"> </w:instrText>
      </w:r>
      <w:r w:rsidR="0073069D">
        <w:fldChar w:fldCharType="end"/>
      </w:r>
      <w:r w:rsidR="00F224D8">
        <w:t xml:space="preserve"> and then any code within that form can access it.</w:t>
      </w:r>
      <w:r w:rsidR="00A13921">
        <w:t xml:space="preserve"> </w:t>
      </w:r>
      <w:r w:rsidR="00F224D8">
        <w:t xml:space="preserve">This is a </w:t>
      </w:r>
      <w:r w:rsidR="00F224D8">
        <w:rPr>
          <w:i/>
        </w:rPr>
        <w:t>very bruit force</w:t>
      </w:r>
      <w:r w:rsidR="00F224D8">
        <w:t xml:space="preserve"> method and is </w:t>
      </w:r>
      <w:r w:rsidR="00F224D8" w:rsidRPr="00F82041">
        <w:rPr>
          <w:b/>
          <w:i/>
        </w:rPr>
        <w:t>very bad</w:t>
      </w:r>
      <w:r w:rsidR="00F224D8">
        <w:t xml:space="preserve"> programming style.</w:t>
      </w:r>
      <w:r w:rsidR="00A13921">
        <w:t xml:space="preserve"> </w:t>
      </w:r>
      <w:r w:rsidR="00F224D8">
        <w:t>By doing it this way, the variable is created and held in memory for the entire time the form exists, even thought the information may only be needed for a small fraction of the time the form exists.</w:t>
      </w:r>
      <w:r w:rsidR="00A13921">
        <w:t xml:space="preserve"> </w:t>
      </w:r>
      <w:r w:rsidR="00F224D8">
        <w:t xml:space="preserve">A better, more elegant and more memory friendly way </w:t>
      </w:r>
      <w:proofErr w:type="gramStart"/>
      <w:r w:rsidR="00F82041">
        <w:t>is</w:t>
      </w:r>
      <w:proofErr w:type="gramEnd"/>
      <w:r w:rsidR="00F224D8">
        <w:t xml:space="preserve"> to pass the information into the procedure.</w:t>
      </w:r>
      <w:r w:rsidR="00A13921">
        <w:t xml:space="preserve"> </w:t>
      </w:r>
      <w:r w:rsidR="00F224D8">
        <w:t>This way the new variable will only exist in memory for the time the procedure is running.</w:t>
      </w:r>
      <w:r w:rsidR="00A13921">
        <w:t xml:space="preserve"> </w:t>
      </w:r>
      <w:r w:rsidR="00F224D8">
        <w:t xml:space="preserve">There are two main ways to pass </w:t>
      </w:r>
      <w:r w:rsidR="00F82041">
        <w:t>information to a procedure, by value and by r</w:t>
      </w:r>
      <w:r w:rsidR="00F224D8">
        <w:t xml:space="preserve">eference. </w:t>
      </w:r>
    </w:p>
    <w:p w:rsidR="00F224D8" w:rsidRDefault="00F224D8" w:rsidP="00217B2C">
      <w:pPr>
        <w:pStyle w:val="Heading3"/>
      </w:pPr>
      <w:r>
        <w:t xml:space="preserve"> </w:t>
      </w:r>
      <w:bookmarkStart w:id="185" w:name="_Toc247205707"/>
      <w:r>
        <w:t>Passing By Value</w:t>
      </w:r>
      <w:bookmarkEnd w:id="185"/>
      <w:r>
        <w:t xml:space="preserve"> </w:t>
      </w:r>
    </w:p>
    <w:p w:rsidR="00F224D8" w:rsidRDefault="005E0FAF" w:rsidP="00F224D8">
      <w:pPr>
        <w:ind w:firstLine="432"/>
      </w:pPr>
      <w:r>
        <w:t>Th</w:t>
      </w:r>
      <w:r w:rsidR="00F224D8">
        <w:t>e first method of transferring information to a procedure</w:t>
      </w:r>
      <w:r w:rsidR="0073069D">
        <w:fldChar w:fldCharType="begin"/>
      </w:r>
      <w:r w:rsidR="00F224D8">
        <w:instrText xml:space="preserve"> XE "</w:instrText>
      </w:r>
      <w:r w:rsidR="00F224D8">
        <w:rPr>
          <w:b/>
          <w:i/>
        </w:rPr>
        <w:instrText>procedure"</w:instrText>
      </w:r>
      <w:r w:rsidR="00F224D8">
        <w:instrText xml:space="preserve"> </w:instrText>
      </w:r>
      <w:r w:rsidR="0073069D">
        <w:fldChar w:fldCharType="end"/>
      </w:r>
      <w:r w:rsidR="00F224D8">
        <w:t xml:space="preserve"> is to pass it “By Value”.</w:t>
      </w:r>
      <w:r w:rsidR="00A13921">
        <w:t xml:space="preserve"> </w:t>
      </w:r>
      <w:r w:rsidR="00F224D8">
        <w:t xml:space="preserve">This means that a </w:t>
      </w:r>
      <w:r w:rsidR="00F224D8" w:rsidRPr="008267EE">
        <w:rPr>
          <w:u w:val="single"/>
        </w:rPr>
        <w:t>copy</w:t>
      </w:r>
      <w:r w:rsidR="00F224D8">
        <w:t xml:space="preserve"> of the data is made and it is passed over to the procedure to do with it what it pleases.</w:t>
      </w:r>
      <w:r w:rsidR="00A13921">
        <w:t xml:space="preserve"> </w:t>
      </w:r>
      <w:r w:rsidR="00F224D8">
        <w:t xml:space="preserve">Since it is a copy of the data, any changes to the data are </w:t>
      </w:r>
      <w:r w:rsidR="00F224D8">
        <w:rPr>
          <w:u w:val="single"/>
        </w:rPr>
        <w:t>not</w:t>
      </w:r>
      <w:r w:rsidR="00F224D8">
        <w:t xml:space="preserve"> reflected in the original variable</w:t>
      </w:r>
      <w:r w:rsidR="0073069D">
        <w:fldChar w:fldCharType="begin"/>
      </w:r>
      <w:r w:rsidR="00F224D8">
        <w:instrText xml:space="preserve"> XE "</w:instrText>
      </w:r>
      <w:r w:rsidR="00F224D8">
        <w:rPr>
          <w:b/>
          <w:i/>
        </w:rPr>
        <w:instrText>variable"</w:instrText>
      </w:r>
      <w:r w:rsidR="00F224D8">
        <w:instrText xml:space="preserve"> </w:instrText>
      </w:r>
      <w:r w:rsidR="0073069D">
        <w:fldChar w:fldCharType="end"/>
      </w:r>
      <w:r w:rsidR="00F224D8">
        <w:t xml:space="preserve">. </w:t>
      </w:r>
    </w:p>
    <w:p w:rsidR="00F224D8" w:rsidRDefault="00F224D8" w:rsidP="00F224D8">
      <w:pPr>
        <w:ind w:firstLine="432"/>
      </w:pPr>
      <w:r>
        <w:t>A variable</w:t>
      </w:r>
      <w:r w:rsidR="0073069D">
        <w:fldChar w:fldCharType="begin"/>
      </w:r>
      <w:r>
        <w:instrText xml:space="preserve"> XE "</w:instrText>
      </w:r>
      <w:r>
        <w:rPr>
          <w:b/>
          <w:i/>
        </w:rPr>
        <w:instrText>variable"</w:instrText>
      </w:r>
      <w:r>
        <w:instrText xml:space="preserve"> </w:instrText>
      </w:r>
      <w:r w:rsidR="0073069D">
        <w:fldChar w:fldCharType="end"/>
      </w:r>
      <w:r>
        <w:t xml:space="preserve"> or value passed along with a procedure</w:t>
      </w:r>
      <w:r w:rsidR="0073069D">
        <w:fldChar w:fldCharType="begin"/>
      </w:r>
      <w:r>
        <w:instrText xml:space="preserve"> XE "</w:instrText>
      </w:r>
      <w:r>
        <w:rPr>
          <w:b/>
          <w:i/>
        </w:rPr>
        <w:instrText>procedure"</w:instrText>
      </w:r>
      <w:r>
        <w:instrText xml:space="preserve"> </w:instrText>
      </w:r>
      <w:r w:rsidR="0073069D">
        <w:fldChar w:fldCharType="end"/>
      </w:r>
      <w:r>
        <w:t xml:space="preserve"> call is called an </w:t>
      </w:r>
      <w:hyperlink r:id="rId179" w:history="1">
        <w:r>
          <w:rPr>
            <w:rStyle w:val="Hyperlink"/>
            <w:b/>
            <w:i/>
          </w:rPr>
          <w:t>argument</w:t>
        </w:r>
      </w:hyperlink>
      <w:r w:rsidR="0073069D">
        <w:rPr>
          <w:b/>
          <w:i/>
        </w:rPr>
        <w:fldChar w:fldCharType="begin"/>
      </w:r>
      <w:r>
        <w:rPr>
          <w:b/>
          <w:i/>
        </w:rPr>
        <w:instrText xml:space="preserve"> XE "argument" </w:instrText>
      </w:r>
      <w:r w:rsidR="0073069D">
        <w:rPr>
          <w:b/>
          <w:i/>
        </w:rPr>
        <w:fldChar w:fldCharType="end"/>
      </w:r>
      <w:r>
        <w:t>.</w:t>
      </w:r>
      <w:r w:rsidR="00A13921">
        <w:t xml:space="preserve"> </w:t>
      </w:r>
      <w:r w:rsidR="00C10B2A">
        <w:t>A</w:t>
      </w:r>
      <w:r>
        <w:t xml:space="preserve">rgument(s) are placed inside a bracket when you </w:t>
      </w:r>
      <w:r w:rsidR="008267EE">
        <w:t>invoke</w:t>
      </w:r>
      <w:r>
        <w:t xml:space="preserve"> the procedure.</w:t>
      </w:r>
      <w:r w:rsidR="00A13921">
        <w:t xml:space="preserve"> </w:t>
      </w:r>
      <w:r>
        <w:t>For example:</w:t>
      </w:r>
    </w:p>
    <w:p w:rsidR="00F224D8" w:rsidRDefault="0073069D" w:rsidP="00F224D8">
      <w:pPr>
        <w:ind w:firstLine="432"/>
      </w:pPr>
      <w:r>
        <w:rPr>
          <w:noProof/>
          <w:lang w:val="en-CA" w:eastAsia="en-CA" w:bidi="ar-SA"/>
        </w:rPr>
        <w:lastRenderedPageBreak/>
        <w:pict>
          <v:shape id="_x0000_s1559" type="#_x0000_t202" style="position:absolute;left:0;text-align:left;margin-left:-124.7pt;margin-top:2.05pt;width:486pt;height:30.6pt;z-index:25174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559;mso-fit-shape-to-text:t" inset="0,0,0,0">
              <w:txbxContent>
                <w:p w:rsidR="004770BA" w:rsidRPr="00934913" w:rsidRDefault="004770BA" w:rsidP="00C10B2A">
                  <w:pPr>
                    <w:pStyle w:val="Caption"/>
                    <w:rPr>
                      <w:sz w:val="24"/>
                      <w:szCs w:val="20"/>
                    </w:rPr>
                  </w:pPr>
                  <w:bookmarkStart w:id="186" w:name="_Toc245310459"/>
                  <w:r>
                    <w:t xml:space="preserve">VB Code </w:t>
                  </w:r>
                  <w:fldSimple w:instr=" SEQ VB_Code \* ARABIC ">
                    <w:r w:rsidR="00F65BCF">
                      <w:rPr>
                        <w:noProof/>
                      </w:rPr>
                      <w:t>17</w:t>
                    </w:r>
                  </w:fldSimple>
                  <w:r>
                    <w:t>: Calling a procedure with parameters in VB</w:t>
                  </w:r>
                  <w:bookmarkEnd w:id="186"/>
                </w:p>
              </w:txbxContent>
            </v:textbox>
          </v:shape>
        </w:pict>
      </w:r>
      <w:r>
        <w:rPr>
          <w:noProof/>
          <w:lang w:val="en-CA" w:eastAsia="en-CA" w:bidi="ar-SA"/>
        </w:rPr>
        <w:pict>
          <v:shape id="_x0000_s1560" type="#_x0000_t202" style="position:absolute;margin-left:-146.6pt;margin-top:32.2pt;width:486pt;height:24.3pt;z-index:25174272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560">
              <w:txbxContent>
                <w:p w:rsidR="004770BA" w:rsidRPr="00C10B2A" w:rsidRDefault="004770BA" w:rsidP="00C10B2A">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RandomNumbers(lowerBound, upperBound)</w:t>
                  </w:r>
                  <w:r w:rsidRPr="00EE590B">
                    <w:rPr>
                      <w:rFonts w:ascii="Courier New" w:hAnsi="Courier New" w:cs="Courier New"/>
                      <w:noProof/>
                      <w:sz w:val="20"/>
                      <w:lang w:val="en-CA" w:bidi="ar-SA"/>
                    </w:rPr>
                    <w:t>;</w:t>
                  </w:r>
                </w:p>
              </w:txbxContent>
            </v:textbox>
          </v:shape>
        </w:pict>
      </w:r>
      <w:r>
        <w:rPr>
          <w:noProof/>
          <w:lang w:val="en-CA" w:eastAsia="en-CA" w:bidi="ar-SA"/>
        </w:rPr>
        <w:pict>
          <v:shape id="_x0000_s1561" type="#_x0000_t202" style="position:absolute;left:0;text-align:left;margin-left:-125pt;margin-top:59.8pt;width:486pt;height:30.6pt;z-index:25174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561;mso-fit-shape-to-text:t" inset="0,0,0,0">
              <w:txbxContent>
                <w:p w:rsidR="004770BA" w:rsidRPr="006853E8" w:rsidRDefault="004770BA" w:rsidP="00C10B2A">
                  <w:pPr>
                    <w:pStyle w:val="Caption"/>
                  </w:pPr>
                  <w:bookmarkStart w:id="187" w:name="_Toc246256651"/>
                  <w:r>
                    <w:t xml:space="preserve">C# Code </w:t>
                  </w:r>
                  <w:fldSimple w:instr=" SEQ C#_Code \* ARABIC ">
                    <w:r w:rsidR="00F65BCF">
                      <w:rPr>
                        <w:noProof/>
                      </w:rPr>
                      <w:t>17</w:t>
                    </w:r>
                  </w:fldSimple>
                  <w:r>
                    <w:t>: Calling a procedure with parameters in C#</w:t>
                  </w:r>
                  <w:bookmarkEnd w:id="187"/>
                </w:p>
              </w:txbxContent>
            </v:textbox>
          </v:shape>
        </w:pict>
      </w:r>
      <w:r>
        <w:rPr>
          <w:noProof/>
          <w:lang w:val="en-CA" w:eastAsia="en-CA" w:bidi="ar-SA"/>
        </w:rPr>
        <w:pict>
          <v:shape id="_x0000_s1558" type="#_x0000_t202" style="position:absolute;margin-left:-146.9pt;margin-top:-27.7pt;width:486pt;height:24.05pt;z-index:25174067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558">
              <w:txbxContent>
                <w:p w:rsidR="004770BA" w:rsidRPr="00C80434" w:rsidRDefault="004770BA" w:rsidP="00C10B2A">
                  <w:pPr>
                    <w:autoSpaceDE w:val="0"/>
                    <w:autoSpaceDN w:val="0"/>
                    <w:adjustRightInd w:val="0"/>
                    <w:spacing w:before="0" w:after="0" w:line="240" w:lineRule="auto"/>
                    <w:jc w:val="left"/>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Call</w:t>
                  </w:r>
                  <w:r>
                    <w:rPr>
                      <w:rFonts w:ascii="Courier New" w:hAnsi="Courier New" w:cs="Courier New"/>
                      <w:noProof/>
                      <w:sz w:val="20"/>
                      <w:lang w:val="en-CA" w:bidi="ar-SA"/>
                    </w:rPr>
                    <w:t xml:space="preserve"> RandomNumbers(lowerBound, upperBound)</w:t>
                  </w:r>
                </w:p>
              </w:txbxContent>
            </v:textbox>
          </v:shape>
        </w:pict>
      </w:r>
    </w:p>
    <w:p w:rsidR="00C10B2A" w:rsidRDefault="00C10B2A" w:rsidP="00F224D8"/>
    <w:p w:rsidR="00C10B2A" w:rsidRDefault="00C10B2A" w:rsidP="00F224D8"/>
    <w:p w:rsidR="00F224D8" w:rsidRDefault="00C2021F" w:rsidP="00F224D8">
      <w:r>
        <w:br/>
      </w:r>
      <w:r w:rsidR="00F224D8">
        <w:t>In the above example</w:t>
      </w:r>
      <w:r w:rsidR="00C10B2A">
        <w:t>s</w:t>
      </w:r>
      <w:r w:rsidR="00F224D8">
        <w:t xml:space="preserve">, two values will be passed to the </w:t>
      </w:r>
      <w:proofErr w:type="spellStart"/>
      <w:r w:rsidR="00F224D8">
        <w:t>RandomNumber</w:t>
      </w:r>
      <w:proofErr w:type="spellEnd"/>
      <w:r w:rsidR="00F224D8">
        <w:t xml:space="preserve"> procedure</w:t>
      </w:r>
      <w:r w:rsidR="0073069D">
        <w:fldChar w:fldCharType="begin"/>
      </w:r>
      <w:r w:rsidR="00F224D8">
        <w:instrText xml:space="preserve"> XE "</w:instrText>
      </w:r>
      <w:r w:rsidR="00F224D8">
        <w:rPr>
          <w:b/>
          <w:i/>
        </w:rPr>
        <w:instrText>procedure"</w:instrText>
      </w:r>
      <w:r w:rsidR="00F224D8">
        <w:instrText xml:space="preserve"> </w:instrText>
      </w:r>
      <w:r w:rsidR="0073069D">
        <w:fldChar w:fldCharType="end"/>
      </w:r>
      <w:r w:rsidR="00F224D8">
        <w:t>.</w:t>
      </w:r>
    </w:p>
    <w:p w:rsidR="00F224D8" w:rsidRDefault="0073069D" w:rsidP="00F224D8">
      <w:r>
        <w:rPr>
          <w:noProof/>
          <w:lang w:val="en-CA" w:eastAsia="en-CA" w:bidi="ar-SA"/>
        </w:rPr>
        <w:pict>
          <v:shape id="_x0000_s1563" type="#_x0000_t202" style="position:absolute;left:0;text-align:left;margin-left:-124.95pt;margin-top:147.6pt;width:486pt;height:30.6pt;z-index:25174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563;mso-fit-shape-to-text:t" inset="0,0,0,0">
              <w:txbxContent>
                <w:p w:rsidR="004770BA" w:rsidRPr="00934913" w:rsidRDefault="004770BA" w:rsidP="00A51B58">
                  <w:pPr>
                    <w:pStyle w:val="Caption"/>
                    <w:rPr>
                      <w:sz w:val="24"/>
                      <w:szCs w:val="20"/>
                    </w:rPr>
                  </w:pPr>
                  <w:bookmarkStart w:id="188" w:name="_Toc245310460"/>
                  <w:r>
                    <w:t xml:space="preserve">VB Code </w:t>
                  </w:r>
                  <w:fldSimple w:instr=" SEQ VB_Code \* ARABIC ">
                    <w:r w:rsidR="00F65BCF">
                      <w:rPr>
                        <w:noProof/>
                      </w:rPr>
                      <w:t>18</w:t>
                    </w:r>
                  </w:fldSimple>
                  <w:r>
                    <w:t>: Passing parameters in VB</w:t>
                  </w:r>
                  <w:bookmarkEnd w:id="188"/>
                </w:p>
              </w:txbxContent>
            </v:textbox>
          </v:shape>
        </w:pict>
      </w:r>
      <w:r>
        <w:rPr>
          <w:noProof/>
          <w:lang w:val="en-CA" w:eastAsia="en-CA" w:bidi="ar-SA"/>
        </w:rPr>
        <w:pict>
          <v:shape id="_x0000_s1565" type="#_x0000_t202" style="position:absolute;left:0;text-align:left;margin-left:-125.25pt;margin-top:214.45pt;width:486pt;height:30.6pt;z-index:251747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565;mso-fit-shape-to-text:t" inset="0,0,0,0">
              <w:txbxContent>
                <w:p w:rsidR="004770BA" w:rsidRPr="006853E8" w:rsidRDefault="004770BA" w:rsidP="00A51B58">
                  <w:pPr>
                    <w:pStyle w:val="Caption"/>
                  </w:pPr>
                  <w:bookmarkStart w:id="189" w:name="_Toc246256652"/>
                  <w:r>
                    <w:t xml:space="preserve">C# Code </w:t>
                  </w:r>
                  <w:fldSimple w:instr=" SEQ C#_Code \* ARABIC ">
                    <w:r w:rsidR="00F65BCF">
                      <w:rPr>
                        <w:noProof/>
                      </w:rPr>
                      <w:t>18</w:t>
                    </w:r>
                  </w:fldSimple>
                  <w:r>
                    <w:t>: Passing parameters in C#</w:t>
                  </w:r>
                  <w:bookmarkEnd w:id="189"/>
                </w:p>
              </w:txbxContent>
            </v:textbox>
          </v:shape>
        </w:pict>
      </w:r>
      <w:r w:rsidR="00F224D8">
        <w:tab/>
        <w:t>When you are creating your procedure</w:t>
      </w:r>
      <w:r>
        <w:fldChar w:fldCharType="begin"/>
      </w:r>
      <w:r w:rsidR="00F224D8">
        <w:instrText xml:space="preserve"> XE "</w:instrText>
      </w:r>
      <w:r w:rsidR="00F224D8">
        <w:rPr>
          <w:b/>
          <w:i/>
        </w:rPr>
        <w:instrText>procedure"</w:instrText>
      </w:r>
      <w:r w:rsidR="00F224D8">
        <w:instrText xml:space="preserve"> </w:instrText>
      </w:r>
      <w:r>
        <w:fldChar w:fldCharType="end"/>
      </w:r>
      <w:r w:rsidR="00F224D8">
        <w:t>, you must also tell the program that the procedure is expecting two values.</w:t>
      </w:r>
      <w:r w:rsidR="00A13921">
        <w:t xml:space="preserve"> </w:t>
      </w:r>
      <w:r w:rsidR="00F224D8">
        <w:t>To do this after the procedure name you place in brackets two declaration statement</w:t>
      </w:r>
      <w:r>
        <w:fldChar w:fldCharType="begin"/>
      </w:r>
      <w:r w:rsidR="00F224D8">
        <w:instrText xml:space="preserve"> XE "</w:instrText>
      </w:r>
      <w:r w:rsidR="00F224D8">
        <w:rPr>
          <w:b/>
          <w:i/>
        </w:rPr>
        <w:instrText>declaration statement"</w:instrText>
      </w:r>
      <w:r w:rsidR="00F224D8">
        <w:instrText xml:space="preserve"> </w:instrText>
      </w:r>
      <w:r>
        <w:fldChar w:fldCharType="end"/>
      </w:r>
      <w:r w:rsidR="00F224D8">
        <w:t>s</w:t>
      </w:r>
      <w:r w:rsidR="005E0FAF">
        <w:t xml:space="preserve"> </w:t>
      </w:r>
      <w:r w:rsidR="00F224D8">
        <w:t>declaring that the procedure must be passed two variable</w:t>
      </w:r>
      <w:r>
        <w:fldChar w:fldCharType="begin"/>
      </w:r>
      <w:r w:rsidR="00F224D8">
        <w:instrText xml:space="preserve"> XE "</w:instrText>
      </w:r>
      <w:r w:rsidR="00F224D8">
        <w:rPr>
          <w:b/>
          <w:i/>
        </w:rPr>
        <w:instrText>variable"</w:instrText>
      </w:r>
      <w:r w:rsidR="00F224D8">
        <w:instrText xml:space="preserve"> </w:instrText>
      </w:r>
      <w:r>
        <w:fldChar w:fldCharType="end"/>
      </w:r>
      <w:r w:rsidR="00F224D8">
        <w:t xml:space="preserve"> and what type</w:t>
      </w:r>
      <w:r>
        <w:fldChar w:fldCharType="begin"/>
      </w:r>
      <w:r w:rsidR="00F224D8">
        <w:instrText xml:space="preserve"> XE "</w:instrText>
      </w:r>
      <w:r w:rsidR="00F224D8">
        <w:rPr>
          <w:b/>
          <w:i/>
        </w:rPr>
        <w:instrText>type"</w:instrText>
      </w:r>
      <w:r w:rsidR="00F224D8">
        <w:instrText xml:space="preserve"> </w:instrText>
      </w:r>
      <w:r>
        <w:fldChar w:fldCharType="end"/>
      </w:r>
      <w:r w:rsidR="00F224D8">
        <w:t xml:space="preserve"> of variables they are (just like when </w:t>
      </w:r>
      <w:r w:rsidR="008267EE">
        <w:t>a regular variable is being declared</w:t>
      </w:r>
      <w:r w:rsidR="00F224D8">
        <w:t>).</w:t>
      </w:r>
      <w:r w:rsidR="00A13921">
        <w:t xml:space="preserve"> </w:t>
      </w:r>
      <w:r w:rsidR="00F224D8">
        <w:t xml:space="preserve">The following is the procedure declaration line for the </w:t>
      </w:r>
      <w:proofErr w:type="spellStart"/>
      <w:r w:rsidR="00F224D8">
        <w:t>RandomNumber</w:t>
      </w:r>
      <w:proofErr w:type="spellEnd"/>
      <w:r w:rsidR="00F224D8">
        <w:t xml:space="preserve"> procedure:</w:t>
      </w:r>
      <w:r w:rsidR="00A51B58">
        <w:br/>
      </w:r>
      <w:r>
        <w:rPr>
          <w:noProof/>
          <w:lang w:val="en-CA" w:eastAsia="en-CA" w:bidi="ar-SA"/>
        </w:rPr>
        <w:pict>
          <v:shape id="_x0000_s1562" type="#_x0000_t202" style="position:absolute;margin-left:-125.55pt;margin-top:9.6pt;width:486pt;height:23.65pt;z-index:25174476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562">
              <w:txbxContent>
                <w:p w:rsidR="004770BA" w:rsidRPr="00A51B58" w:rsidRDefault="004770BA" w:rsidP="00A51B58">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color w:val="0000FF"/>
                      <w:sz w:val="20"/>
                      <w:lang w:val="en-CA" w:bidi="ar-SA"/>
                    </w:rPr>
                    <w:t xml:space="preserve">Sub </w:t>
                  </w:r>
                  <w:r w:rsidRPr="00A51B58">
                    <w:rPr>
                      <w:rFonts w:ascii="Courier New" w:hAnsi="Courier New" w:cs="Courier New"/>
                      <w:noProof/>
                      <w:sz w:val="20"/>
                      <w:lang w:val="en-CA" w:bidi="ar-SA"/>
                    </w:rPr>
                    <w:t>RandomNumbers(</w:t>
                  </w:r>
                  <w:r>
                    <w:rPr>
                      <w:rFonts w:ascii="Courier New" w:hAnsi="Courier New" w:cs="Courier New"/>
                      <w:noProof/>
                      <w:color w:val="0000FF"/>
                      <w:sz w:val="20"/>
                      <w:lang w:val="en-CA" w:bidi="ar-SA"/>
                    </w:rPr>
                    <w:t>ByVal</w:t>
                  </w:r>
                  <w:r w:rsidRPr="00A51B58">
                    <w:rPr>
                      <w:rFonts w:ascii="Courier New" w:hAnsi="Courier New" w:cs="Courier New"/>
                      <w:noProof/>
                      <w:sz w:val="20"/>
                      <w:lang w:val="en-CA" w:bidi="ar-SA"/>
                    </w:rPr>
                    <w:t xml:space="preserve"> lowerBound</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as Integer</w:t>
                  </w:r>
                  <w:r w:rsidRPr="00A51B58">
                    <w:rPr>
                      <w:rFonts w:ascii="Courier New" w:hAnsi="Courier New" w:cs="Courier New"/>
                      <w:noProof/>
                      <w:sz w:val="20"/>
                      <w:lang w:val="en-CA" w:bidi="ar-SA"/>
                    </w:rPr>
                    <w:t xml:space="preserve">, </w:t>
                  </w:r>
                  <w:r>
                    <w:rPr>
                      <w:rFonts w:ascii="Courier New" w:hAnsi="Courier New" w:cs="Courier New"/>
                      <w:noProof/>
                      <w:color w:val="0000FF"/>
                      <w:sz w:val="20"/>
                      <w:lang w:val="en-CA" w:bidi="ar-SA"/>
                    </w:rPr>
                    <w:t>ByVal</w:t>
                  </w:r>
                  <w:r w:rsidRPr="00A51B58">
                    <w:rPr>
                      <w:rFonts w:ascii="Courier New" w:hAnsi="Courier New" w:cs="Courier New"/>
                      <w:noProof/>
                      <w:sz w:val="20"/>
                      <w:lang w:val="en-CA" w:bidi="ar-SA"/>
                    </w:rPr>
                    <w:t xml:space="preserve"> upperBound</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as Integer</w:t>
                  </w:r>
                  <w:r w:rsidRPr="00A51B58">
                    <w:rPr>
                      <w:rFonts w:ascii="Courier New" w:hAnsi="Courier New" w:cs="Courier New"/>
                      <w:noProof/>
                      <w:sz w:val="20"/>
                      <w:lang w:val="en-CA" w:bidi="ar-SA"/>
                    </w:rPr>
                    <w:t>)</w:t>
                  </w:r>
                </w:p>
                <w:p w:rsidR="004770BA" w:rsidRPr="00A51B58" w:rsidRDefault="004770BA" w:rsidP="00A51B58"/>
              </w:txbxContent>
            </v:textbox>
          </v:shape>
        </w:pict>
      </w:r>
      <w:r w:rsidR="00A51B58">
        <w:br/>
      </w:r>
      <w:r w:rsidR="00A51B58">
        <w:br/>
      </w:r>
      <w:r w:rsidR="00A51B58">
        <w:br/>
      </w:r>
      <w:r w:rsidR="00A51B58">
        <w:br/>
      </w:r>
      <w:r>
        <w:rPr>
          <w:noProof/>
          <w:lang w:val="en-CA" w:eastAsia="en-CA" w:bidi="ar-SA"/>
        </w:rPr>
        <w:pict>
          <v:shape id="_x0000_s1564" type="#_x0000_t202" style="position:absolute;margin-left:-125.25pt;margin-top:12.3pt;width:486pt;height:24.3pt;z-index:25174681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564">
              <w:txbxContent>
                <w:p w:rsidR="004770BA" w:rsidRPr="00A51B58" w:rsidRDefault="004770BA" w:rsidP="00A51B58">
                  <w:pPr>
                    <w:autoSpaceDE w:val="0"/>
                    <w:autoSpaceDN w:val="0"/>
                    <w:adjustRightInd w:val="0"/>
                    <w:spacing w:before="0" w:after="0" w:line="240" w:lineRule="auto"/>
                    <w:jc w:val="left"/>
                    <w:rPr>
                      <w:rFonts w:ascii="Courier New" w:hAnsi="Courier New" w:cs="Courier New"/>
                      <w:noProof/>
                      <w:sz w:val="20"/>
                      <w:lang w:val="en-CA" w:bidi="ar-SA"/>
                    </w:rPr>
                  </w:pPr>
                  <w:r w:rsidRPr="00A51B58">
                    <w:rPr>
                      <w:rFonts w:ascii="Courier New" w:hAnsi="Courier New" w:cs="Courier New"/>
                      <w:noProof/>
                      <w:color w:val="0000FF"/>
                      <w:sz w:val="20"/>
                      <w:lang w:val="en-CA" w:bidi="ar-SA"/>
                    </w:rPr>
                    <w:t>public</w:t>
                  </w:r>
                  <w:r w:rsidRPr="00A51B58">
                    <w:rPr>
                      <w:rFonts w:ascii="Courier New" w:hAnsi="Courier New" w:cs="Courier New"/>
                      <w:noProof/>
                      <w:sz w:val="20"/>
                      <w:lang w:val="en-CA" w:bidi="ar-SA"/>
                    </w:rPr>
                    <w:t xml:space="preserve"> </w:t>
                  </w:r>
                  <w:r w:rsidRPr="00A51B58">
                    <w:rPr>
                      <w:rFonts w:ascii="Courier New" w:hAnsi="Courier New" w:cs="Courier New"/>
                      <w:noProof/>
                      <w:color w:val="0000FF"/>
                      <w:sz w:val="20"/>
                      <w:lang w:val="en-CA" w:bidi="ar-SA"/>
                    </w:rPr>
                    <w:t>void</w:t>
                  </w:r>
                  <w:r w:rsidRPr="00A51B58">
                    <w:rPr>
                      <w:rFonts w:ascii="Courier New" w:hAnsi="Courier New" w:cs="Courier New"/>
                      <w:noProof/>
                      <w:sz w:val="20"/>
                      <w:lang w:val="en-CA" w:bidi="ar-SA"/>
                    </w:rPr>
                    <w:t xml:space="preserve"> RandomNumbers(</w:t>
                  </w:r>
                  <w:r w:rsidRPr="00A51B58">
                    <w:rPr>
                      <w:rFonts w:ascii="Courier New" w:hAnsi="Courier New" w:cs="Courier New"/>
                      <w:noProof/>
                      <w:color w:val="0000FF"/>
                      <w:sz w:val="20"/>
                      <w:lang w:val="en-CA" w:bidi="ar-SA"/>
                    </w:rPr>
                    <w:t>int</w:t>
                  </w:r>
                  <w:r w:rsidRPr="00A51B58">
                    <w:rPr>
                      <w:rFonts w:ascii="Courier New" w:hAnsi="Courier New" w:cs="Courier New"/>
                      <w:noProof/>
                      <w:sz w:val="20"/>
                      <w:lang w:val="en-CA" w:bidi="ar-SA"/>
                    </w:rPr>
                    <w:t xml:space="preserve"> lowerBound, </w:t>
                  </w:r>
                  <w:r w:rsidRPr="00A51B58">
                    <w:rPr>
                      <w:rFonts w:ascii="Courier New" w:hAnsi="Courier New" w:cs="Courier New"/>
                      <w:noProof/>
                      <w:color w:val="0000FF"/>
                      <w:sz w:val="20"/>
                      <w:lang w:val="en-CA" w:bidi="ar-SA"/>
                    </w:rPr>
                    <w:t>int</w:t>
                  </w:r>
                  <w:r w:rsidRPr="00A51B58">
                    <w:rPr>
                      <w:rFonts w:ascii="Courier New" w:hAnsi="Courier New" w:cs="Courier New"/>
                      <w:noProof/>
                      <w:sz w:val="20"/>
                      <w:lang w:val="en-CA" w:bidi="ar-SA"/>
                    </w:rPr>
                    <w:t xml:space="preserve"> upperBound)</w:t>
                  </w:r>
                </w:p>
              </w:txbxContent>
            </v:textbox>
          </v:shape>
        </w:pict>
      </w:r>
      <w:r w:rsidR="00A51B58">
        <w:br/>
      </w:r>
      <w:r w:rsidR="00A51B58">
        <w:br/>
      </w:r>
    </w:p>
    <w:p w:rsidR="00F224D8" w:rsidRDefault="00F224D8" w:rsidP="00F224D8"/>
    <w:p w:rsidR="00F224D8" w:rsidRDefault="00F224D8" w:rsidP="00F224D8">
      <w:r>
        <w:t xml:space="preserve"> Note </w:t>
      </w:r>
      <w:r w:rsidR="00FD46F7">
        <w:t xml:space="preserve">that in the VB version </w:t>
      </w:r>
      <w:r>
        <w:t xml:space="preserve">the reserved word </w:t>
      </w:r>
      <w:proofErr w:type="spellStart"/>
      <w:r>
        <w:t>ByVal</w:t>
      </w:r>
      <w:proofErr w:type="spellEnd"/>
      <w:r>
        <w:t xml:space="preserve"> (this is why you never say, “I have dimmed a variable</w:t>
      </w:r>
      <w:r w:rsidR="0073069D">
        <w:fldChar w:fldCharType="begin"/>
      </w:r>
      <w:r>
        <w:instrText xml:space="preserve"> XE "</w:instrText>
      </w:r>
      <w:r>
        <w:rPr>
          <w:b/>
          <w:i/>
        </w:rPr>
        <w:instrText>variable"</w:instrText>
      </w:r>
      <w:r>
        <w:instrText xml:space="preserve"> </w:instrText>
      </w:r>
      <w:r w:rsidR="0073069D">
        <w:fldChar w:fldCharType="end"/>
      </w:r>
      <w:r>
        <w:t>”.</w:t>
      </w:r>
      <w:r w:rsidR="00A13921">
        <w:t xml:space="preserve"> </w:t>
      </w:r>
      <w:r>
        <w:t>You always say “I have declared a variable”.</w:t>
      </w:r>
      <w:r w:rsidR="00A13921">
        <w:t xml:space="preserve"> </w:t>
      </w:r>
      <w:r>
        <w:t>In this case you are declaring a variable By Value) is used first, to tell the procedure</w:t>
      </w:r>
      <w:r w:rsidR="0073069D">
        <w:fldChar w:fldCharType="begin"/>
      </w:r>
      <w:r>
        <w:instrText xml:space="preserve"> XE "</w:instrText>
      </w:r>
      <w:r>
        <w:rPr>
          <w:b/>
          <w:i/>
        </w:rPr>
        <w:instrText>procedure"</w:instrText>
      </w:r>
      <w:r>
        <w:instrText xml:space="preserve"> </w:instrText>
      </w:r>
      <w:r w:rsidR="0073069D">
        <w:fldChar w:fldCharType="end"/>
      </w:r>
      <w:r>
        <w:t xml:space="preserve"> to make a copy of the value to be used inside this procedure.</w:t>
      </w:r>
      <w:r w:rsidR="00A13921">
        <w:t xml:space="preserve"> </w:t>
      </w:r>
      <w:r w:rsidR="00FD46F7">
        <w:t xml:space="preserve">In C# all variables are passed </w:t>
      </w:r>
      <w:proofErr w:type="spellStart"/>
      <w:r w:rsidR="00FD46F7">
        <w:t>ByVal</w:t>
      </w:r>
      <w:proofErr w:type="spellEnd"/>
      <w:r w:rsidR="00FD46F7">
        <w:t xml:space="preserve"> by </w:t>
      </w:r>
      <w:r w:rsidR="008267EE">
        <w:t>default</w:t>
      </w:r>
      <w:r w:rsidR="00FD46F7">
        <w:t xml:space="preserve"> (except for objects but we are not there yet). </w:t>
      </w:r>
      <w:r>
        <w:t>Then the variable is declared in the exact same manner that we have previously been using.</w:t>
      </w:r>
      <w:r w:rsidR="00A13921">
        <w:t xml:space="preserve"> </w:t>
      </w:r>
    </w:p>
    <w:p w:rsidR="00F224D8" w:rsidRDefault="00F224D8" w:rsidP="00F224D8">
      <w:pPr>
        <w:ind w:firstLine="720"/>
      </w:pPr>
      <w:r>
        <w:t>In the above example</w:t>
      </w:r>
      <w:r w:rsidR="00FD46F7">
        <w:t>s</w:t>
      </w:r>
      <w:r>
        <w:t xml:space="preserve"> the same variable</w:t>
      </w:r>
      <w:r w:rsidR="0073069D">
        <w:fldChar w:fldCharType="begin"/>
      </w:r>
      <w:r>
        <w:instrText xml:space="preserve"> XE "</w:instrText>
      </w:r>
      <w:r>
        <w:rPr>
          <w:b/>
          <w:i/>
        </w:rPr>
        <w:instrText>variable"</w:instrText>
      </w:r>
      <w:r>
        <w:instrText xml:space="preserve"> </w:instrText>
      </w:r>
      <w:r w:rsidR="0073069D">
        <w:fldChar w:fldCharType="end"/>
      </w:r>
      <w:r>
        <w:t xml:space="preserve"> name for the value </w:t>
      </w:r>
      <w:r w:rsidR="00050C92">
        <w:t>being passed</w:t>
      </w:r>
      <w:r>
        <w:t xml:space="preserve"> to the procedure</w:t>
      </w:r>
      <w:r w:rsidR="0073069D">
        <w:fldChar w:fldCharType="begin"/>
      </w:r>
      <w:r>
        <w:instrText xml:space="preserve"> XE "</w:instrText>
      </w:r>
      <w:r>
        <w:rPr>
          <w:b/>
          <w:i/>
        </w:rPr>
        <w:instrText>procedure"</w:instrText>
      </w:r>
      <w:r>
        <w:instrText xml:space="preserve"> </w:instrText>
      </w:r>
      <w:r w:rsidR="0073069D">
        <w:fldChar w:fldCharType="end"/>
      </w:r>
      <w:r>
        <w:t xml:space="preserve"> and the name for the value that the procedure makes a copy of</w:t>
      </w:r>
      <w:r w:rsidR="008267EE">
        <w:t xml:space="preserve"> is being used</w:t>
      </w:r>
      <w:r>
        <w:t>.</w:t>
      </w:r>
      <w:r w:rsidR="00A13921">
        <w:t xml:space="preserve"> </w:t>
      </w:r>
      <w:r>
        <w:t>This does not always have to be true.</w:t>
      </w:r>
      <w:r w:rsidR="00A13921">
        <w:t xml:space="preserve"> </w:t>
      </w:r>
      <w:r>
        <w:t>You can use different names, and sometimes it might be advantageous to do so.</w:t>
      </w:r>
      <w:r w:rsidR="00A13921">
        <w:t xml:space="preserve"> </w:t>
      </w:r>
      <w:r>
        <w:t xml:space="preserve">Remember that once the value is passed to the procedure, if you are using </w:t>
      </w:r>
      <w:proofErr w:type="spellStart"/>
      <w:r>
        <w:lastRenderedPageBreak/>
        <w:t>ByVal</w:t>
      </w:r>
      <w:proofErr w:type="spellEnd"/>
      <w:r>
        <w:t xml:space="preserve">, a </w:t>
      </w:r>
      <w:r w:rsidRPr="008267EE">
        <w:rPr>
          <w:u w:val="single"/>
        </w:rPr>
        <w:t>copy</w:t>
      </w:r>
      <w:r>
        <w:t xml:space="preserve"> of the data is made.</w:t>
      </w:r>
      <w:r w:rsidR="00A13921">
        <w:t xml:space="preserve"> </w:t>
      </w:r>
      <w:r>
        <w:t>Just because the variable names are the same, does not mean it is the same variable.</w:t>
      </w:r>
      <w:r w:rsidR="00A13921">
        <w:t xml:space="preserve"> </w:t>
      </w:r>
      <w:r>
        <w:t>This is analogous to when you have two variables with the same name, one global and one local.</w:t>
      </w:r>
    </w:p>
    <w:p w:rsidR="00F224D8" w:rsidRDefault="00F224D8" w:rsidP="00F224D8">
      <w:pPr>
        <w:ind w:firstLine="432"/>
      </w:pPr>
    </w:p>
    <w:p w:rsidR="00F224D8" w:rsidRDefault="00F224D8" w:rsidP="00F224D8">
      <w:pPr>
        <w:pStyle w:val="Heading3"/>
      </w:pPr>
      <w:bookmarkStart w:id="190" w:name="_Toc247205708"/>
      <w:r>
        <w:t>Passing By Reference</w:t>
      </w:r>
      <w:bookmarkEnd w:id="190"/>
    </w:p>
    <w:p w:rsidR="00F224D8" w:rsidRDefault="005E0FAF" w:rsidP="00F224D8">
      <w:pPr>
        <w:ind w:firstLine="432"/>
      </w:pPr>
      <w:r>
        <w:t>Th</w:t>
      </w:r>
      <w:r w:rsidR="00F224D8">
        <w:t>e second method of transferring information to a procedure</w:t>
      </w:r>
      <w:r w:rsidR="0073069D">
        <w:fldChar w:fldCharType="begin"/>
      </w:r>
      <w:r w:rsidR="00F224D8">
        <w:instrText xml:space="preserve"> XE "</w:instrText>
      </w:r>
      <w:r w:rsidR="00F224D8">
        <w:rPr>
          <w:b/>
          <w:i/>
        </w:rPr>
        <w:instrText>procedure"</w:instrText>
      </w:r>
      <w:r w:rsidR="00F224D8">
        <w:instrText xml:space="preserve"> </w:instrText>
      </w:r>
      <w:r w:rsidR="0073069D">
        <w:fldChar w:fldCharType="end"/>
      </w:r>
      <w:r w:rsidR="00F224D8">
        <w:t xml:space="preserve"> is to pass it “By Reference”.</w:t>
      </w:r>
      <w:r w:rsidR="00A13921">
        <w:t xml:space="preserve"> </w:t>
      </w:r>
      <w:r w:rsidR="00F224D8">
        <w:t xml:space="preserve">This means that a </w:t>
      </w:r>
      <w:hyperlink r:id="rId180" w:history="1">
        <w:r w:rsidR="00F224D8" w:rsidRPr="008267EE">
          <w:rPr>
            <w:rStyle w:val="Hyperlink"/>
          </w:rPr>
          <w:t>pointer</w:t>
        </w:r>
      </w:hyperlink>
      <w:r w:rsidR="00F224D8">
        <w:t xml:space="preserve"> or reference to where the data is stored in memory is passed to the procedure and </w:t>
      </w:r>
      <w:r w:rsidR="00F224D8">
        <w:rPr>
          <w:u w:val="single"/>
        </w:rPr>
        <w:t>not</w:t>
      </w:r>
      <w:r w:rsidR="00F224D8">
        <w:t xml:space="preserve"> a copy of the data.</w:t>
      </w:r>
      <w:r w:rsidR="00A13921">
        <w:t xml:space="preserve"> </w:t>
      </w:r>
      <w:r w:rsidR="00F224D8">
        <w:t>Since a pointer to where the data exists has been passed, if you actually change the value of the data in the procedure, the actual values of the data in the program where the procedure was called from will also be changed.</w:t>
      </w:r>
      <w:r w:rsidR="00A13921">
        <w:t xml:space="preserve"> </w:t>
      </w:r>
      <w:r w:rsidR="003C504D">
        <w:t xml:space="preserve">This can be very powerful but also very dangerous. Be careful using passing parameters By Reference, you might mistakenly change a value when that is not what you expect. The rule of thumb is that unless there is a really good reason to pass something By Reference, you never do and you always pass parameters By Value (even though it takes up more space in memory). </w:t>
      </w:r>
      <w:r w:rsidR="00F224D8">
        <w:t xml:space="preserve">To declare a procedure with a parameter that will be passed by reference, you us the reserved word </w:t>
      </w:r>
      <w:proofErr w:type="spellStart"/>
      <w:r w:rsidR="00F224D8">
        <w:t>ByRef</w:t>
      </w:r>
      <w:proofErr w:type="spellEnd"/>
      <w:r w:rsidR="00F224D8">
        <w:t>, for example:</w:t>
      </w:r>
    </w:p>
    <w:p w:rsidR="003C504D" w:rsidRDefault="0073069D" w:rsidP="00F224D8">
      <w:pPr>
        <w:ind w:firstLine="432"/>
      </w:pPr>
      <w:r>
        <w:rPr>
          <w:noProof/>
          <w:lang w:val="en-CA" w:eastAsia="en-CA" w:bidi="ar-SA"/>
        </w:rPr>
        <w:pict>
          <v:shape id="_x0000_s1597" type="#_x0000_t202" style="position:absolute;margin-left:-147.15pt;margin-top:2.7pt;width:486pt;height:33.45pt;z-index:25175398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597">
              <w:txbxContent>
                <w:p w:rsidR="004770BA" w:rsidRPr="00C80434" w:rsidRDefault="004770BA" w:rsidP="00AF5FED">
                  <w:pPr>
                    <w:autoSpaceDE w:val="0"/>
                    <w:autoSpaceDN w:val="0"/>
                    <w:adjustRightInd w:val="0"/>
                    <w:spacing w:before="0" w:after="0" w:line="240" w:lineRule="auto"/>
                    <w:jc w:val="left"/>
                  </w:pPr>
                  <w:r>
                    <w:rPr>
                      <w:rFonts w:ascii="Courier New" w:hAnsi="Courier New" w:cs="Courier New"/>
                      <w:noProof/>
                      <w:color w:val="0000FF"/>
                      <w:sz w:val="20"/>
                      <w:lang w:val="en-CA" w:bidi="ar-SA"/>
                    </w:rPr>
                    <w:t>Sub</w:t>
                  </w:r>
                  <w:r>
                    <w:rPr>
                      <w:rFonts w:ascii="Courier New" w:hAnsi="Courier New" w:cs="Courier New"/>
                      <w:noProof/>
                      <w:sz w:val="20"/>
                      <w:lang w:val="en-CA" w:bidi="ar-SA"/>
                    </w:rPr>
                    <w:t xml:space="preserve"> RoundOffNumber(</w:t>
                  </w:r>
                  <w:r>
                    <w:rPr>
                      <w:rFonts w:ascii="Courier New" w:hAnsi="Courier New" w:cs="Courier New"/>
                      <w:noProof/>
                      <w:color w:val="0000FF"/>
                      <w:sz w:val="20"/>
                      <w:lang w:val="en-CA" w:bidi="ar-SA"/>
                    </w:rPr>
                    <w:t>ByRef</w:t>
                  </w:r>
                  <w:r>
                    <w:rPr>
                      <w:rFonts w:ascii="Courier New" w:hAnsi="Courier New" w:cs="Courier New"/>
                      <w:noProof/>
                      <w:sz w:val="20"/>
                      <w:lang w:val="en-CA" w:bidi="ar-SA"/>
                    </w:rPr>
                    <w:t xml:space="preserve"> numberToRoundOff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Decimal</w:t>
                  </w:r>
                  <w:r>
                    <w:rPr>
                      <w:rFonts w:ascii="Courier New" w:hAnsi="Courier New" w:cs="Courier New"/>
                      <w:noProof/>
                      <w:sz w:val="20"/>
                      <w:lang w:val="en-CA" w:bidi="ar-SA"/>
                    </w:rPr>
                    <w:t xml:space="preserve">,_ </w:t>
                  </w:r>
                  <w:r>
                    <w:rPr>
                      <w:rFonts w:ascii="Courier New" w:hAnsi="Courier New" w:cs="Courier New"/>
                      <w:noProof/>
                      <w:sz w:val="20"/>
                      <w:lang w:val="en-CA" w:bidi="ar-SA"/>
                    </w:rPr>
                    <w:br/>
                  </w:r>
                  <w:r>
                    <w:rPr>
                      <w:rFonts w:ascii="Courier New" w:hAnsi="Courier New" w:cs="Courier New"/>
                      <w:noProof/>
                      <w:sz w:val="20"/>
                      <w:lang w:val="en-CA" w:bidi="ar-SA"/>
                    </w:rPr>
                    <w:tab/>
                  </w:r>
                  <w:r>
                    <w:rPr>
                      <w:rFonts w:ascii="Courier New" w:hAnsi="Courier New" w:cs="Courier New"/>
                      <w:noProof/>
                      <w:sz w:val="20"/>
                      <w:lang w:val="en-CA" w:bidi="ar-SA"/>
                    </w:rPr>
                    <w:tab/>
                  </w:r>
                  <w:r>
                    <w:rPr>
                      <w:rFonts w:ascii="Courier New" w:hAnsi="Courier New" w:cs="Courier New"/>
                      <w:noProof/>
                      <w:sz w:val="20"/>
                      <w:lang w:val="en-CA" w:bidi="ar-SA"/>
                    </w:rPr>
                    <w:tab/>
                    <w:t xml:space="preserve"> </w:t>
                  </w:r>
                  <w:r>
                    <w:rPr>
                      <w:rFonts w:ascii="Courier New" w:hAnsi="Courier New" w:cs="Courier New"/>
                      <w:noProof/>
                      <w:color w:val="0000FF"/>
                      <w:sz w:val="20"/>
                      <w:lang w:val="en-CA" w:bidi="ar-SA"/>
                    </w:rPr>
                    <w:t>ByVal</w:t>
                  </w:r>
                  <w:r>
                    <w:rPr>
                      <w:rFonts w:ascii="Courier New" w:hAnsi="Courier New" w:cs="Courier New"/>
                      <w:noProof/>
                      <w:sz w:val="20"/>
                      <w:lang w:val="en-CA" w:bidi="ar-SA"/>
                    </w:rPr>
                    <w:t xml:space="preserve"> numberOfDecimalPlaces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Integer</w:t>
                  </w:r>
                  <w:r>
                    <w:rPr>
                      <w:rFonts w:ascii="Courier New" w:hAnsi="Courier New" w:cs="Courier New"/>
                      <w:noProof/>
                      <w:sz w:val="20"/>
                      <w:lang w:val="en-CA" w:bidi="ar-SA"/>
                    </w:rPr>
                    <w:t>)</w:t>
                  </w:r>
                </w:p>
              </w:txbxContent>
            </v:textbox>
          </v:shape>
        </w:pict>
      </w:r>
    </w:p>
    <w:p w:rsidR="003C504D" w:rsidRDefault="0073069D" w:rsidP="00F224D8">
      <w:pPr>
        <w:ind w:firstLine="432"/>
      </w:pPr>
      <w:r>
        <w:rPr>
          <w:noProof/>
          <w:lang w:val="en-CA" w:eastAsia="en-CA" w:bidi="ar-SA"/>
        </w:rPr>
        <w:pict>
          <v:shape id="_x0000_s1594" type="#_x0000_t202" style="position:absolute;left:0;text-align:left;margin-left:-125.55pt;margin-top:12.95pt;width:486pt;height:30.6pt;z-index:25175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594;mso-fit-shape-to-text:t" inset="0,0,0,0">
              <w:txbxContent>
                <w:p w:rsidR="004770BA" w:rsidRPr="00934913" w:rsidRDefault="004770BA" w:rsidP="003C504D">
                  <w:pPr>
                    <w:pStyle w:val="Caption"/>
                    <w:rPr>
                      <w:sz w:val="24"/>
                      <w:szCs w:val="20"/>
                    </w:rPr>
                  </w:pPr>
                  <w:bookmarkStart w:id="191" w:name="_Toc245310461"/>
                  <w:r>
                    <w:t xml:space="preserve">VB Code </w:t>
                  </w:r>
                  <w:fldSimple w:instr=" SEQ VB_Code \* ARABIC ">
                    <w:r w:rsidR="00F65BCF">
                      <w:rPr>
                        <w:noProof/>
                      </w:rPr>
                      <w:t>19</w:t>
                    </w:r>
                  </w:fldSimple>
                  <w:r>
                    <w:t>: Passing parameters By Reference in VB</w:t>
                  </w:r>
                  <w:bookmarkEnd w:id="191"/>
                </w:p>
              </w:txbxContent>
            </v:textbox>
          </v:shape>
        </w:pict>
      </w:r>
    </w:p>
    <w:p w:rsidR="003C504D" w:rsidRDefault="003C504D" w:rsidP="00F224D8">
      <w:pPr>
        <w:ind w:firstLine="432"/>
      </w:pPr>
    </w:p>
    <w:p w:rsidR="003C504D" w:rsidRDefault="0073069D" w:rsidP="00F224D8">
      <w:pPr>
        <w:ind w:firstLine="432"/>
      </w:pPr>
      <w:r>
        <w:rPr>
          <w:noProof/>
          <w:lang w:val="en-CA" w:eastAsia="en-CA" w:bidi="ar-SA"/>
        </w:rPr>
        <w:pict>
          <v:shape id="_x0000_s1595" type="#_x0000_t202" style="position:absolute;margin-left:-147.45pt;margin-top:.5pt;width:486pt;height:32.1pt;z-index:25175193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595">
              <w:txbxContent>
                <w:p w:rsidR="004770BA" w:rsidRPr="00AF5FED" w:rsidRDefault="004770BA" w:rsidP="003C504D">
                  <w:pPr>
                    <w:autoSpaceDE w:val="0"/>
                    <w:autoSpaceDN w:val="0"/>
                    <w:adjustRightInd w:val="0"/>
                    <w:spacing w:before="0" w:after="0" w:line="240" w:lineRule="auto"/>
                    <w:jc w:val="left"/>
                    <w:rPr>
                      <w:rFonts w:ascii="Courier New" w:hAnsi="Courier New" w:cs="Courier New"/>
                      <w:noProof/>
                      <w:sz w:val="20"/>
                      <w:lang w:val="en-CA" w:bidi="ar-SA"/>
                    </w:rPr>
                  </w:pPr>
                  <w:r w:rsidRPr="00AF5FED">
                    <w:rPr>
                      <w:rFonts w:ascii="Courier New" w:hAnsi="Courier New" w:cs="Courier New"/>
                      <w:noProof/>
                      <w:color w:val="0000FF"/>
                      <w:sz w:val="20"/>
                      <w:lang w:val="en-CA" w:bidi="ar-SA"/>
                    </w:rPr>
                    <w:t>public</w:t>
                  </w:r>
                  <w:r w:rsidRPr="00AF5FED">
                    <w:rPr>
                      <w:rFonts w:ascii="Courier New" w:hAnsi="Courier New" w:cs="Courier New"/>
                      <w:noProof/>
                      <w:sz w:val="20"/>
                      <w:lang w:val="en-CA" w:bidi="ar-SA"/>
                    </w:rPr>
                    <w:t xml:space="preserve"> </w:t>
                  </w:r>
                  <w:r w:rsidRPr="00AF5FED">
                    <w:rPr>
                      <w:rFonts w:ascii="Courier New" w:hAnsi="Courier New" w:cs="Courier New"/>
                      <w:noProof/>
                      <w:color w:val="0000FF"/>
                      <w:sz w:val="20"/>
                      <w:lang w:val="en-CA" w:bidi="ar-SA"/>
                    </w:rPr>
                    <w:t>public</w:t>
                  </w:r>
                  <w:r w:rsidRPr="00AF5FED">
                    <w:rPr>
                      <w:rFonts w:ascii="Courier New" w:hAnsi="Courier New" w:cs="Courier New"/>
                      <w:noProof/>
                      <w:sz w:val="20"/>
                      <w:lang w:val="en-CA" w:bidi="ar-SA"/>
                    </w:rPr>
                    <w:t xml:space="preserve"> </w:t>
                  </w:r>
                  <w:r w:rsidRPr="00AF5FED">
                    <w:rPr>
                      <w:rFonts w:ascii="Courier New" w:hAnsi="Courier New" w:cs="Courier New"/>
                      <w:noProof/>
                      <w:color w:val="0000FF"/>
                      <w:sz w:val="20"/>
                      <w:lang w:val="en-CA" w:bidi="ar-SA"/>
                    </w:rPr>
                    <w:t>void</w:t>
                  </w:r>
                  <w:r w:rsidRPr="00AF5FED">
                    <w:rPr>
                      <w:rFonts w:ascii="Courier New" w:hAnsi="Courier New" w:cs="Courier New"/>
                      <w:noProof/>
                      <w:sz w:val="20"/>
                      <w:lang w:val="en-CA" w:bidi="ar-SA"/>
                    </w:rPr>
                    <w:t xml:space="preserve"> RoundOffNumber(</w:t>
                  </w:r>
                  <w:r w:rsidRPr="00AF5FED">
                    <w:rPr>
                      <w:rFonts w:ascii="Courier New" w:hAnsi="Courier New" w:cs="Courier New"/>
                      <w:noProof/>
                      <w:color w:val="0000FF"/>
                      <w:sz w:val="20"/>
                      <w:lang w:val="en-CA" w:bidi="ar-SA"/>
                    </w:rPr>
                    <w:t>ref</w:t>
                  </w:r>
                  <w:r w:rsidRPr="00AF5FED">
                    <w:rPr>
                      <w:rFonts w:ascii="Courier New" w:hAnsi="Courier New" w:cs="Courier New"/>
                      <w:noProof/>
                      <w:sz w:val="20"/>
                      <w:lang w:val="en-CA" w:bidi="ar-SA"/>
                    </w:rPr>
                    <w:t xml:space="preserve"> </w:t>
                  </w:r>
                  <w:r w:rsidRPr="00AF5FED">
                    <w:rPr>
                      <w:rFonts w:ascii="Courier New" w:hAnsi="Courier New" w:cs="Courier New"/>
                      <w:noProof/>
                      <w:color w:val="0000FF"/>
                      <w:sz w:val="20"/>
                      <w:lang w:val="en-CA" w:bidi="ar-SA"/>
                    </w:rPr>
                    <w:t>decimal</w:t>
                  </w:r>
                  <w:r w:rsidRPr="00AF5FED">
                    <w:rPr>
                      <w:rFonts w:ascii="Courier New" w:hAnsi="Courier New" w:cs="Courier New"/>
                      <w:noProof/>
                      <w:sz w:val="20"/>
                      <w:lang w:val="en-CA" w:bidi="ar-SA"/>
                    </w:rPr>
                    <w:t xml:space="preserve"> numberToRoundOff, </w:t>
                  </w:r>
                  <w:r>
                    <w:rPr>
                      <w:rFonts w:ascii="Courier New" w:hAnsi="Courier New" w:cs="Courier New"/>
                      <w:noProof/>
                      <w:sz w:val="20"/>
                      <w:lang w:val="en-CA" w:bidi="ar-SA"/>
                    </w:rPr>
                    <w:br/>
                  </w:r>
                  <w:r>
                    <w:rPr>
                      <w:rFonts w:ascii="Courier New" w:hAnsi="Courier New" w:cs="Courier New"/>
                      <w:noProof/>
                      <w:sz w:val="20"/>
                      <w:lang w:val="en-CA" w:bidi="ar-SA"/>
                    </w:rPr>
                    <w:tab/>
                  </w:r>
                  <w:r>
                    <w:rPr>
                      <w:rFonts w:ascii="Courier New" w:hAnsi="Courier New" w:cs="Courier New"/>
                      <w:noProof/>
                      <w:sz w:val="20"/>
                      <w:lang w:val="en-CA" w:bidi="ar-SA"/>
                    </w:rPr>
                    <w:tab/>
                  </w:r>
                  <w:r>
                    <w:rPr>
                      <w:rFonts w:ascii="Courier New" w:hAnsi="Courier New" w:cs="Courier New"/>
                      <w:noProof/>
                      <w:sz w:val="20"/>
                      <w:lang w:val="en-CA" w:bidi="ar-SA"/>
                    </w:rPr>
                    <w:tab/>
                  </w:r>
                  <w:r>
                    <w:rPr>
                      <w:rFonts w:ascii="Courier New" w:hAnsi="Courier New" w:cs="Courier New"/>
                      <w:noProof/>
                      <w:sz w:val="20"/>
                      <w:lang w:val="en-CA" w:bidi="ar-SA"/>
                    </w:rPr>
                    <w:tab/>
                  </w:r>
                  <w:r>
                    <w:rPr>
                      <w:rFonts w:ascii="Courier New" w:hAnsi="Courier New" w:cs="Courier New"/>
                      <w:noProof/>
                      <w:sz w:val="20"/>
                      <w:lang w:val="en-CA" w:bidi="ar-SA"/>
                    </w:rPr>
                    <w:tab/>
                    <w:t xml:space="preserve">    </w:t>
                  </w:r>
                  <w:r w:rsidRPr="00AF5FED">
                    <w:rPr>
                      <w:rFonts w:ascii="Courier New" w:hAnsi="Courier New" w:cs="Courier New"/>
                      <w:noProof/>
                      <w:color w:val="0000FF"/>
                      <w:sz w:val="20"/>
                      <w:lang w:val="en-CA" w:bidi="ar-SA"/>
                    </w:rPr>
                    <w:t>int</w:t>
                  </w:r>
                  <w:r w:rsidRPr="00AF5FED">
                    <w:rPr>
                      <w:rFonts w:ascii="Courier New" w:hAnsi="Courier New" w:cs="Courier New"/>
                      <w:noProof/>
                      <w:sz w:val="20"/>
                      <w:lang w:val="en-CA" w:bidi="ar-SA"/>
                    </w:rPr>
                    <w:t xml:space="preserve"> numberOfDecimalPlaces)</w:t>
                  </w:r>
                </w:p>
              </w:txbxContent>
            </v:textbox>
          </v:shape>
        </w:pict>
      </w:r>
    </w:p>
    <w:p w:rsidR="003C504D" w:rsidRDefault="0073069D" w:rsidP="00F224D8">
      <w:pPr>
        <w:ind w:firstLine="432"/>
      </w:pPr>
      <w:r>
        <w:rPr>
          <w:noProof/>
          <w:lang w:val="en-CA" w:eastAsia="en-CA" w:bidi="ar-SA"/>
        </w:rPr>
        <w:pict>
          <v:shape id="_x0000_s1596" type="#_x0000_t202" style="position:absolute;left:0;text-align:left;margin-left:-125.85pt;margin-top:9.55pt;width:486pt;height:30.6pt;z-index:25175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596;mso-fit-shape-to-text:t" inset="0,0,0,0">
              <w:txbxContent>
                <w:p w:rsidR="004770BA" w:rsidRPr="006853E8" w:rsidRDefault="004770BA" w:rsidP="003C504D">
                  <w:pPr>
                    <w:pStyle w:val="Caption"/>
                  </w:pPr>
                  <w:bookmarkStart w:id="192" w:name="_Toc246256653"/>
                  <w:r>
                    <w:t xml:space="preserve">C# Code </w:t>
                  </w:r>
                  <w:fldSimple w:instr=" SEQ C#_Code \* ARABIC ">
                    <w:r w:rsidR="00F65BCF">
                      <w:rPr>
                        <w:noProof/>
                      </w:rPr>
                      <w:t>19</w:t>
                    </w:r>
                  </w:fldSimple>
                  <w:r>
                    <w:t>: Passing parameters By Reference in C#</w:t>
                  </w:r>
                  <w:bookmarkEnd w:id="192"/>
                </w:p>
              </w:txbxContent>
            </v:textbox>
          </v:shape>
        </w:pict>
      </w:r>
    </w:p>
    <w:p w:rsidR="003C504D" w:rsidRDefault="003C504D" w:rsidP="00F224D8">
      <w:pPr>
        <w:ind w:firstLine="432"/>
      </w:pPr>
    </w:p>
    <w:p w:rsidR="00F224D8" w:rsidRDefault="00F224D8" w:rsidP="00F224D8">
      <w:r>
        <w:t>In this procedure</w:t>
      </w:r>
      <w:r w:rsidR="0073069D">
        <w:fldChar w:fldCharType="begin"/>
      </w:r>
      <w:r>
        <w:instrText xml:space="preserve"> XE "</w:instrText>
      </w:r>
      <w:r>
        <w:rPr>
          <w:b/>
          <w:i/>
        </w:rPr>
        <w:instrText>procedure"</w:instrText>
      </w:r>
      <w:r>
        <w:instrText xml:space="preserve"> </w:instrText>
      </w:r>
      <w:r w:rsidR="0073069D">
        <w:fldChar w:fldCharType="end"/>
      </w:r>
      <w:r>
        <w:t xml:space="preserve">, the parameter </w:t>
      </w:r>
      <w:proofErr w:type="spellStart"/>
      <w:r>
        <w:t>numberToRoundOff</w:t>
      </w:r>
      <w:proofErr w:type="spellEnd"/>
      <w:r>
        <w:t xml:space="preserve"> is passed in by reference but the second parameter is passed in by value and a local copy of it will be made in the procedure.</w:t>
      </w:r>
      <w:r w:rsidR="00A13921">
        <w:t xml:space="preserve"> </w:t>
      </w:r>
      <w:r>
        <w:t>Note that the two different kinds can exist in the same procedure.</w:t>
      </w:r>
      <w:r w:rsidR="00A13921">
        <w:t xml:space="preserve"> </w:t>
      </w:r>
      <w:r w:rsidR="00810EF4">
        <w:t>I</w:t>
      </w:r>
      <w:r w:rsidR="00F01E7D">
        <w:t xml:space="preserve">n the calls to procedures in C#, if </w:t>
      </w:r>
      <w:proofErr w:type="gramStart"/>
      <w:r w:rsidR="00810EF4">
        <w:t xml:space="preserve">a </w:t>
      </w:r>
      <w:r w:rsidR="00F01E7D">
        <w:t xml:space="preserve"> parameters</w:t>
      </w:r>
      <w:proofErr w:type="gramEnd"/>
      <w:r w:rsidR="00F01E7D">
        <w:t xml:space="preserve"> is being passed in By Reference, not only in the procedure declaration but also in the procedure invocation the “ref” key word must be used. This is to ensure that it is always made clear when a parameter is </w:t>
      </w:r>
      <w:r w:rsidR="00F01E7D">
        <w:lastRenderedPageBreak/>
        <w:t xml:space="preserve">being passed in by reference. This convention is not used in VB though. </w:t>
      </w:r>
      <w:r>
        <w:t>Here is what the call looks like:</w:t>
      </w:r>
    </w:p>
    <w:p w:rsidR="00810EF4" w:rsidRDefault="0073069D" w:rsidP="00F224D8">
      <w:r>
        <w:rPr>
          <w:noProof/>
          <w:lang w:val="en-CA" w:eastAsia="en-CA" w:bidi="ar-SA"/>
        </w:rPr>
        <w:pict>
          <v:shape id="_x0000_s1601" type="#_x0000_t202" style="position:absolute;margin-left:-127.55pt;margin-top:.95pt;width:486pt;height:22.4pt;z-index:25175808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601">
              <w:txbxContent>
                <w:p w:rsidR="004770BA" w:rsidRPr="00C80434" w:rsidRDefault="004770BA" w:rsidP="00810EF4">
                  <w:pPr>
                    <w:autoSpaceDE w:val="0"/>
                    <w:autoSpaceDN w:val="0"/>
                    <w:adjustRightInd w:val="0"/>
                    <w:spacing w:before="0" w:after="0" w:line="240" w:lineRule="auto"/>
                    <w:jc w:val="left"/>
                  </w:pPr>
                  <w:r>
                    <w:rPr>
                      <w:rFonts w:ascii="Courier New" w:hAnsi="Courier New" w:cs="Courier New"/>
                      <w:noProof/>
                      <w:color w:val="0000FF"/>
                      <w:sz w:val="20"/>
                      <w:lang w:val="en-CA" w:bidi="ar-SA"/>
                    </w:rPr>
                    <w:t>Call</w:t>
                  </w:r>
                  <w:r>
                    <w:rPr>
                      <w:rFonts w:ascii="Courier New" w:hAnsi="Courier New" w:cs="Courier New"/>
                      <w:noProof/>
                      <w:sz w:val="20"/>
                      <w:lang w:val="en-CA" w:bidi="ar-SA"/>
                    </w:rPr>
                    <w:t xml:space="preserve"> RoundOffNumber(roundThisNumberOff, thisManyDecimalPoints)</w:t>
                  </w:r>
                </w:p>
              </w:txbxContent>
            </v:textbox>
          </v:shape>
        </w:pict>
      </w:r>
      <w:r>
        <w:rPr>
          <w:noProof/>
          <w:lang w:val="en-CA" w:eastAsia="en-CA" w:bidi="ar-SA"/>
        </w:rPr>
        <w:pict>
          <v:shape id="_x0000_s1598" type="#_x0000_t202" style="position:absolute;left:0;text-align:left;margin-left:-127.55pt;margin-top:26.05pt;width:486pt;height:30.6pt;z-index:25175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598;mso-fit-shape-to-text:t" inset="0,0,0,0">
              <w:txbxContent>
                <w:p w:rsidR="004770BA" w:rsidRPr="00934913" w:rsidRDefault="004770BA" w:rsidP="00810EF4">
                  <w:pPr>
                    <w:pStyle w:val="Caption"/>
                    <w:rPr>
                      <w:sz w:val="24"/>
                      <w:szCs w:val="20"/>
                    </w:rPr>
                  </w:pPr>
                  <w:bookmarkStart w:id="193" w:name="_Toc245310462"/>
                  <w:r>
                    <w:t xml:space="preserve">VB Code </w:t>
                  </w:r>
                  <w:fldSimple w:instr=" SEQ VB_Code \* ARABIC ">
                    <w:r w:rsidR="00F65BCF">
                      <w:rPr>
                        <w:noProof/>
                      </w:rPr>
                      <w:t>20</w:t>
                    </w:r>
                  </w:fldSimple>
                  <w:r>
                    <w:t>: Call a procedure with passing By Reference in VB</w:t>
                  </w:r>
                  <w:bookmarkEnd w:id="193"/>
                </w:p>
              </w:txbxContent>
            </v:textbox>
          </v:shape>
        </w:pict>
      </w:r>
    </w:p>
    <w:p w:rsidR="00810EF4" w:rsidRDefault="00810EF4" w:rsidP="00F224D8"/>
    <w:p w:rsidR="00810EF4" w:rsidRDefault="0073069D" w:rsidP="00F224D8">
      <w:r>
        <w:rPr>
          <w:noProof/>
          <w:lang w:val="en-CA" w:eastAsia="en-CA" w:bidi="ar-SA"/>
        </w:rPr>
        <w:pict>
          <v:shape id="_x0000_s1599" type="#_x0000_t202" style="position:absolute;margin-left:-127.85pt;margin-top:13.55pt;width:486pt;height:20.1pt;z-index:25175603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599">
              <w:txbxContent>
                <w:p w:rsidR="004770BA" w:rsidRPr="00FF7E36" w:rsidRDefault="004770BA" w:rsidP="00810EF4">
                  <w:pPr>
                    <w:autoSpaceDE w:val="0"/>
                    <w:autoSpaceDN w:val="0"/>
                    <w:adjustRightInd w:val="0"/>
                    <w:spacing w:before="0" w:after="0" w:line="240" w:lineRule="auto"/>
                    <w:jc w:val="left"/>
                    <w:rPr>
                      <w:rFonts w:ascii="Courier New" w:hAnsi="Courier New" w:cs="Courier New"/>
                      <w:noProof/>
                      <w:sz w:val="20"/>
                      <w:lang w:val="en-CA" w:bidi="ar-SA"/>
                    </w:rPr>
                  </w:pPr>
                  <w:r w:rsidRPr="00FF7E36">
                    <w:rPr>
                      <w:rFonts w:ascii="Courier New" w:hAnsi="Courier New" w:cs="Courier New"/>
                      <w:noProof/>
                      <w:sz w:val="20"/>
                      <w:lang w:val="en-CA" w:bidi="ar-SA"/>
                    </w:rPr>
                    <w:t>RoundOffNumber(</w:t>
                  </w:r>
                  <w:r w:rsidRPr="00FF7E36">
                    <w:rPr>
                      <w:rFonts w:ascii="Courier New" w:hAnsi="Courier New" w:cs="Courier New"/>
                      <w:noProof/>
                      <w:color w:val="0000FF"/>
                      <w:sz w:val="20"/>
                      <w:lang w:val="en-CA" w:bidi="ar-SA"/>
                    </w:rPr>
                    <w:t>ref</w:t>
                  </w:r>
                  <w:r w:rsidRPr="00FF7E36">
                    <w:rPr>
                      <w:rFonts w:ascii="Courier New" w:hAnsi="Courier New" w:cs="Courier New"/>
                      <w:noProof/>
                      <w:sz w:val="20"/>
                      <w:lang w:val="en-CA" w:bidi="ar-SA"/>
                    </w:rPr>
                    <w:t xml:space="preserve"> roundThisNumberOff, thisManyDecimalPoints);</w:t>
                  </w:r>
                </w:p>
              </w:txbxContent>
            </v:textbox>
          </v:shape>
        </w:pict>
      </w:r>
    </w:p>
    <w:p w:rsidR="00810EF4" w:rsidRDefault="0073069D" w:rsidP="00F224D8">
      <w:r>
        <w:rPr>
          <w:noProof/>
          <w:lang w:val="en-CA" w:eastAsia="en-CA" w:bidi="ar-SA"/>
        </w:rPr>
        <w:pict>
          <v:shape id="_x0000_s1600" type="#_x0000_t202" style="position:absolute;left:0;text-align:left;margin-left:-127.85pt;margin-top:9.7pt;width:486pt;height:30.6pt;z-index:251757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600;mso-fit-shape-to-text:t" inset="0,0,0,0">
              <w:txbxContent>
                <w:p w:rsidR="004770BA" w:rsidRPr="006853E8" w:rsidRDefault="004770BA" w:rsidP="00810EF4">
                  <w:pPr>
                    <w:pStyle w:val="Caption"/>
                  </w:pPr>
                  <w:bookmarkStart w:id="194" w:name="_Toc246256654"/>
                  <w:r>
                    <w:t xml:space="preserve">C# Code </w:t>
                  </w:r>
                  <w:fldSimple w:instr=" SEQ C#_Code \* ARABIC ">
                    <w:r w:rsidR="00F65BCF">
                      <w:rPr>
                        <w:noProof/>
                      </w:rPr>
                      <w:t>20</w:t>
                    </w:r>
                  </w:fldSimple>
                  <w:r>
                    <w:t>: Call a procedure with passing By Reference in C#</w:t>
                  </w:r>
                  <w:bookmarkEnd w:id="194"/>
                </w:p>
              </w:txbxContent>
            </v:textbox>
          </v:shape>
        </w:pict>
      </w:r>
    </w:p>
    <w:p w:rsidR="00810EF4" w:rsidRDefault="00810EF4" w:rsidP="00F224D8"/>
    <w:p w:rsidR="00F224D8" w:rsidRDefault="00F224D8" w:rsidP="00F224D8">
      <w:pPr>
        <w:pStyle w:val="Heading3"/>
      </w:pPr>
      <w:bookmarkStart w:id="195" w:name="_Toc247205709"/>
      <w:r>
        <w:t>Control Objects</w:t>
      </w:r>
      <w:r w:rsidR="0073069D">
        <w:fldChar w:fldCharType="begin"/>
      </w:r>
      <w:r>
        <w:instrText xml:space="preserve"> XE "</w:instrText>
      </w:r>
      <w:r>
        <w:rPr>
          <w:b/>
          <w:i/>
          <w:sz w:val="48"/>
          <w:szCs w:val="48"/>
        </w:rPr>
        <w:instrText>O</w:instrText>
      </w:r>
      <w:r>
        <w:rPr>
          <w:b/>
          <w:i/>
        </w:rPr>
        <w:instrText>bjects"</w:instrText>
      </w:r>
      <w:r>
        <w:instrText xml:space="preserve"> </w:instrText>
      </w:r>
      <w:r w:rsidR="0073069D">
        <w:fldChar w:fldCharType="end"/>
      </w:r>
      <w:r w:rsidR="005E0FAF">
        <w:t xml:space="preserve"> are a Type</w:t>
      </w:r>
      <w:r>
        <w:t>!</w:t>
      </w:r>
      <w:bookmarkEnd w:id="195"/>
    </w:p>
    <w:p w:rsidR="00F224D8" w:rsidRDefault="00B605BA" w:rsidP="00F224D8">
      <w:pPr>
        <w:ind w:firstLine="720"/>
      </w:pPr>
      <w:r>
        <w:t>S</w:t>
      </w:r>
      <w:r w:rsidR="00F224D8">
        <w:t xml:space="preserve">o far we have been passing either </w:t>
      </w:r>
      <w:proofErr w:type="spellStart"/>
      <w:r w:rsidR="00F224D8">
        <w:t>ByVal</w:t>
      </w:r>
      <w:proofErr w:type="spellEnd"/>
      <w:r w:rsidR="00F224D8">
        <w:t xml:space="preserve"> or </w:t>
      </w:r>
      <w:proofErr w:type="spellStart"/>
      <w:r w:rsidR="00F224D8">
        <w:t>ByRef</w:t>
      </w:r>
      <w:proofErr w:type="spellEnd"/>
      <w:r w:rsidR="00F224D8">
        <w:t>, variables of type</w:t>
      </w:r>
      <w:r w:rsidR="0073069D">
        <w:fldChar w:fldCharType="begin"/>
      </w:r>
      <w:r w:rsidR="00F224D8">
        <w:instrText xml:space="preserve"> XE "</w:instrText>
      </w:r>
      <w:r w:rsidR="00F224D8">
        <w:rPr>
          <w:b/>
          <w:i/>
        </w:rPr>
        <w:instrText>type"</w:instrText>
      </w:r>
      <w:r w:rsidR="00F224D8">
        <w:instrText xml:space="preserve"> </w:instrText>
      </w:r>
      <w:r w:rsidR="0073069D">
        <w:fldChar w:fldCharType="end"/>
      </w:r>
      <w:r w:rsidR="00F224D8">
        <w:t xml:space="preserve"> integers, string</w:t>
      </w:r>
      <w:r w:rsidR="0073069D">
        <w:fldChar w:fldCharType="begin"/>
      </w:r>
      <w:r w:rsidR="00F224D8">
        <w:instrText xml:space="preserve"> XE "</w:instrText>
      </w:r>
      <w:r w:rsidR="00F224D8">
        <w:rPr>
          <w:b/>
          <w:i/>
        </w:rPr>
        <w:instrText>string"</w:instrText>
      </w:r>
      <w:r w:rsidR="00F224D8">
        <w:instrText xml:space="preserve"> </w:instrText>
      </w:r>
      <w:r w:rsidR="0073069D">
        <w:fldChar w:fldCharType="end"/>
      </w:r>
      <w:r w:rsidR="00F224D8">
        <w:t xml:space="preserve"> or something common like that.</w:t>
      </w:r>
      <w:r w:rsidR="00A13921">
        <w:t xml:space="preserve"> </w:t>
      </w:r>
      <w:r w:rsidR="00F224D8">
        <w:t>As we have previously seen in the control structure</w:t>
      </w:r>
      <w:r w:rsidR="0073069D">
        <w:fldChar w:fldCharType="begin"/>
      </w:r>
      <w:r w:rsidR="00F224D8">
        <w:instrText xml:space="preserve"> XE "</w:instrText>
      </w:r>
      <w:r w:rsidR="00F224D8">
        <w:rPr>
          <w:b/>
          <w:i/>
        </w:rPr>
        <w:instrText>structure"</w:instrText>
      </w:r>
      <w:r w:rsidR="00F224D8">
        <w:instrText xml:space="preserve"> </w:instrText>
      </w:r>
      <w:r w:rsidR="0073069D">
        <w:fldChar w:fldCharType="end"/>
      </w:r>
      <w:r w:rsidR="00F224D8">
        <w:t xml:space="preserve"> </w:t>
      </w:r>
      <w:proofErr w:type="spellStart"/>
      <w:r w:rsidR="00F224D8">
        <w:t>ForEach</w:t>
      </w:r>
      <w:proofErr w:type="spellEnd"/>
      <w:r w:rsidR="00F224D8">
        <w:t>, control objects are a type just like integers are.</w:t>
      </w:r>
      <w:r w:rsidR="00A13921">
        <w:t xml:space="preserve"> </w:t>
      </w:r>
      <w:r w:rsidR="00F224D8">
        <w:t>Since control objects are a type like any other variable</w:t>
      </w:r>
      <w:r w:rsidR="0073069D">
        <w:fldChar w:fldCharType="begin"/>
      </w:r>
      <w:r w:rsidR="00F224D8">
        <w:instrText xml:space="preserve"> XE "</w:instrText>
      </w:r>
      <w:r w:rsidR="00F224D8">
        <w:rPr>
          <w:b/>
          <w:i/>
        </w:rPr>
        <w:instrText>variable"</w:instrText>
      </w:r>
      <w:r w:rsidR="00F224D8">
        <w:instrText xml:space="preserve"> </w:instrText>
      </w:r>
      <w:r w:rsidR="0073069D">
        <w:fldChar w:fldCharType="end"/>
      </w:r>
      <w:r w:rsidR="00F224D8">
        <w:t>, we can pass them to procedures and get procedures to do things to them, just like we can any other variable.</w:t>
      </w:r>
      <w:r w:rsidR="00A13921">
        <w:t xml:space="preserve"> </w:t>
      </w:r>
      <w:r w:rsidR="00F224D8">
        <w:t xml:space="preserve">You would normally not pass a control object </w:t>
      </w:r>
      <w:proofErr w:type="spellStart"/>
      <w:r w:rsidR="00F224D8">
        <w:t>ByVal</w:t>
      </w:r>
      <w:proofErr w:type="spellEnd"/>
      <w:r w:rsidR="00F224D8">
        <w:t>, since it will make a copy of the object and leave the original one intact, especially since once the procedure</w:t>
      </w:r>
      <w:r w:rsidR="0073069D">
        <w:fldChar w:fldCharType="begin"/>
      </w:r>
      <w:r w:rsidR="00F224D8">
        <w:instrText xml:space="preserve"> XE "</w:instrText>
      </w:r>
      <w:r w:rsidR="00F224D8">
        <w:rPr>
          <w:b/>
          <w:i/>
        </w:rPr>
        <w:instrText>procedure"</w:instrText>
      </w:r>
      <w:r w:rsidR="00F224D8">
        <w:instrText xml:space="preserve"> </w:instrText>
      </w:r>
      <w:r w:rsidR="0073069D">
        <w:fldChar w:fldCharType="end"/>
      </w:r>
      <w:r w:rsidR="00F224D8">
        <w:t xml:space="preserve"> is finished, the object will be </w:t>
      </w:r>
      <w:proofErr w:type="spellStart"/>
      <w:r>
        <w:t>deallocated</w:t>
      </w:r>
      <w:proofErr w:type="spellEnd"/>
      <w:r w:rsidR="00F224D8">
        <w:t xml:space="preserve"> and you will no longer be able to use it.</w:t>
      </w:r>
      <w:r w:rsidR="00A13921">
        <w:t xml:space="preserve"> </w:t>
      </w:r>
      <w:r w:rsidR="00F224D8">
        <w:t xml:space="preserve">For this reason, we normally pass control object </w:t>
      </w:r>
      <w:proofErr w:type="spellStart"/>
      <w:r w:rsidR="00F224D8">
        <w:t>ByRef</w:t>
      </w:r>
      <w:proofErr w:type="spellEnd"/>
      <w:r w:rsidR="00F224D8">
        <w:t>.</w:t>
      </w:r>
    </w:p>
    <w:p w:rsidR="00F224D8" w:rsidRDefault="00F224D8" w:rsidP="00F224D8">
      <w:pPr>
        <w:ind w:firstLine="720"/>
      </w:pPr>
      <w:r>
        <w:t>When you are passing in a control object like a label, it is always good programming style and practice to use the full name including the “Me.”</w:t>
      </w:r>
      <w:r w:rsidR="00B605BA">
        <w:t xml:space="preserve"> in VB and the “this.” in C#</w:t>
      </w:r>
      <w:r>
        <w:t xml:space="preserve">, so </w:t>
      </w:r>
      <w:r w:rsidR="00B605BA">
        <w:t xml:space="preserve">that </w:t>
      </w:r>
      <w:r>
        <w:t xml:space="preserve">people reading the code know exactly what control object you are talking about. </w:t>
      </w:r>
    </w:p>
    <w:p w:rsidR="00F224D8" w:rsidRDefault="00F224D8" w:rsidP="00F224D8">
      <w:pPr>
        <w:ind w:firstLine="720"/>
      </w:pPr>
    </w:p>
    <w:p w:rsidR="00F224D8" w:rsidRDefault="00F224D8" w:rsidP="00F224D8">
      <w:pPr>
        <w:ind w:firstLine="720"/>
      </w:pPr>
      <w:r>
        <w:rPr>
          <w:noProof/>
          <w:lang w:val="en-CA" w:eastAsia="en-CA" w:bidi="ar-SA"/>
        </w:rPr>
        <w:drawing>
          <wp:inline distT="0" distB="0" distL="0" distR="0">
            <wp:extent cx="3550285" cy="833755"/>
            <wp:effectExtent l="19050" t="0" r="0" b="0"/>
            <wp:docPr id="13" name="Picture 25" descr="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ɽ°"/>
                    <pic:cNvPicPr>
                      <a:picLocks noChangeAspect="1" noChangeArrowheads="1"/>
                    </pic:cNvPicPr>
                  </pic:nvPicPr>
                  <pic:blipFill>
                    <a:blip r:embed="rId181" cstate="print"/>
                    <a:srcRect/>
                    <a:stretch>
                      <a:fillRect/>
                    </a:stretch>
                  </pic:blipFill>
                  <pic:spPr bwMode="auto">
                    <a:xfrm>
                      <a:off x="0" y="0"/>
                      <a:ext cx="3550285" cy="833755"/>
                    </a:xfrm>
                    <a:prstGeom prst="rect">
                      <a:avLst/>
                    </a:prstGeom>
                    <a:noFill/>
                    <a:ln w="9525">
                      <a:noFill/>
                      <a:miter lim="800000"/>
                      <a:headEnd/>
                      <a:tailEnd/>
                    </a:ln>
                  </pic:spPr>
                </pic:pic>
              </a:graphicData>
            </a:graphic>
          </wp:inline>
        </w:drawing>
      </w:r>
    </w:p>
    <w:p w:rsidR="00F224D8" w:rsidRDefault="00F224D8" w:rsidP="00F224D8">
      <w:pPr>
        <w:ind w:firstLine="720"/>
      </w:pPr>
    </w:p>
    <w:p w:rsidR="00F224D8" w:rsidRDefault="00F224D8" w:rsidP="00F224D8">
      <w:r>
        <w:lastRenderedPageBreak/>
        <w:t>In contrast, when you are referring to the passed in reference to the control object within the procedure</w:t>
      </w:r>
      <w:r w:rsidR="0073069D">
        <w:fldChar w:fldCharType="begin"/>
      </w:r>
      <w:r>
        <w:instrText xml:space="preserve"> XE "</w:instrText>
      </w:r>
      <w:r>
        <w:rPr>
          <w:b/>
          <w:i/>
        </w:rPr>
        <w:instrText>procedure"</w:instrText>
      </w:r>
      <w:r>
        <w:instrText xml:space="preserve"> </w:instrText>
      </w:r>
      <w:r w:rsidR="0073069D">
        <w:fldChar w:fldCharType="end"/>
      </w:r>
      <w:r>
        <w:t xml:space="preserve"> you </w:t>
      </w:r>
      <w:r w:rsidRPr="00B605BA">
        <w:rPr>
          <w:b/>
        </w:rPr>
        <w:t>DO NOT</w:t>
      </w:r>
      <w:r>
        <w:t xml:space="preserve"> use the “</w:t>
      </w:r>
      <w:smartTag w:uri="urn:schemas-microsoft-com:office:smarttags" w:element="State">
        <w:smartTag w:uri="urn:schemas-microsoft-com:office:smarttags" w:element="place">
          <w:r>
            <w:t>Me.</w:t>
          </w:r>
        </w:smartTag>
      </w:smartTag>
      <w:r>
        <w:t xml:space="preserve">” </w:t>
      </w:r>
      <w:r w:rsidR="00B605BA">
        <w:t xml:space="preserve">or “this.” </w:t>
      </w:r>
      <w:r>
        <w:t>reference, because the object with the name you used in the procedure might not exist in the form, it is just a place holder holding t</w:t>
      </w:r>
      <w:r w:rsidR="00B605BA">
        <w:t>o</w:t>
      </w:r>
      <w:r>
        <w:t xml:space="preserve"> pointer to where the object really exists.</w:t>
      </w:r>
      <w:r w:rsidR="00A13921">
        <w:t xml:space="preserve"> </w:t>
      </w:r>
      <w:r>
        <w:t>You should therefore just refer to the object by the name you called it in the procedure declaration statement</w:t>
      </w:r>
      <w:r w:rsidR="0073069D">
        <w:fldChar w:fldCharType="begin"/>
      </w:r>
      <w:r>
        <w:instrText xml:space="preserve"> XE "</w:instrText>
      </w:r>
      <w:r>
        <w:rPr>
          <w:b/>
          <w:i/>
        </w:rPr>
        <w:instrText>declaration statement"</w:instrText>
      </w:r>
      <w:r>
        <w:instrText xml:space="preserve"> </w:instrText>
      </w:r>
      <w:r w:rsidR="0073069D">
        <w:fldChar w:fldCharType="end"/>
      </w:r>
      <w:r>
        <w:t>.</w:t>
      </w:r>
    </w:p>
    <w:p w:rsidR="00F224D8" w:rsidRDefault="00F224D8" w:rsidP="00F224D8">
      <w:r>
        <w:rPr>
          <w:noProof/>
          <w:lang w:val="en-CA" w:eastAsia="en-CA" w:bidi="ar-SA"/>
        </w:rPr>
        <w:drawing>
          <wp:inline distT="0" distB="0" distL="0" distR="0">
            <wp:extent cx="4343400" cy="753110"/>
            <wp:effectExtent l="19050" t="0" r="0" b="0"/>
            <wp:docPr id="14" name="Picture 26" descr="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ɽ°"/>
                    <pic:cNvPicPr>
                      <a:picLocks noChangeAspect="1" noChangeArrowheads="1"/>
                    </pic:cNvPicPr>
                  </pic:nvPicPr>
                  <pic:blipFill>
                    <a:blip r:embed="rId182" cstate="print"/>
                    <a:srcRect/>
                    <a:stretch>
                      <a:fillRect/>
                    </a:stretch>
                  </pic:blipFill>
                  <pic:spPr bwMode="auto">
                    <a:xfrm>
                      <a:off x="0" y="0"/>
                      <a:ext cx="4343400" cy="753110"/>
                    </a:xfrm>
                    <a:prstGeom prst="rect">
                      <a:avLst/>
                    </a:prstGeom>
                    <a:noFill/>
                    <a:ln w="9525">
                      <a:noFill/>
                      <a:miter lim="800000"/>
                      <a:headEnd/>
                      <a:tailEnd/>
                    </a:ln>
                  </pic:spPr>
                </pic:pic>
              </a:graphicData>
            </a:graphic>
          </wp:inline>
        </w:drawing>
      </w:r>
      <w:r w:rsidR="00A13921">
        <w:t xml:space="preserve"> </w:t>
      </w:r>
    </w:p>
    <w:p w:rsidR="00F224D8" w:rsidRDefault="00F224D8" w:rsidP="00F224D8">
      <w:pPr>
        <w:ind w:firstLine="432"/>
      </w:pPr>
    </w:p>
    <w:p w:rsidR="00F224D8" w:rsidRDefault="00F224D8" w:rsidP="00F224D8">
      <w:pPr>
        <w:pStyle w:val="Heading3"/>
      </w:pPr>
      <w:bookmarkStart w:id="196" w:name="_Toc247205710"/>
      <w:r>
        <w:t>Optional Parameters</w:t>
      </w:r>
      <w:bookmarkEnd w:id="196"/>
    </w:p>
    <w:p w:rsidR="00F224D8" w:rsidRDefault="00B605BA" w:rsidP="00F224D8">
      <w:pPr>
        <w:ind w:firstLine="432"/>
      </w:pPr>
      <w:r>
        <w:t>A</w:t>
      </w:r>
      <w:r w:rsidR="00F224D8">
        <w:t>ll of the procedures that we have looked at</w:t>
      </w:r>
      <w:r>
        <w:t xml:space="preserve"> to this point</w:t>
      </w:r>
      <w:r w:rsidR="00F224D8">
        <w:t xml:space="preserve">, you had to ensure that you were sending the </w:t>
      </w:r>
      <w:r w:rsidR="00F224D8">
        <w:rPr>
          <w:u w:val="single"/>
        </w:rPr>
        <w:t>exact</w:t>
      </w:r>
      <w:r w:rsidR="00F224D8">
        <w:t xml:space="preserve"> same number of parameters to the procedure</w:t>
      </w:r>
      <w:r w:rsidR="0073069D">
        <w:fldChar w:fldCharType="begin"/>
      </w:r>
      <w:r w:rsidR="00F224D8">
        <w:instrText xml:space="preserve"> XE "</w:instrText>
      </w:r>
      <w:r w:rsidR="00F224D8">
        <w:rPr>
          <w:b/>
          <w:i/>
        </w:rPr>
        <w:instrText>procedure"</w:instrText>
      </w:r>
      <w:r w:rsidR="00F224D8">
        <w:instrText xml:space="preserve"> </w:instrText>
      </w:r>
      <w:r w:rsidR="0073069D">
        <w:fldChar w:fldCharType="end"/>
      </w:r>
      <w:r w:rsidR="00F224D8">
        <w:t xml:space="preserve"> as it was expecting.</w:t>
      </w:r>
      <w:r w:rsidR="00A13921">
        <w:t xml:space="preserve"> </w:t>
      </w:r>
      <w:r w:rsidR="00F224D8">
        <w:t xml:space="preserve">To help us do this </w:t>
      </w:r>
      <w:hyperlink r:id="rId183" w:history="1">
        <w:r w:rsidR="00F224D8">
          <w:rPr>
            <w:rStyle w:val="Hyperlink"/>
            <w:b/>
            <w:i/>
          </w:rPr>
          <w:t>IntelliSense™</w:t>
        </w:r>
      </w:hyperlink>
      <w:r w:rsidR="0073069D">
        <w:rPr>
          <w:b/>
          <w:i/>
        </w:rPr>
        <w:fldChar w:fldCharType="begin"/>
      </w:r>
      <w:r w:rsidR="00F224D8">
        <w:rPr>
          <w:b/>
          <w:i/>
        </w:rPr>
        <w:instrText xml:space="preserve"> XE "IntelliSense™" </w:instrText>
      </w:r>
      <w:r w:rsidR="0073069D">
        <w:rPr>
          <w:b/>
          <w:i/>
        </w:rPr>
        <w:fldChar w:fldCharType="end"/>
      </w:r>
      <w:r w:rsidR="00F224D8">
        <w:t xml:space="preserve"> gives us a little pop out window to show us what should be passed over to the procedure and what types they should be. </w:t>
      </w:r>
    </w:p>
    <w:p w:rsidR="00F224D8" w:rsidRDefault="0073069D" w:rsidP="00F224D8">
      <w:pPr>
        <w:ind w:firstLine="432"/>
      </w:pPr>
      <w:r>
        <w:rPr>
          <w:noProof/>
          <w:lang w:val="en-CA" w:eastAsia="en-CA" w:bidi="ar-SA"/>
        </w:rPr>
        <w:pict>
          <v:shape id="_x0000_s1628" type="#_x0000_t202" style="position:absolute;left:0;text-align:left;margin-left:-125pt;margin-top:48.75pt;width:486pt;height:30.6pt;z-index:251759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628;mso-fit-shape-to-text:t" inset="0,0,0,0">
              <w:txbxContent>
                <w:p w:rsidR="004770BA" w:rsidRPr="00934913" w:rsidRDefault="004770BA" w:rsidP="00C1333B">
                  <w:pPr>
                    <w:pStyle w:val="Caption"/>
                    <w:rPr>
                      <w:sz w:val="24"/>
                      <w:szCs w:val="20"/>
                    </w:rPr>
                  </w:pPr>
                  <w:bookmarkStart w:id="197" w:name="_Toc245310463"/>
                  <w:r>
                    <w:t xml:space="preserve">VB Code </w:t>
                  </w:r>
                  <w:fldSimple w:instr=" SEQ VB_Code \* ARABIC ">
                    <w:r w:rsidR="00F65BCF">
                      <w:rPr>
                        <w:noProof/>
                      </w:rPr>
                      <w:t>21</w:t>
                    </w:r>
                  </w:fldSimple>
                  <w:r>
                    <w:t>: Optional parameters in VB</w:t>
                  </w:r>
                  <w:bookmarkEnd w:id="197"/>
                </w:p>
              </w:txbxContent>
            </v:textbox>
          </v:shape>
        </w:pict>
      </w:r>
      <w:r w:rsidR="00F224D8">
        <w:rPr>
          <w:noProof/>
          <w:lang w:val="en-CA" w:eastAsia="en-CA" w:bidi="ar-SA"/>
        </w:rPr>
        <w:drawing>
          <wp:inline distT="0" distB="0" distL="0" distR="0">
            <wp:extent cx="4343400" cy="631825"/>
            <wp:effectExtent l="19050" t="0" r="0" b="0"/>
            <wp:docPr id="15" name="Picture 27" descr="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ɽ°"/>
                    <pic:cNvPicPr>
                      <a:picLocks noChangeAspect="1" noChangeArrowheads="1"/>
                    </pic:cNvPicPr>
                  </pic:nvPicPr>
                  <pic:blipFill>
                    <a:blip r:embed="rId184" cstate="print"/>
                    <a:srcRect/>
                    <a:stretch>
                      <a:fillRect/>
                    </a:stretch>
                  </pic:blipFill>
                  <pic:spPr bwMode="auto">
                    <a:xfrm>
                      <a:off x="0" y="0"/>
                      <a:ext cx="4343400" cy="631825"/>
                    </a:xfrm>
                    <a:prstGeom prst="rect">
                      <a:avLst/>
                    </a:prstGeom>
                    <a:noFill/>
                    <a:ln w="9525">
                      <a:noFill/>
                      <a:miter lim="800000"/>
                      <a:headEnd/>
                      <a:tailEnd/>
                    </a:ln>
                  </pic:spPr>
                </pic:pic>
              </a:graphicData>
            </a:graphic>
          </wp:inline>
        </w:drawing>
      </w:r>
    </w:p>
    <w:p w:rsidR="00C1333B" w:rsidRDefault="00E91EA8" w:rsidP="00F224D8">
      <w:pPr>
        <w:ind w:firstLine="432"/>
      </w:pPr>
      <w:r>
        <w:rPr>
          <w:noProof/>
          <w:lang w:val="en-CA" w:eastAsia="en-CA" w:bidi="ar-SA"/>
        </w:rPr>
        <w:drawing>
          <wp:anchor distT="0" distB="0" distL="114300" distR="114300" simplePos="0" relativeHeight="251761152" behindDoc="1" locked="0" layoutInCell="1" allowOverlap="1">
            <wp:simplePos x="0" y="0"/>
            <wp:positionH relativeFrom="column">
              <wp:posOffset>-111110</wp:posOffset>
            </wp:positionH>
            <wp:positionV relativeFrom="paragraph">
              <wp:posOffset>160233</wp:posOffset>
            </wp:positionV>
            <wp:extent cx="4561701" cy="481263"/>
            <wp:effectExtent l="19050" t="0" r="0" b="0"/>
            <wp:wrapNone/>
            <wp:docPr id="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5" cstate="print"/>
                    <a:srcRect/>
                    <a:stretch>
                      <a:fillRect/>
                    </a:stretch>
                  </pic:blipFill>
                  <pic:spPr bwMode="auto">
                    <a:xfrm>
                      <a:off x="0" y="0"/>
                      <a:ext cx="4561701" cy="481263"/>
                    </a:xfrm>
                    <a:prstGeom prst="rect">
                      <a:avLst/>
                    </a:prstGeom>
                    <a:noFill/>
                    <a:ln w="9525">
                      <a:noFill/>
                      <a:miter lim="800000"/>
                      <a:headEnd/>
                      <a:tailEnd/>
                    </a:ln>
                  </pic:spPr>
                </pic:pic>
              </a:graphicData>
            </a:graphic>
          </wp:anchor>
        </w:drawing>
      </w:r>
    </w:p>
    <w:p w:rsidR="00C1333B" w:rsidRDefault="00C1333B" w:rsidP="00F224D8">
      <w:pPr>
        <w:ind w:firstLine="432"/>
      </w:pPr>
    </w:p>
    <w:p w:rsidR="00E91EA8" w:rsidRDefault="00E91EA8" w:rsidP="00F224D8">
      <w:pPr>
        <w:ind w:firstLine="432"/>
      </w:pPr>
      <w:r>
        <w:rPr>
          <w:noProof/>
          <w:lang w:val="en-CA" w:eastAsia="en-CA" w:bidi="ar-SA"/>
        </w:rPr>
        <w:drawing>
          <wp:anchor distT="0" distB="0" distL="114300" distR="114300" simplePos="0" relativeHeight="251762176" behindDoc="1" locked="0" layoutInCell="1" allowOverlap="1">
            <wp:simplePos x="0" y="0"/>
            <wp:positionH relativeFrom="column">
              <wp:posOffset>-76109</wp:posOffset>
            </wp:positionH>
            <wp:positionV relativeFrom="paragraph">
              <wp:posOffset>14897</wp:posOffset>
            </wp:positionV>
            <wp:extent cx="4561700" cy="363135"/>
            <wp:effectExtent l="19050" t="0" r="0" b="0"/>
            <wp:wrapNone/>
            <wp:docPr id="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6" cstate="print"/>
                    <a:srcRect/>
                    <a:stretch>
                      <a:fillRect/>
                    </a:stretch>
                  </pic:blipFill>
                  <pic:spPr bwMode="auto">
                    <a:xfrm>
                      <a:off x="0" y="0"/>
                      <a:ext cx="4561700" cy="363135"/>
                    </a:xfrm>
                    <a:prstGeom prst="rect">
                      <a:avLst/>
                    </a:prstGeom>
                    <a:noFill/>
                    <a:ln w="9525">
                      <a:noFill/>
                      <a:miter lim="800000"/>
                      <a:headEnd/>
                      <a:tailEnd/>
                    </a:ln>
                  </pic:spPr>
                </pic:pic>
              </a:graphicData>
            </a:graphic>
          </wp:anchor>
        </w:drawing>
      </w:r>
      <w:r w:rsidR="0073069D">
        <w:rPr>
          <w:noProof/>
          <w:lang w:val="en-CA" w:eastAsia="en-CA" w:bidi="ar-SA"/>
        </w:rPr>
        <w:pict>
          <v:shape id="_x0000_s1629" type="#_x0000_t202" style="position:absolute;left:0;text-align:left;margin-left:-125.3pt;margin-top:27.65pt;width:486pt;height:30.6pt;z-index:251760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629;mso-fit-shape-to-text:t" inset="0,0,0,0">
              <w:txbxContent>
                <w:p w:rsidR="004770BA" w:rsidRPr="006853E8" w:rsidRDefault="004770BA" w:rsidP="00C1333B">
                  <w:pPr>
                    <w:pStyle w:val="Caption"/>
                  </w:pPr>
                  <w:bookmarkStart w:id="198" w:name="_Toc246256655"/>
                  <w:r>
                    <w:t xml:space="preserve">C# Code </w:t>
                  </w:r>
                  <w:fldSimple w:instr=" SEQ C#_Code \* ARABIC ">
                    <w:r w:rsidR="00F65BCF">
                      <w:rPr>
                        <w:noProof/>
                      </w:rPr>
                      <w:t>21</w:t>
                    </w:r>
                  </w:fldSimple>
                  <w:r>
                    <w:t>: Optional parameters in C#</w:t>
                  </w:r>
                  <w:bookmarkEnd w:id="198"/>
                </w:p>
              </w:txbxContent>
            </v:textbox>
          </v:shape>
        </w:pict>
      </w:r>
    </w:p>
    <w:p w:rsidR="00C1333B" w:rsidRDefault="00C1333B" w:rsidP="00F224D8">
      <w:pPr>
        <w:ind w:firstLine="432"/>
      </w:pPr>
    </w:p>
    <w:p w:rsidR="00F224D8" w:rsidRDefault="00E91EA8" w:rsidP="00F224D8">
      <w:r>
        <w:br/>
      </w:r>
      <w:r w:rsidR="00F224D8">
        <w:t>In the above example</w:t>
      </w:r>
      <w:r w:rsidR="00C1333B">
        <w:t>s</w:t>
      </w:r>
      <w:r w:rsidR="00F224D8">
        <w:t xml:space="preserve"> IntelliSense tells us that the first parameter should be a string</w:t>
      </w:r>
      <w:r w:rsidR="0073069D">
        <w:fldChar w:fldCharType="begin"/>
      </w:r>
      <w:r w:rsidR="00F224D8">
        <w:instrText xml:space="preserve"> XE "</w:instrText>
      </w:r>
      <w:r w:rsidR="00F224D8">
        <w:rPr>
          <w:b/>
          <w:i/>
        </w:rPr>
        <w:instrText>string"</w:instrText>
      </w:r>
      <w:r w:rsidR="00F224D8">
        <w:instrText xml:space="preserve"> </w:instrText>
      </w:r>
      <w:r w:rsidR="0073069D">
        <w:fldChar w:fldCharType="end"/>
      </w:r>
      <w:r w:rsidR="00F224D8">
        <w:t>.</w:t>
      </w:r>
      <w:r w:rsidR="00A13921">
        <w:t xml:space="preserve"> </w:t>
      </w:r>
      <w:r w:rsidR="00F224D8">
        <w:t xml:space="preserve">You will also notice that the last parameter </w:t>
      </w:r>
      <w:r>
        <w:t xml:space="preserve">in the VB version </w:t>
      </w:r>
      <w:r w:rsidR="00F224D8">
        <w:t>is in square brackets.</w:t>
      </w:r>
      <w:r w:rsidR="00A13921">
        <w:t xml:space="preserve"> </w:t>
      </w:r>
      <w:r>
        <w:t xml:space="preserve">In the C# version there is a 1 of 2 with little up and down arrows. If you click one of the arrows, you will see the other “option” for entering in parameters. </w:t>
      </w:r>
      <w:r w:rsidR="00F224D8">
        <w:t xml:space="preserve">This new style tells us that the middle name is an “Optional” parameter (it is not required to be sent) and if it is </w:t>
      </w:r>
      <w:r w:rsidR="00F224D8">
        <w:lastRenderedPageBreak/>
        <w:t>not sent, the procedure</w:t>
      </w:r>
      <w:r w:rsidR="0073069D">
        <w:fldChar w:fldCharType="begin"/>
      </w:r>
      <w:r w:rsidR="00F224D8">
        <w:instrText xml:space="preserve"> XE "</w:instrText>
      </w:r>
      <w:r w:rsidR="00F224D8">
        <w:rPr>
          <w:b/>
          <w:i/>
        </w:rPr>
        <w:instrText>procedure"</w:instrText>
      </w:r>
      <w:r w:rsidR="00F224D8">
        <w:instrText xml:space="preserve"> </w:instrText>
      </w:r>
      <w:r w:rsidR="0073069D">
        <w:fldChar w:fldCharType="end"/>
      </w:r>
      <w:r w:rsidR="00F224D8">
        <w:t xml:space="preserve"> will by default use the value Nothing (or the string “”).</w:t>
      </w:r>
    </w:p>
    <w:p w:rsidR="00F224D8" w:rsidRDefault="00F224D8" w:rsidP="00F224D8">
      <w:r>
        <w:tab/>
        <w:t>If you decide to use 1 or more optional parameters</w:t>
      </w:r>
      <w:r w:rsidR="00E91EA8">
        <w:t xml:space="preserve"> in VB</w:t>
      </w:r>
      <w:r>
        <w:t>, they must be declared at the end of the procedure</w:t>
      </w:r>
      <w:r w:rsidR="0073069D">
        <w:fldChar w:fldCharType="begin"/>
      </w:r>
      <w:r>
        <w:instrText xml:space="preserve"> XE "</w:instrText>
      </w:r>
      <w:r>
        <w:rPr>
          <w:b/>
          <w:i/>
        </w:rPr>
        <w:instrText>procedure"</w:instrText>
      </w:r>
      <w:r>
        <w:instrText xml:space="preserve"> </w:instrText>
      </w:r>
      <w:r w:rsidR="0073069D">
        <w:fldChar w:fldCharType="end"/>
      </w:r>
      <w:r>
        <w:t xml:space="preserve"> declaration statement</w:t>
      </w:r>
      <w:r w:rsidR="0073069D">
        <w:fldChar w:fldCharType="begin"/>
      </w:r>
      <w:r>
        <w:instrText xml:space="preserve"> XE "</w:instrText>
      </w:r>
      <w:r>
        <w:rPr>
          <w:b/>
          <w:i/>
        </w:rPr>
        <w:instrText>declaration statement"</w:instrText>
      </w:r>
      <w:r>
        <w:instrText xml:space="preserve"> </w:instrText>
      </w:r>
      <w:r w:rsidR="0073069D">
        <w:fldChar w:fldCharType="end"/>
      </w:r>
      <w:r>
        <w:t>, after all the required parameters are declared.</w:t>
      </w:r>
      <w:r w:rsidR="00A13921">
        <w:t xml:space="preserve"> </w:t>
      </w:r>
      <w:r>
        <w:t>You are also required to place some kind of default value in, even if it is some value like nothing or 0.</w:t>
      </w:r>
      <w:r w:rsidR="00A13921">
        <w:t xml:space="preserve"> </w:t>
      </w:r>
      <w:r>
        <w:t xml:space="preserve">The syntax to declare an optional parameter is to place the reserved word “Optional” in front of the </w:t>
      </w:r>
      <w:proofErr w:type="spellStart"/>
      <w:r>
        <w:t>ByVal</w:t>
      </w:r>
      <w:proofErr w:type="spellEnd"/>
      <w:r>
        <w:t xml:space="preserve"> or </w:t>
      </w:r>
      <w:proofErr w:type="spellStart"/>
      <w:r>
        <w:t>ByRef</w:t>
      </w:r>
      <w:proofErr w:type="spellEnd"/>
      <w:r>
        <w:t>.</w:t>
      </w:r>
      <w:r w:rsidR="00A13921">
        <w:t xml:space="preserve"> </w:t>
      </w:r>
      <w:r>
        <w:t>For example:</w:t>
      </w:r>
    </w:p>
    <w:p w:rsidR="00F224D8" w:rsidRDefault="00F224D8" w:rsidP="00F224D8">
      <w:r>
        <w:rPr>
          <w:noProof/>
          <w:lang w:val="en-CA" w:eastAsia="en-CA" w:bidi="ar-SA"/>
        </w:rPr>
        <w:drawing>
          <wp:inline distT="0" distB="0" distL="0" distR="0">
            <wp:extent cx="3792220" cy="309245"/>
            <wp:effectExtent l="19050" t="0" r="0" b="0"/>
            <wp:docPr id="16" name="Picture 28" descr="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ɽ°"/>
                    <pic:cNvPicPr>
                      <a:picLocks noChangeAspect="1" noChangeArrowheads="1"/>
                    </pic:cNvPicPr>
                  </pic:nvPicPr>
                  <pic:blipFill>
                    <a:blip r:embed="rId187" cstate="print"/>
                    <a:srcRect/>
                    <a:stretch>
                      <a:fillRect/>
                    </a:stretch>
                  </pic:blipFill>
                  <pic:spPr bwMode="auto">
                    <a:xfrm>
                      <a:off x="0" y="0"/>
                      <a:ext cx="3792220" cy="309245"/>
                    </a:xfrm>
                    <a:prstGeom prst="rect">
                      <a:avLst/>
                    </a:prstGeom>
                    <a:noFill/>
                    <a:ln w="9525">
                      <a:noFill/>
                      <a:miter lim="800000"/>
                      <a:headEnd/>
                      <a:tailEnd/>
                    </a:ln>
                  </pic:spPr>
                </pic:pic>
              </a:graphicData>
            </a:graphic>
          </wp:inline>
        </w:drawing>
      </w:r>
    </w:p>
    <w:p w:rsidR="00F224D8" w:rsidRDefault="00F224D8" w:rsidP="00F224D8">
      <w:pPr>
        <w:ind w:firstLine="720"/>
      </w:pPr>
      <w:r>
        <w:t>When you call a procedure</w:t>
      </w:r>
      <w:r w:rsidR="0073069D">
        <w:fldChar w:fldCharType="begin"/>
      </w:r>
      <w:r>
        <w:instrText xml:space="preserve"> XE "</w:instrText>
      </w:r>
      <w:r>
        <w:rPr>
          <w:b/>
          <w:i/>
        </w:rPr>
        <w:instrText>procedure"</w:instrText>
      </w:r>
      <w:r>
        <w:instrText xml:space="preserve"> </w:instrText>
      </w:r>
      <w:r w:rsidR="0073069D">
        <w:fldChar w:fldCharType="end"/>
      </w:r>
      <w:r>
        <w:t xml:space="preserve"> </w:t>
      </w:r>
      <w:r w:rsidR="0004496D">
        <w:t xml:space="preserve">in VB </w:t>
      </w:r>
      <w:r>
        <w:t>that has an optional parameter, there are three different ways to call it.</w:t>
      </w:r>
      <w:r w:rsidR="00A13921">
        <w:t xml:space="preserve"> </w:t>
      </w:r>
      <w:r>
        <w:t>Since in the above example, the last parameter is optional, you can just ignore it and choose to place just 2 parameters in the procedure call.</w:t>
      </w:r>
    </w:p>
    <w:p w:rsidR="00F224D8" w:rsidRDefault="00F224D8" w:rsidP="00F224D8">
      <w:pPr>
        <w:ind w:firstLine="720"/>
      </w:pPr>
      <w:r>
        <w:rPr>
          <w:noProof/>
          <w:lang w:val="en-CA" w:eastAsia="en-CA" w:bidi="ar-SA"/>
        </w:rPr>
        <w:drawing>
          <wp:inline distT="0" distB="0" distL="0" distR="0">
            <wp:extent cx="3482975" cy="201930"/>
            <wp:effectExtent l="19050" t="0" r="3175" b="0"/>
            <wp:docPr id="17" name="Picture 29" descr="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ɽ°"/>
                    <pic:cNvPicPr>
                      <a:picLocks noChangeAspect="1" noChangeArrowheads="1"/>
                    </pic:cNvPicPr>
                  </pic:nvPicPr>
                  <pic:blipFill>
                    <a:blip r:embed="rId188" cstate="print"/>
                    <a:srcRect/>
                    <a:stretch>
                      <a:fillRect/>
                    </a:stretch>
                  </pic:blipFill>
                  <pic:spPr bwMode="auto">
                    <a:xfrm>
                      <a:off x="0" y="0"/>
                      <a:ext cx="3482975" cy="201930"/>
                    </a:xfrm>
                    <a:prstGeom prst="rect">
                      <a:avLst/>
                    </a:prstGeom>
                    <a:noFill/>
                    <a:ln w="9525">
                      <a:noFill/>
                      <a:miter lim="800000"/>
                      <a:headEnd/>
                      <a:tailEnd/>
                    </a:ln>
                  </pic:spPr>
                </pic:pic>
              </a:graphicData>
            </a:graphic>
          </wp:inline>
        </w:drawing>
      </w:r>
    </w:p>
    <w:p w:rsidR="00F224D8" w:rsidRDefault="00F224D8" w:rsidP="00F224D8">
      <w:r>
        <w:t>You might want to tell other people that look at you code, that there is actually three parameters and you have just chosen not ignore the last optional one.</w:t>
      </w:r>
      <w:r w:rsidR="00A13921">
        <w:t xml:space="preserve"> </w:t>
      </w:r>
      <w:r>
        <w:t>To do this you place a comma (,) after the second declaration, showing that there is actually a place holder for the value we are not sending.</w:t>
      </w:r>
    </w:p>
    <w:p w:rsidR="00F224D8" w:rsidRDefault="00F224D8" w:rsidP="00F224D8">
      <w:r>
        <w:rPr>
          <w:noProof/>
          <w:lang w:val="en-CA" w:eastAsia="en-CA" w:bidi="ar-SA"/>
        </w:rPr>
        <w:drawing>
          <wp:inline distT="0" distB="0" distL="0" distR="0">
            <wp:extent cx="3550285" cy="174625"/>
            <wp:effectExtent l="19050" t="0" r="0" b="0"/>
            <wp:docPr id="18" name="Picture 30" descr="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ɽ°"/>
                    <pic:cNvPicPr>
                      <a:picLocks noChangeAspect="1" noChangeArrowheads="1"/>
                    </pic:cNvPicPr>
                  </pic:nvPicPr>
                  <pic:blipFill>
                    <a:blip r:embed="rId189" cstate="print"/>
                    <a:srcRect/>
                    <a:stretch>
                      <a:fillRect/>
                    </a:stretch>
                  </pic:blipFill>
                  <pic:spPr bwMode="auto">
                    <a:xfrm>
                      <a:off x="0" y="0"/>
                      <a:ext cx="3550285" cy="174625"/>
                    </a:xfrm>
                    <a:prstGeom prst="rect">
                      <a:avLst/>
                    </a:prstGeom>
                    <a:noFill/>
                    <a:ln w="9525">
                      <a:noFill/>
                      <a:miter lim="800000"/>
                      <a:headEnd/>
                      <a:tailEnd/>
                    </a:ln>
                  </pic:spPr>
                </pic:pic>
              </a:graphicData>
            </a:graphic>
          </wp:inline>
        </w:drawing>
      </w:r>
    </w:p>
    <w:p w:rsidR="00F224D8" w:rsidRDefault="00F224D8" w:rsidP="00F224D8">
      <w:r>
        <w:t>The third option is to actually send the optional parameter, just like we have been doing.</w:t>
      </w:r>
    </w:p>
    <w:p w:rsidR="00F224D8" w:rsidRDefault="00F224D8" w:rsidP="00F224D8">
      <w:r>
        <w:rPr>
          <w:noProof/>
          <w:lang w:val="en-CA" w:eastAsia="en-CA" w:bidi="ar-SA"/>
        </w:rPr>
        <w:drawing>
          <wp:inline distT="0" distB="0" distL="0" distR="0">
            <wp:extent cx="4343400" cy="201930"/>
            <wp:effectExtent l="19050" t="0" r="0" b="0"/>
            <wp:docPr id="19" name="Picture 31" descr="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ɽ°"/>
                    <pic:cNvPicPr>
                      <a:picLocks noChangeAspect="1" noChangeArrowheads="1"/>
                    </pic:cNvPicPr>
                  </pic:nvPicPr>
                  <pic:blipFill>
                    <a:blip r:embed="rId190" cstate="print"/>
                    <a:srcRect/>
                    <a:stretch>
                      <a:fillRect/>
                    </a:stretch>
                  </pic:blipFill>
                  <pic:spPr bwMode="auto">
                    <a:xfrm>
                      <a:off x="0" y="0"/>
                      <a:ext cx="4343400" cy="201930"/>
                    </a:xfrm>
                    <a:prstGeom prst="rect">
                      <a:avLst/>
                    </a:prstGeom>
                    <a:noFill/>
                    <a:ln w="9525">
                      <a:noFill/>
                      <a:miter lim="800000"/>
                      <a:headEnd/>
                      <a:tailEnd/>
                    </a:ln>
                  </pic:spPr>
                </pic:pic>
              </a:graphicData>
            </a:graphic>
          </wp:inline>
        </w:drawing>
      </w:r>
    </w:p>
    <w:p w:rsidR="0004496D" w:rsidRDefault="0004496D" w:rsidP="0004496D">
      <w:r>
        <w:tab/>
        <w:t xml:space="preserve">If you decide to use 1 or more optional parameters in C#, you actually have to re-write the entire procedure with the </w:t>
      </w:r>
      <w:r w:rsidRPr="0004496D">
        <w:rPr>
          <w:b/>
        </w:rPr>
        <w:t>EXACT SAME NAME</w:t>
      </w:r>
      <w:r>
        <w:t xml:space="preserve">, for each combination of parameters that you want your users to have. The only good news is that the second procedure can actually call the first one, so that you do not have to (and it would be bad programming style to) re-write all the code for the procedure over again. </w:t>
      </w:r>
      <w:r w:rsidR="00B7526A">
        <w:t>The following is an example of a C# procedure having an “optional” parameter and the first procedure being called by a second:</w:t>
      </w:r>
    </w:p>
    <w:p w:rsidR="00B7526A" w:rsidRDefault="0073069D" w:rsidP="0004496D">
      <w:r>
        <w:rPr>
          <w:noProof/>
          <w:lang w:val="en-CA" w:eastAsia="en-CA" w:bidi="ar-SA"/>
        </w:rPr>
        <w:lastRenderedPageBreak/>
        <w:pict>
          <v:shape id="_x0000_s1632" type="#_x0000_t202" style="position:absolute;margin-left:-122.15pt;margin-top:-3.5pt;width:486pt;height:153.55pt;z-index:25176524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632">
              <w:txbxContent>
                <w:p w:rsidR="004770BA" w:rsidRPr="00B7526A" w:rsidRDefault="004770BA" w:rsidP="00B7526A">
                  <w:pPr>
                    <w:autoSpaceDE w:val="0"/>
                    <w:autoSpaceDN w:val="0"/>
                    <w:adjustRightInd w:val="0"/>
                    <w:spacing w:before="0" w:after="0" w:line="240" w:lineRule="auto"/>
                    <w:jc w:val="left"/>
                    <w:rPr>
                      <w:rFonts w:ascii="Courier New" w:hAnsi="Courier New" w:cs="Courier New"/>
                      <w:noProof/>
                      <w:sz w:val="20"/>
                      <w:lang w:val="en-CA" w:bidi="ar-SA"/>
                    </w:rPr>
                  </w:pPr>
                  <w:r w:rsidRPr="00B7526A">
                    <w:rPr>
                      <w:rFonts w:ascii="Courier New" w:hAnsi="Courier New" w:cs="Courier New"/>
                      <w:noProof/>
                      <w:color w:val="0000FF"/>
                      <w:sz w:val="20"/>
                      <w:lang w:val="en-CA" w:bidi="ar-SA"/>
                    </w:rPr>
                    <w:t>public</w:t>
                  </w:r>
                  <w:r w:rsidRPr="00B7526A">
                    <w:rPr>
                      <w:rFonts w:ascii="Courier New" w:hAnsi="Courier New" w:cs="Courier New"/>
                      <w:noProof/>
                      <w:sz w:val="20"/>
                      <w:lang w:val="en-CA" w:bidi="ar-SA"/>
                    </w:rPr>
                    <w:t xml:space="preserve"> </w:t>
                  </w:r>
                  <w:r w:rsidRPr="00B7526A">
                    <w:rPr>
                      <w:rFonts w:ascii="Courier New" w:hAnsi="Courier New" w:cs="Courier New"/>
                      <w:noProof/>
                      <w:color w:val="0000FF"/>
                      <w:sz w:val="20"/>
                      <w:lang w:val="en-CA" w:bidi="ar-SA"/>
                    </w:rPr>
                    <w:t>void</w:t>
                  </w:r>
                  <w:r w:rsidRPr="00B7526A">
                    <w:rPr>
                      <w:rFonts w:ascii="Courier New" w:hAnsi="Courier New" w:cs="Courier New"/>
                      <w:noProof/>
                      <w:sz w:val="20"/>
                      <w:lang w:val="en-CA" w:bidi="ar-SA"/>
                    </w:rPr>
                    <w:t xml:space="preserve"> foo(</w:t>
                  </w:r>
                  <w:r w:rsidRPr="00B7526A">
                    <w:rPr>
                      <w:rFonts w:ascii="Courier New" w:hAnsi="Courier New" w:cs="Courier New"/>
                      <w:noProof/>
                      <w:color w:val="0000FF"/>
                      <w:sz w:val="20"/>
                      <w:lang w:val="en-CA" w:bidi="ar-SA"/>
                    </w:rPr>
                    <w:t>int</w:t>
                  </w:r>
                  <w:r w:rsidRPr="00B7526A">
                    <w:rPr>
                      <w:rFonts w:ascii="Courier New" w:hAnsi="Courier New" w:cs="Courier New"/>
                      <w:noProof/>
                      <w:sz w:val="20"/>
                      <w:lang w:val="en-CA" w:bidi="ar-SA"/>
                    </w:rPr>
                    <w:t xml:space="preserve"> reqdParam)</w:t>
                  </w:r>
                </w:p>
                <w:p w:rsidR="004770BA" w:rsidRPr="00B7526A" w:rsidRDefault="004770BA" w:rsidP="00B7526A">
                  <w:pPr>
                    <w:autoSpaceDE w:val="0"/>
                    <w:autoSpaceDN w:val="0"/>
                    <w:adjustRightInd w:val="0"/>
                    <w:spacing w:before="0" w:after="0" w:line="240" w:lineRule="auto"/>
                    <w:jc w:val="left"/>
                    <w:rPr>
                      <w:rFonts w:ascii="Courier New" w:hAnsi="Courier New" w:cs="Courier New"/>
                      <w:noProof/>
                      <w:sz w:val="20"/>
                      <w:lang w:val="en-CA" w:bidi="ar-SA"/>
                    </w:rPr>
                  </w:pPr>
                  <w:r w:rsidRPr="00B7526A">
                    <w:rPr>
                      <w:rFonts w:ascii="Courier New" w:hAnsi="Courier New" w:cs="Courier New"/>
                      <w:noProof/>
                      <w:sz w:val="20"/>
                      <w:lang w:val="en-CA" w:bidi="ar-SA"/>
                    </w:rPr>
                    <w:t xml:space="preserve">    {</w:t>
                  </w:r>
                </w:p>
                <w:p w:rsidR="004770BA" w:rsidRPr="00B7526A" w:rsidRDefault="004770BA" w:rsidP="00B7526A">
                  <w:pPr>
                    <w:autoSpaceDE w:val="0"/>
                    <w:autoSpaceDN w:val="0"/>
                    <w:adjustRightInd w:val="0"/>
                    <w:spacing w:before="0" w:after="0" w:line="240" w:lineRule="auto"/>
                    <w:jc w:val="left"/>
                    <w:rPr>
                      <w:rFonts w:ascii="Courier New" w:hAnsi="Courier New" w:cs="Courier New"/>
                      <w:noProof/>
                      <w:sz w:val="20"/>
                      <w:lang w:val="en-CA" w:bidi="ar-SA"/>
                    </w:rPr>
                  </w:pPr>
                  <w:r w:rsidRPr="00B7526A">
                    <w:rPr>
                      <w:rFonts w:ascii="Courier New" w:hAnsi="Courier New" w:cs="Courier New"/>
                      <w:noProof/>
                      <w:sz w:val="20"/>
                      <w:lang w:val="en-CA" w:bidi="ar-SA"/>
                    </w:rPr>
                    <w:t xml:space="preserve">        foo(reqdParam, 0);</w:t>
                  </w:r>
                </w:p>
                <w:p w:rsidR="004770BA" w:rsidRPr="00B7526A" w:rsidRDefault="004770BA" w:rsidP="00B7526A">
                  <w:pPr>
                    <w:autoSpaceDE w:val="0"/>
                    <w:autoSpaceDN w:val="0"/>
                    <w:adjustRightInd w:val="0"/>
                    <w:spacing w:before="0" w:after="0" w:line="240" w:lineRule="auto"/>
                    <w:jc w:val="left"/>
                    <w:rPr>
                      <w:rFonts w:ascii="Courier New" w:hAnsi="Courier New" w:cs="Courier New"/>
                      <w:noProof/>
                      <w:sz w:val="20"/>
                      <w:lang w:val="en-CA" w:bidi="ar-SA"/>
                    </w:rPr>
                  </w:pPr>
                  <w:r w:rsidRPr="00B7526A">
                    <w:rPr>
                      <w:rFonts w:ascii="Courier New" w:hAnsi="Courier New" w:cs="Courier New"/>
                      <w:noProof/>
                      <w:sz w:val="20"/>
                      <w:lang w:val="en-CA" w:bidi="ar-SA"/>
                    </w:rPr>
                    <w:t xml:space="preserve">    }</w:t>
                  </w:r>
                </w:p>
                <w:p w:rsidR="004770BA" w:rsidRPr="00B7526A" w:rsidRDefault="004770BA" w:rsidP="00B7526A">
                  <w:pPr>
                    <w:autoSpaceDE w:val="0"/>
                    <w:autoSpaceDN w:val="0"/>
                    <w:adjustRightInd w:val="0"/>
                    <w:spacing w:before="0" w:after="0" w:line="240" w:lineRule="auto"/>
                    <w:jc w:val="left"/>
                    <w:rPr>
                      <w:rFonts w:ascii="Courier New" w:hAnsi="Courier New" w:cs="Courier New"/>
                      <w:noProof/>
                      <w:sz w:val="20"/>
                      <w:lang w:val="en-CA" w:bidi="ar-SA"/>
                    </w:rPr>
                  </w:pPr>
                </w:p>
                <w:p w:rsidR="004770BA" w:rsidRPr="00B7526A" w:rsidRDefault="004770BA" w:rsidP="00B7526A">
                  <w:pPr>
                    <w:autoSpaceDE w:val="0"/>
                    <w:autoSpaceDN w:val="0"/>
                    <w:adjustRightInd w:val="0"/>
                    <w:spacing w:before="0" w:after="0" w:line="240" w:lineRule="auto"/>
                    <w:jc w:val="left"/>
                    <w:rPr>
                      <w:rFonts w:ascii="Courier New" w:hAnsi="Courier New" w:cs="Courier New"/>
                      <w:noProof/>
                      <w:sz w:val="20"/>
                      <w:lang w:val="en-CA" w:bidi="ar-SA"/>
                    </w:rPr>
                  </w:pPr>
                  <w:r w:rsidRPr="00B7526A">
                    <w:rPr>
                      <w:rFonts w:ascii="Courier New" w:hAnsi="Courier New" w:cs="Courier New"/>
                      <w:noProof/>
                      <w:sz w:val="20"/>
                      <w:lang w:val="en-CA" w:bidi="ar-SA"/>
                    </w:rPr>
                    <w:t xml:space="preserve">    </w:t>
                  </w:r>
                  <w:r w:rsidRPr="00B7526A">
                    <w:rPr>
                      <w:rFonts w:ascii="Courier New" w:hAnsi="Courier New" w:cs="Courier New"/>
                      <w:noProof/>
                      <w:color w:val="0000FF"/>
                      <w:sz w:val="20"/>
                      <w:lang w:val="en-CA" w:bidi="ar-SA"/>
                    </w:rPr>
                    <w:t>void</w:t>
                  </w:r>
                  <w:r w:rsidRPr="00B7526A">
                    <w:rPr>
                      <w:rFonts w:ascii="Courier New" w:hAnsi="Courier New" w:cs="Courier New"/>
                      <w:noProof/>
                      <w:sz w:val="20"/>
                      <w:lang w:val="en-CA" w:bidi="ar-SA"/>
                    </w:rPr>
                    <w:t xml:space="preserve"> foo(</w:t>
                  </w:r>
                  <w:r w:rsidRPr="00B7526A">
                    <w:rPr>
                      <w:rFonts w:ascii="Courier New" w:hAnsi="Courier New" w:cs="Courier New"/>
                      <w:noProof/>
                      <w:color w:val="0000FF"/>
                      <w:sz w:val="20"/>
                      <w:lang w:val="en-CA" w:bidi="ar-SA"/>
                    </w:rPr>
                    <w:t>int</w:t>
                  </w:r>
                  <w:r w:rsidRPr="00B7526A">
                    <w:rPr>
                      <w:rFonts w:ascii="Courier New" w:hAnsi="Courier New" w:cs="Courier New"/>
                      <w:noProof/>
                      <w:sz w:val="20"/>
                      <w:lang w:val="en-CA" w:bidi="ar-SA"/>
                    </w:rPr>
                    <w:t xml:space="preserve"> reqdParam, </w:t>
                  </w:r>
                  <w:r w:rsidRPr="00B7526A">
                    <w:rPr>
                      <w:rFonts w:ascii="Courier New" w:hAnsi="Courier New" w:cs="Courier New"/>
                      <w:noProof/>
                      <w:color w:val="0000FF"/>
                      <w:sz w:val="20"/>
                      <w:lang w:val="en-CA" w:bidi="ar-SA"/>
                    </w:rPr>
                    <w:t>int</w:t>
                  </w:r>
                  <w:r w:rsidRPr="00B7526A">
                    <w:rPr>
                      <w:rFonts w:ascii="Courier New" w:hAnsi="Courier New" w:cs="Courier New"/>
                      <w:noProof/>
                      <w:sz w:val="20"/>
                      <w:lang w:val="en-CA" w:bidi="ar-SA"/>
                    </w:rPr>
                    <w:t xml:space="preserve"> optParam)</w:t>
                  </w:r>
                </w:p>
                <w:p w:rsidR="004770BA" w:rsidRPr="00B7526A" w:rsidRDefault="004770BA" w:rsidP="00B7526A">
                  <w:pPr>
                    <w:autoSpaceDE w:val="0"/>
                    <w:autoSpaceDN w:val="0"/>
                    <w:adjustRightInd w:val="0"/>
                    <w:spacing w:before="0" w:after="0" w:line="240" w:lineRule="auto"/>
                    <w:jc w:val="left"/>
                    <w:rPr>
                      <w:rFonts w:ascii="Courier New" w:hAnsi="Courier New" w:cs="Courier New"/>
                      <w:noProof/>
                      <w:sz w:val="20"/>
                      <w:lang w:val="en-CA" w:bidi="ar-SA"/>
                    </w:rPr>
                  </w:pPr>
                  <w:r w:rsidRPr="00B7526A">
                    <w:rPr>
                      <w:rFonts w:ascii="Courier New" w:hAnsi="Courier New" w:cs="Courier New"/>
                      <w:noProof/>
                      <w:sz w:val="20"/>
                      <w:lang w:val="en-CA" w:bidi="ar-SA"/>
                    </w:rPr>
                    <w:t xml:space="preserve">    {</w:t>
                  </w:r>
                </w:p>
                <w:p w:rsidR="004770BA" w:rsidRPr="00B7526A" w:rsidRDefault="004770BA" w:rsidP="00B7526A">
                  <w:pPr>
                    <w:autoSpaceDE w:val="0"/>
                    <w:autoSpaceDN w:val="0"/>
                    <w:adjustRightInd w:val="0"/>
                    <w:spacing w:before="0" w:after="0" w:line="240" w:lineRule="auto"/>
                    <w:jc w:val="left"/>
                    <w:rPr>
                      <w:rFonts w:ascii="Courier New" w:hAnsi="Courier New" w:cs="Courier New"/>
                      <w:noProof/>
                      <w:color w:val="008000"/>
                      <w:sz w:val="20"/>
                      <w:lang w:val="en-CA" w:bidi="ar-SA"/>
                    </w:rPr>
                  </w:pPr>
                  <w:r w:rsidRPr="00B7526A">
                    <w:rPr>
                      <w:rFonts w:ascii="Courier New" w:hAnsi="Courier New" w:cs="Courier New"/>
                      <w:noProof/>
                      <w:sz w:val="20"/>
                      <w:lang w:val="en-CA" w:bidi="ar-SA"/>
                    </w:rPr>
                    <w:t xml:space="preserve">        </w:t>
                  </w:r>
                  <w:r w:rsidRPr="00B7526A">
                    <w:rPr>
                      <w:rFonts w:ascii="Courier New" w:hAnsi="Courier New" w:cs="Courier New"/>
                      <w:noProof/>
                      <w:color w:val="008000"/>
                      <w:sz w:val="20"/>
                      <w:lang w:val="en-CA" w:bidi="ar-SA"/>
                    </w:rPr>
                    <w:t>// do something ...</w:t>
                  </w:r>
                </w:p>
                <w:p w:rsidR="004770BA" w:rsidRPr="00B7526A" w:rsidRDefault="004770BA" w:rsidP="00B7526A">
                  <w:pPr>
                    <w:autoSpaceDE w:val="0"/>
                    <w:autoSpaceDN w:val="0"/>
                    <w:adjustRightInd w:val="0"/>
                    <w:spacing w:before="0" w:after="0" w:line="240" w:lineRule="auto"/>
                    <w:jc w:val="left"/>
                    <w:rPr>
                      <w:rFonts w:ascii="Courier New" w:hAnsi="Courier New" w:cs="Courier New"/>
                      <w:noProof/>
                      <w:sz w:val="20"/>
                      <w:lang w:val="en-CA" w:bidi="ar-SA"/>
                    </w:rPr>
                  </w:pPr>
                  <w:r w:rsidRPr="00B7526A">
                    <w:rPr>
                      <w:rFonts w:ascii="Courier New" w:hAnsi="Courier New" w:cs="Courier New"/>
                      <w:noProof/>
                      <w:sz w:val="20"/>
                      <w:lang w:val="en-CA" w:bidi="ar-SA"/>
                    </w:rPr>
                    <w:t xml:space="preserve">    }</w:t>
                  </w:r>
                </w:p>
                <w:p w:rsidR="004770BA" w:rsidRPr="00B7526A" w:rsidRDefault="004770BA" w:rsidP="00B7526A">
                  <w:pPr>
                    <w:autoSpaceDE w:val="0"/>
                    <w:autoSpaceDN w:val="0"/>
                    <w:adjustRightInd w:val="0"/>
                    <w:spacing w:before="0" w:after="0" w:line="240" w:lineRule="auto"/>
                    <w:jc w:val="left"/>
                    <w:rPr>
                      <w:rFonts w:ascii="Courier New" w:hAnsi="Courier New" w:cs="Courier New"/>
                      <w:noProof/>
                      <w:color w:val="008000"/>
                      <w:sz w:val="20"/>
                      <w:lang w:val="en-CA" w:bidi="ar-SA"/>
                    </w:rPr>
                  </w:pPr>
                  <w:r w:rsidRPr="00B7526A">
                    <w:rPr>
                      <w:rFonts w:ascii="Courier New" w:hAnsi="Courier New" w:cs="Courier New"/>
                      <w:noProof/>
                      <w:sz w:val="20"/>
                      <w:lang w:val="en-CA" w:bidi="ar-SA"/>
                    </w:rPr>
                    <w:t xml:space="preserve">    foo(5); </w:t>
                  </w:r>
                  <w:r w:rsidRPr="00B7526A">
                    <w:rPr>
                      <w:rFonts w:ascii="Courier New" w:hAnsi="Courier New" w:cs="Courier New"/>
                      <w:noProof/>
                      <w:color w:val="008000"/>
                      <w:sz w:val="20"/>
                      <w:lang w:val="en-CA" w:bidi="ar-SA"/>
                    </w:rPr>
                    <w:t>// calls the first overload</w:t>
                  </w:r>
                </w:p>
                <w:p w:rsidR="004770BA" w:rsidRPr="00B7526A" w:rsidRDefault="004770BA" w:rsidP="00B7526A">
                  <w:pPr>
                    <w:autoSpaceDE w:val="0"/>
                    <w:autoSpaceDN w:val="0"/>
                    <w:adjustRightInd w:val="0"/>
                    <w:spacing w:before="0" w:after="0" w:line="240" w:lineRule="auto"/>
                    <w:jc w:val="left"/>
                    <w:rPr>
                      <w:rFonts w:ascii="Courier New" w:hAnsi="Courier New" w:cs="Courier New"/>
                      <w:noProof/>
                      <w:color w:val="008000"/>
                      <w:sz w:val="20"/>
                      <w:lang w:val="en-CA" w:bidi="ar-SA"/>
                    </w:rPr>
                  </w:pPr>
                </w:p>
                <w:p w:rsidR="004770BA" w:rsidRPr="00B7526A" w:rsidRDefault="004770BA" w:rsidP="00B7526A">
                  <w:pPr>
                    <w:autoSpaceDE w:val="0"/>
                    <w:autoSpaceDN w:val="0"/>
                    <w:adjustRightInd w:val="0"/>
                    <w:spacing w:before="0" w:after="0" w:line="240" w:lineRule="auto"/>
                    <w:jc w:val="left"/>
                    <w:rPr>
                      <w:rFonts w:ascii="Courier New" w:hAnsi="Courier New" w:cs="Courier New"/>
                      <w:noProof/>
                      <w:sz w:val="20"/>
                      <w:lang w:val="en-CA" w:bidi="ar-SA"/>
                    </w:rPr>
                  </w:pPr>
                  <w:r w:rsidRPr="00B7526A">
                    <w:rPr>
                      <w:rFonts w:ascii="Courier New" w:hAnsi="Courier New" w:cs="Courier New"/>
                      <w:noProof/>
                      <w:sz w:val="20"/>
                      <w:lang w:val="en-CA" w:bidi="ar-SA"/>
                    </w:rPr>
                    <w:t xml:space="preserve">    foo(5, 10); </w:t>
                  </w:r>
                  <w:r w:rsidRPr="00B7526A">
                    <w:rPr>
                      <w:rFonts w:ascii="Courier New" w:hAnsi="Courier New" w:cs="Courier New"/>
                      <w:noProof/>
                      <w:color w:val="008000"/>
                      <w:sz w:val="20"/>
                      <w:lang w:val="en-CA" w:bidi="ar-SA"/>
                    </w:rPr>
                    <w:t>// calls the actual function</w:t>
                  </w:r>
                </w:p>
              </w:txbxContent>
            </v:textbox>
          </v:shape>
        </w:pict>
      </w:r>
    </w:p>
    <w:p w:rsidR="00B7526A" w:rsidRDefault="00B7526A" w:rsidP="00F224D8"/>
    <w:p w:rsidR="00B7526A" w:rsidRDefault="00B7526A" w:rsidP="00F224D8"/>
    <w:p w:rsidR="00B7526A" w:rsidRDefault="00B7526A" w:rsidP="00F224D8"/>
    <w:p w:rsidR="00B7526A" w:rsidRDefault="00B7526A" w:rsidP="00F224D8"/>
    <w:p w:rsidR="00B7526A" w:rsidRDefault="00B7526A" w:rsidP="00F224D8"/>
    <w:p w:rsidR="00B7526A" w:rsidRDefault="0073069D" w:rsidP="00F224D8">
      <w:r>
        <w:rPr>
          <w:noProof/>
          <w:lang w:val="en-CA" w:eastAsia="en-CA" w:bidi="ar-SA"/>
        </w:rPr>
        <w:pict>
          <v:shape id="_x0000_s1633" type="#_x0000_t202" style="position:absolute;left:0;text-align:left;margin-left:-122.15pt;margin-top:.4pt;width:486pt;height:30.6pt;z-index:251766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633;mso-fit-shape-to-text:t" inset="0,0,0,0">
              <w:txbxContent>
                <w:p w:rsidR="004770BA" w:rsidRPr="006853E8" w:rsidRDefault="004770BA" w:rsidP="00B7526A">
                  <w:pPr>
                    <w:pStyle w:val="Caption"/>
                  </w:pPr>
                  <w:bookmarkStart w:id="199" w:name="_Toc246256656"/>
                  <w:r>
                    <w:t xml:space="preserve">C# Code </w:t>
                  </w:r>
                  <w:fldSimple w:instr=" SEQ C#_Code \* ARABIC ">
                    <w:r w:rsidR="00F65BCF">
                      <w:rPr>
                        <w:noProof/>
                      </w:rPr>
                      <w:t>22</w:t>
                    </w:r>
                  </w:fldSimple>
                  <w:r>
                    <w:t>: Call a procedure with passing By Reference in C#</w:t>
                  </w:r>
                  <w:bookmarkEnd w:id="199"/>
                </w:p>
              </w:txbxContent>
            </v:textbox>
          </v:shape>
        </w:pict>
      </w:r>
    </w:p>
    <w:p w:rsidR="0004496D" w:rsidRDefault="0073069D" w:rsidP="00F224D8">
      <w:r>
        <w:rPr>
          <w:noProof/>
          <w:lang w:val="en-CA" w:eastAsia="en-CA" w:bidi="ar-SA"/>
        </w:rPr>
        <w:pict>
          <v:shape id="_x0000_s1630" type="#_x0000_t202" style="position:absolute;margin-left:-115.85pt;margin-top:-455.9pt;width:486pt;height:20.1pt;z-index:25176320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630">
              <w:txbxContent>
                <w:p w:rsidR="004770BA" w:rsidRPr="00FF7E36" w:rsidRDefault="004770BA" w:rsidP="0004496D">
                  <w:pPr>
                    <w:autoSpaceDE w:val="0"/>
                    <w:autoSpaceDN w:val="0"/>
                    <w:adjustRightInd w:val="0"/>
                    <w:spacing w:before="0" w:after="0" w:line="240" w:lineRule="auto"/>
                    <w:jc w:val="left"/>
                    <w:rPr>
                      <w:rFonts w:ascii="Courier New" w:hAnsi="Courier New" w:cs="Courier New"/>
                      <w:noProof/>
                      <w:sz w:val="20"/>
                      <w:lang w:val="en-CA" w:bidi="ar-SA"/>
                    </w:rPr>
                  </w:pPr>
                  <w:r w:rsidRPr="00FF7E36">
                    <w:rPr>
                      <w:rFonts w:ascii="Courier New" w:hAnsi="Courier New" w:cs="Courier New"/>
                      <w:noProof/>
                      <w:sz w:val="20"/>
                      <w:lang w:val="en-CA" w:bidi="ar-SA"/>
                    </w:rPr>
                    <w:t>RoundOffNumber(</w:t>
                  </w:r>
                  <w:r w:rsidRPr="00FF7E36">
                    <w:rPr>
                      <w:rFonts w:ascii="Courier New" w:hAnsi="Courier New" w:cs="Courier New"/>
                      <w:noProof/>
                      <w:color w:val="0000FF"/>
                      <w:sz w:val="20"/>
                      <w:lang w:val="en-CA" w:bidi="ar-SA"/>
                    </w:rPr>
                    <w:t>ref</w:t>
                  </w:r>
                  <w:r w:rsidRPr="00FF7E36">
                    <w:rPr>
                      <w:rFonts w:ascii="Courier New" w:hAnsi="Courier New" w:cs="Courier New"/>
                      <w:noProof/>
                      <w:sz w:val="20"/>
                      <w:lang w:val="en-CA" w:bidi="ar-SA"/>
                    </w:rPr>
                    <w:t xml:space="preserve"> roundThisNumberOff, thisManyDecimalPoints);</w:t>
                  </w:r>
                </w:p>
              </w:txbxContent>
            </v:textbox>
          </v:shape>
        </w:pict>
      </w:r>
      <w:r>
        <w:rPr>
          <w:noProof/>
          <w:lang w:val="en-CA" w:eastAsia="en-CA" w:bidi="ar-SA"/>
        </w:rPr>
        <w:pict>
          <v:shape id="_x0000_s1631" type="#_x0000_t202" style="position:absolute;left:0;text-align:left;margin-left:-115.85pt;margin-top:-433.9pt;width:486pt;height:30.6pt;z-index:251764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631;mso-fit-shape-to-text:t" inset="0,0,0,0">
              <w:txbxContent>
                <w:p w:rsidR="004770BA" w:rsidRPr="006853E8" w:rsidRDefault="004770BA" w:rsidP="0004496D">
                  <w:pPr>
                    <w:pStyle w:val="Caption"/>
                  </w:pPr>
                  <w:bookmarkStart w:id="200" w:name="_Toc246256657"/>
                  <w:r>
                    <w:t xml:space="preserve">C# Code </w:t>
                  </w:r>
                  <w:fldSimple w:instr=" SEQ C#_Code \* ARABIC ">
                    <w:r w:rsidR="00F65BCF">
                      <w:rPr>
                        <w:noProof/>
                      </w:rPr>
                      <w:t>23</w:t>
                    </w:r>
                  </w:fldSimple>
                  <w:r>
                    <w:t>: Call a procedure with passing By Reference in C#</w:t>
                  </w:r>
                  <w:bookmarkEnd w:id="200"/>
                </w:p>
              </w:txbxContent>
            </v:textbox>
          </v:shape>
        </w:pict>
      </w:r>
    </w:p>
    <w:p w:rsidR="00F224D8" w:rsidRDefault="00F224D8" w:rsidP="00F224D8">
      <w:pPr>
        <w:pStyle w:val="Heading2"/>
      </w:pPr>
      <w:bookmarkStart w:id="201" w:name="_Toc247205711"/>
      <w:r>
        <w:t>Functions</w:t>
      </w:r>
      <w:bookmarkEnd w:id="201"/>
    </w:p>
    <w:p w:rsidR="00F224D8" w:rsidRDefault="006169D4" w:rsidP="00F224D8">
      <w:pPr>
        <w:ind w:firstLine="432"/>
      </w:pPr>
      <w:r>
        <w:t xml:space="preserve">A </w:t>
      </w:r>
      <w:r w:rsidR="00F224D8">
        <w:t>functional procedure</w:t>
      </w:r>
      <w:r w:rsidR="0073069D">
        <w:fldChar w:fldCharType="begin"/>
      </w:r>
      <w:r w:rsidR="00F224D8">
        <w:instrText xml:space="preserve"> XE "</w:instrText>
      </w:r>
      <w:r w:rsidR="00F224D8">
        <w:rPr>
          <w:b/>
          <w:i/>
        </w:rPr>
        <w:instrText>procedure"</w:instrText>
      </w:r>
      <w:r w:rsidR="00F224D8">
        <w:instrText xml:space="preserve"> </w:instrText>
      </w:r>
      <w:r w:rsidR="0073069D">
        <w:fldChar w:fldCharType="end"/>
      </w:r>
      <w:r w:rsidR="00F224D8">
        <w:t xml:space="preserve"> or just more commonly known as a </w:t>
      </w:r>
      <w:hyperlink r:id="rId191" w:history="1">
        <w:r w:rsidR="00F224D8">
          <w:rPr>
            <w:rStyle w:val="Hyperlink"/>
            <w:b/>
            <w:i/>
          </w:rPr>
          <w:t>function</w:t>
        </w:r>
      </w:hyperlink>
      <w:r w:rsidR="0073069D">
        <w:rPr>
          <w:b/>
          <w:i/>
        </w:rPr>
        <w:fldChar w:fldCharType="begin"/>
      </w:r>
      <w:r w:rsidR="00F224D8">
        <w:rPr>
          <w:b/>
          <w:i/>
        </w:rPr>
        <w:instrText xml:space="preserve"> XE "function" </w:instrText>
      </w:r>
      <w:r w:rsidR="0073069D">
        <w:rPr>
          <w:b/>
          <w:i/>
        </w:rPr>
        <w:fldChar w:fldCharType="end"/>
      </w:r>
      <w:r w:rsidR="00F224D8">
        <w:t xml:space="preserve"> (just like in math class</w:t>
      </w:r>
      <w:r w:rsidR="0073069D">
        <w:fldChar w:fldCharType="begin"/>
      </w:r>
      <w:r w:rsidR="00F224D8">
        <w:instrText xml:space="preserve"> XE "</w:instrText>
      </w:r>
      <w:r w:rsidR="00F224D8">
        <w:rPr>
          <w:b/>
          <w:i/>
        </w:rPr>
        <w:instrText>class"</w:instrText>
      </w:r>
      <w:r w:rsidR="00F224D8">
        <w:instrText xml:space="preserve"> </w:instrText>
      </w:r>
      <w:r w:rsidR="0073069D">
        <w:fldChar w:fldCharType="end"/>
      </w:r>
      <w:r w:rsidR="00F224D8">
        <w:t xml:space="preserve">), performs a specific task and then </w:t>
      </w:r>
      <w:r w:rsidR="00F224D8">
        <w:rPr>
          <w:i/>
        </w:rPr>
        <w:t>returns</w:t>
      </w:r>
      <w:r w:rsidR="00F224D8">
        <w:t xml:space="preserve"> a value (or precisely </w:t>
      </w:r>
      <w:r w:rsidR="00363A90">
        <w:t xml:space="preserve">a value type or </w:t>
      </w:r>
      <w:r w:rsidR="00F224D8">
        <w:t>an object).</w:t>
      </w:r>
      <w:r w:rsidR="00A13921">
        <w:t xml:space="preserve"> </w:t>
      </w:r>
      <w:r w:rsidR="00F224D8">
        <w:t xml:space="preserve">We have already seen, used and become familiar with several functions that are built into the VB </w:t>
      </w:r>
      <w:r w:rsidR="00363A90">
        <w:t>and C#</w:t>
      </w:r>
      <w:r w:rsidR="00F224D8">
        <w:t xml:space="preserve"> programming language</w:t>
      </w:r>
      <w:r w:rsidR="0073069D">
        <w:fldChar w:fldCharType="begin"/>
      </w:r>
      <w:r w:rsidR="00F224D8">
        <w:instrText xml:space="preserve"> XE "</w:instrText>
      </w:r>
      <w:r w:rsidR="00F224D8">
        <w:rPr>
          <w:b/>
          <w:i/>
        </w:rPr>
        <w:instrText>programming language"</w:instrText>
      </w:r>
      <w:r w:rsidR="00F224D8">
        <w:instrText xml:space="preserve"> </w:instrText>
      </w:r>
      <w:r w:rsidR="0073069D">
        <w:fldChar w:fldCharType="end"/>
      </w:r>
      <w:r w:rsidR="00F224D8">
        <w:t>.</w:t>
      </w:r>
      <w:r w:rsidR="00A13921">
        <w:t xml:space="preserve"> </w:t>
      </w:r>
      <w:r w:rsidR="00F224D8">
        <w:t>Things like</w:t>
      </w:r>
    </w:p>
    <w:p w:rsidR="00F224D8" w:rsidRDefault="00F224D8" w:rsidP="00F224D8">
      <w:pPr>
        <w:numPr>
          <w:ilvl w:val="0"/>
          <w:numId w:val="13"/>
        </w:numPr>
        <w:spacing w:before="0" w:after="0" w:line="240" w:lineRule="auto"/>
      </w:pPr>
      <w:r>
        <w:rPr>
          <w:rFonts w:ascii="Courier New" w:hAnsi="Courier New" w:cs="Courier New"/>
          <w:noProof/>
          <w:color w:val="0000FF"/>
          <w:sz w:val="20"/>
        </w:rPr>
        <w:t>CInt( …</w:t>
      </w:r>
    </w:p>
    <w:p w:rsidR="00363A90" w:rsidRPr="00363A90" w:rsidRDefault="00363A90" w:rsidP="00F224D8">
      <w:pPr>
        <w:numPr>
          <w:ilvl w:val="0"/>
          <w:numId w:val="13"/>
        </w:numPr>
        <w:spacing w:before="0" w:after="0" w:line="240" w:lineRule="auto"/>
        <w:rPr>
          <w:sz w:val="20"/>
        </w:rPr>
      </w:pPr>
      <w:r w:rsidRPr="00363A90">
        <w:rPr>
          <w:rFonts w:ascii="Courier New" w:hAnsi="Courier New" w:cs="Courier New"/>
          <w:noProof/>
          <w:color w:val="2B91AF"/>
          <w:sz w:val="20"/>
          <w:lang w:val="en-CA" w:bidi="ar-SA"/>
        </w:rPr>
        <w:t>Convert</w:t>
      </w:r>
      <w:r w:rsidRPr="00363A90">
        <w:rPr>
          <w:rFonts w:ascii="Courier New" w:hAnsi="Courier New" w:cs="Courier New"/>
          <w:noProof/>
          <w:sz w:val="20"/>
          <w:lang w:val="en-CA" w:bidi="ar-SA"/>
        </w:rPr>
        <w:t>.ToString</w:t>
      </w:r>
    </w:p>
    <w:p w:rsidR="00F224D8" w:rsidRDefault="00F224D8" w:rsidP="00F224D8">
      <w:pPr>
        <w:numPr>
          <w:ilvl w:val="0"/>
          <w:numId w:val="13"/>
        </w:numPr>
        <w:spacing w:before="0" w:after="0" w:line="240" w:lineRule="auto"/>
      </w:pPr>
      <w:r>
        <w:rPr>
          <w:rFonts w:ascii="Courier New" w:hAnsi="Courier New" w:cs="Courier New"/>
          <w:noProof/>
          <w:color w:val="0000FF"/>
          <w:sz w:val="20"/>
        </w:rPr>
        <w:t>CStr</w:t>
      </w:r>
      <w:r>
        <w:rPr>
          <w:rFonts w:ascii="Courier New" w:hAnsi="Courier New" w:cs="Courier New"/>
          <w:noProof/>
          <w:sz w:val="20"/>
        </w:rPr>
        <w:t>( …</w:t>
      </w:r>
    </w:p>
    <w:p w:rsidR="00F224D8" w:rsidRDefault="00F224D8" w:rsidP="00F224D8">
      <w:proofErr w:type="gramStart"/>
      <w:r>
        <w:t>are</w:t>
      </w:r>
      <w:proofErr w:type="gramEnd"/>
      <w:r>
        <w:t xml:space="preserve"> all functions that do something and then give us something back.</w:t>
      </w:r>
      <w:r w:rsidR="00A13921">
        <w:t xml:space="preserve"> </w:t>
      </w:r>
      <w:r>
        <w:t>Since a function</w:t>
      </w:r>
      <w:r w:rsidR="0073069D">
        <w:fldChar w:fldCharType="begin"/>
      </w:r>
      <w:r>
        <w:instrText xml:space="preserve"> XE "</w:instrText>
      </w:r>
      <w:r>
        <w:rPr>
          <w:b/>
          <w:i/>
        </w:rPr>
        <w:instrText>function"</w:instrText>
      </w:r>
      <w:r>
        <w:instrText xml:space="preserve"> </w:instrText>
      </w:r>
      <w:r w:rsidR="0073069D">
        <w:fldChar w:fldCharType="end"/>
      </w:r>
      <w:r w:rsidR="00363A90">
        <w:t xml:space="preserve"> returns something</w:t>
      </w:r>
      <w:r>
        <w:t xml:space="preserve">, they </w:t>
      </w:r>
      <w:r>
        <w:rPr>
          <w:i/>
          <w:u w:val="single"/>
        </w:rPr>
        <w:t>should never</w:t>
      </w:r>
      <w:r>
        <w:t xml:space="preserve"> change any of the parameters that they are passed.</w:t>
      </w:r>
      <w:r w:rsidR="00A13921">
        <w:t xml:space="preserve"> </w:t>
      </w:r>
      <w:r>
        <w:t xml:space="preserve">Thus, you should only use </w:t>
      </w:r>
      <w:proofErr w:type="spellStart"/>
      <w:r>
        <w:t>ByVal</w:t>
      </w:r>
      <w:proofErr w:type="spellEnd"/>
      <w:r>
        <w:t xml:space="preserve"> parameters inside a function, so the original values remain unchanged, no matter what you do to them inside the function.</w:t>
      </w:r>
    </w:p>
    <w:p w:rsidR="00F224D8" w:rsidRDefault="00F224D8" w:rsidP="00F224D8">
      <w:pPr>
        <w:autoSpaceDE w:val="0"/>
        <w:ind w:firstLine="432"/>
      </w:pPr>
      <w:r>
        <w:tab/>
        <w:t>To create a function</w:t>
      </w:r>
      <w:r w:rsidR="0073069D">
        <w:fldChar w:fldCharType="begin"/>
      </w:r>
      <w:r>
        <w:instrText xml:space="preserve"> XE "</w:instrText>
      </w:r>
      <w:r>
        <w:rPr>
          <w:b/>
          <w:i/>
        </w:rPr>
        <w:instrText>function"</w:instrText>
      </w:r>
      <w:r>
        <w:instrText xml:space="preserve"> </w:instrText>
      </w:r>
      <w:r w:rsidR="0073069D">
        <w:fldChar w:fldCharType="end"/>
      </w:r>
      <w:r w:rsidR="00363A90">
        <w:t xml:space="preserve"> in VB</w:t>
      </w:r>
      <w:r>
        <w:t>, just like a procedure</w:t>
      </w:r>
      <w:r w:rsidR="0073069D">
        <w:fldChar w:fldCharType="begin"/>
      </w:r>
      <w:r>
        <w:instrText xml:space="preserve"> XE "</w:instrText>
      </w:r>
      <w:r>
        <w:rPr>
          <w:b/>
          <w:i/>
        </w:rPr>
        <w:instrText>procedure"</w:instrText>
      </w:r>
      <w:r>
        <w:instrText xml:space="preserve"> </w:instrText>
      </w:r>
      <w:r w:rsidR="0073069D">
        <w:fldChar w:fldCharType="end"/>
      </w:r>
      <w:r>
        <w:t>, you start with a reserved word to indicate that this is a function.</w:t>
      </w:r>
      <w:r w:rsidR="00A13921">
        <w:t xml:space="preserve"> </w:t>
      </w:r>
      <w:r>
        <w:t>This time you use the reserved word “Function”, to warn the computer that it</w:t>
      </w:r>
      <w:r w:rsidR="00FF0817">
        <w:t xml:space="preserve"> will have to return something</w:t>
      </w:r>
      <w:r>
        <w:t>.</w:t>
      </w:r>
      <w:r w:rsidR="00A13921">
        <w:t xml:space="preserve"> </w:t>
      </w:r>
      <w:r>
        <w:t>Once again, just like in procedures, ensure you create it outside of an event handler</w:t>
      </w:r>
      <w:r w:rsidR="0073069D">
        <w:fldChar w:fldCharType="begin"/>
      </w:r>
      <w:r>
        <w:instrText xml:space="preserve"> XE "</w:instrText>
      </w:r>
      <w:r>
        <w:rPr>
          <w:b/>
          <w:i/>
        </w:rPr>
        <w:instrText>event handler"</w:instrText>
      </w:r>
      <w:r>
        <w:instrText xml:space="preserve"> </w:instrText>
      </w:r>
      <w:r w:rsidR="0073069D">
        <w:fldChar w:fldCharType="end"/>
      </w:r>
      <w:r>
        <w:t>, where you would place a global variable</w:t>
      </w:r>
      <w:r w:rsidR="0073069D">
        <w:fldChar w:fldCharType="begin"/>
      </w:r>
      <w:r>
        <w:instrText xml:space="preserve"> XE "</w:instrText>
      </w:r>
      <w:r>
        <w:rPr>
          <w:b/>
          <w:i/>
        </w:rPr>
        <w:instrText>global variable"</w:instrText>
      </w:r>
      <w:r>
        <w:instrText xml:space="preserve"> </w:instrText>
      </w:r>
      <w:r w:rsidR="0073069D">
        <w:fldChar w:fldCharType="end"/>
      </w:r>
      <w:r>
        <w:t>.</w:t>
      </w:r>
      <w:r w:rsidR="00A13921">
        <w:t xml:space="preserve"> </w:t>
      </w:r>
      <w:r>
        <w:t>The name for a function should begin with a capital letter and the beginning of each other word should also begin with a capital letter.</w:t>
      </w:r>
      <w:r w:rsidR="00A13921">
        <w:t xml:space="preserve"> </w:t>
      </w:r>
      <w:r>
        <w:t>There are no underscores.</w:t>
      </w:r>
      <w:r w:rsidR="00A13921">
        <w:t xml:space="preserve"> </w:t>
      </w:r>
      <w:r>
        <w:t xml:space="preserve">It should also be an action word (a </w:t>
      </w:r>
      <w:hyperlink r:id="rId192" w:history="1">
        <w:r>
          <w:rPr>
            <w:rStyle w:val="Hyperlink"/>
            <w:b/>
            <w:i/>
          </w:rPr>
          <w:t>verb</w:t>
        </w:r>
      </w:hyperlink>
      <w:r w:rsidR="0073069D">
        <w:rPr>
          <w:b/>
          <w:i/>
        </w:rPr>
        <w:fldChar w:fldCharType="begin"/>
      </w:r>
      <w:r>
        <w:rPr>
          <w:b/>
          <w:i/>
        </w:rPr>
        <w:instrText xml:space="preserve"> XE "verb" </w:instrText>
      </w:r>
      <w:r w:rsidR="0073069D">
        <w:rPr>
          <w:b/>
          <w:i/>
        </w:rPr>
        <w:fldChar w:fldCharType="end"/>
      </w:r>
      <w:r>
        <w:t>) since it is doing something.</w:t>
      </w:r>
      <w:r w:rsidR="00A13921">
        <w:t xml:space="preserve"> </w:t>
      </w:r>
      <w:r>
        <w:t xml:space="preserve">Since the function will return some object, the declaration </w:t>
      </w:r>
      <w:r>
        <w:lastRenderedPageBreak/>
        <w:t>statement</w:t>
      </w:r>
      <w:r w:rsidR="0073069D">
        <w:fldChar w:fldCharType="begin"/>
      </w:r>
      <w:r>
        <w:instrText xml:space="preserve"> XE "</w:instrText>
      </w:r>
      <w:r>
        <w:rPr>
          <w:b/>
          <w:i/>
        </w:rPr>
        <w:instrText>declaration statement"</w:instrText>
      </w:r>
      <w:r>
        <w:instrText xml:space="preserve"> </w:instrText>
      </w:r>
      <w:r w:rsidR="0073069D">
        <w:fldChar w:fldCharType="end"/>
      </w:r>
      <w:r>
        <w:t xml:space="preserve"> must include what type</w:t>
      </w:r>
      <w:r w:rsidR="0073069D">
        <w:fldChar w:fldCharType="begin"/>
      </w:r>
      <w:r>
        <w:instrText xml:space="preserve"> XE "</w:instrText>
      </w:r>
      <w:r>
        <w:rPr>
          <w:b/>
          <w:i/>
        </w:rPr>
        <w:instrText>type"</w:instrText>
      </w:r>
      <w:r>
        <w:instrText xml:space="preserve"> </w:instrText>
      </w:r>
      <w:r w:rsidR="0073069D">
        <w:fldChar w:fldCharType="end"/>
      </w:r>
      <w:r>
        <w:t xml:space="preserve"> will be sent back.</w:t>
      </w:r>
      <w:r w:rsidR="00A13921">
        <w:t xml:space="preserve"> </w:t>
      </w:r>
      <w:r>
        <w:t>This is done at the end of the function declaration, just outside the closed bracket.</w:t>
      </w:r>
      <w:r w:rsidR="00A13921">
        <w:t xml:space="preserve"> </w:t>
      </w:r>
      <w:r>
        <w:t xml:space="preserve">The following </w:t>
      </w:r>
      <w:r w:rsidR="00FF0817">
        <w:t xml:space="preserve">VB </w:t>
      </w:r>
      <w:r>
        <w:t xml:space="preserve">function will return a random number, between the two parameters </w:t>
      </w:r>
      <w:r w:rsidR="0073069D">
        <w:rPr>
          <w:noProof/>
          <w:lang w:val="en-CA" w:eastAsia="en-CA" w:bidi="ar-SA"/>
        </w:rPr>
        <w:pict>
          <v:shape id="_x0000_s1637" type="#_x0000_t202" style="position:absolute;margin-left:-125.35pt;margin-top:19.65pt;width:486pt;height:35.15pt;z-index:25177036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637">
              <w:txbxContent>
                <w:p w:rsidR="004770BA" w:rsidRPr="00C80434" w:rsidRDefault="004770BA" w:rsidP="00363A90">
                  <w:pPr>
                    <w:autoSpaceDE w:val="0"/>
                    <w:autoSpaceDN w:val="0"/>
                    <w:adjustRightInd w:val="0"/>
                    <w:spacing w:before="0" w:after="0" w:line="240" w:lineRule="auto"/>
                    <w:jc w:val="left"/>
                  </w:pPr>
                  <w:r>
                    <w:rPr>
                      <w:rFonts w:ascii="Courier New" w:hAnsi="Courier New" w:cs="Courier New"/>
                      <w:noProof/>
                      <w:color w:val="0000FF"/>
                      <w:sz w:val="20"/>
                      <w:lang w:val="en-CA" w:bidi="ar-SA"/>
                    </w:rPr>
                    <w:t>Function</w:t>
                  </w:r>
                  <w:r>
                    <w:rPr>
                      <w:rFonts w:ascii="Courier New" w:hAnsi="Courier New" w:cs="Courier New"/>
                      <w:noProof/>
                      <w:sz w:val="20"/>
                      <w:lang w:val="en-CA" w:bidi="ar-SA"/>
                    </w:rPr>
                    <w:t xml:space="preserve"> GenerateRandomNumber (</w:t>
                  </w:r>
                  <w:r>
                    <w:rPr>
                      <w:rFonts w:ascii="Courier New" w:hAnsi="Courier New" w:cs="Courier New"/>
                      <w:noProof/>
                      <w:color w:val="0000FF"/>
                      <w:sz w:val="20"/>
                      <w:lang w:val="en-CA" w:bidi="ar-SA"/>
                    </w:rPr>
                    <w:t xml:space="preserve">ByVal </w:t>
                  </w:r>
                  <w:r>
                    <w:rPr>
                      <w:rFonts w:ascii="Courier New" w:hAnsi="Courier New" w:cs="Courier New"/>
                      <w:noProof/>
                      <w:sz w:val="20"/>
                      <w:lang w:val="en-CA" w:bidi="ar-SA"/>
                    </w:rPr>
                    <w:t xml:space="preserve">lowerBound </w:t>
                  </w:r>
                  <w:r>
                    <w:rPr>
                      <w:rFonts w:ascii="Courier New" w:hAnsi="Courier New" w:cs="Courier New"/>
                      <w:noProof/>
                      <w:color w:val="0000FF"/>
                      <w:sz w:val="20"/>
                      <w:lang w:val="en-CA" w:bidi="ar-SA"/>
                    </w:rPr>
                    <w:t>As Integer</w:t>
                  </w:r>
                  <w:r>
                    <w:rPr>
                      <w:rFonts w:ascii="Courier New" w:hAnsi="Courier New" w:cs="Courier New"/>
                      <w:noProof/>
                      <w:sz w:val="20"/>
                      <w:lang w:val="en-CA" w:bidi="ar-SA"/>
                    </w:rPr>
                    <w:t>, _</w:t>
                  </w:r>
                  <w:r>
                    <w:rPr>
                      <w:rFonts w:ascii="Courier New" w:hAnsi="Courier New" w:cs="Courier New"/>
                      <w:noProof/>
                      <w:color w:val="0000FF"/>
                      <w:sz w:val="20"/>
                      <w:lang w:val="en-CA" w:bidi="ar-SA"/>
                    </w:rPr>
                    <w:t xml:space="preserve"> </w:t>
                  </w:r>
                  <w:r>
                    <w:rPr>
                      <w:rFonts w:ascii="Courier New" w:hAnsi="Courier New" w:cs="Courier New"/>
                      <w:noProof/>
                      <w:color w:val="0000FF"/>
                      <w:sz w:val="20"/>
                      <w:lang w:val="en-CA" w:bidi="ar-SA"/>
                    </w:rPr>
                    <w:tab/>
                  </w:r>
                  <w:r>
                    <w:rPr>
                      <w:rFonts w:ascii="Courier New" w:hAnsi="Courier New" w:cs="Courier New"/>
                      <w:noProof/>
                      <w:color w:val="0000FF"/>
                      <w:sz w:val="20"/>
                      <w:lang w:val="en-CA" w:bidi="ar-SA"/>
                    </w:rPr>
                    <w:tab/>
                  </w:r>
                  <w:r>
                    <w:rPr>
                      <w:rFonts w:ascii="Courier New" w:hAnsi="Courier New" w:cs="Courier New"/>
                      <w:noProof/>
                      <w:color w:val="0000FF"/>
                      <w:sz w:val="20"/>
                      <w:lang w:val="en-CA" w:bidi="ar-SA"/>
                    </w:rPr>
                    <w:tab/>
                  </w:r>
                  <w:r>
                    <w:rPr>
                      <w:rFonts w:ascii="Courier New" w:hAnsi="Courier New" w:cs="Courier New"/>
                      <w:noProof/>
                      <w:color w:val="0000FF"/>
                      <w:sz w:val="20"/>
                      <w:lang w:val="en-CA" w:bidi="ar-SA"/>
                    </w:rPr>
                    <w:tab/>
                  </w:r>
                  <w:r>
                    <w:rPr>
                      <w:rFonts w:ascii="Courier New" w:hAnsi="Courier New" w:cs="Courier New"/>
                      <w:noProof/>
                      <w:color w:val="0000FF"/>
                      <w:sz w:val="20"/>
                      <w:lang w:val="en-CA" w:bidi="ar-SA"/>
                    </w:rPr>
                    <w:tab/>
                  </w:r>
                  <w:r>
                    <w:rPr>
                      <w:rFonts w:ascii="Courier New" w:hAnsi="Courier New" w:cs="Courier New"/>
                      <w:noProof/>
                      <w:color w:val="0000FF"/>
                      <w:sz w:val="20"/>
                      <w:lang w:val="en-CA" w:bidi="ar-SA"/>
                    </w:rPr>
                    <w:tab/>
                  </w:r>
                  <w:r>
                    <w:rPr>
                      <w:rFonts w:ascii="Courier New" w:hAnsi="Courier New" w:cs="Courier New"/>
                      <w:noProof/>
                      <w:color w:val="0000FF"/>
                      <w:sz w:val="20"/>
                      <w:lang w:val="en-CA" w:bidi="ar-SA"/>
                    </w:rPr>
                    <w:tab/>
                  </w:r>
                  <w:r>
                    <w:rPr>
                      <w:rFonts w:ascii="Courier New" w:hAnsi="Courier New" w:cs="Courier New"/>
                      <w:noProof/>
                      <w:color w:val="0000FF"/>
                      <w:sz w:val="20"/>
                      <w:lang w:val="en-CA" w:bidi="ar-SA"/>
                    </w:rPr>
                    <w:tab/>
                    <w:t xml:space="preserve"> ByVal </w:t>
                  </w:r>
                  <w:r>
                    <w:rPr>
                      <w:rFonts w:ascii="Courier New" w:hAnsi="Courier New" w:cs="Courier New"/>
                      <w:noProof/>
                      <w:sz w:val="20"/>
                      <w:lang w:val="en-CA" w:bidi="ar-SA"/>
                    </w:rPr>
                    <w:t xml:space="preserve">upperBound </w:t>
                  </w:r>
                  <w:r>
                    <w:rPr>
                      <w:rFonts w:ascii="Courier New" w:hAnsi="Courier New" w:cs="Courier New"/>
                      <w:noProof/>
                      <w:color w:val="0000FF"/>
                      <w:sz w:val="20"/>
                      <w:lang w:val="en-CA" w:bidi="ar-SA"/>
                    </w:rPr>
                    <w:t>As Integer</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As Integer</w:t>
                  </w:r>
                </w:p>
              </w:txbxContent>
            </v:textbox>
          </v:shape>
        </w:pict>
      </w:r>
      <w:r>
        <w:t>that were passed in.</w:t>
      </w:r>
      <w:r w:rsidR="00A13921">
        <w:t xml:space="preserve"> </w:t>
      </w:r>
    </w:p>
    <w:p w:rsidR="00363A90" w:rsidRDefault="00363A90" w:rsidP="00F224D8">
      <w:pPr>
        <w:autoSpaceDE w:val="0"/>
        <w:ind w:firstLine="432"/>
      </w:pPr>
    </w:p>
    <w:p w:rsidR="00F224D8" w:rsidRDefault="0073069D" w:rsidP="00F224D8">
      <w:pPr>
        <w:ind w:firstLine="432"/>
      </w:pPr>
      <w:r>
        <w:rPr>
          <w:noProof/>
          <w:lang w:val="en-CA" w:eastAsia="en-CA" w:bidi="ar-SA"/>
        </w:rPr>
        <w:pict>
          <v:shape id="_x0000_s1634" type="#_x0000_t202" style="position:absolute;left:0;text-align:left;margin-left:-126.4pt;margin-top:7.05pt;width:486pt;height:30.6pt;z-index:251767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634;mso-fit-shape-to-text:t" inset="0,0,0,0">
              <w:txbxContent>
                <w:p w:rsidR="004770BA" w:rsidRPr="00934913" w:rsidRDefault="004770BA" w:rsidP="00363A90">
                  <w:pPr>
                    <w:pStyle w:val="Caption"/>
                    <w:rPr>
                      <w:sz w:val="24"/>
                      <w:szCs w:val="20"/>
                    </w:rPr>
                  </w:pPr>
                  <w:bookmarkStart w:id="202" w:name="_Toc245310464"/>
                  <w:r>
                    <w:t xml:space="preserve">VB Code </w:t>
                  </w:r>
                  <w:fldSimple w:instr=" SEQ VB_Code \* ARABIC ">
                    <w:r w:rsidR="00F65BCF">
                      <w:rPr>
                        <w:noProof/>
                      </w:rPr>
                      <w:t>22</w:t>
                    </w:r>
                  </w:fldSimple>
                  <w:r>
                    <w:t>: Function declaration in VB</w:t>
                  </w:r>
                  <w:bookmarkEnd w:id="202"/>
                </w:p>
              </w:txbxContent>
            </v:textbox>
          </v:shape>
        </w:pict>
      </w:r>
    </w:p>
    <w:p w:rsidR="00F224D8" w:rsidRDefault="00DE59FE" w:rsidP="00F224D8">
      <w:r>
        <w:br/>
      </w:r>
      <w:r w:rsidR="00F224D8">
        <w:t>Notice the “</w:t>
      </w:r>
      <w:r w:rsidR="00F224D8">
        <w:rPr>
          <w:rFonts w:ascii="Courier New" w:hAnsi="Courier New" w:cs="Courier New"/>
          <w:noProof/>
          <w:color w:val="0000FF"/>
          <w:sz w:val="20"/>
        </w:rPr>
        <w:t>As</w:t>
      </w:r>
      <w:r w:rsidR="00F224D8">
        <w:rPr>
          <w:rFonts w:ascii="Courier New" w:hAnsi="Courier New" w:cs="Courier New"/>
          <w:noProof/>
          <w:sz w:val="20"/>
        </w:rPr>
        <w:t xml:space="preserve"> </w:t>
      </w:r>
      <w:r w:rsidR="00F224D8">
        <w:rPr>
          <w:rFonts w:ascii="Courier New" w:hAnsi="Courier New" w:cs="Courier New"/>
          <w:noProof/>
          <w:color w:val="0000FF"/>
          <w:sz w:val="20"/>
        </w:rPr>
        <w:t>Integer</w:t>
      </w:r>
      <w:r w:rsidR="00F224D8">
        <w:t>” at the end of the function</w:t>
      </w:r>
      <w:r w:rsidR="0073069D">
        <w:fldChar w:fldCharType="begin"/>
      </w:r>
      <w:r w:rsidR="00F224D8">
        <w:instrText xml:space="preserve"> XE "</w:instrText>
      </w:r>
      <w:r w:rsidR="00F224D8">
        <w:rPr>
          <w:b/>
          <w:i/>
        </w:rPr>
        <w:instrText>function"</w:instrText>
      </w:r>
      <w:r w:rsidR="00F224D8">
        <w:instrText xml:space="preserve"> </w:instrText>
      </w:r>
      <w:r w:rsidR="0073069D">
        <w:fldChar w:fldCharType="end"/>
      </w:r>
      <w:r w:rsidR="00F224D8">
        <w:t xml:space="preserve"> declaration, just after the end bracket.</w:t>
      </w:r>
    </w:p>
    <w:p w:rsidR="000044FA" w:rsidRDefault="000044FA" w:rsidP="00F224D8">
      <w:r>
        <w:tab/>
        <w:t xml:space="preserve">In C#, there is no reserved word “Procedure” or “Function” like in VB. </w:t>
      </w:r>
      <w:r w:rsidR="00FF0817">
        <w:t xml:space="preserve">You will remember that for a procedure we place the reserved word </w:t>
      </w:r>
      <w:r w:rsidR="00FF0817" w:rsidRPr="00B7526A">
        <w:rPr>
          <w:rFonts w:ascii="Courier New" w:hAnsi="Courier New" w:cs="Courier New"/>
          <w:noProof/>
          <w:color w:val="0000FF"/>
          <w:sz w:val="20"/>
          <w:lang w:val="en-CA" w:bidi="ar-SA"/>
        </w:rPr>
        <w:t>void</w:t>
      </w:r>
      <w:r w:rsidR="00FF0817">
        <w:t xml:space="preserve"> before the procedures name. This was to tell the computer that the procedure will not return anything (i.e. it is a procedure). For a function we replace that </w:t>
      </w:r>
      <w:r w:rsidR="00FF0817" w:rsidRPr="00B7526A">
        <w:rPr>
          <w:rFonts w:ascii="Courier New" w:hAnsi="Courier New" w:cs="Courier New"/>
          <w:noProof/>
          <w:color w:val="0000FF"/>
          <w:sz w:val="20"/>
          <w:lang w:val="en-CA" w:bidi="ar-SA"/>
        </w:rPr>
        <w:t>void</w:t>
      </w:r>
      <w:r w:rsidR="00FF0817">
        <w:t xml:space="preserve"> with the type that will be passed back by the </w:t>
      </w:r>
      <w:r w:rsidR="0073069D">
        <w:rPr>
          <w:noProof/>
          <w:lang w:val="en-CA" w:eastAsia="en-CA" w:bidi="ar-SA"/>
        </w:rPr>
        <w:pict>
          <v:shape id="_x0000_s1635" type="#_x0000_t202" style="position:absolute;margin-left:-127.05pt;margin-top:25.5pt;width:486pt;height:22.05pt;z-index:25176832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635">
              <w:txbxContent>
                <w:p w:rsidR="004770BA" w:rsidRPr="00FF7E36" w:rsidRDefault="004770BA" w:rsidP="00363A90">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color w:val="0000FF"/>
                      <w:sz w:val="20"/>
                      <w:lang w:val="en-CA" w:bidi="ar-SA"/>
                    </w:rPr>
                    <w:t xml:space="preserve">Public </w:t>
                  </w:r>
                  <w:r>
                    <w:rPr>
                      <w:rFonts w:ascii="Courier New" w:hAnsi="Courier New" w:cs="Courier New"/>
                      <w:noProof/>
                      <w:sz w:val="20"/>
                      <w:lang w:val="en-CA" w:bidi="ar-SA"/>
                    </w:rPr>
                    <w:t xml:space="preserve">GenerateRandomNumber </w:t>
                  </w:r>
                  <w:r>
                    <w:rPr>
                      <w:rFonts w:ascii="Courier New" w:hAnsi="Courier New" w:cs="Courier New"/>
                      <w:noProof/>
                      <w:color w:val="0000FF"/>
                      <w:sz w:val="20"/>
                      <w:lang w:val="en-CA" w:bidi="ar-SA"/>
                    </w:rPr>
                    <w:t>int</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 xml:space="preserve">int </w:t>
                  </w:r>
                  <w:r>
                    <w:rPr>
                      <w:rFonts w:ascii="Courier New" w:hAnsi="Courier New" w:cs="Courier New"/>
                      <w:noProof/>
                      <w:sz w:val="20"/>
                      <w:lang w:val="en-CA" w:bidi="ar-SA"/>
                    </w:rPr>
                    <w:t xml:space="preserve">lowerBound, </w:t>
                  </w:r>
                  <w:r>
                    <w:rPr>
                      <w:rFonts w:ascii="Courier New" w:hAnsi="Courier New" w:cs="Courier New"/>
                      <w:noProof/>
                      <w:color w:val="0000FF"/>
                      <w:sz w:val="20"/>
                      <w:lang w:val="en-CA" w:bidi="ar-SA"/>
                    </w:rPr>
                    <w:t xml:space="preserve">int </w:t>
                  </w:r>
                  <w:r>
                    <w:rPr>
                      <w:rFonts w:ascii="Courier New" w:hAnsi="Courier New" w:cs="Courier New"/>
                      <w:noProof/>
                      <w:sz w:val="20"/>
                      <w:lang w:val="en-CA" w:bidi="ar-SA"/>
                    </w:rPr>
                    <w:t>upperBound</w:t>
                  </w:r>
                  <w:r w:rsidRPr="00FF7E36">
                    <w:rPr>
                      <w:rFonts w:ascii="Courier New" w:hAnsi="Courier New" w:cs="Courier New"/>
                      <w:noProof/>
                      <w:sz w:val="20"/>
                      <w:lang w:val="en-CA" w:bidi="ar-SA"/>
                    </w:rPr>
                    <w:t>);</w:t>
                  </w:r>
                </w:p>
              </w:txbxContent>
            </v:textbox>
          </v:shape>
        </w:pict>
      </w:r>
      <w:r w:rsidR="0073069D">
        <w:rPr>
          <w:noProof/>
          <w:lang w:val="en-CA" w:eastAsia="en-CA" w:bidi="ar-SA"/>
        </w:rPr>
        <w:pict>
          <v:shape id="_x0000_s1636" type="#_x0000_t202" style="position:absolute;left:0;text-align:left;margin-left:-127.05pt;margin-top:128.75pt;width:486pt;height:30.6pt;z-index:251769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636;mso-fit-shape-to-text:t" inset="0,0,0,0">
              <w:txbxContent>
                <w:p w:rsidR="004770BA" w:rsidRPr="006853E8" w:rsidRDefault="004770BA" w:rsidP="00363A90">
                  <w:pPr>
                    <w:pStyle w:val="Caption"/>
                  </w:pPr>
                  <w:bookmarkStart w:id="203" w:name="_Toc246256658"/>
                  <w:r>
                    <w:t xml:space="preserve">C# Code </w:t>
                  </w:r>
                  <w:fldSimple w:instr=" SEQ C#_Code \* ARABIC ">
                    <w:r w:rsidR="00F65BCF">
                      <w:rPr>
                        <w:noProof/>
                      </w:rPr>
                      <w:t>24</w:t>
                    </w:r>
                  </w:fldSimple>
                  <w:r>
                    <w:t>: Function declaration in C#</w:t>
                  </w:r>
                  <w:bookmarkEnd w:id="203"/>
                </w:p>
              </w:txbxContent>
            </v:textbox>
          </v:shape>
        </w:pict>
      </w:r>
      <w:r w:rsidR="00FF0817">
        <w:t>function. This is the key that turns a procedure into a function in C#</w:t>
      </w:r>
      <w:r w:rsidR="003C4AC8">
        <w:t>.</w:t>
      </w:r>
    </w:p>
    <w:p w:rsidR="00DE59FE" w:rsidRDefault="00DE59FE" w:rsidP="00F224D8"/>
    <w:p w:rsidR="00DE59FE" w:rsidRDefault="00DE59FE" w:rsidP="00F224D8"/>
    <w:p w:rsidR="00F224D8" w:rsidRDefault="00F224D8" w:rsidP="00F224D8">
      <w:r>
        <w:tab/>
        <w:t xml:space="preserve">To return the value back to the </w:t>
      </w:r>
      <w:r w:rsidR="00E0011E">
        <w:t>piece of code that called the function</w:t>
      </w:r>
      <w:r w:rsidR="0073069D">
        <w:fldChar w:fldCharType="begin"/>
      </w:r>
      <w:r>
        <w:instrText xml:space="preserve"> XE "</w:instrText>
      </w:r>
      <w:r>
        <w:rPr>
          <w:b/>
          <w:i/>
        </w:rPr>
        <w:instrText>procedure"</w:instrText>
      </w:r>
      <w:r>
        <w:instrText xml:space="preserve"> </w:instrText>
      </w:r>
      <w:r w:rsidR="0073069D">
        <w:fldChar w:fldCharType="end"/>
      </w:r>
      <w:r>
        <w:t>, we need to include a method to pass back our final answer.</w:t>
      </w:r>
      <w:r w:rsidR="00A13921">
        <w:t xml:space="preserve"> </w:t>
      </w:r>
      <w:r>
        <w:t>We do this by using the reserved word “</w:t>
      </w:r>
      <w:r>
        <w:rPr>
          <w:rFonts w:ascii="Courier New" w:hAnsi="Courier New" w:cs="Courier New"/>
          <w:noProof/>
          <w:color w:val="0000FF"/>
          <w:sz w:val="20"/>
        </w:rPr>
        <w:t>Return</w:t>
      </w:r>
      <w:r>
        <w:t>”.</w:t>
      </w:r>
      <w:r w:rsidR="00A13921">
        <w:t xml:space="preserve"> </w:t>
      </w:r>
      <w:r>
        <w:t>Whatever value (or variable</w:t>
      </w:r>
      <w:r w:rsidR="0073069D">
        <w:fldChar w:fldCharType="begin"/>
      </w:r>
      <w:r>
        <w:instrText xml:space="preserve"> XE "</w:instrText>
      </w:r>
      <w:r>
        <w:rPr>
          <w:b/>
          <w:i/>
        </w:rPr>
        <w:instrText>variable"</w:instrText>
      </w:r>
      <w:r>
        <w:instrText xml:space="preserve"> </w:instrText>
      </w:r>
      <w:r w:rsidR="0073069D">
        <w:fldChar w:fldCharType="end"/>
      </w:r>
      <w:r>
        <w:t>) is after this reserved word, will be passed back as the answer.</w:t>
      </w:r>
      <w:r w:rsidR="00A13921">
        <w:t xml:space="preserve"> </w:t>
      </w:r>
      <w:r>
        <w:t>Here is the example for the random number function</w:t>
      </w:r>
      <w:r w:rsidR="0073069D">
        <w:fldChar w:fldCharType="begin"/>
      </w:r>
      <w:r>
        <w:instrText xml:space="preserve"> XE "</w:instrText>
      </w:r>
      <w:r>
        <w:rPr>
          <w:b/>
          <w:i/>
        </w:rPr>
        <w:instrText>function"</w:instrText>
      </w:r>
      <w:r>
        <w:instrText xml:space="preserve"> </w:instrText>
      </w:r>
      <w:r w:rsidR="0073069D">
        <w:fldChar w:fldCharType="end"/>
      </w:r>
      <w:r>
        <w:t>:</w:t>
      </w:r>
    </w:p>
    <w:p w:rsidR="00F224D8" w:rsidRDefault="00F224D8" w:rsidP="00F224D8">
      <w:r>
        <w:rPr>
          <w:noProof/>
          <w:lang w:val="en-CA" w:eastAsia="en-CA" w:bidi="ar-SA"/>
        </w:rPr>
        <w:drawing>
          <wp:inline distT="0" distB="0" distL="0" distR="0">
            <wp:extent cx="1546225" cy="241935"/>
            <wp:effectExtent l="19050" t="0" r="0" b="0"/>
            <wp:docPr id="448" name="Picture 33" descr="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ʎ°"/>
                    <pic:cNvPicPr>
                      <a:picLocks noChangeAspect="1" noChangeArrowheads="1"/>
                    </pic:cNvPicPr>
                  </pic:nvPicPr>
                  <pic:blipFill>
                    <a:blip r:embed="rId193" cstate="print"/>
                    <a:srcRect/>
                    <a:stretch>
                      <a:fillRect/>
                    </a:stretch>
                  </pic:blipFill>
                  <pic:spPr bwMode="auto">
                    <a:xfrm>
                      <a:off x="0" y="0"/>
                      <a:ext cx="1546225" cy="241935"/>
                    </a:xfrm>
                    <a:prstGeom prst="rect">
                      <a:avLst/>
                    </a:prstGeom>
                    <a:noFill/>
                    <a:ln w="9525">
                      <a:noFill/>
                      <a:miter lim="800000"/>
                      <a:headEnd/>
                      <a:tailEnd/>
                    </a:ln>
                  </pic:spPr>
                </pic:pic>
              </a:graphicData>
            </a:graphic>
          </wp:inline>
        </w:drawing>
      </w:r>
    </w:p>
    <w:p w:rsidR="00F224D8" w:rsidRDefault="00F224D8" w:rsidP="00F224D8">
      <w:r>
        <w:tab/>
        <w:t>Just like we have been doing with all the funct</w:t>
      </w:r>
      <w:r w:rsidR="00DE59FE">
        <w:t>ions that are built into VB</w:t>
      </w:r>
      <w:r w:rsidR="001539FE">
        <w:t xml:space="preserve"> or C#</w:t>
      </w:r>
      <w:r>
        <w:t>, since it is a function</w:t>
      </w:r>
      <w:r w:rsidR="0073069D">
        <w:fldChar w:fldCharType="begin"/>
      </w:r>
      <w:r>
        <w:instrText xml:space="preserve"> XE "</w:instrText>
      </w:r>
      <w:r>
        <w:rPr>
          <w:b/>
          <w:i/>
        </w:rPr>
        <w:instrText>function"</w:instrText>
      </w:r>
      <w:r>
        <w:instrText xml:space="preserve"> </w:instrText>
      </w:r>
      <w:r w:rsidR="0073069D">
        <w:fldChar w:fldCharType="end"/>
      </w:r>
      <w:r>
        <w:t xml:space="preserve"> and it will return some object or value, we must assign the answer to something (hopefully a variable</w:t>
      </w:r>
      <w:r w:rsidR="0073069D">
        <w:fldChar w:fldCharType="begin"/>
      </w:r>
      <w:r>
        <w:instrText xml:space="preserve"> XE "</w:instrText>
      </w:r>
      <w:r>
        <w:rPr>
          <w:b/>
          <w:i/>
        </w:rPr>
        <w:instrText>variable"</w:instrText>
      </w:r>
      <w:r>
        <w:instrText xml:space="preserve"> </w:instrText>
      </w:r>
      <w:r w:rsidR="0073069D">
        <w:fldChar w:fldCharType="end"/>
      </w:r>
      <w:r>
        <w:t xml:space="preserve"> of some kind, since assigning it right into a control object like a text box is </w:t>
      </w:r>
      <w:r>
        <w:rPr>
          <w:u w:val="single"/>
        </w:rPr>
        <w:t>bad</w:t>
      </w:r>
      <w:r>
        <w:t xml:space="preserve"> style).</w:t>
      </w:r>
      <w:r w:rsidR="00A13921">
        <w:t xml:space="preserve"> </w:t>
      </w:r>
      <w:r>
        <w:t>To do this we must place the function name after an assignment statement</w:t>
      </w:r>
      <w:r w:rsidR="0073069D">
        <w:fldChar w:fldCharType="begin"/>
      </w:r>
      <w:r>
        <w:instrText xml:space="preserve"> XE "</w:instrText>
      </w:r>
      <w:r>
        <w:rPr>
          <w:b/>
          <w:i/>
        </w:rPr>
        <w:instrText>assignment statement"</w:instrText>
      </w:r>
      <w:r>
        <w:instrText xml:space="preserve"> </w:instrText>
      </w:r>
      <w:r w:rsidR="0073069D">
        <w:fldChar w:fldCharType="end"/>
      </w:r>
      <w:r>
        <w:t>, with the values that we are passing into the function.</w:t>
      </w:r>
      <w:r w:rsidR="00A13921">
        <w:t xml:space="preserve"> </w:t>
      </w:r>
      <w:r>
        <w:t>Here is the example for the random number function.</w:t>
      </w:r>
    </w:p>
    <w:p w:rsidR="00F224D8" w:rsidRDefault="00F224D8" w:rsidP="00F224D8"/>
    <w:p w:rsidR="001539FE" w:rsidRDefault="0073069D" w:rsidP="00F224D8">
      <w:pPr>
        <w:ind w:firstLine="720"/>
      </w:pPr>
      <w:r>
        <w:rPr>
          <w:noProof/>
          <w:lang w:val="en-CA" w:eastAsia="en-CA" w:bidi="ar-SA"/>
        </w:rPr>
        <w:lastRenderedPageBreak/>
        <w:pict>
          <v:shape id="_x0000_s1641" type="#_x0000_t202" style="position:absolute;margin-left:-156pt;margin-top:15.9pt;width:486pt;height:23.7pt;z-index:25177446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641">
              <w:txbxContent>
                <w:p w:rsidR="004770BA" w:rsidRPr="00C80434" w:rsidRDefault="004770BA" w:rsidP="001539FE">
                  <w:pPr>
                    <w:autoSpaceDE w:val="0"/>
                    <w:autoSpaceDN w:val="0"/>
                    <w:adjustRightInd w:val="0"/>
                    <w:spacing w:before="0" w:after="0" w:line="240" w:lineRule="auto"/>
                    <w:jc w:val="left"/>
                  </w:pPr>
                  <w:r>
                    <w:rPr>
                      <w:rFonts w:ascii="Courier New" w:hAnsi="Courier New" w:cs="Courier New"/>
                      <w:noProof/>
                      <w:sz w:val="20"/>
                      <w:lang w:val="en-CA" w:bidi="ar-SA"/>
                    </w:rPr>
                    <w:t xml:space="preserve">randonlyGeneratedNumber = GenerateRandomNumber (-10, 45) </w:t>
                  </w:r>
                </w:p>
              </w:txbxContent>
            </v:textbox>
          </v:shape>
        </w:pict>
      </w:r>
    </w:p>
    <w:p w:rsidR="001539FE" w:rsidRDefault="0073069D" w:rsidP="00F224D8">
      <w:pPr>
        <w:ind w:firstLine="720"/>
      </w:pPr>
      <w:r>
        <w:rPr>
          <w:noProof/>
          <w:lang w:val="en-CA" w:eastAsia="en-CA" w:bidi="ar-SA"/>
        </w:rPr>
        <w:pict>
          <v:shape id="_x0000_s1638" type="#_x0000_t202" style="position:absolute;left:0;text-align:left;margin-left:-121.05pt;margin-top:17.55pt;width:486pt;height:30.6pt;z-index:251771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638;mso-fit-shape-to-text:t" inset="0,0,0,0">
              <w:txbxContent>
                <w:p w:rsidR="004770BA" w:rsidRPr="00934913" w:rsidRDefault="004770BA" w:rsidP="001539FE">
                  <w:pPr>
                    <w:pStyle w:val="Caption"/>
                    <w:rPr>
                      <w:sz w:val="24"/>
                      <w:szCs w:val="20"/>
                    </w:rPr>
                  </w:pPr>
                  <w:bookmarkStart w:id="204" w:name="_Toc245310465"/>
                  <w:r>
                    <w:t xml:space="preserve">VB Code </w:t>
                  </w:r>
                  <w:fldSimple w:instr=" SEQ VB_Code \* ARABIC ">
                    <w:r w:rsidR="00F65BCF">
                      <w:rPr>
                        <w:noProof/>
                      </w:rPr>
                      <w:t>23</w:t>
                    </w:r>
                  </w:fldSimple>
                  <w:r>
                    <w:t>: Function declaration in VB</w:t>
                  </w:r>
                  <w:bookmarkEnd w:id="204"/>
                </w:p>
              </w:txbxContent>
            </v:textbox>
          </v:shape>
        </w:pict>
      </w:r>
    </w:p>
    <w:p w:rsidR="001539FE" w:rsidRDefault="0073069D" w:rsidP="00F224D8">
      <w:pPr>
        <w:ind w:firstLine="720"/>
      </w:pPr>
      <w:r>
        <w:rPr>
          <w:noProof/>
          <w:lang w:val="en-CA" w:eastAsia="en-CA" w:bidi="ar-SA"/>
        </w:rPr>
        <w:pict>
          <v:shape id="_x0000_s1639" type="#_x0000_t202" style="position:absolute;margin-left:-158.05pt;margin-top:20.1pt;width:486pt;height:22.05pt;z-index:25177241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639">
              <w:txbxContent>
                <w:p w:rsidR="004770BA" w:rsidRPr="001539FE" w:rsidRDefault="004770BA" w:rsidP="001539FE">
                  <w:pPr>
                    <w:autoSpaceDE w:val="0"/>
                    <w:autoSpaceDN w:val="0"/>
                    <w:adjustRightInd w:val="0"/>
                    <w:spacing w:before="0" w:after="0" w:line="240" w:lineRule="auto"/>
                    <w:jc w:val="left"/>
                  </w:pPr>
                  <w:r>
                    <w:rPr>
                      <w:rFonts w:ascii="Courier New" w:hAnsi="Courier New" w:cs="Courier New"/>
                      <w:noProof/>
                      <w:sz w:val="20"/>
                      <w:lang w:val="en-CA" w:bidi="ar-SA"/>
                    </w:rPr>
                    <w:t>randonlyGeneratedNumber = GenerateRandomNumber (-10, 45);</w:t>
                  </w:r>
                </w:p>
              </w:txbxContent>
            </v:textbox>
          </v:shape>
        </w:pict>
      </w:r>
    </w:p>
    <w:p w:rsidR="001539FE" w:rsidRDefault="0073069D" w:rsidP="00F224D8">
      <w:pPr>
        <w:ind w:firstLine="720"/>
      </w:pPr>
      <w:r>
        <w:rPr>
          <w:noProof/>
          <w:lang w:val="en-CA" w:eastAsia="en-CA" w:bidi="ar-SA"/>
        </w:rPr>
        <w:pict>
          <v:shape id="_x0000_s1640" type="#_x0000_t202" style="position:absolute;left:0;text-align:left;margin-left:-122.05pt;margin-top:17.3pt;width:486pt;height:30.6pt;z-index:251773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640;mso-fit-shape-to-text:t" inset="0,0,0,0">
              <w:txbxContent>
                <w:p w:rsidR="004770BA" w:rsidRPr="006853E8" w:rsidRDefault="004770BA" w:rsidP="001539FE">
                  <w:pPr>
                    <w:pStyle w:val="Caption"/>
                  </w:pPr>
                  <w:bookmarkStart w:id="205" w:name="_Toc246256659"/>
                  <w:r>
                    <w:t xml:space="preserve">C# Code </w:t>
                  </w:r>
                  <w:fldSimple w:instr=" SEQ C#_Code \* ARABIC ">
                    <w:r w:rsidR="00F65BCF">
                      <w:rPr>
                        <w:noProof/>
                      </w:rPr>
                      <w:t>25</w:t>
                    </w:r>
                  </w:fldSimple>
                  <w:r>
                    <w:t>: Function declaration in C#</w:t>
                  </w:r>
                  <w:bookmarkEnd w:id="205"/>
                </w:p>
              </w:txbxContent>
            </v:textbox>
          </v:shape>
        </w:pict>
      </w:r>
    </w:p>
    <w:p w:rsidR="001539FE" w:rsidRDefault="001539FE" w:rsidP="00F224D8">
      <w:pPr>
        <w:ind w:firstLine="720"/>
      </w:pPr>
    </w:p>
    <w:p w:rsidR="00F224D8" w:rsidRDefault="00F224D8" w:rsidP="00F224D8">
      <w:pPr>
        <w:ind w:firstLine="720"/>
      </w:pPr>
      <w:r>
        <w:t>In th</w:t>
      </w:r>
      <w:r w:rsidR="001539FE">
        <w:t>e</w:t>
      </w:r>
      <w:r>
        <w:t>s</w:t>
      </w:r>
      <w:r w:rsidR="001539FE">
        <w:t>e</w:t>
      </w:r>
      <w:r>
        <w:t xml:space="preserve"> example</w:t>
      </w:r>
      <w:r w:rsidR="001539FE">
        <w:t>s</w:t>
      </w:r>
      <w:r>
        <w:t>, we will be using the function</w:t>
      </w:r>
      <w:r w:rsidR="0073069D">
        <w:fldChar w:fldCharType="begin"/>
      </w:r>
      <w:r>
        <w:instrText xml:space="preserve"> XE "</w:instrText>
      </w:r>
      <w:r>
        <w:rPr>
          <w:b/>
          <w:i/>
        </w:rPr>
        <w:instrText>function"</w:instrText>
      </w:r>
      <w:r>
        <w:instrText xml:space="preserve"> </w:instrText>
      </w:r>
      <w:r w:rsidR="0073069D">
        <w:fldChar w:fldCharType="end"/>
      </w:r>
      <w:r>
        <w:t xml:space="preserve"> we created.</w:t>
      </w:r>
      <w:r w:rsidR="00A13921">
        <w:t xml:space="preserve"> </w:t>
      </w:r>
      <w:r>
        <w:t>We passed it a lower bound of -10 and an upper bound of 45.</w:t>
      </w:r>
      <w:r w:rsidR="00A13921">
        <w:t xml:space="preserve"> </w:t>
      </w:r>
      <w:r>
        <w:t>The function will then return the integer</w:t>
      </w:r>
      <w:r w:rsidR="0073069D">
        <w:fldChar w:fldCharType="begin"/>
      </w:r>
      <w:r>
        <w:instrText xml:space="preserve"> XE "</w:instrText>
      </w:r>
      <w:r>
        <w:rPr>
          <w:b/>
          <w:i/>
        </w:rPr>
        <w:instrText>integer"</w:instrText>
      </w:r>
      <w:r>
        <w:instrText xml:space="preserve"> </w:instrText>
      </w:r>
      <w:r w:rsidR="0073069D">
        <w:fldChar w:fldCharType="end"/>
      </w:r>
      <w:r>
        <w:t xml:space="preserve"> and place it into the variable</w:t>
      </w:r>
      <w:r w:rsidR="0073069D">
        <w:fldChar w:fldCharType="begin"/>
      </w:r>
      <w:r>
        <w:instrText xml:space="preserve"> XE "</w:instrText>
      </w:r>
      <w:r>
        <w:rPr>
          <w:b/>
          <w:i/>
        </w:rPr>
        <w:instrText>variable"</w:instrText>
      </w:r>
      <w:r>
        <w:instrText xml:space="preserve"> </w:instrText>
      </w:r>
      <w:r w:rsidR="0073069D">
        <w:fldChar w:fldCharType="end"/>
      </w:r>
      <w:r>
        <w:t xml:space="preserve"> </w:t>
      </w:r>
      <w:r>
        <w:rPr>
          <w:rFonts w:ascii="Courier New" w:hAnsi="Courier New" w:cs="Courier New"/>
          <w:noProof/>
          <w:sz w:val="20"/>
        </w:rPr>
        <w:t>randomlyGeneratedNumber</w:t>
      </w:r>
      <w:r>
        <w:t>.</w:t>
      </w:r>
      <w:r w:rsidR="00A13921">
        <w:t xml:space="preserve"> </w:t>
      </w:r>
    </w:p>
    <w:p w:rsidR="00C1768C" w:rsidRDefault="00C1768C" w:rsidP="005A5534">
      <w:pPr>
        <w:ind w:firstLine="720"/>
      </w:pPr>
    </w:p>
    <w:p w:rsidR="00B442A0" w:rsidRDefault="00217B2C" w:rsidP="00B442A0">
      <w:pPr>
        <w:pStyle w:val="Heading2"/>
      </w:pPr>
      <w:bookmarkStart w:id="206" w:name="_Toc247205712"/>
      <w:r>
        <w:t>Recursion</w:t>
      </w:r>
      <w:bookmarkEnd w:id="206"/>
    </w:p>
    <w:p w:rsidR="00B442A0" w:rsidRDefault="006C04A0" w:rsidP="00161509">
      <w:pPr>
        <w:ind w:firstLine="720"/>
      </w:pPr>
      <w:r>
        <w:t>Up to this point we have been focusing on a structured approach to programming.</w:t>
      </w:r>
      <w:r w:rsidR="00A13921">
        <w:t xml:space="preserve"> </w:t>
      </w:r>
      <w:r>
        <w:t>We have ensured that we can easily follow the flow of a program, even if we create functions and procedures to modulate out components that we use often.</w:t>
      </w:r>
      <w:r w:rsidR="00A13921">
        <w:t xml:space="preserve"> </w:t>
      </w:r>
      <w:r>
        <w:t>There is one more interesting method to solve programs, that uses modularity but in a strange method.</w:t>
      </w:r>
      <w:r w:rsidR="00A13921">
        <w:t xml:space="preserve"> </w:t>
      </w:r>
      <w:r>
        <w:t>We have become accustomed to calling a procedure of function, doing the action and then returning to the flow of the program.</w:t>
      </w:r>
      <w:r w:rsidR="00A13921">
        <w:t xml:space="preserve"> </w:t>
      </w:r>
      <w:r w:rsidR="00161509">
        <w:t xml:space="preserve">But what would happen if in a procedure or function we called the </w:t>
      </w:r>
      <w:r w:rsidR="00161509" w:rsidRPr="00161509">
        <w:rPr>
          <w:u w:val="single"/>
        </w:rPr>
        <w:t>exact same</w:t>
      </w:r>
      <w:r w:rsidR="00161509">
        <w:t xml:space="preserve"> procedure or function?</w:t>
      </w:r>
      <w:r w:rsidR="00A13921">
        <w:t xml:space="preserve"> </w:t>
      </w:r>
      <w:r w:rsidR="00161509">
        <w:t>If we do this it is called recursion.</w:t>
      </w:r>
      <w:r w:rsidR="00A13921">
        <w:t xml:space="preserve"> </w:t>
      </w:r>
    </w:p>
    <w:p w:rsidR="00161509" w:rsidRDefault="00161509" w:rsidP="00B442A0">
      <w:r>
        <w:tab/>
        <w:t>The first question we need to ask ourselves is can we legally do this.</w:t>
      </w:r>
      <w:r w:rsidR="00A13921">
        <w:t xml:space="preserve"> </w:t>
      </w:r>
      <w:r>
        <w:t>This is a really good question, since in some programming languages, recursion is actually illegal and you will not be able to compile you program.</w:t>
      </w:r>
      <w:r w:rsidR="00A13921">
        <w:t xml:space="preserve"> </w:t>
      </w:r>
      <w:r>
        <w:t>Most modern languages actually let you do this.</w:t>
      </w:r>
      <w:r w:rsidR="00A13921">
        <w:t xml:space="preserve"> </w:t>
      </w:r>
      <w:r>
        <w:t>The second question you might be asking is</w:t>
      </w:r>
      <w:proofErr w:type="gramStart"/>
      <w:r>
        <w:t>,</w:t>
      </w:r>
      <w:proofErr w:type="gramEnd"/>
      <w:r>
        <w:t xml:space="preserve"> would I end up in an infinite loop?</w:t>
      </w:r>
      <w:r w:rsidR="00A13921">
        <w:t xml:space="preserve"> </w:t>
      </w:r>
      <w:r>
        <w:t>The answer is you might, just like you could in any looping structure if you do not write the code correctly.</w:t>
      </w:r>
      <w:r w:rsidR="00A13921">
        <w:t xml:space="preserve"> </w:t>
      </w:r>
      <w:r>
        <w:t>But if you write the code “properly” you will not end up in an infinite loop.</w:t>
      </w:r>
    </w:p>
    <w:p w:rsidR="00161509" w:rsidRDefault="00161509" w:rsidP="00B442A0">
      <w:r>
        <w:tab/>
        <w:t>By using recursion, what you do is simplify out the problem to something very trivial to program.</w:t>
      </w:r>
      <w:r w:rsidR="00A13921">
        <w:t xml:space="preserve"> </w:t>
      </w:r>
      <w:r>
        <w:t>Remember that in our problem solving model, trying to simplify out the problem was really important.</w:t>
      </w:r>
      <w:r w:rsidR="00A13921">
        <w:t xml:space="preserve"> </w:t>
      </w:r>
      <w:r>
        <w:t xml:space="preserve">Here is an </w:t>
      </w:r>
      <w:r>
        <w:lastRenderedPageBreak/>
        <w:t>example program that reverses the characters in a string, an easy enough task with a loop but by using recursion, it become even easier.</w:t>
      </w:r>
    </w:p>
    <w:p w:rsidR="00161509" w:rsidRDefault="0073069D" w:rsidP="00B442A0">
      <w:r>
        <w:rPr>
          <w:noProof/>
          <w:lang w:val="en-CA" w:eastAsia="en-CA" w:bidi="ar-SA"/>
        </w:rPr>
        <w:pict>
          <v:rect id="_x0000_s1566" style="position:absolute;left:0;text-align:left;margin-left:43.15pt;margin-top:152.35pt;width:124pt;height:7.9pt;z-index:251748864;mso-width-relative:margin;mso-height-relative:margin"/>
        </w:pict>
      </w:r>
      <w:r w:rsidR="00161509">
        <w:rPr>
          <w:noProof/>
          <w:lang w:val="en-CA" w:eastAsia="en-CA" w:bidi="ar-SA"/>
        </w:rPr>
        <w:drawing>
          <wp:inline distT="0" distB="0" distL="0" distR="0">
            <wp:extent cx="4572000" cy="2432050"/>
            <wp:effectExtent l="1905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4" cstate="print"/>
                    <a:srcRect/>
                    <a:stretch>
                      <a:fillRect/>
                    </a:stretch>
                  </pic:blipFill>
                  <pic:spPr bwMode="auto">
                    <a:xfrm>
                      <a:off x="0" y="0"/>
                      <a:ext cx="4572000" cy="2432050"/>
                    </a:xfrm>
                    <a:prstGeom prst="rect">
                      <a:avLst/>
                    </a:prstGeom>
                    <a:noFill/>
                    <a:ln w="9525">
                      <a:noFill/>
                      <a:miter lim="800000"/>
                      <a:headEnd/>
                      <a:tailEnd/>
                    </a:ln>
                  </pic:spPr>
                </pic:pic>
              </a:graphicData>
            </a:graphic>
          </wp:inline>
        </w:drawing>
      </w:r>
    </w:p>
    <w:p w:rsidR="00161509" w:rsidRPr="00B442A0" w:rsidRDefault="00161509" w:rsidP="00B442A0">
      <w:pPr>
        <w:sectPr w:rsidR="00161509" w:rsidRPr="00B442A0" w:rsidSect="001E7955">
          <w:footerReference w:type="even" r:id="rId195"/>
          <w:footerReference w:type="default" r:id="rId196"/>
          <w:type w:val="oddPage"/>
          <w:pgSz w:w="12240" w:h="15840" w:code="1"/>
          <w:pgMar w:top="1080" w:right="1080" w:bottom="1080" w:left="3960" w:header="720" w:footer="720" w:gutter="0"/>
          <w:cols w:space="360"/>
          <w:titlePg/>
          <w:docGrid w:linePitch="272"/>
        </w:sectPr>
      </w:pPr>
    </w:p>
    <w:p w:rsidR="00F224D8" w:rsidRDefault="00C1768C" w:rsidP="00C1768C">
      <w:pPr>
        <w:pStyle w:val="Title"/>
        <w:jc w:val="left"/>
      </w:pPr>
      <w:r>
        <w:lastRenderedPageBreak/>
        <w:t xml:space="preserve">Chapter 5 </w:t>
      </w:r>
      <w:r w:rsidR="00632055">
        <w:t>– Holding Data</w:t>
      </w:r>
    </w:p>
    <w:p w:rsidR="00C1768C" w:rsidRDefault="00C1768C" w:rsidP="005A5534">
      <w:pPr>
        <w:ind w:firstLine="720"/>
      </w:pPr>
    </w:p>
    <w:p w:rsidR="00C1768C" w:rsidRDefault="00366607">
      <w:pPr>
        <w:spacing w:before="0" w:after="0" w:line="240" w:lineRule="auto"/>
        <w:jc w:val="left"/>
      </w:pPr>
      <w:r>
        <w:rPr>
          <w:noProof/>
          <w:lang w:val="en-CA" w:eastAsia="en-CA" w:bidi="ar-SA"/>
        </w:rPr>
        <w:drawing>
          <wp:anchor distT="0" distB="0" distL="114300" distR="114300" simplePos="0" relativeHeight="251725312" behindDoc="1" locked="0" layoutInCell="1" allowOverlap="1">
            <wp:simplePos x="0" y="0"/>
            <wp:positionH relativeFrom="column">
              <wp:posOffset>-832003</wp:posOffset>
            </wp:positionH>
            <wp:positionV relativeFrom="paragraph">
              <wp:posOffset>59552</wp:posOffset>
            </wp:positionV>
            <wp:extent cx="4574984" cy="6477918"/>
            <wp:effectExtent l="19050" t="0" r="0" b="0"/>
            <wp:wrapNone/>
            <wp:docPr id="455" name="Picture 454" descr="bug 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 fix.png"/>
                    <pic:cNvPicPr/>
                  </pic:nvPicPr>
                  <pic:blipFill>
                    <a:blip r:embed="rId197" cstate="print"/>
                    <a:stretch>
                      <a:fillRect/>
                    </a:stretch>
                  </pic:blipFill>
                  <pic:spPr>
                    <a:xfrm>
                      <a:off x="0" y="0"/>
                      <a:ext cx="4574984" cy="6477918"/>
                    </a:xfrm>
                    <a:prstGeom prst="rect">
                      <a:avLst/>
                    </a:prstGeom>
                  </pic:spPr>
                </pic:pic>
              </a:graphicData>
            </a:graphic>
          </wp:anchor>
        </w:drawing>
      </w:r>
      <w:r w:rsidR="00C1768C">
        <w:br w:type="page"/>
      </w:r>
    </w:p>
    <w:p w:rsidR="00C1768C" w:rsidRDefault="00C1768C" w:rsidP="00C1768C">
      <w:pPr>
        <w:pStyle w:val="Heading1"/>
        <w:jc w:val="left"/>
      </w:pPr>
      <w:bookmarkStart w:id="207" w:name="_Toc247205713"/>
      <w:r>
        <w:lastRenderedPageBreak/>
        <w:t xml:space="preserve">Chapter 5 </w:t>
      </w:r>
      <w:r w:rsidR="00632055">
        <w:t>– Holding Data</w:t>
      </w:r>
      <w:bookmarkEnd w:id="207"/>
    </w:p>
    <w:p w:rsidR="00C1768C" w:rsidRDefault="00C1768C" w:rsidP="005A5534">
      <w:pPr>
        <w:ind w:firstLine="720"/>
      </w:pPr>
    </w:p>
    <w:p w:rsidR="00C1768C" w:rsidRDefault="00C1768C" w:rsidP="00C1768C">
      <w:pPr>
        <w:ind w:firstLine="432"/>
      </w:pPr>
      <w:r>
        <w:t xml:space="preserve">Up </w:t>
      </w:r>
      <w:bookmarkStart w:id="208" w:name="_Toc144970398"/>
      <w:bookmarkStart w:id="209" w:name="_Toc145036542"/>
      <w:r>
        <w:t>to this point, every time we saved a piece of information (a number, string</w:t>
      </w:r>
      <w:r w:rsidR="0073069D">
        <w:fldChar w:fldCharType="begin"/>
      </w:r>
      <w:r>
        <w:instrText xml:space="preserve"> XE "</w:instrText>
      </w:r>
      <w:r>
        <w:rPr>
          <w:b/>
          <w:i/>
        </w:rPr>
        <w:instrText>string"</w:instrText>
      </w:r>
      <w:r>
        <w:instrText xml:space="preserve"> </w:instrText>
      </w:r>
      <w:r w:rsidR="0073069D">
        <w:fldChar w:fldCharType="end"/>
      </w:r>
      <w:r>
        <w:t>, an object …) into a variable</w:t>
      </w:r>
      <w:r w:rsidR="0073069D">
        <w:fldChar w:fldCharType="begin"/>
      </w:r>
      <w:r>
        <w:instrText xml:space="preserve"> XE "</w:instrText>
      </w:r>
      <w:r>
        <w:rPr>
          <w:b/>
          <w:i/>
        </w:rPr>
        <w:instrText>variable"</w:instrText>
      </w:r>
      <w:r>
        <w:instrText xml:space="preserve"> </w:instrText>
      </w:r>
      <w:r w:rsidR="0073069D">
        <w:fldChar w:fldCharType="end"/>
      </w:r>
      <w:r>
        <w:t>, it has always been a single piece of information and we have saved it into one single variable.</w:t>
      </w:r>
      <w:r w:rsidR="00A13921">
        <w:t xml:space="preserve"> </w:t>
      </w:r>
      <w:r>
        <w:t xml:space="preserve">This makes good sense for many things but sometimes it is very </w:t>
      </w:r>
      <w:r w:rsidR="004574AB">
        <w:t>inconvenient</w:t>
      </w:r>
      <w:r>
        <w:t>.</w:t>
      </w:r>
      <w:r w:rsidR="00A13921">
        <w:t xml:space="preserve"> </w:t>
      </w:r>
      <w:r>
        <w:t>If I asked you to save the final mark for every student in this class</w:t>
      </w:r>
      <w:r w:rsidR="0073069D">
        <w:fldChar w:fldCharType="begin"/>
      </w:r>
      <w:r>
        <w:instrText xml:space="preserve"> XE "</w:instrText>
      </w:r>
      <w:r>
        <w:rPr>
          <w:b/>
          <w:i/>
        </w:rPr>
        <w:instrText>class"</w:instrText>
      </w:r>
      <w:r>
        <w:instrText xml:space="preserve"> </w:instrText>
      </w:r>
      <w:r w:rsidR="0073069D">
        <w:fldChar w:fldCharType="end"/>
      </w:r>
      <w:r>
        <w:t>, we would have to create a variable for every student in this class to hold their mark.</w:t>
      </w:r>
      <w:r w:rsidR="00A13921">
        <w:t xml:space="preserve"> </w:t>
      </w:r>
      <w:r>
        <w:t>Recreating these variables over and over again, should be the clue that there is a better way of doing this.</w:t>
      </w:r>
      <w:r w:rsidR="00A13921">
        <w:t xml:space="preserve"> </w:t>
      </w:r>
      <w:r>
        <w:t xml:space="preserve">Another problem is the program would only be useful for a class that had that </w:t>
      </w:r>
      <w:r>
        <w:rPr>
          <w:i/>
        </w:rPr>
        <w:t>exact</w:t>
      </w:r>
      <w:r>
        <w:t xml:space="preserve"> same number of students, not very likely to occur often.</w:t>
      </w:r>
      <w:r w:rsidR="00A13921">
        <w:t xml:space="preserve"> </w:t>
      </w:r>
      <w:r>
        <w:t xml:space="preserve">To save information like this we should be using an </w:t>
      </w:r>
      <w:hyperlink r:id="rId198" w:history="1">
        <w:r>
          <w:rPr>
            <w:rStyle w:val="Hyperlink"/>
            <w:b/>
            <w:i/>
          </w:rPr>
          <w:t>array</w:t>
        </w:r>
      </w:hyperlink>
      <w:r w:rsidR="0073069D">
        <w:rPr>
          <w:b/>
          <w:i/>
        </w:rPr>
        <w:fldChar w:fldCharType="begin"/>
      </w:r>
      <w:r>
        <w:rPr>
          <w:b/>
          <w:i/>
        </w:rPr>
        <w:instrText xml:space="preserve"> XE "array" </w:instrText>
      </w:r>
      <w:r w:rsidR="0073069D">
        <w:rPr>
          <w:b/>
          <w:i/>
        </w:rPr>
        <w:fldChar w:fldCharType="end"/>
      </w:r>
      <w:r>
        <w:t>.</w:t>
      </w:r>
    </w:p>
    <w:p w:rsidR="00217B2C" w:rsidRDefault="00217B2C" w:rsidP="00C1768C">
      <w:pPr>
        <w:ind w:firstLine="432"/>
      </w:pPr>
    </w:p>
    <w:p w:rsidR="00C1768C" w:rsidRDefault="00217B2C" w:rsidP="00217B2C">
      <w:pPr>
        <w:pStyle w:val="Heading2"/>
      </w:pPr>
      <w:bookmarkStart w:id="210" w:name="_Toc247205714"/>
      <w:r>
        <w:t>What is an Array</w:t>
      </w:r>
      <w:bookmarkEnd w:id="210"/>
    </w:p>
    <w:p w:rsidR="00C1768C" w:rsidRDefault="00C1768C" w:rsidP="00C1768C">
      <w:pPr>
        <w:ind w:firstLine="432"/>
      </w:pPr>
      <w:r>
        <w:t>An array</w:t>
      </w:r>
      <w:r w:rsidR="0073069D">
        <w:fldChar w:fldCharType="begin"/>
      </w:r>
      <w:r>
        <w:instrText xml:space="preserve"> XE "</w:instrText>
      </w:r>
      <w:r>
        <w:rPr>
          <w:b/>
          <w:i/>
        </w:rPr>
        <w:instrText>array"</w:instrText>
      </w:r>
      <w:r>
        <w:instrText xml:space="preserve"> </w:instrText>
      </w:r>
      <w:r w:rsidR="0073069D">
        <w:fldChar w:fldCharType="end"/>
      </w:r>
      <w:r>
        <w:t xml:space="preserve"> stores many pieces of data but in the same variable</w:t>
      </w:r>
      <w:r w:rsidR="0073069D">
        <w:fldChar w:fldCharType="begin"/>
      </w:r>
      <w:r>
        <w:instrText xml:space="preserve"> XE "</w:instrText>
      </w:r>
      <w:r>
        <w:rPr>
          <w:b/>
          <w:i/>
        </w:rPr>
        <w:instrText>variable"</w:instrText>
      </w:r>
      <w:r>
        <w:instrText xml:space="preserve"> </w:instrText>
      </w:r>
      <w:r w:rsidR="0073069D">
        <w:fldChar w:fldCharType="end"/>
      </w:r>
      <w:r>
        <w:t>.</w:t>
      </w:r>
      <w:r w:rsidR="00A13921">
        <w:t xml:space="preserve"> </w:t>
      </w:r>
      <w:r>
        <w:t>For example I could save the marks for 5 students in an array like:</w:t>
      </w:r>
    </w:p>
    <w:p w:rsidR="00C1768C" w:rsidRDefault="00C1768C" w:rsidP="00C1768C">
      <w:pPr>
        <w:ind w:firstLine="432"/>
      </w:pPr>
      <w:r>
        <w:rPr>
          <w:noProof/>
          <w:lang w:val="en-CA" w:eastAsia="en-CA" w:bidi="ar-SA"/>
        </w:rPr>
        <w:drawing>
          <wp:inline distT="0" distB="0" distL="0" distR="0">
            <wp:extent cx="4343400" cy="1223645"/>
            <wp:effectExtent l="19050" t="0" r="0" b="0"/>
            <wp:docPr id="35" name="Picture 35" descr="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ʁ°"/>
                    <pic:cNvPicPr>
                      <a:picLocks noChangeAspect="1" noChangeArrowheads="1"/>
                    </pic:cNvPicPr>
                  </pic:nvPicPr>
                  <pic:blipFill>
                    <a:blip r:embed="rId199" cstate="print"/>
                    <a:srcRect/>
                    <a:stretch>
                      <a:fillRect/>
                    </a:stretch>
                  </pic:blipFill>
                  <pic:spPr bwMode="auto">
                    <a:xfrm>
                      <a:off x="0" y="0"/>
                      <a:ext cx="4343400" cy="1223645"/>
                    </a:xfrm>
                    <a:prstGeom prst="rect">
                      <a:avLst/>
                    </a:prstGeom>
                    <a:noFill/>
                    <a:ln w="9525">
                      <a:noFill/>
                      <a:miter lim="800000"/>
                      <a:headEnd/>
                      <a:tailEnd/>
                    </a:ln>
                  </pic:spPr>
                </pic:pic>
              </a:graphicData>
            </a:graphic>
          </wp:inline>
        </w:drawing>
      </w:r>
      <w:r>
        <w:t xml:space="preserve"> This array</w:t>
      </w:r>
      <w:r w:rsidR="0073069D">
        <w:fldChar w:fldCharType="begin"/>
      </w:r>
      <w:r>
        <w:instrText xml:space="preserve"> XE "</w:instrText>
      </w:r>
      <w:r>
        <w:rPr>
          <w:b/>
          <w:i/>
        </w:rPr>
        <w:instrText>array"</w:instrText>
      </w:r>
      <w:r>
        <w:instrText xml:space="preserve"> </w:instrText>
      </w:r>
      <w:r w:rsidR="0073069D">
        <w:fldChar w:fldCharType="end"/>
      </w:r>
      <w:r>
        <w:t xml:space="preserve"> has 5 </w:t>
      </w:r>
      <w:hyperlink r:id="rId200" w:history="1">
        <w:r>
          <w:rPr>
            <w:rStyle w:val="Hyperlink"/>
            <w:b/>
            <w:i/>
          </w:rPr>
          <w:t>elements</w:t>
        </w:r>
      </w:hyperlink>
      <w:r w:rsidR="0073069D">
        <w:rPr>
          <w:b/>
          <w:i/>
        </w:rPr>
        <w:fldChar w:fldCharType="begin"/>
      </w:r>
      <w:r>
        <w:rPr>
          <w:b/>
          <w:i/>
        </w:rPr>
        <w:instrText xml:space="preserve"> XE "elements" </w:instrText>
      </w:r>
      <w:r w:rsidR="0073069D">
        <w:rPr>
          <w:b/>
          <w:i/>
        </w:rPr>
        <w:fldChar w:fldCharType="end"/>
      </w:r>
      <w:r>
        <w:t xml:space="preserve"> (note that you always start counting at 0 with arrays!) but they all have just </w:t>
      </w:r>
      <w:r>
        <w:rPr>
          <w:u w:val="single"/>
        </w:rPr>
        <w:t>one</w:t>
      </w:r>
      <w:r>
        <w:t xml:space="preserve"> variable</w:t>
      </w:r>
      <w:r w:rsidR="0073069D">
        <w:fldChar w:fldCharType="begin"/>
      </w:r>
      <w:r>
        <w:instrText xml:space="preserve"> XE "</w:instrText>
      </w:r>
      <w:r>
        <w:rPr>
          <w:b/>
          <w:i/>
        </w:rPr>
        <w:instrText>variable"</w:instrText>
      </w:r>
      <w:r>
        <w:instrText xml:space="preserve"> </w:instrText>
      </w:r>
      <w:r w:rsidR="0073069D">
        <w:fldChar w:fldCharType="end"/>
      </w:r>
      <w:r>
        <w:t xml:space="preserve"> name (</w:t>
      </w:r>
      <w:proofErr w:type="spellStart"/>
      <w:r>
        <w:t>studentMarks</w:t>
      </w:r>
      <w:proofErr w:type="spellEnd"/>
      <w:r>
        <w:t>).</w:t>
      </w:r>
      <w:r w:rsidR="00A13921">
        <w:t xml:space="preserve"> </w:t>
      </w:r>
      <w:r>
        <w:t xml:space="preserve">To refer to a specific mark you place the </w:t>
      </w:r>
      <w:hyperlink r:id="rId201" w:history="1">
        <w:r>
          <w:rPr>
            <w:rStyle w:val="Hyperlink"/>
            <w:b/>
            <w:i/>
          </w:rPr>
          <w:t>index</w:t>
        </w:r>
      </w:hyperlink>
      <w:r w:rsidR="0073069D">
        <w:rPr>
          <w:b/>
          <w:i/>
        </w:rPr>
        <w:fldChar w:fldCharType="begin"/>
      </w:r>
      <w:r>
        <w:rPr>
          <w:b/>
          <w:i/>
        </w:rPr>
        <w:instrText xml:space="preserve"> XE "index" </w:instrText>
      </w:r>
      <w:r w:rsidR="0073069D">
        <w:rPr>
          <w:b/>
          <w:i/>
        </w:rPr>
        <w:fldChar w:fldCharType="end"/>
      </w:r>
      <w:r>
        <w:t xml:space="preserve"> of the mark after the variable name in brackets.</w:t>
      </w:r>
      <w:r w:rsidR="00A13921">
        <w:t xml:space="preserve"> </w:t>
      </w:r>
      <w:r>
        <w:t xml:space="preserve">For example, you would refer to the mark of 84 as </w:t>
      </w:r>
      <w:r>
        <w:rPr>
          <w:rFonts w:ascii="Courier New" w:hAnsi="Courier New" w:cs="Courier New"/>
          <w:noProof/>
          <w:sz w:val="20"/>
        </w:rPr>
        <w:t>studentMarks(3)</w:t>
      </w:r>
      <w:r>
        <w:t>.</w:t>
      </w:r>
      <w:r w:rsidR="00A13921">
        <w:t xml:space="preserve"> </w:t>
      </w:r>
      <w:r>
        <w:t>Arrays are an important programming concept because they allow a collection of related objects to be stored within a single variable.</w:t>
      </w:r>
    </w:p>
    <w:p w:rsidR="00C1768C" w:rsidRDefault="00C1768C" w:rsidP="00C1768C"/>
    <w:p w:rsidR="00C1768C" w:rsidRDefault="00C1768C" w:rsidP="00C1768C">
      <w:r>
        <w:lastRenderedPageBreak/>
        <w:tab/>
        <w:t>To declare an array</w:t>
      </w:r>
      <w:r w:rsidR="0073069D">
        <w:fldChar w:fldCharType="begin"/>
      </w:r>
      <w:r>
        <w:instrText xml:space="preserve"> XE "</w:instrText>
      </w:r>
      <w:r>
        <w:rPr>
          <w:b/>
          <w:i/>
        </w:rPr>
        <w:instrText>array"</w:instrText>
      </w:r>
      <w:r>
        <w:instrText xml:space="preserve"> </w:instrText>
      </w:r>
      <w:r w:rsidR="0073069D">
        <w:fldChar w:fldCharType="end"/>
      </w:r>
      <w:r>
        <w:t xml:space="preserve">, you must specify </w:t>
      </w:r>
      <w:r>
        <w:rPr>
          <w:u w:val="single"/>
        </w:rPr>
        <w:t>how many</w:t>
      </w:r>
      <w:r>
        <w:t xml:space="preserve"> elements</w:t>
      </w:r>
      <w:r w:rsidR="0073069D">
        <w:fldChar w:fldCharType="begin"/>
      </w:r>
      <w:r>
        <w:instrText xml:space="preserve"> XE "</w:instrText>
      </w:r>
      <w:r>
        <w:rPr>
          <w:b/>
          <w:i/>
        </w:rPr>
        <w:instrText>elements"</w:instrText>
      </w:r>
      <w:r>
        <w:instrText xml:space="preserve"> </w:instrText>
      </w:r>
      <w:r w:rsidR="0073069D">
        <w:fldChar w:fldCharType="end"/>
      </w:r>
      <w:r>
        <w:t xml:space="preserve"> will be in the array during the declaration.</w:t>
      </w:r>
      <w:r w:rsidR="00A13921">
        <w:t xml:space="preserve"> </w:t>
      </w:r>
      <w:r w:rsidR="001839F5">
        <w:t>This is done in VB and C# like:</w:t>
      </w:r>
    </w:p>
    <w:p w:rsidR="001839F5" w:rsidRDefault="0073069D" w:rsidP="00C1768C">
      <w:r>
        <w:rPr>
          <w:noProof/>
          <w:lang w:val="en-CA" w:eastAsia="en-CA" w:bidi="ar-SA"/>
        </w:rPr>
        <w:pict>
          <v:shape id="_x0000_s1699" type="#_x0000_t202" style="position:absolute;margin-left:-126.55pt;margin-top:3pt;width:486pt;height:23.7pt;z-index:25178060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699">
              <w:txbxContent>
                <w:p w:rsidR="004770BA" w:rsidRPr="00C80434" w:rsidRDefault="004770BA" w:rsidP="001839F5">
                  <w:pPr>
                    <w:autoSpaceDE w:val="0"/>
                    <w:autoSpaceDN w:val="0"/>
                    <w:adjustRightInd w:val="0"/>
                    <w:spacing w:before="0" w:after="0" w:line="240" w:lineRule="auto"/>
                    <w:jc w:val="left"/>
                  </w:pP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studentMarks(5)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Integer</w:t>
                  </w:r>
                  <w:r>
                    <w:rPr>
                      <w:rFonts w:ascii="Courier New" w:hAnsi="Courier New" w:cs="Courier New"/>
                      <w:noProof/>
                      <w:sz w:val="20"/>
                      <w:lang w:val="en-CA" w:bidi="ar-SA"/>
                    </w:rPr>
                    <w:t xml:space="preserve"> </w:t>
                  </w:r>
                </w:p>
              </w:txbxContent>
            </v:textbox>
          </v:shape>
        </w:pict>
      </w:r>
    </w:p>
    <w:p w:rsidR="001839F5" w:rsidRDefault="0073069D" w:rsidP="00C1768C">
      <w:r>
        <w:rPr>
          <w:noProof/>
          <w:lang w:val="en-CA" w:eastAsia="en-CA" w:bidi="ar-SA"/>
        </w:rPr>
        <w:pict>
          <v:shape id="_x0000_s1696" type="#_x0000_t202" style="position:absolute;left:0;text-align:left;margin-left:-127.6pt;margin-top:4.6pt;width:486pt;height:30.6pt;z-index:251777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696;mso-fit-shape-to-text:t" inset="0,0,0,0">
              <w:txbxContent>
                <w:p w:rsidR="004770BA" w:rsidRPr="00934913" w:rsidRDefault="004770BA" w:rsidP="001839F5">
                  <w:pPr>
                    <w:pStyle w:val="Caption"/>
                    <w:rPr>
                      <w:sz w:val="24"/>
                      <w:szCs w:val="20"/>
                    </w:rPr>
                  </w:pPr>
                  <w:bookmarkStart w:id="211" w:name="_Toc245310466"/>
                  <w:r>
                    <w:t xml:space="preserve">VB Code </w:t>
                  </w:r>
                  <w:fldSimple w:instr=" SEQ VB_Code \* ARABIC ">
                    <w:r w:rsidR="00F65BCF">
                      <w:rPr>
                        <w:noProof/>
                      </w:rPr>
                      <w:t>24</w:t>
                    </w:r>
                  </w:fldSimple>
                  <w:r>
                    <w:t>: Declaring an array in VB</w:t>
                  </w:r>
                  <w:bookmarkEnd w:id="211"/>
                </w:p>
              </w:txbxContent>
            </v:textbox>
          </v:shape>
        </w:pict>
      </w:r>
    </w:p>
    <w:p w:rsidR="001839F5" w:rsidRDefault="0073069D" w:rsidP="00C1768C">
      <w:r>
        <w:rPr>
          <w:noProof/>
          <w:lang w:val="en-CA" w:eastAsia="en-CA" w:bidi="ar-SA"/>
        </w:rPr>
        <w:pict>
          <v:shape id="_x0000_s1697" type="#_x0000_t202" style="position:absolute;margin-left:-128.6pt;margin-top:7.2pt;width:486pt;height:22.05pt;z-index:25177856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697">
              <w:txbxContent>
                <w:p w:rsidR="004770BA" w:rsidRPr="00D70E9D" w:rsidRDefault="004770BA" w:rsidP="001839F5">
                  <w:pPr>
                    <w:autoSpaceDE w:val="0"/>
                    <w:autoSpaceDN w:val="0"/>
                    <w:adjustRightInd w:val="0"/>
                    <w:spacing w:before="0" w:after="0" w:line="240" w:lineRule="auto"/>
                    <w:jc w:val="left"/>
                    <w:rPr>
                      <w:sz w:val="20"/>
                    </w:rPr>
                  </w:pPr>
                  <w:r w:rsidRPr="00D70E9D">
                    <w:rPr>
                      <w:rFonts w:ascii="Courier New" w:hAnsi="Courier New" w:cs="Courier New"/>
                      <w:noProof/>
                      <w:color w:val="0000FF"/>
                      <w:sz w:val="20"/>
                      <w:lang w:val="en-CA" w:bidi="ar-SA"/>
                    </w:rPr>
                    <w:t>int</w:t>
                  </w:r>
                  <w:r w:rsidRPr="00D70E9D">
                    <w:rPr>
                      <w:rFonts w:ascii="Courier New" w:hAnsi="Courier New" w:cs="Courier New"/>
                      <w:noProof/>
                      <w:sz w:val="20"/>
                      <w:lang w:val="en-CA" w:bidi="ar-SA"/>
                    </w:rPr>
                    <w:t xml:space="preserve">[] studentMarks = </w:t>
                  </w:r>
                  <w:r w:rsidRPr="00D70E9D">
                    <w:rPr>
                      <w:rFonts w:ascii="Courier New" w:hAnsi="Courier New" w:cs="Courier New"/>
                      <w:noProof/>
                      <w:color w:val="0000FF"/>
                      <w:sz w:val="20"/>
                      <w:lang w:val="en-CA" w:bidi="ar-SA"/>
                    </w:rPr>
                    <w:t>new</w:t>
                  </w:r>
                  <w:r w:rsidRPr="00D70E9D">
                    <w:rPr>
                      <w:rFonts w:ascii="Courier New" w:hAnsi="Courier New" w:cs="Courier New"/>
                      <w:noProof/>
                      <w:sz w:val="20"/>
                      <w:lang w:val="en-CA" w:bidi="ar-SA"/>
                    </w:rPr>
                    <w:t xml:space="preserve"> </w:t>
                  </w:r>
                  <w:r w:rsidRPr="00D70E9D">
                    <w:rPr>
                      <w:rFonts w:ascii="Courier New" w:hAnsi="Courier New" w:cs="Courier New"/>
                      <w:noProof/>
                      <w:color w:val="0000FF"/>
                      <w:sz w:val="20"/>
                      <w:lang w:val="en-CA" w:bidi="ar-SA"/>
                    </w:rPr>
                    <w:t>int</w:t>
                  </w:r>
                  <w:r w:rsidRPr="00D70E9D">
                    <w:rPr>
                      <w:rFonts w:ascii="Courier New" w:hAnsi="Courier New" w:cs="Courier New"/>
                      <w:noProof/>
                      <w:sz w:val="20"/>
                      <w:lang w:val="en-CA" w:bidi="ar-SA"/>
                    </w:rPr>
                    <w:t>[5];</w:t>
                  </w:r>
                </w:p>
              </w:txbxContent>
            </v:textbox>
          </v:shape>
        </w:pict>
      </w:r>
    </w:p>
    <w:p w:rsidR="001839F5" w:rsidRDefault="0073069D" w:rsidP="00C1768C">
      <w:r>
        <w:rPr>
          <w:noProof/>
          <w:lang w:val="en-CA" w:eastAsia="en-CA" w:bidi="ar-SA"/>
        </w:rPr>
        <w:pict>
          <v:shape id="_x0000_s1698" type="#_x0000_t202" style="position:absolute;left:0;text-align:left;margin-left:-128.6pt;margin-top:4.4pt;width:486pt;height:30.6pt;z-index:251779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698;mso-fit-shape-to-text:t" inset="0,0,0,0">
              <w:txbxContent>
                <w:p w:rsidR="004770BA" w:rsidRPr="006853E8" w:rsidRDefault="004770BA" w:rsidP="001839F5">
                  <w:pPr>
                    <w:pStyle w:val="Caption"/>
                  </w:pPr>
                  <w:bookmarkStart w:id="212" w:name="_Toc246256660"/>
                  <w:r>
                    <w:t xml:space="preserve">C# Code </w:t>
                  </w:r>
                  <w:fldSimple w:instr=" SEQ C#_Code \* ARABIC ">
                    <w:r w:rsidR="00F65BCF">
                      <w:rPr>
                        <w:noProof/>
                      </w:rPr>
                      <w:t>26</w:t>
                    </w:r>
                  </w:fldSimple>
                  <w:r>
                    <w:t>: Declaring an array in C#</w:t>
                  </w:r>
                  <w:bookmarkEnd w:id="212"/>
                </w:p>
              </w:txbxContent>
            </v:textbox>
          </v:shape>
        </w:pict>
      </w:r>
    </w:p>
    <w:p w:rsidR="00C1768C" w:rsidRDefault="00C1768C" w:rsidP="00C1768C"/>
    <w:p w:rsidR="00C1768C" w:rsidRDefault="00C1768C" w:rsidP="00C1768C">
      <w:r>
        <w:t>This will create our student mark array</w:t>
      </w:r>
      <w:r w:rsidR="0073069D">
        <w:fldChar w:fldCharType="begin"/>
      </w:r>
      <w:r>
        <w:instrText xml:space="preserve"> XE "</w:instrText>
      </w:r>
      <w:r>
        <w:rPr>
          <w:b/>
          <w:i/>
        </w:rPr>
        <w:instrText>array"</w:instrText>
      </w:r>
      <w:r>
        <w:instrText xml:space="preserve"> </w:instrText>
      </w:r>
      <w:r w:rsidR="0073069D">
        <w:fldChar w:fldCharType="end"/>
      </w:r>
      <w:r>
        <w:t xml:space="preserve"> and ensure 5 student marks</w:t>
      </w:r>
      <w:r w:rsidR="00770664">
        <w:t xml:space="preserve"> can be held</w:t>
      </w:r>
      <w:r>
        <w:t>.</w:t>
      </w:r>
      <w:r w:rsidR="00A13921">
        <w:t xml:space="preserve"> </w:t>
      </w:r>
      <w:r>
        <w:t>You can fill an entire array by placing a reference to each index</w:t>
      </w:r>
      <w:r w:rsidR="0073069D">
        <w:fldChar w:fldCharType="begin"/>
      </w:r>
      <w:r>
        <w:instrText xml:space="preserve"> XE "</w:instrText>
      </w:r>
      <w:r>
        <w:rPr>
          <w:b/>
          <w:i/>
        </w:rPr>
        <w:instrText>index"</w:instrText>
      </w:r>
      <w:r>
        <w:instrText xml:space="preserve"> </w:instrText>
      </w:r>
      <w:r w:rsidR="0073069D">
        <w:fldChar w:fldCharType="end"/>
      </w:r>
      <w:r>
        <w:t xml:space="preserve"> as above and entering in the value.</w:t>
      </w:r>
      <w:r w:rsidR="00A13921">
        <w:t xml:space="preserve"> </w:t>
      </w:r>
      <w:r>
        <w:t>Once the array is all filled with information, you can then use a loop</w:t>
      </w:r>
      <w:r w:rsidR="0073069D">
        <w:fldChar w:fldCharType="begin"/>
      </w:r>
      <w:r>
        <w:instrText xml:space="preserve"> XE "</w:instrText>
      </w:r>
      <w:r>
        <w:rPr>
          <w:b/>
          <w:i/>
        </w:rPr>
        <w:instrText>loop"</w:instrText>
      </w:r>
      <w:r>
        <w:instrText xml:space="preserve"> </w:instrText>
      </w:r>
      <w:r w:rsidR="0073069D">
        <w:fldChar w:fldCharType="end"/>
      </w:r>
      <w:r>
        <w:t xml:space="preserve"> (like </w:t>
      </w:r>
      <w:proofErr w:type="gramStart"/>
      <w:r>
        <w:t>a for</w:t>
      </w:r>
      <w:proofErr w:type="gramEnd"/>
      <w:r>
        <w:t>…next</w:t>
      </w:r>
      <w:r w:rsidR="0073069D">
        <w:fldChar w:fldCharType="begin"/>
      </w:r>
      <w:r>
        <w:instrText xml:space="preserve"> XE "</w:instrText>
      </w:r>
      <w:r>
        <w:rPr>
          <w:b/>
          <w:i/>
        </w:rPr>
        <w:instrText>for…next"</w:instrText>
      </w:r>
      <w:r>
        <w:instrText xml:space="preserve"> </w:instrText>
      </w:r>
      <w:r w:rsidR="0073069D">
        <w:fldChar w:fldCharType="end"/>
      </w:r>
      <w:r>
        <w:t xml:space="preserve"> loop since you know the beginning and end index) to traverse through the loop.</w:t>
      </w:r>
      <w:r w:rsidR="00A13921">
        <w:t xml:space="preserve"> </w:t>
      </w:r>
      <w:r>
        <w:t xml:space="preserve">Here is an </w:t>
      </w:r>
      <w:r w:rsidR="0073069D">
        <w:rPr>
          <w:noProof/>
          <w:lang w:val="en-CA" w:eastAsia="en-CA" w:bidi="ar-SA"/>
        </w:rPr>
        <w:pict>
          <v:shape id="_x0000_s1703" type="#_x0000_t202" style="position:absolute;margin-left:-126.45pt;margin-top:21.2pt;width:486pt;height:78.85pt;z-index:25178470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703">
              <w:txbxContent>
                <w:p w:rsidR="004770BA" w:rsidRDefault="004770BA" w:rsidP="00632B6A">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color w:val="0000FF"/>
                      <w:sz w:val="20"/>
                      <w:lang w:val="en-CA" w:bidi="ar-SA"/>
                    </w:rPr>
                    <w:t xml:space="preserve"> </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studentMarks(10)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Integer</w:t>
                  </w:r>
                </w:p>
                <w:p w:rsidR="004770BA" w:rsidRDefault="004770BA" w:rsidP="00632B6A">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studentIndex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Integer</w:t>
                  </w:r>
                </w:p>
                <w:p w:rsidR="004770BA" w:rsidRDefault="004770BA" w:rsidP="00632B6A">
                  <w:pPr>
                    <w:autoSpaceDE w:val="0"/>
                    <w:autoSpaceDN w:val="0"/>
                    <w:adjustRightInd w:val="0"/>
                    <w:spacing w:before="0" w:after="0" w:line="240" w:lineRule="auto"/>
                    <w:jc w:val="left"/>
                    <w:rPr>
                      <w:rFonts w:ascii="Courier New" w:hAnsi="Courier New" w:cs="Courier New"/>
                      <w:noProof/>
                      <w:color w:val="0000FF"/>
                      <w:sz w:val="20"/>
                      <w:lang w:val="en-CA" w:bidi="ar-SA"/>
                    </w:rPr>
                  </w:pPr>
                </w:p>
                <w:p w:rsidR="004770BA" w:rsidRDefault="004770BA" w:rsidP="00632B6A">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For</w:t>
                  </w:r>
                  <w:r>
                    <w:rPr>
                      <w:rFonts w:ascii="Courier New" w:hAnsi="Courier New" w:cs="Courier New"/>
                      <w:noProof/>
                      <w:sz w:val="20"/>
                      <w:lang w:val="en-CA" w:bidi="ar-SA"/>
                    </w:rPr>
                    <w:t xml:space="preserve"> studentIndex = 0 </w:t>
                  </w:r>
                  <w:r>
                    <w:rPr>
                      <w:rFonts w:ascii="Courier New" w:hAnsi="Courier New" w:cs="Courier New"/>
                      <w:noProof/>
                      <w:color w:val="0000FF"/>
                      <w:sz w:val="20"/>
                      <w:lang w:val="en-CA" w:bidi="ar-SA"/>
                    </w:rPr>
                    <w:t>To</w:t>
                  </w:r>
                  <w:r>
                    <w:rPr>
                      <w:rFonts w:ascii="Courier New" w:hAnsi="Courier New" w:cs="Courier New"/>
                      <w:noProof/>
                      <w:sz w:val="20"/>
                      <w:lang w:val="en-CA" w:bidi="ar-SA"/>
                    </w:rPr>
                    <w:t xml:space="preserve"> 4</w:t>
                  </w:r>
                </w:p>
                <w:p w:rsidR="004770BA" w:rsidRDefault="004770BA" w:rsidP="00632B6A">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Me</w:t>
                  </w:r>
                  <w:r>
                    <w:rPr>
                      <w:rFonts w:ascii="Courier New" w:hAnsi="Courier New" w:cs="Courier New"/>
                      <w:noProof/>
                      <w:sz w:val="20"/>
                      <w:lang w:val="en-CA" w:bidi="ar-SA"/>
                    </w:rPr>
                    <w:t>.lstStudentMarks.Items.Add(studentMarks(studentIndex))</w:t>
                  </w:r>
                </w:p>
                <w:p w:rsidR="004770BA" w:rsidRPr="00C80434" w:rsidRDefault="004770BA" w:rsidP="00632B6A">
                  <w:pPr>
                    <w:autoSpaceDE w:val="0"/>
                    <w:autoSpaceDN w:val="0"/>
                    <w:adjustRightInd w:val="0"/>
                    <w:spacing w:before="0" w:after="0" w:line="240" w:lineRule="auto"/>
                    <w:jc w:val="left"/>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Next</w:t>
                  </w:r>
                </w:p>
              </w:txbxContent>
            </v:textbox>
          </v:shape>
        </w:pict>
      </w:r>
      <w:r>
        <w:t>example:</w:t>
      </w:r>
    </w:p>
    <w:p w:rsidR="00770664" w:rsidRDefault="00770664" w:rsidP="00C1768C"/>
    <w:p w:rsidR="00770664" w:rsidRDefault="00770664" w:rsidP="00C1768C"/>
    <w:p w:rsidR="00770664" w:rsidRDefault="00770664" w:rsidP="00C1768C"/>
    <w:p w:rsidR="00770664" w:rsidRDefault="0073069D" w:rsidP="00C1768C">
      <w:r>
        <w:rPr>
          <w:noProof/>
          <w:lang w:val="en-CA" w:eastAsia="en-CA" w:bidi="ar-SA"/>
        </w:rPr>
        <w:pict>
          <v:shape id="_x0000_s1700" type="#_x0000_t202" style="position:absolute;left:0;text-align:left;margin-left:-127.5pt;margin-top:.2pt;width:486pt;height:30.6pt;z-index:251781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700;mso-fit-shape-to-text:t" inset="0,0,0,0">
              <w:txbxContent>
                <w:p w:rsidR="004770BA" w:rsidRPr="00934913" w:rsidRDefault="004770BA" w:rsidP="00770664">
                  <w:pPr>
                    <w:pStyle w:val="Caption"/>
                    <w:rPr>
                      <w:sz w:val="24"/>
                      <w:szCs w:val="20"/>
                    </w:rPr>
                  </w:pPr>
                  <w:bookmarkStart w:id="213" w:name="_Toc245310467"/>
                  <w:r>
                    <w:t xml:space="preserve">VB Code </w:t>
                  </w:r>
                  <w:fldSimple w:instr=" SEQ VB_Code \* ARABIC ">
                    <w:r w:rsidR="00F65BCF">
                      <w:rPr>
                        <w:noProof/>
                      </w:rPr>
                      <w:t>25</w:t>
                    </w:r>
                  </w:fldSimple>
                  <w:r>
                    <w:t>: Traversing an array in VB</w:t>
                  </w:r>
                  <w:bookmarkEnd w:id="213"/>
                </w:p>
              </w:txbxContent>
            </v:textbox>
          </v:shape>
        </w:pict>
      </w:r>
    </w:p>
    <w:p w:rsidR="00770664" w:rsidRDefault="0073069D" w:rsidP="00C1768C">
      <w:r>
        <w:rPr>
          <w:noProof/>
          <w:lang w:val="en-CA" w:eastAsia="en-CA" w:bidi="ar-SA"/>
        </w:rPr>
        <w:pict>
          <v:shape id="_x0000_s1701" type="#_x0000_t202" style="position:absolute;margin-left:-127.45pt;margin-top:2.75pt;width:486pt;height:96.1pt;z-index:25178265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701">
              <w:txbxContent>
                <w:p w:rsidR="004770BA" w:rsidRPr="000E6E9F" w:rsidRDefault="004770BA" w:rsidP="000E6E9F">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sidRPr="000E6E9F">
                    <w:rPr>
                      <w:rFonts w:ascii="Courier New" w:hAnsi="Courier New" w:cs="Courier New"/>
                      <w:noProof/>
                      <w:color w:val="0000FF"/>
                      <w:sz w:val="20"/>
                      <w:lang w:val="en-CA" w:bidi="ar-SA"/>
                    </w:rPr>
                    <w:t>int</w:t>
                  </w:r>
                  <w:r w:rsidRPr="000E6E9F">
                    <w:rPr>
                      <w:rFonts w:ascii="Courier New" w:hAnsi="Courier New" w:cs="Courier New"/>
                      <w:noProof/>
                      <w:sz w:val="20"/>
                      <w:lang w:val="en-CA" w:bidi="ar-SA"/>
                    </w:rPr>
                    <w:t xml:space="preserve">[] studentMarks = </w:t>
                  </w:r>
                  <w:r w:rsidRPr="000E6E9F">
                    <w:rPr>
                      <w:rFonts w:ascii="Courier New" w:hAnsi="Courier New" w:cs="Courier New"/>
                      <w:noProof/>
                      <w:color w:val="0000FF"/>
                      <w:sz w:val="20"/>
                      <w:lang w:val="en-CA" w:bidi="ar-SA"/>
                    </w:rPr>
                    <w:t>new</w:t>
                  </w:r>
                  <w:r w:rsidRPr="000E6E9F">
                    <w:rPr>
                      <w:rFonts w:ascii="Courier New" w:hAnsi="Courier New" w:cs="Courier New"/>
                      <w:noProof/>
                      <w:sz w:val="20"/>
                      <w:lang w:val="en-CA" w:bidi="ar-SA"/>
                    </w:rPr>
                    <w:t xml:space="preserve"> </w:t>
                  </w:r>
                  <w:r w:rsidRPr="000E6E9F">
                    <w:rPr>
                      <w:rFonts w:ascii="Courier New" w:hAnsi="Courier New" w:cs="Courier New"/>
                      <w:noProof/>
                      <w:color w:val="0000FF"/>
                      <w:sz w:val="20"/>
                      <w:lang w:val="en-CA" w:bidi="ar-SA"/>
                    </w:rPr>
                    <w:t>int</w:t>
                  </w:r>
                  <w:r w:rsidRPr="000E6E9F">
                    <w:rPr>
                      <w:rFonts w:ascii="Courier New" w:hAnsi="Courier New" w:cs="Courier New"/>
                      <w:noProof/>
                      <w:sz w:val="20"/>
                      <w:lang w:val="en-CA" w:bidi="ar-SA"/>
                    </w:rPr>
                    <w:t>[10];</w:t>
                  </w:r>
                </w:p>
                <w:p w:rsidR="004770BA" w:rsidRPr="000E6E9F" w:rsidRDefault="004770BA" w:rsidP="000E6E9F">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sidRPr="000E6E9F">
                    <w:rPr>
                      <w:rFonts w:ascii="Courier New" w:hAnsi="Courier New" w:cs="Courier New"/>
                      <w:noProof/>
                      <w:color w:val="0000FF"/>
                      <w:sz w:val="20"/>
                      <w:lang w:val="en-CA" w:bidi="ar-SA"/>
                    </w:rPr>
                    <w:t>int</w:t>
                  </w:r>
                  <w:r w:rsidRPr="000E6E9F">
                    <w:rPr>
                      <w:rFonts w:ascii="Courier New" w:hAnsi="Courier New" w:cs="Courier New"/>
                      <w:noProof/>
                      <w:sz w:val="20"/>
                      <w:lang w:val="en-CA" w:bidi="ar-SA"/>
                    </w:rPr>
                    <w:t xml:space="preserve"> studentIndex;</w:t>
                  </w:r>
                </w:p>
                <w:p w:rsidR="004770BA" w:rsidRPr="000E6E9F" w:rsidRDefault="004770BA" w:rsidP="000E6E9F">
                  <w:pPr>
                    <w:autoSpaceDE w:val="0"/>
                    <w:autoSpaceDN w:val="0"/>
                    <w:adjustRightInd w:val="0"/>
                    <w:spacing w:before="0" w:after="0" w:line="240" w:lineRule="auto"/>
                    <w:jc w:val="left"/>
                    <w:rPr>
                      <w:rFonts w:ascii="Courier New" w:hAnsi="Courier New" w:cs="Courier New"/>
                      <w:noProof/>
                      <w:sz w:val="20"/>
                      <w:lang w:val="en-CA" w:bidi="ar-SA"/>
                    </w:rPr>
                  </w:pPr>
                </w:p>
                <w:p w:rsidR="004770BA" w:rsidRPr="000E6E9F" w:rsidRDefault="004770BA" w:rsidP="000E6E9F">
                  <w:pPr>
                    <w:autoSpaceDE w:val="0"/>
                    <w:autoSpaceDN w:val="0"/>
                    <w:adjustRightInd w:val="0"/>
                    <w:spacing w:before="0" w:after="0" w:line="240" w:lineRule="auto"/>
                    <w:jc w:val="left"/>
                    <w:rPr>
                      <w:rFonts w:ascii="Courier New" w:hAnsi="Courier New" w:cs="Courier New"/>
                      <w:noProof/>
                      <w:sz w:val="20"/>
                      <w:lang w:val="en-CA" w:bidi="ar-SA"/>
                    </w:rPr>
                  </w:pPr>
                  <w:r w:rsidRPr="000E6E9F">
                    <w:rPr>
                      <w:rFonts w:ascii="Courier New" w:hAnsi="Courier New" w:cs="Courier New"/>
                      <w:noProof/>
                      <w:sz w:val="20"/>
                      <w:lang w:val="en-CA" w:bidi="ar-SA"/>
                    </w:rPr>
                    <w:t xml:space="preserve">        </w:t>
                  </w:r>
                  <w:r w:rsidRPr="000E6E9F">
                    <w:rPr>
                      <w:rFonts w:ascii="Courier New" w:hAnsi="Courier New" w:cs="Courier New"/>
                      <w:noProof/>
                      <w:color w:val="0000FF"/>
                      <w:sz w:val="20"/>
                      <w:lang w:val="en-CA" w:bidi="ar-SA"/>
                    </w:rPr>
                    <w:t>for</w:t>
                  </w:r>
                  <w:r w:rsidRPr="000E6E9F">
                    <w:rPr>
                      <w:rFonts w:ascii="Courier New" w:hAnsi="Courier New" w:cs="Courier New"/>
                      <w:noProof/>
                      <w:sz w:val="20"/>
                      <w:lang w:val="en-CA" w:bidi="ar-SA"/>
                    </w:rPr>
                    <w:t xml:space="preserve"> (studentIndex = 0; studentIndex &lt; 10; studentIndex++)</w:t>
                  </w:r>
                </w:p>
                <w:p w:rsidR="004770BA" w:rsidRPr="000E6E9F" w:rsidRDefault="004770BA" w:rsidP="000E6E9F">
                  <w:pPr>
                    <w:autoSpaceDE w:val="0"/>
                    <w:autoSpaceDN w:val="0"/>
                    <w:adjustRightInd w:val="0"/>
                    <w:spacing w:before="0" w:after="0" w:line="240" w:lineRule="auto"/>
                    <w:jc w:val="left"/>
                    <w:rPr>
                      <w:rFonts w:ascii="Courier New" w:hAnsi="Courier New" w:cs="Courier New"/>
                      <w:noProof/>
                      <w:sz w:val="20"/>
                      <w:lang w:val="en-CA" w:bidi="ar-SA"/>
                    </w:rPr>
                  </w:pPr>
                  <w:r w:rsidRPr="000E6E9F">
                    <w:rPr>
                      <w:rFonts w:ascii="Courier New" w:hAnsi="Courier New" w:cs="Courier New"/>
                      <w:noProof/>
                      <w:sz w:val="20"/>
                      <w:lang w:val="en-CA" w:bidi="ar-SA"/>
                    </w:rPr>
                    <w:tab/>
                  </w:r>
                  <w:r>
                    <w:rPr>
                      <w:rFonts w:ascii="Courier New" w:hAnsi="Courier New" w:cs="Courier New"/>
                      <w:noProof/>
                      <w:sz w:val="20"/>
                      <w:lang w:val="en-CA" w:bidi="ar-SA"/>
                    </w:rPr>
                    <w:t xml:space="preserve">  </w:t>
                  </w:r>
                  <w:r w:rsidRPr="000E6E9F">
                    <w:rPr>
                      <w:rFonts w:ascii="Courier New" w:hAnsi="Courier New" w:cs="Courier New"/>
                      <w:noProof/>
                      <w:sz w:val="20"/>
                      <w:lang w:val="en-CA" w:bidi="ar-SA"/>
                    </w:rPr>
                    <w:t>{</w:t>
                  </w:r>
                </w:p>
                <w:p w:rsidR="004770BA" w:rsidRPr="000E6E9F" w:rsidRDefault="004770BA" w:rsidP="000E6E9F">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ab/>
                  </w:r>
                  <w:r>
                    <w:rPr>
                      <w:rFonts w:ascii="Courier New" w:hAnsi="Courier New" w:cs="Courier New"/>
                      <w:noProof/>
                      <w:sz w:val="20"/>
                      <w:lang w:val="en-CA" w:bidi="ar-SA"/>
                    </w:rPr>
                    <w:tab/>
                  </w:r>
                  <w:r>
                    <w:rPr>
                      <w:rFonts w:ascii="Courier New" w:hAnsi="Courier New" w:cs="Courier New"/>
                      <w:noProof/>
                      <w:color w:val="0000FF"/>
                      <w:sz w:val="20"/>
                      <w:lang w:val="en-CA" w:bidi="ar-SA"/>
                    </w:rPr>
                    <w:t>th</w:t>
                  </w:r>
                  <w:r w:rsidRPr="000E6E9F">
                    <w:rPr>
                      <w:rFonts w:ascii="Courier New" w:hAnsi="Courier New" w:cs="Courier New"/>
                      <w:noProof/>
                      <w:color w:val="0000FF"/>
                      <w:sz w:val="20"/>
                      <w:lang w:val="en-CA" w:bidi="ar-SA"/>
                    </w:rPr>
                    <w:t>is</w:t>
                  </w:r>
                  <w:r w:rsidRPr="000E6E9F">
                    <w:rPr>
                      <w:rFonts w:ascii="Courier New" w:hAnsi="Courier New" w:cs="Courier New"/>
                      <w:noProof/>
                      <w:sz w:val="20"/>
                      <w:lang w:val="en-CA" w:bidi="ar-SA"/>
                    </w:rPr>
                    <w:t>.lstStudentMarks.Items.Add(studentMarks[studentIndex]);</w:t>
                  </w:r>
                </w:p>
                <w:p w:rsidR="004770BA" w:rsidRPr="000E6E9F" w:rsidRDefault="004770BA" w:rsidP="000E6E9F">
                  <w:pPr>
                    <w:autoSpaceDE w:val="0"/>
                    <w:autoSpaceDN w:val="0"/>
                    <w:adjustRightInd w:val="0"/>
                    <w:spacing w:before="0" w:after="0" w:line="240" w:lineRule="auto"/>
                    <w:jc w:val="left"/>
                    <w:rPr>
                      <w:sz w:val="20"/>
                    </w:rPr>
                  </w:pPr>
                  <w:r>
                    <w:rPr>
                      <w:rFonts w:ascii="Courier New" w:hAnsi="Courier New" w:cs="Courier New"/>
                      <w:noProof/>
                      <w:sz w:val="20"/>
                      <w:lang w:val="en-CA" w:bidi="ar-SA"/>
                    </w:rPr>
                    <w:tab/>
                    <w:t xml:space="preserve">  </w:t>
                  </w:r>
                  <w:r w:rsidRPr="000E6E9F">
                    <w:rPr>
                      <w:rFonts w:ascii="Courier New" w:hAnsi="Courier New" w:cs="Courier New"/>
                      <w:noProof/>
                      <w:sz w:val="20"/>
                      <w:lang w:val="en-CA" w:bidi="ar-SA"/>
                    </w:rPr>
                    <w:t>}</w:t>
                  </w:r>
                </w:p>
              </w:txbxContent>
            </v:textbox>
          </v:shape>
        </w:pict>
      </w:r>
    </w:p>
    <w:p w:rsidR="00770664" w:rsidRDefault="00770664" w:rsidP="00C1768C"/>
    <w:p w:rsidR="00770664" w:rsidRDefault="00770664" w:rsidP="00C1768C"/>
    <w:p w:rsidR="00770664" w:rsidRDefault="0073069D" w:rsidP="00C1768C">
      <w:r>
        <w:rPr>
          <w:noProof/>
          <w:lang w:val="en-CA" w:eastAsia="en-CA" w:bidi="ar-SA"/>
        </w:rPr>
        <w:pict>
          <v:shape id="_x0000_s1702" type="#_x0000_t202" style="position:absolute;left:0;text-align:left;margin-left:-127.45pt;margin-top:23.8pt;width:486pt;height:30.6pt;z-index:251783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702;mso-fit-shape-to-text:t" inset="0,0,0,0">
              <w:txbxContent>
                <w:p w:rsidR="004770BA" w:rsidRPr="006853E8" w:rsidRDefault="004770BA" w:rsidP="00770664">
                  <w:pPr>
                    <w:pStyle w:val="Caption"/>
                  </w:pPr>
                  <w:bookmarkStart w:id="214" w:name="_Toc246256661"/>
                  <w:r>
                    <w:t xml:space="preserve">C# Code </w:t>
                  </w:r>
                  <w:fldSimple w:instr=" SEQ C#_Code \* ARABIC ">
                    <w:r w:rsidR="00F65BCF">
                      <w:rPr>
                        <w:noProof/>
                      </w:rPr>
                      <w:t>27</w:t>
                    </w:r>
                  </w:fldSimple>
                  <w:r>
                    <w:t>: Traversing an array in C#</w:t>
                  </w:r>
                  <w:bookmarkEnd w:id="214"/>
                </w:p>
              </w:txbxContent>
            </v:textbox>
          </v:shape>
        </w:pict>
      </w:r>
    </w:p>
    <w:p w:rsidR="00770664" w:rsidRDefault="00770664" w:rsidP="00C1768C"/>
    <w:p w:rsidR="00770664" w:rsidRDefault="00770664" w:rsidP="00C1768C"/>
    <w:p w:rsidR="00770664" w:rsidRDefault="00770664" w:rsidP="00C1768C"/>
    <w:p w:rsidR="00C1768C" w:rsidRDefault="00C1768C" w:rsidP="00C1768C"/>
    <w:p w:rsidR="00C1768C" w:rsidRDefault="00C1768C" w:rsidP="00C1768C">
      <w:pPr>
        <w:pStyle w:val="Heading2"/>
      </w:pPr>
      <w:bookmarkStart w:id="215" w:name="_Toc153459319"/>
      <w:bookmarkStart w:id="216" w:name="_Toc174028142"/>
      <w:r>
        <w:lastRenderedPageBreak/>
        <w:t xml:space="preserve"> </w:t>
      </w:r>
      <w:bookmarkStart w:id="217" w:name="_Toc247205715"/>
      <w:r>
        <w:t>Passing Arrays as Parameters</w:t>
      </w:r>
      <w:bookmarkEnd w:id="215"/>
      <w:bookmarkEnd w:id="216"/>
      <w:bookmarkEnd w:id="217"/>
    </w:p>
    <w:p w:rsidR="00C1768C" w:rsidRDefault="008F5019" w:rsidP="00C1768C">
      <w:pPr>
        <w:ind w:firstLine="432"/>
      </w:pPr>
      <w:r>
        <w:t>We</w:t>
      </w:r>
      <w:r w:rsidR="00C1768C">
        <w:t xml:space="preserve"> know from the previous section that functions and procedures are a great way to ensure that your program is modular in its design.</w:t>
      </w:r>
      <w:r w:rsidR="00A13921">
        <w:t xml:space="preserve"> </w:t>
      </w:r>
      <w:r w:rsidR="00C1768C">
        <w:t>Any time a piece of code needs to be repeated more than once</w:t>
      </w:r>
      <w:r w:rsidR="00347AEB">
        <w:t xml:space="preserve"> or twice</w:t>
      </w:r>
      <w:r w:rsidR="00C1768C">
        <w:t>, a function</w:t>
      </w:r>
      <w:r w:rsidR="0073069D">
        <w:fldChar w:fldCharType="begin"/>
      </w:r>
      <w:r w:rsidR="00C1768C">
        <w:instrText xml:space="preserve"> XE "</w:instrText>
      </w:r>
      <w:r w:rsidR="00C1768C">
        <w:rPr>
          <w:b/>
          <w:i/>
        </w:rPr>
        <w:instrText>function"</w:instrText>
      </w:r>
      <w:r w:rsidR="00C1768C">
        <w:instrText xml:space="preserve"> </w:instrText>
      </w:r>
      <w:r w:rsidR="0073069D">
        <w:fldChar w:fldCharType="end"/>
      </w:r>
      <w:r w:rsidR="00C1768C">
        <w:t xml:space="preserve"> or procedure</w:t>
      </w:r>
      <w:r w:rsidR="0073069D">
        <w:fldChar w:fldCharType="begin"/>
      </w:r>
      <w:r w:rsidR="00C1768C">
        <w:instrText xml:space="preserve"> XE "</w:instrText>
      </w:r>
      <w:r w:rsidR="00C1768C">
        <w:rPr>
          <w:b/>
          <w:i/>
        </w:rPr>
        <w:instrText>procedure"</w:instrText>
      </w:r>
      <w:r w:rsidR="00C1768C">
        <w:instrText xml:space="preserve"> </w:instrText>
      </w:r>
      <w:r w:rsidR="0073069D">
        <w:fldChar w:fldCharType="end"/>
      </w:r>
      <w:r w:rsidR="00C1768C">
        <w:t xml:space="preserve"> might want to be used.</w:t>
      </w:r>
      <w:r w:rsidR="00A13921">
        <w:t xml:space="preserve"> </w:t>
      </w:r>
      <w:r w:rsidR="00C1768C">
        <w:t>When we used functions and p</w:t>
      </w:r>
      <w:r w:rsidR="00347AEB">
        <w:t>rocedures, we passed variables b</w:t>
      </w:r>
      <w:r w:rsidR="00C1768C">
        <w:t>y</w:t>
      </w:r>
      <w:r w:rsidR="00347AEB">
        <w:t xml:space="preserve"> v</w:t>
      </w:r>
      <w:r w:rsidR="00C1768C">
        <w:t>al</w:t>
      </w:r>
      <w:r w:rsidR="00347AEB">
        <w:t>ue (making a copy) or b</w:t>
      </w:r>
      <w:r w:rsidR="00C1768C">
        <w:t>y</w:t>
      </w:r>
      <w:r w:rsidR="00347AEB">
        <w:t xml:space="preserve"> reference</w:t>
      </w:r>
      <w:r w:rsidR="00C1768C">
        <w:t xml:space="preserve"> (passing the pointer); so that the function or procedure </w:t>
      </w:r>
      <w:r w:rsidR="00347AEB">
        <w:t>can</w:t>
      </w:r>
      <w:r w:rsidR="00C1768C">
        <w:t xml:space="preserve"> do some process on our data.</w:t>
      </w:r>
      <w:r w:rsidR="00A13921">
        <w:t xml:space="preserve"> </w:t>
      </w:r>
      <w:r w:rsidR="00347AEB">
        <w:t>We normally pass</w:t>
      </w:r>
      <w:r w:rsidR="00C1768C">
        <w:t xml:space="preserve"> variables like integers, strings, and doubles but we have seen that you can pass any object, like a picture box.</w:t>
      </w:r>
      <w:r w:rsidR="00A13921">
        <w:t xml:space="preserve"> </w:t>
      </w:r>
      <w:r w:rsidR="00C1768C">
        <w:t>Since an array</w:t>
      </w:r>
      <w:r w:rsidR="0073069D">
        <w:fldChar w:fldCharType="begin"/>
      </w:r>
      <w:r w:rsidR="00C1768C">
        <w:instrText xml:space="preserve"> XE "</w:instrText>
      </w:r>
      <w:r w:rsidR="00C1768C">
        <w:rPr>
          <w:b/>
          <w:i/>
        </w:rPr>
        <w:instrText>array"</w:instrText>
      </w:r>
      <w:r w:rsidR="00C1768C">
        <w:instrText xml:space="preserve"> </w:instrText>
      </w:r>
      <w:r w:rsidR="0073069D">
        <w:fldChar w:fldCharType="end"/>
      </w:r>
      <w:r w:rsidR="00C1768C">
        <w:t xml:space="preserve"> is just a variable</w:t>
      </w:r>
      <w:r w:rsidR="0073069D">
        <w:fldChar w:fldCharType="begin"/>
      </w:r>
      <w:r w:rsidR="00C1768C">
        <w:instrText xml:space="preserve"> XE "</w:instrText>
      </w:r>
      <w:r w:rsidR="00C1768C">
        <w:rPr>
          <w:b/>
          <w:i/>
        </w:rPr>
        <w:instrText>variable"</w:instrText>
      </w:r>
      <w:r w:rsidR="00C1768C">
        <w:instrText xml:space="preserve"> </w:instrText>
      </w:r>
      <w:r w:rsidR="0073069D">
        <w:fldChar w:fldCharType="end"/>
      </w:r>
      <w:r w:rsidR="00C1768C">
        <w:t xml:space="preserve"> that happens to hold several values and not just one, it also can be passed to a function or procedure, either </w:t>
      </w:r>
      <w:r w:rsidR="00347AEB">
        <w:t>by value</w:t>
      </w:r>
      <w:r w:rsidR="00C1768C">
        <w:t xml:space="preserve"> or </w:t>
      </w:r>
      <w:r w:rsidR="00347AEB">
        <w:t>by reference</w:t>
      </w:r>
      <w:r w:rsidR="00C1768C">
        <w:t>.</w:t>
      </w:r>
    </w:p>
    <w:p w:rsidR="00C1768C" w:rsidRDefault="00C1768C" w:rsidP="00C1768C">
      <w:pPr>
        <w:ind w:firstLine="432"/>
      </w:pPr>
      <w:r>
        <w:t xml:space="preserve">There is some disagreement in the computer world whether it is wise to pass arrays, especially large ones with many values in them, </w:t>
      </w:r>
      <w:r w:rsidR="001317F8">
        <w:t>by value</w:t>
      </w:r>
      <w:r>
        <w:t>.</w:t>
      </w:r>
      <w:r w:rsidR="00A13921">
        <w:t xml:space="preserve"> </w:t>
      </w:r>
      <w:r>
        <w:t>This is because you are making a complete copy of the array</w:t>
      </w:r>
      <w:r w:rsidR="0073069D">
        <w:fldChar w:fldCharType="begin"/>
      </w:r>
      <w:r>
        <w:instrText xml:space="preserve"> XE "</w:instrText>
      </w:r>
      <w:r>
        <w:rPr>
          <w:b/>
          <w:i/>
        </w:rPr>
        <w:instrText>array"</w:instrText>
      </w:r>
      <w:r>
        <w:instrText xml:space="preserve"> </w:instrText>
      </w:r>
      <w:r w:rsidR="0073069D">
        <w:fldChar w:fldCharType="end"/>
      </w:r>
      <w:r>
        <w:t xml:space="preserve"> and it could take up a large quantity of memory.</w:t>
      </w:r>
      <w:r w:rsidR="00A13921">
        <w:t xml:space="preserve"> </w:t>
      </w:r>
      <w:r>
        <w:t xml:space="preserve">Other programmers do not like the idea of passing </w:t>
      </w:r>
      <w:r w:rsidR="001317F8">
        <w:t>by reference</w:t>
      </w:r>
      <w:r>
        <w:t xml:space="preserve"> if you do not want the original array to change, because there is always the risk that you or someone that comes after </w:t>
      </w:r>
      <w:proofErr w:type="gramStart"/>
      <w:r>
        <w:t>you,</w:t>
      </w:r>
      <w:proofErr w:type="gramEnd"/>
      <w:r>
        <w:t xml:space="preserve"> will change the array by </w:t>
      </w:r>
      <w:r>
        <w:rPr>
          <w:i/>
        </w:rPr>
        <w:t>accident</w:t>
      </w:r>
      <w:r>
        <w:t>.</w:t>
      </w:r>
      <w:r w:rsidR="00A13921">
        <w:t xml:space="preserve"> </w:t>
      </w:r>
      <w:r>
        <w:t>They argue that modern computers have so much memory these days (as compared to the “old days”) that the risk of changing the original array is not worth the potential memory usage.</w:t>
      </w:r>
      <w:r w:rsidR="00A13921">
        <w:t xml:space="preserve"> </w:t>
      </w:r>
      <w:r>
        <w:t xml:space="preserve">We will continue to </w:t>
      </w:r>
      <w:r w:rsidR="0032662A">
        <w:t>pass variables into parameters</w:t>
      </w:r>
      <w:r>
        <w:t xml:space="preserve"> </w:t>
      </w:r>
      <w:r w:rsidR="0032662A">
        <w:t>by value</w:t>
      </w:r>
      <w:r>
        <w:t xml:space="preserve">, unless there is a </w:t>
      </w:r>
      <w:r>
        <w:rPr>
          <w:u w:val="single"/>
        </w:rPr>
        <w:t>really</w:t>
      </w:r>
      <w:r>
        <w:t xml:space="preserve"> good reason that you want to pass the object in </w:t>
      </w:r>
      <w:r w:rsidR="0032662A">
        <w:t>by reference</w:t>
      </w:r>
      <w:r>
        <w:t>.</w:t>
      </w:r>
    </w:p>
    <w:p w:rsidR="00C1768C" w:rsidRDefault="00C1768C" w:rsidP="00C1768C">
      <w:pPr>
        <w:ind w:firstLine="432"/>
      </w:pPr>
      <w:r>
        <w:t>To pass an array</w:t>
      </w:r>
      <w:r w:rsidR="0073069D">
        <w:fldChar w:fldCharType="begin"/>
      </w:r>
      <w:r>
        <w:instrText xml:space="preserve"> XE "</w:instrText>
      </w:r>
      <w:r>
        <w:rPr>
          <w:b/>
          <w:i/>
        </w:rPr>
        <w:instrText>array"</w:instrText>
      </w:r>
      <w:r>
        <w:instrText xml:space="preserve"> </w:instrText>
      </w:r>
      <w:r w:rsidR="0073069D">
        <w:fldChar w:fldCharType="end"/>
      </w:r>
      <w:r>
        <w:t xml:space="preserve"> into a function</w:t>
      </w:r>
      <w:r w:rsidR="0073069D">
        <w:fldChar w:fldCharType="begin"/>
      </w:r>
      <w:r>
        <w:instrText xml:space="preserve"> XE "</w:instrText>
      </w:r>
      <w:r>
        <w:rPr>
          <w:b/>
          <w:i/>
        </w:rPr>
        <w:instrText>function"</w:instrText>
      </w:r>
      <w:r>
        <w:instrText xml:space="preserve"> </w:instrText>
      </w:r>
      <w:r w:rsidR="0073069D">
        <w:fldChar w:fldCharType="end"/>
      </w:r>
      <w:r>
        <w:t xml:space="preserve"> or procedure</w:t>
      </w:r>
      <w:r w:rsidR="0073069D">
        <w:fldChar w:fldCharType="begin"/>
      </w:r>
      <w:r>
        <w:instrText xml:space="preserve"> XE "</w:instrText>
      </w:r>
      <w:r>
        <w:rPr>
          <w:b/>
          <w:i/>
        </w:rPr>
        <w:instrText>procedure"</w:instrText>
      </w:r>
      <w:r>
        <w:instrText xml:space="preserve"> </w:instrText>
      </w:r>
      <w:r w:rsidR="0073069D">
        <w:fldChar w:fldCharType="end"/>
      </w:r>
      <w:r>
        <w:t>, you declare the array inside the name of your sub-program, just like you have been doing for regular variable</w:t>
      </w:r>
      <w:r w:rsidR="0073069D">
        <w:fldChar w:fldCharType="begin"/>
      </w:r>
      <w:r>
        <w:instrText xml:space="preserve"> XE "</w:instrText>
      </w:r>
      <w:r>
        <w:rPr>
          <w:b/>
          <w:i/>
        </w:rPr>
        <w:instrText>variable"</w:instrText>
      </w:r>
      <w:r>
        <w:instrText xml:space="preserve"> </w:instrText>
      </w:r>
      <w:r w:rsidR="0073069D">
        <w:fldChar w:fldCharType="end"/>
      </w:r>
      <w:r>
        <w:t xml:space="preserve">, but you </w:t>
      </w:r>
      <w:r>
        <w:rPr>
          <w:i/>
        </w:rPr>
        <w:t>do not</w:t>
      </w:r>
      <w:r>
        <w:t xml:space="preserve"> place any number inside the arrays brackets.</w:t>
      </w:r>
      <w:r w:rsidR="00A13921">
        <w:t xml:space="preserve"> </w:t>
      </w:r>
      <w:r>
        <w:t xml:space="preserve">This is because </w:t>
      </w:r>
      <w:r w:rsidR="004968A6">
        <w:t>the procedure or function does not know exactly how many elements the array will have. If you had to set it to a fixed amount, your procedure or function would not be very flexible. W</w:t>
      </w:r>
      <w:r>
        <w:t>hen the array is passed in</w:t>
      </w:r>
      <w:r w:rsidR="004968A6">
        <w:t>to the procedure or function</w:t>
      </w:r>
      <w:r>
        <w:t>, it will determine how many elements</w:t>
      </w:r>
      <w:r w:rsidR="0073069D">
        <w:fldChar w:fldCharType="begin"/>
      </w:r>
      <w:r>
        <w:instrText xml:space="preserve"> XE "</w:instrText>
      </w:r>
      <w:r>
        <w:rPr>
          <w:b/>
          <w:i/>
        </w:rPr>
        <w:instrText>elements"</w:instrText>
      </w:r>
      <w:r>
        <w:instrText xml:space="preserve"> </w:instrText>
      </w:r>
      <w:r w:rsidR="0073069D">
        <w:fldChar w:fldCharType="end"/>
      </w:r>
      <w:r>
        <w:t xml:space="preserve"> it has and an appropriate variable with that many elements will be created.</w:t>
      </w:r>
      <w:r w:rsidR="00A13921">
        <w:t xml:space="preserve"> </w:t>
      </w:r>
      <w:r>
        <w:t>To declare an array in a sub-program, it</w:t>
      </w:r>
      <w:r w:rsidR="004968A6">
        <w:t xml:space="preserve"> would look like this in</w:t>
      </w:r>
    </w:p>
    <w:p w:rsidR="00C1768C" w:rsidRDefault="00C1768C" w:rsidP="00C1768C">
      <w:pPr>
        <w:ind w:firstLine="432"/>
      </w:pPr>
    </w:p>
    <w:p w:rsidR="004968A6" w:rsidRDefault="004968A6" w:rsidP="00C1768C">
      <w:pPr>
        <w:ind w:firstLine="432"/>
      </w:pPr>
    </w:p>
    <w:p w:rsidR="004968A6" w:rsidRDefault="0073069D" w:rsidP="00C1768C">
      <w:pPr>
        <w:ind w:firstLine="432"/>
      </w:pPr>
      <w:r>
        <w:rPr>
          <w:noProof/>
          <w:lang w:val="en-CA" w:eastAsia="en-CA" w:bidi="ar-SA"/>
        </w:rPr>
        <w:lastRenderedPageBreak/>
        <w:pict>
          <v:shape id="_x0000_s1707" type="#_x0000_t202" style="position:absolute;margin-left:-137.9pt;margin-top:-29pt;width:486pt;height:23.7pt;z-index:25178880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707">
              <w:txbxContent>
                <w:p w:rsidR="004770BA" w:rsidRPr="00C80434" w:rsidRDefault="004770BA" w:rsidP="004968A6">
                  <w:pPr>
                    <w:autoSpaceDE w:val="0"/>
                    <w:autoSpaceDN w:val="0"/>
                    <w:adjustRightInd w:val="0"/>
                    <w:spacing w:before="0" w:after="0" w:line="240" w:lineRule="auto"/>
                    <w:jc w:val="left"/>
                  </w:pPr>
                  <w:r>
                    <w:rPr>
                      <w:rFonts w:ascii="Courier New" w:hAnsi="Courier New" w:cs="Courier New"/>
                      <w:noProof/>
                      <w:color w:val="0000FF"/>
                      <w:sz w:val="20"/>
                      <w:lang w:val="en-CA" w:bidi="ar-SA"/>
                    </w:rPr>
                    <w:t>Function</w:t>
                  </w:r>
                  <w:r>
                    <w:rPr>
                      <w:rFonts w:ascii="Courier New" w:hAnsi="Courier New" w:cs="Courier New"/>
                      <w:noProof/>
                      <w:sz w:val="20"/>
                      <w:lang w:val="en-CA" w:bidi="ar-SA"/>
                    </w:rPr>
                    <w:t xml:space="preserve"> SumArray(</w:t>
                  </w:r>
                  <w:r>
                    <w:rPr>
                      <w:rFonts w:ascii="Courier New" w:hAnsi="Courier New" w:cs="Courier New"/>
                      <w:noProof/>
                      <w:color w:val="0000FF"/>
                      <w:sz w:val="20"/>
                      <w:lang w:val="en-CA" w:bidi="ar-SA"/>
                    </w:rPr>
                    <w:t>ByVal</w:t>
                  </w:r>
                  <w:r>
                    <w:rPr>
                      <w:rFonts w:ascii="Courier New" w:hAnsi="Courier New" w:cs="Courier New"/>
                      <w:noProof/>
                      <w:sz w:val="20"/>
                      <w:lang w:val="en-CA" w:bidi="ar-SA"/>
                    </w:rPr>
                    <w:t xml:space="preserve"> arrayNumbers()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Double</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Double</w:t>
                  </w:r>
                </w:p>
              </w:txbxContent>
            </v:textbox>
          </v:shape>
        </w:pict>
      </w:r>
      <w:r>
        <w:rPr>
          <w:noProof/>
          <w:lang w:val="en-CA" w:eastAsia="en-CA" w:bidi="ar-SA"/>
        </w:rPr>
        <w:pict>
          <v:shape id="_x0000_s1706" type="#_x0000_t202" style="position:absolute;left:0;text-align:left;margin-left:-116.6pt;margin-top:46.15pt;width:486pt;height:30.6pt;z-index:251787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706;mso-fit-shape-to-text:t" inset="0,0,0,0">
              <w:txbxContent>
                <w:p w:rsidR="004770BA" w:rsidRPr="006853E8" w:rsidRDefault="004770BA" w:rsidP="004968A6">
                  <w:pPr>
                    <w:pStyle w:val="Caption"/>
                  </w:pPr>
                  <w:bookmarkStart w:id="218" w:name="_Toc246256662"/>
                  <w:r>
                    <w:t xml:space="preserve">C# Code </w:t>
                  </w:r>
                  <w:fldSimple w:instr=" SEQ C#_Code \* ARABIC ">
                    <w:r w:rsidR="00F65BCF">
                      <w:rPr>
                        <w:noProof/>
                      </w:rPr>
                      <w:t>28</w:t>
                    </w:r>
                  </w:fldSimple>
                  <w:r>
                    <w:t>: Arrays as a parameter in a function in C#</w:t>
                  </w:r>
                  <w:bookmarkEnd w:id="218"/>
                </w:p>
              </w:txbxContent>
            </v:textbox>
          </v:shape>
        </w:pict>
      </w:r>
      <w:r>
        <w:rPr>
          <w:noProof/>
          <w:lang w:val="en-CA" w:eastAsia="en-CA" w:bidi="ar-SA"/>
        </w:rPr>
        <w:pict>
          <v:shape id="_x0000_s1704" type="#_x0000_t202" style="position:absolute;left:0;text-align:left;margin-left:-115.6pt;margin-top:-5.35pt;width:486pt;height:30.6pt;z-index:251785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704;mso-fit-shape-to-text:t" inset="0,0,0,0">
              <w:txbxContent>
                <w:p w:rsidR="004770BA" w:rsidRPr="00934913" w:rsidRDefault="004770BA" w:rsidP="004968A6">
                  <w:pPr>
                    <w:pStyle w:val="Caption"/>
                    <w:rPr>
                      <w:sz w:val="24"/>
                      <w:szCs w:val="20"/>
                    </w:rPr>
                  </w:pPr>
                  <w:bookmarkStart w:id="219" w:name="_Toc245310468"/>
                  <w:r>
                    <w:t xml:space="preserve">VB Code </w:t>
                  </w:r>
                  <w:fldSimple w:instr=" SEQ VB_Code \* ARABIC ">
                    <w:r w:rsidR="00F65BCF">
                      <w:rPr>
                        <w:noProof/>
                      </w:rPr>
                      <w:t>26</w:t>
                    </w:r>
                  </w:fldSimple>
                  <w:r>
                    <w:t>: Arrays as a parameter in a function in VB</w:t>
                  </w:r>
                  <w:bookmarkEnd w:id="219"/>
                </w:p>
              </w:txbxContent>
            </v:textbox>
          </v:shape>
        </w:pict>
      </w:r>
      <w:r>
        <w:rPr>
          <w:noProof/>
          <w:lang w:val="en-CA" w:eastAsia="en-CA" w:bidi="ar-SA"/>
        </w:rPr>
        <w:pict>
          <v:shape id="_x0000_s1705" type="#_x0000_t202" style="position:absolute;margin-left:-138.2pt;margin-top:23.1pt;width:486pt;height:22.05pt;z-index:25178675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705">
              <w:txbxContent>
                <w:p w:rsidR="004770BA" w:rsidRPr="008525CA" w:rsidRDefault="004770BA" w:rsidP="004968A6">
                  <w:pPr>
                    <w:autoSpaceDE w:val="0"/>
                    <w:autoSpaceDN w:val="0"/>
                    <w:adjustRightInd w:val="0"/>
                    <w:spacing w:before="0" w:after="0" w:line="240" w:lineRule="auto"/>
                    <w:jc w:val="left"/>
                    <w:rPr>
                      <w:sz w:val="20"/>
                    </w:rPr>
                  </w:pPr>
                  <w:r w:rsidRPr="008525CA">
                    <w:rPr>
                      <w:rFonts w:ascii="Courier New" w:hAnsi="Courier New" w:cs="Courier New"/>
                      <w:noProof/>
                      <w:color w:val="0000FF"/>
                      <w:sz w:val="20"/>
                      <w:lang w:val="en-CA" w:bidi="ar-SA"/>
                    </w:rPr>
                    <w:t>private</w:t>
                  </w:r>
                  <w:r w:rsidRPr="008525CA">
                    <w:rPr>
                      <w:rFonts w:ascii="Courier New" w:hAnsi="Courier New" w:cs="Courier New"/>
                      <w:noProof/>
                      <w:sz w:val="20"/>
                      <w:lang w:val="en-CA" w:bidi="ar-SA"/>
                    </w:rPr>
                    <w:t xml:space="preserve"> </w:t>
                  </w:r>
                  <w:r w:rsidRPr="008525CA">
                    <w:rPr>
                      <w:rFonts w:ascii="Courier New" w:hAnsi="Courier New" w:cs="Courier New"/>
                      <w:noProof/>
                      <w:color w:val="0000FF"/>
                      <w:sz w:val="20"/>
                      <w:lang w:val="en-CA" w:bidi="ar-SA"/>
                    </w:rPr>
                    <w:t>double</w:t>
                  </w:r>
                  <w:r w:rsidRPr="008525CA">
                    <w:rPr>
                      <w:rFonts w:ascii="Courier New" w:hAnsi="Courier New" w:cs="Courier New"/>
                      <w:noProof/>
                      <w:sz w:val="20"/>
                      <w:lang w:val="en-CA" w:bidi="ar-SA"/>
                    </w:rPr>
                    <w:t xml:space="preserve"> SumArray(</w:t>
                  </w:r>
                  <w:r w:rsidRPr="008525CA">
                    <w:rPr>
                      <w:rFonts w:ascii="Courier New" w:hAnsi="Courier New" w:cs="Courier New"/>
                      <w:noProof/>
                      <w:color w:val="0000FF"/>
                      <w:sz w:val="20"/>
                      <w:lang w:val="en-CA" w:bidi="ar-SA"/>
                    </w:rPr>
                    <w:t>double</w:t>
                  </w:r>
                  <w:r w:rsidRPr="008525CA">
                    <w:rPr>
                      <w:rFonts w:ascii="Courier New" w:hAnsi="Courier New" w:cs="Courier New"/>
                      <w:noProof/>
                      <w:sz w:val="20"/>
                      <w:lang w:val="en-CA" w:bidi="ar-SA"/>
                    </w:rPr>
                    <w:t xml:space="preserve"> [] arrayNumbers)</w:t>
                  </w:r>
                  <w:r w:rsidRPr="008525CA">
                    <w:rPr>
                      <w:rFonts w:ascii="Courier New" w:hAnsi="Courier New" w:cs="Courier New"/>
                      <w:noProof/>
                      <w:color w:val="0000FF"/>
                      <w:sz w:val="20"/>
                      <w:lang w:val="en-CA" w:bidi="ar-SA"/>
                    </w:rPr>
                    <w:t xml:space="preserve"> </w:t>
                  </w:r>
                </w:p>
              </w:txbxContent>
            </v:textbox>
          </v:shape>
        </w:pict>
      </w:r>
    </w:p>
    <w:p w:rsidR="004968A6" w:rsidRDefault="004968A6" w:rsidP="00C1768C">
      <w:pPr>
        <w:ind w:firstLine="432"/>
      </w:pPr>
    </w:p>
    <w:p w:rsidR="004968A6" w:rsidRDefault="004968A6" w:rsidP="00C1768C">
      <w:pPr>
        <w:ind w:firstLine="432"/>
      </w:pPr>
    </w:p>
    <w:p w:rsidR="00C1768C" w:rsidRDefault="00C1768C" w:rsidP="00C1768C">
      <w:r>
        <w:t>To pass an array</w:t>
      </w:r>
      <w:r w:rsidR="0073069D">
        <w:fldChar w:fldCharType="begin"/>
      </w:r>
      <w:r>
        <w:instrText xml:space="preserve"> XE "</w:instrText>
      </w:r>
      <w:r>
        <w:rPr>
          <w:b/>
          <w:i/>
        </w:rPr>
        <w:instrText>array"</w:instrText>
      </w:r>
      <w:r>
        <w:instrText xml:space="preserve"> </w:instrText>
      </w:r>
      <w:r w:rsidR="0073069D">
        <w:fldChar w:fldCharType="end"/>
      </w:r>
      <w:r>
        <w:t xml:space="preserve"> into this function</w:t>
      </w:r>
      <w:r w:rsidR="0073069D">
        <w:fldChar w:fldCharType="begin"/>
      </w:r>
      <w:r>
        <w:instrText xml:space="preserve"> XE "</w:instrText>
      </w:r>
      <w:r>
        <w:rPr>
          <w:b/>
          <w:i/>
        </w:rPr>
        <w:instrText>function"</w:instrText>
      </w:r>
      <w:r>
        <w:instrText xml:space="preserve"> </w:instrText>
      </w:r>
      <w:r w:rsidR="0073069D">
        <w:fldChar w:fldCharType="end"/>
      </w:r>
      <w:r>
        <w:t>, it would look like:</w:t>
      </w:r>
    </w:p>
    <w:p w:rsidR="00D57813" w:rsidRDefault="0073069D" w:rsidP="00C1768C">
      <w:r>
        <w:rPr>
          <w:noProof/>
          <w:lang w:val="en-CA" w:eastAsia="en-CA" w:bidi="ar-SA"/>
        </w:rPr>
        <w:pict>
          <v:shape id="_x0000_s1711" type="#_x0000_t202" style="position:absolute;margin-left:-115.85pt;margin-top:.25pt;width:486pt;height:23.7pt;z-index:25179289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711">
              <w:txbxContent>
                <w:p w:rsidR="004770BA" w:rsidRPr="00C80434" w:rsidRDefault="004770BA" w:rsidP="00D57813">
                  <w:pPr>
                    <w:autoSpaceDE w:val="0"/>
                    <w:autoSpaceDN w:val="0"/>
                    <w:adjustRightInd w:val="0"/>
                    <w:spacing w:before="0" w:after="0" w:line="240" w:lineRule="auto"/>
                    <w:jc w:val="left"/>
                  </w:pPr>
                  <w:r>
                    <w:rPr>
                      <w:rFonts w:ascii="Courier New" w:hAnsi="Courier New" w:cs="Courier New"/>
                      <w:noProof/>
                      <w:sz w:val="20"/>
                      <w:lang w:val="en-CA" w:bidi="ar-SA"/>
                    </w:rPr>
                    <w:t>sumOfNumbers = SumArray(enteredNumebrs)</w:t>
                  </w:r>
                </w:p>
              </w:txbxContent>
            </v:textbox>
          </v:shape>
        </w:pict>
      </w:r>
    </w:p>
    <w:p w:rsidR="00D57813" w:rsidRDefault="0073069D" w:rsidP="00C1768C">
      <w:r>
        <w:rPr>
          <w:noProof/>
          <w:lang w:val="en-CA" w:eastAsia="en-CA" w:bidi="ar-SA"/>
        </w:rPr>
        <w:pict>
          <v:shape id="_x0000_s1708" type="#_x0000_t202" style="position:absolute;left:0;text-align:left;margin-left:-116.9pt;margin-top:1.9pt;width:486pt;height:30.6pt;z-index:251789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708;mso-fit-shape-to-text:t" inset="0,0,0,0">
              <w:txbxContent>
                <w:p w:rsidR="004770BA" w:rsidRPr="00934913" w:rsidRDefault="004770BA" w:rsidP="00D57813">
                  <w:pPr>
                    <w:pStyle w:val="Caption"/>
                    <w:rPr>
                      <w:sz w:val="24"/>
                      <w:szCs w:val="20"/>
                    </w:rPr>
                  </w:pPr>
                  <w:bookmarkStart w:id="220" w:name="_Toc245310469"/>
                  <w:r>
                    <w:t xml:space="preserve">VB Code </w:t>
                  </w:r>
                  <w:fldSimple w:instr=" SEQ VB_Code \* ARABIC ">
                    <w:r w:rsidR="00F65BCF">
                      <w:rPr>
                        <w:noProof/>
                      </w:rPr>
                      <w:t>27</w:t>
                    </w:r>
                  </w:fldSimple>
                  <w:r>
                    <w:t>: Arrays as a parameter in a function in VB</w:t>
                  </w:r>
                  <w:bookmarkEnd w:id="220"/>
                </w:p>
              </w:txbxContent>
            </v:textbox>
          </v:shape>
        </w:pict>
      </w:r>
    </w:p>
    <w:p w:rsidR="00D57813" w:rsidRDefault="0073069D" w:rsidP="00C1768C">
      <w:r>
        <w:rPr>
          <w:noProof/>
          <w:lang w:val="en-CA" w:eastAsia="en-CA" w:bidi="ar-SA"/>
        </w:rPr>
        <w:pict>
          <v:shape id="_x0000_s1709" type="#_x0000_t202" style="position:absolute;margin-left:-115.8pt;margin-top:7.95pt;width:486pt;height:22.05pt;z-index:25179084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709">
              <w:txbxContent>
                <w:p w:rsidR="004770BA" w:rsidRPr="00D57813" w:rsidRDefault="004770BA" w:rsidP="00D57813">
                  <w:pPr>
                    <w:autoSpaceDE w:val="0"/>
                    <w:autoSpaceDN w:val="0"/>
                    <w:adjustRightInd w:val="0"/>
                    <w:spacing w:before="0" w:after="0" w:line="240" w:lineRule="auto"/>
                    <w:jc w:val="left"/>
                    <w:rPr>
                      <w:sz w:val="20"/>
                    </w:rPr>
                  </w:pPr>
                  <w:r w:rsidRPr="00D57813">
                    <w:rPr>
                      <w:rFonts w:ascii="Courier New" w:hAnsi="Courier New" w:cs="Courier New"/>
                      <w:noProof/>
                      <w:sz w:val="20"/>
                      <w:lang w:val="en-CA" w:bidi="ar-SA"/>
                    </w:rPr>
                    <w:t>sumOfNumbers = SumArray(enteredNumebrs);</w:t>
                  </w:r>
                </w:p>
              </w:txbxContent>
            </v:textbox>
          </v:shape>
        </w:pict>
      </w:r>
    </w:p>
    <w:p w:rsidR="00C1768C" w:rsidRDefault="0073069D" w:rsidP="00D57813">
      <w:r>
        <w:rPr>
          <w:noProof/>
          <w:lang w:val="en-CA" w:eastAsia="en-CA" w:bidi="ar-SA"/>
        </w:rPr>
        <w:pict>
          <v:shape id="_x0000_s1710" type="#_x0000_t202" style="position:absolute;left:0;text-align:left;margin-left:-115.8pt;margin-top:5.15pt;width:486pt;height:30.6pt;z-index:251791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710;mso-fit-shape-to-text:t" inset="0,0,0,0">
              <w:txbxContent>
                <w:p w:rsidR="004770BA" w:rsidRPr="006853E8" w:rsidRDefault="004770BA" w:rsidP="00D57813">
                  <w:pPr>
                    <w:pStyle w:val="Caption"/>
                  </w:pPr>
                  <w:bookmarkStart w:id="221" w:name="_Toc246256663"/>
                  <w:r>
                    <w:t xml:space="preserve">C# Code </w:t>
                  </w:r>
                  <w:fldSimple w:instr=" SEQ C#_Code \* ARABIC ">
                    <w:r w:rsidR="00F65BCF">
                      <w:rPr>
                        <w:noProof/>
                      </w:rPr>
                      <w:t>29</w:t>
                    </w:r>
                  </w:fldSimple>
                  <w:r>
                    <w:t>: Arrays as a parameter in a function in C#</w:t>
                  </w:r>
                  <w:bookmarkEnd w:id="221"/>
                </w:p>
              </w:txbxContent>
            </v:textbox>
          </v:shape>
        </w:pict>
      </w:r>
    </w:p>
    <w:p w:rsidR="00C1768C" w:rsidRDefault="00C1768C" w:rsidP="00C1768C"/>
    <w:p w:rsidR="00C1768C" w:rsidRDefault="00C1768C" w:rsidP="00C1768C">
      <w:pPr>
        <w:pStyle w:val="Heading2"/>
      </w:pPr>
      <w:bookmarkStart w:id="222" w:name="_Toc153459320"/>
      <w:bookmarkStart w:id="223" w:name="_Toc174028143"/>
      <w:bookmarkStart w:id="224" w:name="_Toc247205716"/>
      <w:r>
        <w:t>For Each and Arrays</w:t>
      </w:r>
      <w:bookmarkEnd w:id="222"/>
      <w:bookmarkEnd w:id="223"/>
      <w:bookmarkEnd w:id="224"/>
    </w:p>
    <w:p w:rsidR="00C1768C" w:rsidRDefault="00C72EE1" w:rsidP="00C1768C">
      <w:pPr>
        <w:autoSpaceDE w:val="0"/>
        <w:ind w:firstLine="432"/>
      </w:pPr>
      <w:r>
        <w:t>If</w:t>
      </w:r>
      <w:r w:rsidR="00C1768C">
        <w:t xml:space="preserve"> you think way back to when we did different types of looping structures, one of the methods</w:t>
      </w:r>
      <w:r w:rsidR="0073069D">
        <w:fldChar w:fldCharType="begin"/>
      </w:r>
      <w:r w:rsidR="00C1768C">
        <w:instrText xml:space="preserve"> XE "</w:instrText>
      </w:r>
      <w:r w:rsidR="00C1768C" w:rsidRPr="000D3DAB">
        <w:rPr>
          <w:b/>
          <w:i/>
        </w:rPr>
        <w:instrText>methods</w:instrText>
      </w:r>
      <w:r w:rsidR="00C1768C">
        <w:rPr>
          <w:b/>
          <w:i/>
        </w:rPr>
        <w:instrText>"</w:instrText>
      </w:r>
      <w:r w:rsidR="00C1768C">
        <w:instrText xml:space="preserve"> </w:instrText>
      </w:r>
      <w:r w:rsidR="0073069D">
        <w:fldChar w:fldCharType="end"/>
      </w:r>
      <w:r w:rsidR="00C1768C">
        <w:t xml:space="preserve"> to loop</w:t>
      </w:r>
      <w:r w:rsidR="0073069D">
        <w:fldChar w:fldCharType="begin"/>
      </w:r>
      <w:r w:rsidR="00C1768C">
        <w:instrText xml:space="preserve"> XE "</w:instrText>
      </w:r>
      <w:r w:rsidR="00C1768C">
        <w:rPr>
          <w:b/>
          <w:i/>
        </w:rPr>
        <w:instrText>loop"</w:instrText>
      </w:r>
      <w:r w:rsidR="00C1768C">
        <w:instrText xml:space="preserve"> </w:instrText>
      </w:r>
      <w:r w:rsidR="0073069D">
        <w:fldChar w:fldCharType="end"/>
      </w:r>
      <w:r w:rsidR="00C1768C">
        <w:t xml:space="preserve"> was using the </w:t>
      </w:r>
      <w:proofErr w:type="gramStart"/>
      <w:r w:rsidR="00C1768C">
        <w:t>For</w:t>
      </w:r>
      <w:proofErr w:type="gramEnd"/>
      <w:r>
        <w:t xml:space="preserve"> …</w:t>
      </w:r>
      <w:r w:rsidR="00C1768C">
        <w:t xml:space="preserve"> Each loop.</w:t>
      </w:r>
      <w:r w:rsidR="00A13921">
        <w:t xml:space="preserve"> </w:t>
      </w:r>
      <w:r w:rsidR="00C1768C">
        <w:t>This type</w:t>
      </w:r>
      <w:r w:rsidR="0073069D">
        <w:fldChar w:fldCharType="begin"/>
      </w:r>
      <w:r w:rsidR="00C1768C">
        <w:instrText xml:space="preserve"> XE "</w:instrText>
      </w:r>
      <w:r w:rsidR="00C1768C">
        <w:rPr>
          <w:b/>
          <w:i/>
        </w:rPr>
        <w:instrText>type"</w:instrText>
      </w:r>
      <w:r w:rsidR="00C1768C">
        <w:instrText xml:space="preserve"> </w:instrText>
      </w:r>
      <w:r w:rsidR="0073069D">
        <w:fldChar w:fldCharType="end"/>
      </w:r>
      <w:r w:rsidR="00C1768C">
        <w:t xml:space="preserve"> was used when you had a collection of things and you wanted to </w:t>
      </w:r>
      <w:proofErr w:type="spellStart"/>
      <w:r w:rsidR="00C1768C">
        <w:rPr>
          <w:rFonts w:ascii="ZWAdobeF" w:hAnsi="ZWAdobeF"/>
          <w:sz w:val="2"/>
        </w:rPr>
        <w:t>T</w:t>
      </w:r>
      <w:hyperlink r:id="rId202" w:anchor="Computing" w:history="1">
        <w:r w:rsidR="00C1768C">
          <w:rPr>
            <w:rFonts w:ascii="ZWAdobeF" w:hAnsi="ZWAdobeF"/>
            <w:sz w:val="2"/>
          </w:rPr>
          <w:t>TT</w:t>
        </w:r>
        <w:r w:rsidR="00C1768C">
          <w:rPr>
            <w:rStyle w:val="Hyperlink"/>
            <w:b/>
            <w:i/>
          </w:rPr>
          <w:t>iterate</w:t>
        </w:r>
        <w:proofErr w:type="spellEnd"/>
      </w:hyperlink>
      <w:r w:rsidR="0073069D">
        <w:rPr>
          <w:b/>
          <w:i/>
        </w:rPr>
        <w:fldChar w:fldCharType="begin"/>
      </w:r>
      <w:r w:rsidR="00C1768C">
        <w:rPr>
          <w:b/>
          <w:i/>
        </w:rPr>
        <w:instrText xml:space="preserve"> XE "</w:instrText>
      </w:r>
      <w:r w:rsidR="00C1768C">
        <w:rPr>
          <w:rFonts w:ascii="ZWAdobeF" w:hAnsi="ZWAdobeF"/>
          <w:sz w:val="2"/>
        </w:rPr>
        <w:instrText>T</w:instrText>
      </w:r>
      <w:hyperlink r:id="rId203" w:anchor="Computing" w:history="1">
        <w:r w:rsidR="00C1768C">
          <w:rPr>
            <w:rFonts w:ascii="ZWAdobeF" w:hAnsi="ZWAdobeF"/>
            <w:sz w:val="2"/>
          </w:rPr>
          <w:instrText>TT</w:instrText>
        </w:r>
        <w:r w:rsidR="00C1768C">
          <w:rPr>
            <w:b/>
            <w:i/>
          </w:rPr>
          <w:instrText>iterate</w:instrText>
        </w:r>
      </w:hyperlink>
      <w:r w:rsidR="00C1768C">
        <w:rPr>
          <w:b/>
          <w:i/>
        </w:rPr>
        <w:instrText xml:space="preserve">" </w:instrText>
      </w:r>
      <w:r w:rsidR="0073069D">
        <w:rPr>
          <w:b/>
          <w:i/>
        </w:rPr>
        <w:fldChar w:fldCharType="end"/>
      </w:r>
      <w:r w:rsidR="00C1768C">
        <w:t xml:space="preserve"> through each one of them.</w:t>
      </w:r>
      <w:r w:rsidR="00A13921">
        <w:t xml:space="preserve"> </w:t>
      </w:r>
      <w:r w:rsidR="00C1768C">
        <w:t>At the time we used a collection of control objects (buttons and labels).</w:t>
      </w:r>
      <w:r w:rsidR="00A13921">
        <w:t xml:space="preserve"> </w:t>
      </w:r>
      <w:r w:rsidR="00C1768C">
        <w:t>Now that you are familiar with arrays and know that an array</w:t>
      </w:r>
      <w:r w:rsidR="0073069D">
        <w:fldChar w:fldCharType="begin"/>
      </w:r>
      <w:r w:rsidR="00C1768C">
        <w:instrText xml:space="preserve"> XE "</w:instrText>
      </w:r>
      <w:r w:rsidR="00C1768C">
        <w:rPr>
          <w:b/>
          <w:i/>
        </w:rPr>
        <w:instrText>array"</w:instrText>
      </w:r>
      <w:r w:rsidR="00C1768C">
        <w:instrText xml:space="preserve"> </w:instrText>
      </w:r>
      <w:r w:rsidR="0073069D">
        <w:fldChar w:fldCharType="end"/>
      </w:r>
      <w:r w:rsidR="00C1768C">
        <w:t xml:space="preserve"> is just a collection of values of the same type collected into one variable</w:t>
      </w:r>
      <w:r w:rsidR="0073069D">
        <w:fldChar w:fldCharType="begin"/>
      </w:r>
      <w:r w:rsidR="00C1768C">
        <w:instrText xml:space="preserve"> XE "</w:instrText>
      </w:r>
      <w:r w:rsidR="00C1768C">
        <w:rPr>
          <w:b/>
          <w:i/>
        </w:rPr>
        <w:instrText>variable"</w:instrText>
      </w:r>
      <w:r w:rsidR="00C1768C">
        <w:instrText xml:space="preserve"> </w:instrText>
      </w:r>
      <w:r w:rsidR="0073069D">
        <w:fldChar w:fldCharType="end"/>
      </w:r>
      <w:r>
        <w:t>;</w:t>
      </w:r>
      <w:r w:rsidR="00C1768C">
        <w:t xml:space="preserve"> you can now use the For Each loop to iterate</w:t>
      </w:r>
      <w:r w:rsidR="0073069D">
        <w:fldChar w:fldCharType="begin"/>
      </w:r>
      <w:r w:rsidR="00C1768C">
        <w:instrText xml:space="preserve"> XE "</w:instrText>
      </w:r>
      <w:r w:rsidR="00C1768C">
        <w:rPr>
          <w:b/>
          <w:i/>
        </w:rPr>
        <w:instrText>iterate"</w:instrText>
      </w:r>
      <w:r w:rsidR="00C1768C">
        <w:instrText xml:space="preserve"> </w:instrText>
      </w:r>
      <w:r w:rsidR="0073069D">
        <w:fldChar w:fldCharType="end"/>
      </w:r>
      <w:r w:rsidR="00C1768C">
        <w:t xml:space="preserve"> through all the values in an array.</w:t>
      </w:r>
      <w:r w:rsidR="00A13921">
        <w:t xml:space="preserve"> </w:t>
      </w:r>
      <w:r w:rsidR="00C1768C">
        <w:t xml:space="preserve">From the above example of summing up all the values in an array, a </w:t>
      </w:r>
      <w:proofErr w:type="gramStart"/>
      <w:r w:rsidR="00C1768C">
        <w:t>For</w:t>
      </w:r>
      <w:proofErr w:type="gramEnd"/>
      <w:r w:rsidR="00C1768C">
        <w:t xml:space="preserve"> Each loop would look like the following </w:t>
      </w:r>
      <w:r w:rsidR="0073069D">
        <w:rPr>
          <w:noProof/>
          <w:lang w:val="en-CA" w:eastAsia="en-CA" w:bidi="ar-SA"/>
        </w:rPr>
        <w:pict>
          <v:shape id="_x0000_s1741" type="#_x0000_t202" style="position:absolute;margin-left:-125.9pt;margin-top:22.35pt;width:486pt;height:136.75pt;z-index:25179699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741">
              <w:txbxContent>
                <w:p w:rsidR="004770BA" w:rsidRPr="00B578F7" w:rsidRDefault="004770BA" w:rsidP="00B578F7">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color w:val="0000FF"/>
                      <w:sz w:val="20"/>
                      <w:lang w:val="en-CA" w:bidi="ar-SA"/>
                    </w:rPr>
                    <w:t xml:space="preserve">    </w:t>
                  </w:r>
                  <w:r w:rsidRPr="00B578F7">
                    <w:rPr>
                      <w:rFonts w:ascii="Courier New" w:hAnsi="Courier New" w:cs="Courier New"/>
                      <w:noProof/>
                      <w:color w:val="0000FF"/>
                      <w:sz w:val="20"/>
                      <w:lang w:val="en-CA" w:bidi="ar-SA"/>
                    </w:rPr>
                    <w:t>Function</w:t>
                  </w:r>
                  <w:r w:rsidRPr="00B578F7">
                    <w:rPr>
                      <w:rFonts w:ascii="Courier New" w:hAnsi="Courier New" w:cs="Courier New"/>
                      <w:noProof/>
                      <w:sz w:val="20"/>
                      <w:lang w:val="en-CA" w:bidi="ar-SA"/>
                    </w:rPr>
                    <w:t xml:space="preserve"> SumArray(</w:t>
                  </w:r>
                  <w:r w:rsidRPr="00B578F7">
                    <w:rPr>
                      <w:rFonts w:ascii="Courier New" w:hAnsi="Courier New" w:cs="Courier New"/>
                      <w:noProof/>
                      <w:color w:val="0000FF"/>
                      <w:sz w:val="20"/>
                      <w:lang w:val="en-CA" w:bidi="ar-SA"/>
                    </w:rPr>
                    <w:t>ByVal</w:t>
                  </w:r>
                  <w:r w:rsidRPr="00B578F7">
                    <w:rPr>
                      <w:rFonts w:ascii="Courier New" w:hAnsi="Courier New" w:cs="Courier New"/>
                      <w:noProof/>
                      <w:sz w:val="20"/>
                      <w:lang w:val="en-CA" w:bidi="ar-SA"/>
                    </w:rPr>
                    <w:t xml:space="preserve"> arrayNumbers() </w:t>
                  </w:r>
                  <w:r w:rsidRPr="00B578F7">
                    <w:rPr>
                      <w:rFonts w:ascii="Courier New" w:hAnsi="Courier New" w:cs="Courier New"/>
                      <w:noProof/>
                      <w:color w:val="0000FF"/>
                      <w:sz w:val="20"/>
                      <w:lang w:val="en-CA" w:bidi="ar-SA"/>
                    </w:rPr>
                    <w:t>As</w:t>
                  </w: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Double</w:t>
                  </w: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As</w:t>
                  </w: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Double</w:t>
                  </w:r>
                </w:p>
                <w:p w:rsidR="004770BA" w:rsidRPr="00B578F7" w:rsidRDefault="004770BA" w:rsidP="00B578F7">
                  <w:pPr>
                    <w:autoSpaceDE w:val="0"/>
                    <w:autoSpaceDN w:val="0"/>
                    <w:adjustRightInd w:val="0"/>
                    <w:spacing w:before="0" w:after="0" w:line="240" w:lineRule="auto"/>
                    <w:jc w:val="left"/>
                    <w:rPr>
                      <w:rFonts w:ascii="Courier New" w:hAnsi="Courier New" w:cs="Courier New"/>
                      <w:noProof/>
                      <w:color w:val="008000"/>
                      <w:sz w:val="20"/>
                      <w:lang w:val="en-CA" w:bidi="ar-SA"/>
                    </w:rPr>
                  </w:pPr>
                  <w:r w:rsidRPr="00B578F7">
                    <w:rPr>
                      <w:rFonts w:ascii="Courier New" w:hAnsi="Courier New" w:cs="Courier New"/>
                      <w:noProof/>
                      <w:sz w:val="20"/>
                      <w:lang w:val="en-CA" w:bidi="ar-SA"/>
                    </w:rPr>
                    <w:t xml:space="preserve">        </w:t>
                  </w:r>
                  <w:r w:rsidRPr="00B578F7">
                    <w:rPr>
                      <w:rFonts w:ascii="Courier New" w:hAnsi="Courier New" w:cs="Courier New"/>
                      <w:noProof/>
                      <w:color w:val="008000"/>
                      <w:sz w:val="20"/>
                      <w:lang w:val="en-CA" w:bidi="ar-SA"/>
                    </w:rPr>
                    <w:t>' this function summs the values in an array</w:t>
                  </w:r>
                </w:p>
                <w:p w:rsidR="004770BA" w:rsidRPr="00B578F7" w:rsidRDefault="004770BA" w:rsidP="00B578F7">
                  <w:pPr>
                    <w:autoSpaceDE w:val="0"/>
                    <w:autoSpaceDN w:val="0"/>
                    <w:adjustRightInd w:val="0"/>
                    <w:spacing w:before="0" w:after="0" w:line="240" w:lineRule="auto"/>
                    <w:jc w:val="left"/>
                    <w:rPr>
                      <w:rFonts w:ascii="Courier New" w:hAnsi="Courier New" w:cs="Courier New"/>
                      <w:noProof/>
                      <w:color w:val="0000FF"/>
                      <w:sz w:val="20"/>
                      <w:lang w:val="en-CA" w:bidi="ar-SA"/>
                    </w:rPr>
                  </w:pP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Dim</w:t>
                  </w:r>
                  <w:r w:rsidRPr="00B578F7">
                    <w:rPr>
                      <w:rFonts w:ascii="Courier New" w:hAnsi="Courier New" w:cs="Courier New"/>
                      <w:noProof/>
                      <w:sz w:val="20"/>
                      <w:lang w:val="en-CA" w:bidi="ar-SA"/>
                    </w:rPr>
                    <w:t xml:space="preserve"> arrayValue </w:t>
                  </w:r>
                  <w:r w:rsidRPr="00B578F7">
                    <w:rPr>
                      <w:rFonts w:ascii="Courier New" w:hAnsi="Courier New" w:cs="Courier New"/>
                      <w:noProof/>
                      <w:color w:val="0000FF"/>
                      <w:sz w:val="20"/>
                      <w:lang w:val="en-CA" w:bidi="ar-SA"/>
                    </w:rPr>
                    <w:t>As</w:t>
                  </w: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Double</w:t>
                  </w:r>
                </w:p>
                <w:p w:rsidR="004770BA" w:rsidRPr="00B578F7" w:rsidRDefault="004770BA" w:rsidP="00B578F7">
                  <w:pPr>
                    <w:autoSpaceDE w:val="0"/>
                    <w:autoSpaceDN w:val="0"/>
                    <w:adjustRightInd w:val="0"/>
                    <w:spacing w:before="0" w:after="0" w:line="240" w:lineRule="auto"/>
                    <w:jc w:val="left"/>
                    <w:rPr>
                      <w:rFonts w:ascii="Courier New" w:hAnsi="Courier New" w:cs="Courier New"/>
                      <w:noProof/>
                      <w:color w:val="0000FF"/>
                      <w:sz w:val="20"/>
                      <w:lang w:val="en-CA" w:bidi="ar-SA"/>
                    </w:rPr>
                  </w:pP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Dim</w:t>
                  </w:r>
                  <w:r w:rsidRPr="00B578F7">
                    <w:rPr>
                      <w:rFonts w:ascii="Courier New" w:hAnsi="Courier New" w:cs="Courier New"/>
                      <w:noProof/>
                      <w:sz w:val="20"/>
                      <w:lang w:val="en-CA" w:bidi="ar-SA"/>
                    </w:rPr>
                    <w:t xml:space="preserve"> arraySum </w:t>
                  </w:r>
                  <w:r w:rsidRPr="00B578F7">
                    <w:rPr>
                      <w:rFonts w:ascii="Courier New" w:hAnsi="Courier New" w:cs="Courier New"/>
                      <w:noProof/>
                      <w:color w:val="0000FF"/>
                      <w:sz w:val="20"/>
                      <w:lang w:val="en-CA" w:bidi="ar-SA"/>
                    </w:rPr>
                    <w:t>As</w:t>
                  </w: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Double</w:t>
                  </w:r>
                </w:p>
                <w:p w:rsidR="004770BA" w:rsidRPr="00B578F7" w:rsidRDefault="004770BA" w:rsidP="00B578F7">
                  <w:pPr>
                    <w:autoSpaceDE w:val="0"/>
                    <w:autoSpaceDN w:val="0"/>
                    <w:adjustRightInd w:val="0"/>
                    <w:spacing w:before="0" w:after="0" w:line="240" w:lineRule="auto"/>
                    <w:jc w:val="left"/>
                    <w:rPr>
                      <w:rFonts w:ascii="Courier New" w:hAnsi="Courier New" w:cs="Courier New"/>
                      <w:noProof/>
                      <w:color w:val="0000FF"/>
                      <w:sz w:val="20"/>
                      <w:lang w:val="en-CA" w:bidi="ar-SA"/>
                    </w:rPr>
                  </w:pPr>
                </w:p>
                <w:p w:rsidR="004770BA" w:rsidRPr="00B578F7" w:rsidRDefault="004770BA" w:rsidP="00B578F7">
                  <w:pPr>
                    <w:autoSpaceDE w:val="0"/>
                    <w:autoSpaceDN w:val="0"/>
                    <w:adjustRightInd w:val="0"/>
                    <w:spacing w:before="0" w:after="0" w:line="240" w:lineRule="auto"/>
                    <w:jc w:val="left"/>
                    <w:rPr>
                      <w:rFonts w:ascii="Courier New" w:hAnsi="Courier New" w:cs="Courier New"/>
                      <w:noProof/>
                      <w:sz w:val="20"/>
                      <w:lang w:val="en-CA" w:bidi="ar-SA"/>
                    </w:rPr>
                  </w:pP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For</w:t>
                  </w: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Each</w:t>
                  </w:r>
                  <w:r w:rsidRPr="00B578F7">
                    <w:rPr>
                      <w:rFonts w:ascii="Courier New" w:hAnsi="Courier New" w:cs="Courier New"/>
                      <w:noProof/>
                      <w:sz w:val="20"/>
                      <w:lang w:val="en-CA" w:bidi="ar-SA"/>
                    </w:rPr>
                    <w:t xml:space="preserve"> arrayValue </w:t>
                  </w:r>
                  <w:r w:rsidRPr="00B578F7">
                    <w:rPr>
                      <w:rFonts w:ascii="Courier New" w:hAnsi="Courier New" w:cs="Courier New"/>
                      <w:noProof/>
                      <w:color w:val="0000FF"/>
                      <w:sz w:val="20"/>
                      <w:lang w:val="en-CA" w:bidi="ar-SA"/>
                    </w:rPr>
                    <w:t>In</w:t>
                  </w:r>
                  <w:r w:rsidRPr="00B578F7">
                    <w:rPr>
                      <w:rFonts w:ascii="Courier New" w:hAnsi="Courier New" w:cs="Courier New"/>
                      <w:noProof/>
                      <w:sz w:val="20"/>
                      <w:lang w:val="en-CA" w:bidi="ar-SA"/>
                    </w:rPr>
                    <w:t xml:space="preserve"> arrayNumbers</w:t>
                  </w:r>
                </w:p>
                <w:p w:rsidR="004770BA" w:rsidRPr="00B578F7" w:rsidRDefault="004770BA" w:rsidP="00B578F7">
                  <w:pPr>
                    <w:autoSpaceDE w:val="0"/>
                    <w:autoSpaceDN w:val="0"/>
                    <w:adjustRightInd w:val="0"/>
                    <w:spacing w:before="0" w:after="0" w:line="240" w:lineRule="auto"/>
                    <w:jc w:val="left"/>
                    <w:rPr>
                      <w:rFonts w:ascii="Courier New" w:hAnsi="Courier New" w:cs="Courier New"/>
                      <w:noProof/>
                      <w:sz w:val="20"/>
                      <w:lang w:val="en-CA" w:bidi="ar-SA"/>
                    </w:rPr>
                  </w:pPr>
                  <w:r w:rsidRPr="00B578F7">
                    <w:rPr>
                      <w:rFonts w:ascii="Courier New" w:hAnsi="Courier New" w:cs="Courier New"/>
                      <w:noProof/>
                      <w:sz w:val="20"/>
                      <w:lang w:val="en-CA" w:bidi="ar-SA"/>
                    </w:rPr>
                    <w:t xml:space="preserve">            arraySum = arraySum + arrayValue</w:t>
                  </w:r>
                </w:p>
                <w:p w:rsidR="004770BA" w:rsidRPr="00B578F7" w:rsidRDefault="004770BA" w:rsidP="00B578F7">
                  <w:pPr>
                    <w:autoSpaceDE w:val="0"/>
                    <w:autoSpaceDN w:val="0"/>
                    <w:adjustRightInd w:val="0"/>
                    <w:spacing w:before="0" w:after="0" w:line="240" w:lineRule="auto"/>
                    <w:jc w:val="left"/>
                    <w:rPr>
                      <w:rFonts w:ascii="Courier New" w:hAnsi="Courier New" w:cs="Courier New"/>
                      <w:noProof/>
                      <w:color w:val="0000FF"/>
                      <w:sz w:val="20"/>
                      <w:lang w:val="en-CA" w:bidi="ar-SA"/>
                    </w:rPr>
                  </w:pP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Next</w:t>
                  </w:r>
                </w:p>
                <w:p w:rsidR="004770BA" w:rsidRPr="00B578F7" w:rsidRDefault="004770BA" w:rsidP="00B578F7">
                  <w:pPr>
                    <w:autoSpaceDE w:val="0"/>
                    <w:autoSpaceDN w:val="0"/>
                    <w:adjustRightInd w:val="0"/>
                    <w:spacing w:before="0" w:after="0" w:line="240" w:lineRule="auto"/>
                    <w:jc w:val="left"/>
                    <w:rPr>
                      <w:rFonts w:ascii="Courier New" w:hAnsi="Courier New" w:cs="Courier New"/>
                      <w:noProof/>
                      <w:color w:val="0000FF"/>
                      <w:sz w:val="20"/>
                      <w:lang w:val="en-CA" w:bidi="ar-SA"/>
                    </w:rPr>
                  </w:pPr>
                </w:p>
                <w:p w:rsidR="004770BA" w:rsidRPr="00B578F7" w:rsidRDefault="004770BA" w:rsidP="00B578F7">
                  <w:pPr>
                    <w:autoSpaceDE w:val="0"/>
                    <w:autoSpaceDN w:val="0"/>
                    <w:adjustRightInd w:val="0"/>
                    <w:spacing w:before="0" w:after="0" w:line="240" w:lineRule="auto"/>
                    <w:jc w:val="left"/>
                    <w:rPr>
                      <w:rFonts w:ascii="Courier New" w:hAnsi="Courier New" w:cs="Courier New"/>
                      <w:noProof/>
                      <w:sz w:val="20"/>
                      <w:lang w:val="en-CA" w:bidi="ar-SA"/>
                    </w:rPr>
                  </w:pP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Return</w:t>
                  </w:r>
                  <w:r w:rsidRPr="00B578F7">
                    <w:rPr>
                      <w:rFonts w:ascii="Courier New" w:hAnsi="Courier New" w:cs="Courier New"/>
                      <w:noProof/>
                      <w:sz w:val="20"/>
                      <w:lang w:val="en-CA" w:bidi="ar-SA"/>
                    </w:rPr>
                    <w:t xml:space="preserve"> arraySum</w:t>
                  </w:r>
                </w:p>
                <w:p w:rsidR="004770BA" w:rsidRPr="00B578F7" w:rsidRDefault="004770BA" w:rsidP="00B578F7">
                  <w:pPr>
                    <w:autoSpaceDE w:val="0"/>
                    <w:autoSpaceDN w:val="0"/>
                    <w:adjustRightInd w:val="0"/>
                    <w:spacing w:before="0" w:after="0" w:line="240" w:lineRule="auto"/>
                    <w:jc w:val="left"/>
                    <w:rPr>
                      <w:sz w:val="20"/>
                    </w:rPr>
                  </w:pP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End</w:t>
                  </w:r>
                  <w:r w:rsidRPr="00B578F7">
                    <w:rPr>
                      <w:rFonts w:ascii="Courier New" w:hAnsi="Courier New" w:cs="Courier New"/>
                      <w:noProof/>
                      <w:sz w:val="20"/>
                      <w:lang w:val="en-CA" w:bidi="ar-SA"/>
                    </w:rPr>
                    <w:t xml:space="preserve"> </w:t>
                  </w:r>
                  <w:r w:rsidRPr="00B578F7">
                    <w:rPr>
                      <w:rFonts w:ascii="Courier New" w:hAnsi="Courier New" w:cs="Courier New"/>
                      <w:noProof/>
                      <w:color w:val="0000FF"/>
                      <w:sz w:val="20"/>
                      <w:lang w:val="en-CA" w:bidi="ar-SA"/>
                    </w:rPr>
                    <w:t>Function</w:t>
                  </w:r>
                </w:p>
              </w:txbxContent>
            </v:textbox>
          </v:shape>
        </w:pict>
      </w:r>
      <w:r w:rsidR="00C1768C">
        <w:t>function</w:t>
      </w:r>
      <w:r w:rsidR="0073069D">
        <w:fldChar w:fldCharType="begin"/>
      </w:r>
      <w:r w:rsidR="00C1768C">
        <w:instrText xml:space="preserve"> XE "</w:instrText>
      </w:r>
      <w:r w:rsidR="00C1768C">
        <w:rPr>
          <w:b/>
          <w:i/>
        </w:rPr>
        <w:instrText>function"</w:instrText>
      </w:r>
      <w:r w:rsidR="00C1768C">
        <w:instrText xml:space="preserve"> </w:instrText>
      </w:r>
      <w:r w:rsidR="0073069D">
        <w:fldChar w:fldCharType="end"/>
      </w:r>
      <w:r w:rsidR="00C1768C">
        <w:t>:</w:t>
      </w:r>
    </w:p>
    <w:p w:rsidR="00C1768C" w:rsidRDefault="00C1768C" w:rsidP="00C1768C">
      <w:pPr>
        <w:ind w:firstLine="432"/>
      </w:pPr>
    </w:p>
    <w:p w:rsidR="00C72EE1" w:rsidRDefault="00C72EE1" w:rsidP="00C1768C">
      <w:pPr>
        <w:ind w:firstLine="432"/>
      </w:pPr>
    </w:p>
    <w:p w:rsidR="00C72EE1" w:rsidRDefault="00C72EE1" w:rsidP="00C1768C">
      <w:pPr>
        <w:ind w:firstLine="432"/>
      </w:pPr>
    </w:p>
    <w:p w:rsidR="00C72EE1" w:rsidRDefault="00C72EE1" w:rsidP="00C1768C">
      <w:pPr>
        <w:ind w:firstLine="432"/>
      </w:pPr>
    </w:p>
    <w:p w:rsidR="00C72EE1" w:rsidRDefault="0073069D" w:rsidP="00C1768C">
      <w:pPr>
        <w:ind w:firstLine="432"/>
      </w:pPr>
      <w:r>
        <w:rPr>
          <w:noProof/>
          <w:lang w:val="en-CA" w:eastAsia="en-CA" w:bidi="ar-SA"/>
        </w:rPr>
        <w:pict>
          <v:shape id="_x0000_s1738" type="#_x0000_t202" style="position:absolute;left:0;text-align:left;margin-left:-126.95pt;margin-top:32.5pt;width:486pt;height:30.6pt;z-index:25179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738;mso-fit-shape-to-text:t" inset="0,0,0,0">
              <w:txbxContent>
                <w:p w:rsidR="004770BA" w:rsidRPr="00934913" w:rsidRDefault="004770BA" w:rsidP="00C72EE1">
                  <w:pPr>
                    <w:pStyle w:val="Caption"/>
                    <w:rPr>
                      <w:sz w:val="24"/>
                      <w:szCs w:val="20"/>
                    </w:rPr>
                  </w:pPr>
                  <w:bookmarkStart w:id="225" w:name="_Toc245310470"/>
                  <w:r>
                    <w:t xml:space="preserve">VB Code </w:t>
                  </w:r>
                  <w:r w:rsidR="0073069D">
                    <w:fldChar w:fldCharType="begin"/>
                  </w:r>
                  <w:r w:rsidR="008809D7">
                    <w:instrText xml:space="preserve"> SEQ VB_Code \* ARABIC </w:instrText>
                  </w:r>
                  <w:r w:rsidR="0073069D">
                    <w:fldChar w:fldCharType="separate"/>
                  </w:r>
                  <w:proofErr w:type="gramStart"/>
                  <w:r w:rsidR="00F65BCF">
                    <w:rPr>
                      <w:noProof/>
                    </w:rPr>
                    <w:t>28</w:t>
                  </w:r>
                  <w:r w:rsidR="0073069D">
                    <w:fldChar w:fldCharType="end"/>
                  </w:r>
                  <w:r>
                    <w:t>: For</w:t>
                  </w:r>
                  <w:proofErr w:type="gramEnd"/>
                  <w:r>
                    <w:t xml:space="preserve"> … Each and arrays in VB</w:t>
                  </w:r>
                  <w:bookmarkEnd w:id="225"/>
                </w:p>
              </w:txbxContent>
            </v:textbox>
          </v:shape>
        </w:pict>
      </w:r>
    </w:p>
    <w:p w:rsidR="00C1768C" w:rsidRDefault="00C1768C" w:rsidP="00C1768C">
      <w:pPr>
        <w:ind w:firstLine="432"/>
      </w:pPr>
      <w:r>
        <w:t xml:space="preserve"> </w:t>
      </w:r>
    </w:p>
    <w:p w:rsidR="00BB45B2" w:rsidRDefault="0073069D" w:rsidP="00C1768C">
      <w:pPr>
        <w:ind w:firstLine="432"/>
      </w:pPr>
      <w:r>
        <w:rPr>
          <w:noProof/>
          <w:lang w:val="en-CA" w:eastAsia="en-CA" w:bidi="ar-SA"/>
        </w:rPr>
        <w:lastRenderedPageBreak/>
        <w:pict>
          <v:shape id="_x0000_s1742" type="#_x0000_t202" style="position:absolute;margin-left:-145pt;margin-top:-10.1pt;width:486pt;height:156pt;z-index:25179801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742">
              <w:txbxContent>
                <w:p w:rsidR="004770BA" w:rsidRPr="008C3699" w:rsidRDefault="004770BA" w:rsidP="008C3699">
                  <w:pPr>
                    <w:autoSpaceDE w:val="0"/>
                    <w:autoSpaceDN w:val="0"/>
                    <w:adjustRightInd w:val="0"/>
                    <w:spacing w:before="0" w:after="0" w:line="240" w:lineRule="auto"/>
                    <w:jc w:val="left"/>
                    <w:rPr>
                      <w:rFonts w:ascii="Courier New" w:hAnsi="Courier New" w:cs="Courier New"/>
                      <w:noProof/>
                      <w:sz w:val="20"/>
                      <w:lang w:val="en-CA" w:bidi="ar-SA"/>
                    </w:rPr>
                  </w:pPr>
                  <w:r w:rsidRPr="008C3699">
                    <w:rPr>
                      <w:rFonts w:ascii="Courier New" w:hAnsi="Courier New" w:cs="Courier New"/>
                      <w:noProof/>
                      <w:sz w:val="20"/>
                      <w:lang w:val="en-CA" w:bidi="ar-SA"/>
                    </w:rPr>
                    <w:t xml:space="preserve">    </w:t>
                  </w:r>
                  <w:r w:rsidRPr="008C3699">
                    <w:rPr>
                      <w:rFonts w:ascii="Courier New" w:hAnsi="Courier New" w:cs="Courier New"/>
                      <w:noProof/>
                      <w:color w:val="0000FF"/>
                      <w:sz w:val="20"/>
                      <w:lang w:val="en-CA" w:bidi="ar-SA"/>
                    </w:rPr>
                    <w:t>private</w:t>
                  </w:r>
                  <w:r w:rsidRPr="008C3699">
                    <w:rPr>
                      <w:rFonts w:ascii="Courier New" w:hAnsi="Courier New" w:cs="Courier New"/>
                      <w:noProof/>
                      <w:sz w:val="20"/>
                      <w:lang w:val="en-CA" w:bidi="ar-SA"/>
                    </w:rPr>
                    <w:t xml:space="preserve"> </w:t>
                  </w:r>
                  <w:r w:rsidRPr="008C3699">
                    <w:rPr>
                      <w:rFonts w:ascii="Courier New" w:hAnsi="Courier New" w:cs="Courier New"/>
                      <w:noProof/>
                      <w:color w:val="0000FF"/>
                      <w:sz w:val="20"/>
                      <w:lang w:val="en-CA" w:bidi="ar-SA"/>
                    </w:rPr>
                    <w:t>double</w:t>
                  </w:r>
                  <w:r w:rsidRPr="008C3699">
                    <w:rPr>
                      <w:rFonts w:ascii="Courier New" w:hAnsi="Courier New" w:cs="Courier New"/>
                      <w:noProof/>
                      <w:sz w:val="20"/>
                      <w:lang w:val="en-CA" w:bidi="ar-SA"/>
                    </w:rPr>
                    <w:t xml:space="preserve"> SumArray (</w:t>
                  </w:r>
                  <w:r w:rsidRPr="008C3699">
                    <w:rPr>
                      <w:rFonts w:ascii="Courier New" w:hAnsi="Courier New" w:cs="Courier New"/>
                      <w:noProof/>
                      <w:color w:val="0000FF"/>
                      <w:sz w:val="20"/>
                      <w:lang w:val="en-CA" w:bidi="ar-SA"/>
                    </w:rPr>
                    <w:t>double</w:t>
                  </w:r>
                  <w:r w:rsidRPr="008C3699">
                    <w:rPr>
                      <w:rFonts w:ascii="Courier New" w:hAnsi="Courier New" w:cs="Courier New"/>
                      <w:noProof/>
                      <w:sz w:val="20"/>
                      <w:lang w:val="en-CA" w:bidi="ar-SA"/>
                    </w:rPr>
                    <w:t xml:space="preserve"> [] arrayNumbers)</w:t>
                  </w:r>
                </w:p>
                <w:p w:rsidR="004770BA" w:rsidRPr="008C3699" w:rsidRDefault="004770BA" w:rsidP="008C3699">
                  <w:pPr>
                    <w:autoSpaceDE w:val="0"/>
                    <w:autoSpaceDN w:val="0"/>
                    <w:adjustRightInd w:val="0"/>
                    <w:spacing w:before="0" w:after="0" w:line="240" w:lineRule="auto"/>
                    <w:jc w:val="left"/>
                    <w:rPr>
                      <w:rFonts w:ascii="Courier New" w:hAnsi="Courier New" w:cs="Courier New"/>
                      <w:noProof/>
                      <w:sz w:val="20"/>
                      <w:lang w:val="en-CA" w:bidi="ar-SA"/>
                    </w:rPr>
                  </w:pPr>
                  <w:r w:rsidRPr="008C3699">
                    <w:rPr>
                      <w:rFonts w:ascii="Courier New" w:hAnsi="Courier New" w:cs="Courier New"/>
                      <w:noProof/>
                      <w:sz w:val="20"/>
                      <w:lang w:val="en-CA" w:bidi="ar-SA"/>
                    </w:rPr>
                    <w:t xml:space="preserve">    {</w:t>
                  </w:r>
                </w:p>
                <w:p w:rsidR="004770BA" w:rsidRPr="008C3699" w:rsidRDefault="004770BA" w:rsidP="008C3699">
                  <w:pPr>
                    <w:autoSpaceDE w:val="0"/>
                    <w:autoSpaceDN w:val="0"/>
                    <w:adjustRightInd w:val="0"/>
                    <w:spacing w:before="0" w:after="0" w:line="240" w:lineRule="auto"/>
                    <w:jc w:val="left"/>
                    <w:rPr>
                      <w:rFonts w:ascii="Courier New" w:hAnsi="Courier New" w:cs="Courier New"/>
                      <w:noProof/>
                      <w:color w:val="008000"/>
                      <w:sz w:val="20"/>
                      <w:lang w:val="en-CA" w:bidi="ar-SA"/>
                    </w:rPr>
                  </w:pPr>
                  <w:r w:rsidRPr="008C3699">
                    <w:rPr>
                      <w:rFonts w:ascii="Courier New" w:hAnsi="Courier New" w:cs="Courier New"/>
                      <w:noProof/>
                      <w:sz w:val="20"/>
                      <w:lang w:val="en-CA" w:bidi="ar-SA"/>
                    </w:rPr>
                    <w:t xml:space="preserve">        </w:t>
                  </w:r>
                  <w:r w:rsidRPr="008C3699">
                    <w:rPr>
                      <w:rFonts w:ascii="Courier New" w:hAnsi="Courier New" w:cs="Courier New"/>
                      <w:noProof/>
                      <w:color w:val="008000"/>
                      <w:sz w:val="20"/>
                      <w:lang w:val="en-CA" w:bidi="ar-SA"/>
                    </w:rPr>
                    <w:t>// this function summs the values in an array</w:t>
                  </w:r>
                </w:p>
                <w:p w:rsidR="004770BA" w:rsidRPr="008C3699" w:rsidRDefault="004770BA" w:rsidP="008C3699">
                  <w:pPr>
                    <w:autoSpaceDE w:val="0"/>
                    <w:autoSpaceDN w:val="0"/>
                    <w:adjustRightInd w:val="0"/>
                    <w:spacing w:before="0" w:after="0" w:line="240" w:lineRule="auto"/>
                    <w:jc w:val="left"/>
                    <w:rPr>
                      <w:rFonts w:ascii="Courier New" w:hAnsi="Courier New" w:cs="Courier New"/>
                      <w:noProof/>
                      <w:sz w:val="20"/>
                      <w:lang w:val="en-CA" w:bidi="ar-SA"/>
                    </w:rPr>
                  </w:pPr>
                  <w:r w:rsidRPr="008C3699">
                    <w:rPr>
                      <w:rFonts w:ascii="Courier New" w:hAnsi="Courier New" w:cs="Courier New"/>
                      <w:noProof/>
                      <w:sz w:val="20"/>
                      <w:lang w:val="en-CA" w:bidi="ar-SA"/>
                    </w:rPr>
                    <w:t xml:space="preserve">        </w:t>
                  </w:r>
                  <w:r w:rsidRPr="008C3699">
                    <w:rPr>
                      <w:rFonts w:ascii="Courier New" w:hAnsi="Courier New" w:cs="Courier New"/>
                      <w:noProof/>
                      <w:color w:val="0000FF"/>
                      <w:sz w:val="20"/>
                      <w:lang w:val="en-CA" w:bidi="ar-SA"/>
                    </w:rPr>
                    <w:t>double</w:t>
                  </w:r>
                  <w:r w:rsidRPr="008C3699">
                    <w:rPr>
                      <w:rFonts w:ascii="Courier New" w:hAnsi="Courier New" w:cs="Courier New"/>
                      <w:noProof/>
                      <w:sz w:val="20"/>
                      <w:lang w:val="en-CA" w:bidi="ar-SA"/>
                    </w:rPr>
                    <w:t xml:space="preserve"> arraySum = 0;</w:t>
                  </w:r>
                </w:p>
                <w:p w:rsidR="004770BA" w:rsidRPr="008C3699" w:rsidRDefault="004770BA" w:rsidP="008C3699">
                  <w:pPr>
                    <w:autoSpaceDE w:val="0"/>
                    <w:autoSpaceDN w:val="0"/>
                    <w:adjustRightInd w:val="0"/>
                    <w:spacing w:before="0" w:after="0" w:line="240" w:lineRule="auto"/>
                    <w:jc w:val="left"/>
                    <w:rPr>
                      <w:rFonts w:ascii="Courier New" w:hAnsi="Courier New" w:cs="Courier New"/>
                      <w:noProof/>
                      <w:sz w:val="20"/>
                      <w:lang w:val="en-CA" w:bidi="ar-SA"/>
                    </w:rPr>
                  </w:pPr>
                </w:p>
                <w:p w:rsidR="004770BA" w:rsidRPr="008C3699" w:rsidRDefault="004770BA" w:rsidP="008C3699">
                  <w:pPr>
                    <w:autoSpaceDE w:val="0"/>
                    <w:autoSpaceDN w:val="0"/>
                    <w:adjustRightInd w:val="0"/>
                    <w:spacing w:before="0" w:after="0" w:line="240" w:lineRule="auto"/>
                    <w:jc w:val="left"/>
                    <w:rPr>
                      <w:rFonts w:ascii="Courier New" w:hAnsi="Courier New" w:cs="Courier New"/>
                      <w:noProof/>
                      <w:sz w:val="20"/>
                      <w:lang w:val="en-CA" w:bidi="ar-SA"/>
                    </w:rPr>
                  </w:pPr>
                  <w:r w:rsidRPr="008C3699">
                    <w:rPr>
                      <w:rFonts w:ascii="Courier New" w:hAnsi="Courier New" w:cs="Courier New"/>
                      <w:noProof/>
                      <w:sz w:val="20"/>
                      <w:lang w:val="en-CA" w:bidi="ar-SA"/>
                    </w:rPr>
                    <w:t xml:space="preserve">        </w:t>
                  </w:r>
                  <w:r w:rsidRPr="008C3699">
                    <w:rPr>
                      <w:rFonts w:ascii="Courier New" w:hAnsi="Courier New" w:cs="Courier New"/>
                      <w:noProof/>
                      <w:color w:val="0000FF"/>
                      <w:sz w:val="20"/>
                      <w:lang w:val="en-CA" w:bidi="ar-SA"/>
                    </w:rPr>
                    <w:t>foreach</w:t>
                  </w:r>
                  <w:r w:rsidRPr="008C3699">
                    <w:rPr>
                      <w:rFonts w:ascii="Courier New" w:hAnsi="Courier New" w:cs="Courier New"/>
                      <w:noProof/>
                      <w:sz w:val="20"/>
                      <w:lang w:val="en-CA" w:bidi="ar-SA"/>
                    </w:rPr>
                    <w:t xml:space="preserve"> (</w:t>
                  </w:r>
                  <w:r w:rsidRPr="008C3699">
                    <w:rPr>
                      <w:rFonts w:ascii="Courier New" w:hAnsi="Courier New" w:cs="Courier New"/>
                      <w:noProof/>
                      <w:color w:val="0000FF"/>
                      <w:sz w:val="20"/>
                      <w:lang w:val="en-CA" w:bidi="ar-SA"/>
                    </w:rPr>
                    <w:t>double</w:t>
                  </w:r>
                  <w:r w:rsidRPr="008C3699">
                    <w:rPr>
                      <w:rFonts w:ascii="Courier New" w:hAnsi="Courier New" w:cs="Courier New"/>
                      <w:noProof/>
                      <w:sz w:val="20"/>
                      <w:lang w:val="en-CA" w:bidi="ar-SA"/>
                    </w:rPr>
                    <w:t xml:space="preserve"> arrayValue </w:t>
                  </w:r>
                  <w:r w:rsidRPr="008C3699">
                    <w:rPr>
                      <w:rFonts w:ascii="Courier New" w:hAnsi="Courier New" w:cs="Courier New"/>
                      <w:noProof/>
                      <w:color w:val="0000FF"/>
                      <w:sz w:val="20"/>
                      <w:lang w:val="en-CA" w:bidi="ar-SA"/>
                    </w:rPr>
                    <w:t>in</w:t>
                  </w:r>
                  <w:r w:rsidRPr="008C3699">
                    <w:rPr>
                      <w:rFonts w:ascii="Courier New" w:hAnsi="Courier New" w:cs="Courier New"/>
                      <w:noProof/>
                      <w:sz w:val="20"/>
                      <w:lang w:val="en-CA" w:bidi="ar-SA"/>
                    </w:rPr>
                    <w:t xml:space="preserve"> arrayNumbers)</w:t>
                  </w:r>
                </w:p>
                <w:p w:rsidR="004770BA" w:rsidRPr="008C3699" w:rsidRDefault="004770BA" w:rsidP="008C3699">
                  <w:pPr>
                    <w:autoSpaceDE w:val="0"/>
                    <w:autoSpaceDN w:val="0"/>
                    <w:adjustRightInd w:val="0"/>
                    <w:spacing w:before="0" w:after="0" w:line="240" w:lineRule="auto"/>
                    <w:jc w:val="left"/>
                    <w:rPr>
                      <w:rFonts w:ascii="Courier New" w:hAnsi="Courier New" w:cs="Courier New"/>
                      <w:noProof/>
                      <w:sz w:val="20"/>
                      <w:lang w:val="en-CA" w:bidi="ar-SA"/>
                    </w:rPr>
                  </w:pPr>
                  <w:r w:rsidRPr="008C3699">
                    <w:rPr>
                      <w:rFonts w:ascii="Courier New" w:hAnsi="Courier New" w:cs="Courier New"/>
                      <w:noProof/>
                      <w:sz w:val="20"/>
                      <w:lang w:val="en-CA" w:bidi="ar-SA"/>
                    </w:rPr>
                    <w:t xml:space="preserve">        {</w:t>
                  </w:r>
                </w:p>
                <w:p w:rsidR="004770BA" w:rsidRPr="008C3699" w:rsidRDefault="004770BA" w:rsidP="008C3699">
                  <w:pPr>
                    <w:autoSpaceDE w:val="0"/>
                    <w:autoSpaceDN w:val="0"/>
                    <w:adjustRightInd w:val="0"/>
                    <w:spacing w:before="0" w:after="0" w:line="240" w:lineRule="auto"/>
                    <w:jc w:val="left"/>
                    <w:rPr>
                      <w:rFonts w:ascii="Courier New" w:hAnsi="Courier New" w:cs="Courier New"/>
                      <w:noProof/>
                      <w:sz w:val="20"/>
                      <w:lang w:val="en-CA" w:bidi="ar-SA"/>
                    </w:rPr>
                  </w:pPr>
                  <w:r w:rsidRPr="008C3699">
                    <w:rPr>
                      <w:rFonts w:ascii="Courier New" w:hAnsi="Courier New" w:cs="Courier New"/>
                      <w:noProof/>
                      <w:sz w:val="20"/>
                      <w:lang w:val="en-CA" w:bidi="ar-SA"/>
                    </w:rPr>
                    <w:t xml:space="preserve">            arraySum = arraySum + arrayValue;</w:t>
                  </w:r>
                </w:p>
                <w:p w:rsidR="004770BA" w:rsidRPr="008C3699" w:rsidRDefault="004770BA" w:rsidP="008C3699">
                  <w:pPr>
                    <w:autoSpaceDE w:val="0"/>
                    <w:autoSpaceDN w:val="0"/>
                    <w:adjustRightInd w:val="0"/>
                    <w:spacing w:before="0" w:after="0" w:line="240" w:lineRule="auto"/>
                    <w:jc w:val="left"/>
                    <w:rPr>
                      <w:rFonts w:ascii="Courier New" w:hAnsi="Courier New" w:cs="Courier New"/>
                      <w:noProof/>
                      <w:sz w:val="20"/>
                      <w:lang w:val="en-CA" w:bidi="ar-SA"/>
                    </w:rPr>
                  </w:pPr>
                  <w:r w:rsidRPr="008C3699">
                    <w:rPr>
                      <w:rFonts w:ascii="Courier New" w:hAnsi="Courier New" w:cs="Courier New"/>
                      <w:noProof/>
                      <w:sz w:val="20"/>
                      <w:lang w:val="en-CA" w:bidi="ar-SA"/>
                    </w:rPr>
                    <w:t xml:space="preserve">        }</w:t>
                  </w:r>
                </w:p>
                <w:p w:rsidR="004770BA" w:rsidRPr="008C3699" w:rsidRDefault="004770BA" w:rsidP="008C3699">
                  <w:pPr>
                    <w:autoSpaceDE w:val="0"/>
                    <w:autoSpaceDN w:val="0"/>
                    <w:adjustRightInd w:val="0"/>
                    <w:spacing w:before="0" w:after="0" w:line="240" w:lineRule="auto"/>
                    <w:jc w:val="left"/>
                    <w:rPr>
                      <w:rFonts w:ascii="Courier New" w:hAnsi="Courier New" w:cs="Courier New"/>
                      <w:noProof/>
                      <w:sz w:val="20"/>
                      <w:lang w:val="en-CA" w:bidi="ar-SA"/>
                    </w:rPr>
                  </w:pPr>
                </w:p>
                <w:p w:rsidR="004770BA" w:rsidRPr="008C3699" w:rsidRDefault="004770BA" w:rsidP="008C3699">
                  <w:pPr>
                    <w:autoSpaceDE w:val="0"/>
                    <w:autoSpaceDN w:val="0"/>
                    <w:adjustRightInd w:val="0"/>
                    <w:spacing w:before="0" w:after="0" w:line="240" w:lineRule="auto"/>
                    <w:jc w:val="left"/>
                    <w:rPr>
                      <w:rFonts w:ascii="Courier New" w:hAnsi="Courier New" w:cs="Courier New"/>
                      <w:noProof/>
                      <w:sz w:val="20"/>
                      <w:lang w:val="en-CA" w:bidi="ar-SA"/>
                    </w:rPr>
                  </w:pPr>
                  <w:r w:rsidRPr="008C3699">
                    <w:rPr>
                      <w:rFonts w:ascii="Courier New" w:hAnsi="Courier New" w:cs="Courier New"/>
                      <w:noProof/>
                      <w:sz w:val="20"/>
                      <w:lang w:val="en-CA" w:bidi="ar-SA"/>
                    </w:rPr>
                    <w:t xml:space="preserve">        </w:t>
                  </w:r>
                  <w:r w:rsidRPr="008C3699">
                    <w:rPr>
                      <w:rFonts w:ascii="Courier New" w:hAnsi="Courier New" w:cs="Courier New"/>
                      <w:noProof/>
                      <w:color w:val="0000FF"/>
                      <w:sz w:val="20"/>
                      <w:lang w:val="en-CA" w:bidi="ar-SA"/>
                    </w:rPr>
                    <w:t>return</w:t>
                  </w:r>
                  <w:r w:rsidRPr="008C3699">
                    <w:rPr>
                      <w:rFonts w:ascii="Courier New" w:hAnsi="Courier New" w:cs="Courier New"/>
                      <w:noProof/>
                      <w:sz w:val="20"/>
                      <w:lang w:val="en-CA" w:bidi="ar-SA"/>
                    </w:rPr>
                    <w:t xml:space="preserve"> arraySum;</w:t>
                  </w:r>
                </w:p>
                <w:p w:rsidR="004770BA" w:rsidRPr="008C3699" w:rsidRDefault="004770BA" w:rsidP="008C3699">
                  <w:pPr>
                    <w:rPr>
                      <w:sz w:val="20"/>
                    </w:rPr>
                  </w:pPr>
                  <w:r w:rsidRPr="008C3699">
                    <w:rPr>
                      <w:rFonts w:ascii="Courier New" w:hAnsi="Courier New" w:cs="Courier New"/>
                      <w:noProof/>
                      <w:sz w:val="20"/>
                      <w:lang w:val="en-CA" w:bidi="ar-SA"/>
                    </w:rPr>
                    <w:t xml:space="preserve">    }</w:t>
                  </w:r>
                </w:p>
              </w:txbxContent>
            </v:textbox>
          </v:shape>
        </w:pict>
      </w:r>
    </w:p>
    <w:p w:rsidR="00BB45B2" w:rsidRDefault="00BB45B2" w:rsidP="00C1768C">
      <w:pPr>
        <w:ind w:firstLine="432"/>
      </w:pPr>
    </w:p>
    <w:p w:rsidR="00BB45B2" w:rsidRDefault="00BB45B2" w:rsidP="00C1768C">
      <w:pPr>
        <w:ind w:firstLine="432"/>
      </w:pPr>
    </w:p>
    <w:p w:rsidR="00BB45B2" w:rsidRDefault="00BB45B2" w:rsidP="00C1768C">
      <w:pPr>
        <w:ind w:firstLine="432"/>
      </w:pPr>
    </w:p>
    <w:p w:rsidR="00C72EE1" w:rsidRDefault="00C72EE1" w:rsidP="00C1768C">
      <w:pPr>
        <w:ind w:firstLine="432"/>
      </w:pPr>
    </w:p>
    <w:p w:rsidR="00C72EE1" w:rsidRDefault="0073069D" w:rsidP="00C1768C">
      <w:pPr>
        <w:ind w:firstLine="432"/>
      </w:pPr>
      <w:r>
        <w:rPr>
          <w:noProof/>
          <w:lang w:val="en-CA" w:eastAsia="en-CA" w:bidi="ar-SA"/>
        </w:rPr>
        <w:pict>
          <v:shape id="_x0000_s1743" type="#_x0000_t202" style="position:absolute;left:0;text-align:left;margin-left:-123.4pt;margin-top:19.8pt;width:486pt;height:30.6pt;z-index:251799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743;mso-fit-shape-to-text:t" inset="0,0,0,0">
              <w:txbxContent>
                <w:p w:rsidR="004770BA" w:rsidRPr="006853E8" w:rsidRDefault="004770BA" w:rsidP="00C72EE1">
                  <w:pPr>
                    <w:pStyle w:val="Caption"/>
                  </w:pPr>
                  <w:bookmarkStart w:id="226" w:name="_Toc246256664"/>
                  <w:r>
                    <w:t xml:space="preserve">C# Code </w:t>
                  </w:r>
                  <w:fldSimple w:instr=" SEQ C#_Code \* ARABIC ">
                    <w:r w:rsidR="00F65BCF">
                      <w:rPr>
                        <w:noProof/>
                      </w:rPr>
                      <w:t>30</w:t>
                    </w:r>
                  </w:fldSimple>
                  <w:r>
                    <w:t>: For … Each and arrays in C#</w:t>
                  </w:r>
                  <w:bookmarkEnd w:id="226"/>
                </w:p>
              </w:txbxContent>
            </v:textbox>
          </v:shape>
        </w:pict>
      </w:r>
    </w:p>
    <w:p w:rsidR="00C72EE1" w:rsidRDefault="00C72EE1" w:rsidP="00C1768C">
      <w:pPr>
        <w:ind w:firstLine="432"/>
      </w:pPr>
    </w:p>
    <w:p w:rsidR="00C1768C" w:rsidRDefault="00C1768C" w:rsidP="00C1768C">
      <w:pPr>
        <w:pStyle w:val="Heading2"/>
      </w:pPr>
      <w:bookmarkStart w:id="227" w:name="_Toc153459321"/>
      <w:bookmarkStart w:id="228" w:name="_Toc174028144"/>
      <w:bookmarkStart w:id="229" w:name="_Toc247205717"/>
      <w:r>
        <w:t>Dynamic Arrays</w:t>
      </w:r>
      <w:bookmarkEnd w:id="227"/>
      <w:bookmarkEnd w:id="228"/>
      <w:bookmarkEnd w:id="229"/>
    </w:p>
    <w:p w:rsidR="00C1768C" w:rsidRDefault="00BB45B2" w:rsidP="00C1768C">
      <w:pPr>
        <w:ind w:firstLine="432"/>
      </w:pPr>
      <w:r>
        <w:t>Al</w:t>
      </w:r>
      <w:r w:rsidR="00C1768C">
        <w:t>l the arrays that we have declared thus far have been declared with previous knowledge during design time how large the array</w:t>
      </w:r>
      <w:r w:rsidR="0073069D">
        <w:fldChar w:fldCharType="begin"/>
      </w:r>
      <w:r w:rsidR="00C1768C">
        <w:instrText xml:space="preserve"> XE "</w:instrText>
      </w:r>
      <w:r w:rsidR="00C1768C">
        <w:rPr>
          <w:b/>
          <w:i/>
        </w:rPr>
        <w:instrText>array"</w:instrText>
      </w:r>
      <w:r w:rsidR="00C1768C">
        <w:instrText xml:space="preserve"> </w:instrText>
      </w:r>
      <w:r w:rsidR="0073069D">
        <w:fldChar w:fldCharType="end"/>
      </w:r>
      <w:r w:rsidR="00C1768C">
        <w:t xml:space="preserve"> will need to be.</w:t>
      </w:r>
      <w:r w:rsidR="00A13921">
        <w:t xml:space="preserve"> </w:t>
      </w:r>
      <w:r w:rsidR="00C1768C">
        <w:t xml:space="preserve">For </w:t>
      </w:r>
      <w:r w:rsidR="00F92541">
        <w:t>times when</w:t>
      </w:r>
      <w:r w:rsidR="00C1768C">
        <w:t xml:space="preserve"> we know in advance</w:t>
      </w:r>
      <w:r w:rsidR="00F92541">
        <w:t xml:space="preserve"> the size</w:t>
      </w:r>
      <w:r w:rsidR="00C1768C">
        <w:t>, this is good programming practice.</w:t>
      </w:r>
      <w:r w:rsidR="00A13921">
        <w:t xml:space="preserve"> </w:t>
      </w:r>
      <w:r w:rsidR="00C1768C">
        <w:t>There are many situations where we do not know in advance how many elements</w:t>
      </w:r>
      <w:r w:rsidR="0073069D">
        <w:fldChar w:fldCharType="begin"/>
      </w:r>
      <w:r w:rsidR="00C1768C">
        <w:instrText xml:space="preserve"> XE "</w:instrText>
      </w:r>
      <w:r w:rsidR="00C1768C">
        <w:rPr>
          <w:b/>
          <w:i/>
        </w:rPr>
        <w:instrText>elements"</w:instrText>
      </w:r>
      <w:r w:rsidR="00C1768C">
        <w:instrText xml:space="preserve"> </w:instrText>
      </w:r>
      <w:r w:rsidR="0073069D">
        <w:fldChar w:fldCharType="end"/>
      </w:r>
      <w:r w:rsidR="00C1768C">
        <w:t xml:space="preserve"> will be needed in an array.</w:t>
      </w:r>
      <w:r w:rsidR="00A13921">
        <w:t xml:space="preserve"> </w:t>
      </w:r>
      <w:r w:rsidR="00C1768C">
        <w:t>For example, if we were to create a student mark program, we do not know in advance how many students will be in a class</w:t>
      </w:r>
      <w:r w:rsidR="0073069D">
        <w:fldChar w:fldCharType="begin"/>
      </w:r>
      <w:r w:rsidR="00C1768C">
        <w:instrText xml:space="preserve"> XE "</w:instrText>
      </w:r>
      <w:r w:rsidR="00C1768C">
        <w:rPr>
          <w:b/>
          <w:i/>
        </w:rPr>
        <w:instrText>class"</w:instrText>
      </w:r>
      <w:r w:rsidR="00C1768C">
        <w:instrText xml:space="preserve"> </w:instrText>
      </w:r>
      <w:r w:rsidR="0073069D">
        <w:fldChar w:fldCharType="end"/>
      </w:r>
      <w:r w:rsidR="00C1768C">
        <w:t>.</w:t>
      </w:r>
      <w:r w:rsidR="00A13921">
        <w:t xml:space="preserve"> </w:t>
      </w:r>
      <w:r w:rsidR="00C1768C">
        <w:t>Also, different classes will have different numbers of students.</w:t>
      </w:r>
      <w:r w:rsidR="00A13921">
        <w:t xml:space="preserve"> </w:t>
      </w:r>
      <w:r w:rsidR="00C1768C">
        <w:t>One solution is to make an array the maximum size possible.</w:t>
      </w:r>
      <w:r w:rsidR="00A13921">
        <w:t xml:space="preserve"> </w:t>
      </w:r>
      <w:r w:rsidR="00C1768C">
        <w:t>The problem with this is that we are wasting memory if we only have a few students in the class and wasting memory (for no good reason) is never a good idea.</w:t>
      </w:r>
    </w:p>
    <w:p w:rsidR="00C1768C" w:rsidRDefault="00C1768C" w:rsidP="00C1768C">
      <w:pPr>
        <w:ind w:firstLine="432"/>
      </w:pPr>
      <w:r>
        <w:t>Another method is to declare the array</w:t>
      </w:r>
      <w:r w:rsidR="0073069D">
        <w:fldChar w:fldCharType="begin"/>
      </w:r>
      <w:r>
        <w:instrText xml:space="preserve"> XE "</w:instrText>
      </w:r>
      <w:r>
        <w:rPr>
          <w:b/>
          <w:i/>
        </w:rPr>
        <w:instrText>array"</w:instrText>
      </w:r>
      <w:r>
        <w:instrText xml:space="preserve"> </w:instrText>
      </w:r>
      <w:r w:rsidR="0073069D">
        <w:fldChar w:fldCharType="end"/>
      </w:r>
      <w:r>
        <w:t xml:space="preserve"> as a </w:t>
      </w:r>
      <w:hyperlink r:id="rId204" w:history="1">
        <w:r>
          <w:rPr>
            <w:rStyle w:val="Hyperlink"/>
            <w:b/>
            <w:i/>
          </w:rPr>
          <w:t>dynamic array</w:t>
        </w:r>
      </w:hyperlink>
      <w:r w:rsidR="0073069D">
        <w:rPr>
          <w:b/>
          <w:i/>
        </w:rPr>
        <w:fldChar w:fldCharType="begin"/>
      </w:r>
      <w:r>
        <w:rPr>
          <w:b/>
          <w:i/>
        </w:rPr>
        <w:instrText xml:space="preserve"> XE "dynamic array" </w:instrText>
      </w:r>
      <w:r w:rsidR="0073069D">
        <w:rPr>
          <w:b/>
          <w:i/>
        </w:rPr>
        <w:fldChar w:fldCharType="end"/>
      </w:r>
      <w:r>
        <w:t>.</w:t>
      </w:r>
      <w:r w:rsidR="00A13921">
        <w:t xml:space="preserve"> </w:t>
      </w:r>
      <w:r>
        <w:t xml:space="preserve">A dynamic array varies in size during </w:t>
      </w:r>
      <w:hyperlink r:id="rId205" w:history="1">
        <w:r>
          <w:rPr>
            <w:rStyle w:val="Hyperlink"/>
            <w:b/>
            <w:i/>
          </w:rPr>
          <w:t>run time</w:t>
        </w:r>
      </w:hyperlink>
      <w:r w:rsidR="0073069D">
        <w:rPr>
          <w:b/>
          <w:i/>
        </w:rPr>
        <w:fldChar w:fldCharType="begin"/>
      </w:r>
      <w:r>
        <w:rPr>
          <w:b/>
          <w:i/>
        </w:rPr>
        <w:instrText xml:space="preserve"> XE "run time" </w:instrText>
      </w:r>
      <w:r w:rsidR="0073069D">
        <w:rPr>
          <w:b/>
          <w:i/>
        </w:rPr>
        <w:fldChar w:fldCharType="end"/>
      </w:r>
      <w:r>
        <w:t xml:space="preserve"> and is used in situations where the size of the array is unknown during design time or when it will have to grow or shrink while the program is running.</w:t>
      </w:r>
      <w:r w:rsidR="00A13921">
        <w:t xml:space="preserve"> </w:t>
      </w:r>
      <w:r>
        <w:t>When we want to change the size of the array, we will have to re-declare the array to include the number of elements</w:t>
      </w:r>
      <w:r w:rsidR="0073069D">
        <w:fldChar w:fldCharType="begin"/>
      </w:r>
      <w:r>
        <w:instrText xml:space="preserve"> XE "</w:instrText>
      </w:r>
      <w:r>
        <w:rPr>
          <w:b/>
          <w:i/>
        </w:rPr>
        <w:instrText>elements"</w:instrText>
      </w:r>
      <w:r>
        <w:instrText xml:space="preserve"> </w:instrText>
      </w:r>
      <w:r w:rsidR="0073069D">
        <w:fldChar w:fldCharType="end"/>
      </w:r>
      <w:r>
        <w:t xml:space="preserve"> we would like.</w:t>
      </w:r>
      <w:r w:rsidR="00A13921">
        <w:t xml:space="preserve"> </w:t>
      </w:r>
      <w:r w:rsidR="00F92541">
        <w:t>In VB</w:t>
      </w:r>
      <w:r>
        <w:t xml:space="preserve"> this is done like:</w:t>
      </w:r>
    </w:p>
    <w:p w:rsidR="00030FC1" w:rsidRDefault="0073069D" w:rsidP="00C1768C">
      <w:pPr>
        <w:ind w:firstLine="432"/>
      </w:pPr>
      <w:r>
        <w:rPr>
          <w:noProof/>
          <w:lang w:val="en-CA" w:eastAsia="en-CA" w:bidi="ar-SA"/>
        </w:rPr>
        <w:pict>
          <v:shape id="_x0000_s1745" type="#_x0000_t202" style="position:absolute;margin-left:-145.15pt;margin-top:7.5pt;width:486pt;height:23.7pt;z-index:25180108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745">
              <w:txbxContent>
                <w:p w:rsidR="004770BA" w:rsidRPr="00C80434" w:rsidRDefault="004770BA" w:rsidP="00030FC1">
                  <w:pPr>
                    <w:autoSpaceDE w:val="0"/>
                    <w:autoSpaceDN w:val="0"/>
                    <w:adjustRightInd w:val="0"/>
                    <w:spacing w:before="0" w:after="0" w:line="240" w:lineRule="auto"/>
                    <w:jc w:val="left"/>
                  </w:pPr>
                  <w:r>
                    <w:rPr>
                      <w:rFonts w:ascii="Courier New" w:hAnsi="Courier New" w:cs="Courier New"/>
                      <w:noProof/>
                      <w:color w:val="0000FF"/>
                      <w:sz w:val="20"/>
                      <w:lang w:val="en-CA" w:bidi="ar-SA"/>
                    </w:rPr>
                    <w:t>ReDim</w:t>
                  </w:r>
                  <w:r>
                    <w:rPr>
                      <w:rFonts w:ascii="Courier New" w:hAnsi="Courier New" w:cs="Courier New"/>
                      <w:noProof/>
                      <w:sz w:val="20"/>
                      <w:lang w:val="en-CA" w:bidi="ar-SA"/>
                    </w:rPr>
                    <w:t xml:space="preserve"> numbers(howManyNumbers – 1)</w:t>
                  </w:r>
                </w:p>
              </w:txbxContent>
            </v:textbox>
          </v:shape>
        </w:pict>
      </w:r>
    </w:p>
    <w:p w:rsidR="00030FC1" w:rsidRDefault="0073069D" w:rsidP="00C1768C">
      <w:pPr>
        <w:ind w:firstLine="432"/>
      </w:pPr>
      <w:r>
        <w:rPr>
          <w:noProof/>
          <w:lang w:val="en-CA" w:eastAsia="en-CA" w:bidi="ar-SA"/>
        </w:rPr>
        <w:pict>
          <v:shape id="_x0000_s1744" type="#_x0000_t202" style="position:absolute;left:0;text-align:left;margin-left:-122.85pt;margin-top:5.25pt;width:486pt;height:30.6pt;z-index:251800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744;mso-fit-shape-to-text:t" inset="0,0,0,0">
              <w:txbxContent>
                <w:p w:rsidR="004770BA" w:rsidRPr="00934913" w:rsidRDefault="004770BA" w:rsidP="00030FC1">
                  <w:pPr>
                    <w:pStyle w:val="Caption"/>
                    <w:rPr>
                      <w:sz w:val="24"/>
                      <w:szCs w:val="20"/>
                    </w:rPr>
                  </w:pPr>
                  <w:bookmarkStart w:id="230" w:name="_Toc245310471"/>
                  <w:r>
                    <w:t xml:space="preserve">VB Code </w:t>
                  </w:r>
                  <w:fldSimple w:instr=" SEQ VB_Code \* ARABIC ">
                    <w:r w:rsidR="00F65BCF">
                      <w:rPr>
                        <w:noProof/>
                      </w:rPr>
                      <w:t>29</w:t>
                    </w:r>
                  </w:fldSimple>
                  <w:r>
                    <w:t>: Re-dimensioning an array in VB</w:t>
                  </w:r>
                  <w:bookmarkEnd w:id="230"/>
                </w:p>
              </w:txbxContent>
            </v:textbox>
          </v:shape>
        </w:pict>
      </w:r>
    </w:p>
    <w:p w:rsidR="00030FC1" w:rsidRDefault="00030FC1" w:rsidP="00C1768C">
      <w:pPr>
        <w:ind w:firstLine="432"/>
      </w:pPr>
    </w:p>
    <w:p w:rsidR="00C1768C" w:rsidRDefault="00C1768C" w:rsidP="00C1768C">
      <w:r>
        <w:t xml:space="preserve">Note that </w:t>
      </w:r>
      <w:r>
        <w:rPr>
          <w:rFonts w:ascii="Courier New" w:hAnsi="Courier New" w:cs="Courier New"/>
          <w:noProof/>
          <w:sz w:val="20"/>
        </w:rPr>
        <w:t>howManyNumbers</w:t>
      </w:r>
      <w:r w:rsidR="00030FC1">
        <w:rPr>
          <w:rFonts w:ascii="Courier New" w:hAnsi="Courier New" w:cs="Courier New"/>
          <w:noProof/>
          <w:sz w:val="20"/>
        </w:rPr>
        <w:t xml:space="preserve"> </w:t>
      </w:r>
      <w:r>
        <w:t>is just an integer</w:t>
      </w:r>
      <w:r w:rsidR="0073069D">
        <w:fldChar w:fldCharType="begin"/>
      </w:r>
      <w:r>
        <w:instrText xml:space="preserve"> XE "</w:instrText>
      </w:r>
      <w:r>
        <w:rPr>
          <w:b/>
          <w:i/>
        </w:rPr>
        <w:instrText>integer"</w:instrText>
      </w:r>
      <w:r>
        <w:instrText xml:space="preserve"> </w:instrText>
      </w:r>
      <w:r w:rsidR="0073069D">
        <w:fldChar w:fldCharType="end"/>
      </w:r>
      <w:r>
        <w:t xml:space="preserve"> variable</w:t>
      </w:r>
      <w:r w:rsidR="0073069D">
        <w:fldChar w:fldCharType="begin"/>
      </w:r>
      <w:r>
        <w:instrText xml:space="preserve"> XE "</w:instrText>
      </w:r>
      <w:r>
        <w:rPr>
          <w:b/>
          <w:i/>
        </w:rPr>
        <w:instrText>variable"</w:instrText>
      </w:r>
      <w:r>
        <w:instrText xml:space="preserve"> </w:instrText>
      </w:r>
      <w:r w:rsidR="0073069D">
        <w:fldChar w:fldCharType="end"/>
      </w:r>
      <w:r>
        <w:t xml:space="preserve"> holding a number and </w:t>
      </w:r>
      <w:r w:rsidR="00591B29">
        <w:t xml:space="preserve">1 is being </w:t>
      </w:r>
      <w:r>
        <w:t>subtract</w:t>
      </w:r>
      <w:r w:rsidR="00591B29">
        <w:t>ed</w:t>
      </w:r>
      <w:r>
        <w:t xml:space="preserve"> from it</w:t>
      </w:r>
      <w:r w:rsidR="00591B29">
        <w:t>, decreasing the size of the array</w:t>
      </w:r>
      <w:r>
        <w:t>.</w:t>
      </w:r>
      <w:r w:rsidR="00A13921">
        <w:t xml:space="preserve"> </w:t>
      </w:r>
      <w:r w:rsidR="00591B29">
        <w:t>In t</w:t>
      </w:r>
      <w:r>
        <w:t xml:space="preserve">he </w:t>
      </w:r>
      <w:r>
        <w:lastRenderedPageBreak/>
        <w:t>initial declaration of the array</w:t>
      </w:r>
      <w:r w:rsidR="0073069D">
        <w:fldChar w:fldCharType="begin"/>
      </w:r>
      <w:r>
        <w:instrText xml:space="preserve"> XE "</w:instrText>
      </w:r>
      <w:r>
        <w:rPr>
          <w:b/>
          <w:i/>
        </w:rPr>
        <w:instrText>array"</w:instrText>
      </w:r>
      <w:r>
        <w:instrText xml:space="preserve"> </w:instrText>
      </w:r>
      <w:r w:rsidR="0073069D">
        <w:fldChar w:fldCharType="end"/>
      </w:r>
      <w:r>
        <w:t>, since we do not know how many elements</w:t>
      </w:r>
      <w:r w:rsidR="0073069D">
        <w:fldChar w:fldCharType="begin"/>
      </w:r>
      <w:r>
        <w:instrText xml:space="preserve"> XE "</w:instrText>
      </w:r>
      <w:r>
        <w:rPr>
          <w:b/>
          <w:i/>
        </w:rPr>
        <w:instrText>elements"</w:instrText>
      </w:r>
      <w:r>
        <w:instrText xml:space="preserve"> </w:instrText>
      </w:r>
      <w:r w:rsidR="0073069D">
        <w:fldChar w:fldCharType="end"/>
      </w:r>
      <w:r w:rsidR="00591B29">
        <w:t xml:space="preserve"> will be in the array,</w:t>
      </w:r>
      <w:r>
        <w:t xml:space="preserve"> </w:t>
      </w:r>
      <w:r w:rsidR="00591B29">
        <w:t xml:space="preserve">the number of elements </w:t>
      </w:r>
      <w:r>
        <w:t xml:space="preserve">can just </w:t>
      </w:r>
      <w:r w:rsidR="00591B29">
        <w:t>be left blank</w:t>
      </w:r>
      <w:r>
        <w:t xml:space="preserve"> between the brackets.</w:t>
      </w:r>
    </w:p>
    <w:p w:rsidR="00C1768C" w:rsidRDefault="00C1768C" w:rsidP="00C1768C">
      <w:pPr>
        <w:jc w:val="center"/>
      </w:pPr>
      <w:r>
        <w:rPr>
          <w:rFonts w:ascii="Courier New" w:hAnsi="Courier New" w:cs="Courier New"/>
          <w:noProof/>
          <w:color w:val="0000FF"/>
          <w:sz w:val="20"/>
        </w:rPr>
        <w:t>Dim</w:t>
      </w:r>
      <w:r>
        <w:rPr>
          <w:rFonts w:ascii="Courier New" w:hAnsi="Courier New" w:cs="Courier New"/>
          <w:noProof/>
          <w:sz w:val="20"/>
        </w:rPr>
        <w:t xml:space="preserve"> numbers() </w:t>
      </w:r>
      <w:r>
        <w:rPr>
          <w:rFonts w:ascii="Courier New" w:hAnsi="Courier New" w:cs="Courier New"/>
          <w:noProof/>
          <w:color w:val="0000FF"/>
          <w:sz w:val="20"/>
        </w:rPr>
        <w:t>As</w:t>
      </w:r>
      <w:r>
        <w:rPr>
          <w:rFonts w:ascii="Courier New" w:hAnsi="Courier New" w:cs="Courier New"/>
          <w:noProof/>
          <w:sz w:val="20"/>
        </w:rPr>
        <w:t xml:space="preserve"> </w:t>
      </w:r>
      <w:r>
        <w:rPr>
          <w:rFonts w:ascii="Courier New" w:hAnsi="Courier New" w:cs="Courier New"/>
          <w:noProof/>
          <w:color w:val="0000FF"/>
          <w:sz w:val="20"/>
        </w:rPr>
        <w:t>Integer</w:t>
      </w:r>
    </w:p>
    <w:p w:rsidR="00C1768C" w:rsidRDefault="00C1768C" w:rsidP="00C1768C">
      <w:r>
        <w:t>This is poor programming style though.</w:t>
      </w:r>
      <w:r w:rsidR="00A13921">
        <w:t xml:space="preserve"> </w:t>
      </w:r>
      <w:r>
        <w:t>It is better form to place a “-1” in the brackets to warn the programmer</w:t>
      </w:r>
      <w:r w:rsidR="0073069D">
        <w:fldChar w:fldCharType="begin"/>
      </w:r>
      <w:r>
        <w:instrText xml:space="preserve"> XE "</w:instrText>
      </w:r>
      <w:r>
        <w:rPr>
          <w:b/>
          <w:i/>
        </w:rPr>
        <w:instrText>programmer"</w:instrText>
      </w:r>
      <w:r>
        <w:instrText xml:space="preserve"> </w:instrText>
      </w:r>
      <w:r w:rsidR="0073069D">
        <w:fldChar w:fldCharType="end"/>
      </w:r>
      <w:r>
        <w:t xml:space="preserve"> that it is a dynamic array</w:t>
      </w:r>
      <w:r w:rsidR="0073069D">
        <w:fldChar w:fldCharType="begin"/>
      </w:r>
      <w:r>
        <w:instrText xml:space="preserve"> XE "</w:instrText>
      </w:r>
      <w:r>
        <w:rPr>
          <w:b/>
          <w:i/>
        </w:rPr>
        <w:instrText>dynamic array"</w:instrText>
      </w:r>
      <w:r>
        <w:instrText xml:space="preserve"> </w:instrText>
      </w:r>
      <w:r w:rsidR="0073069D">
        <w:fldChar w:fldCharType="end"/>
      </w:r>
      <w:r>
        <w:t xml:space="preserve"> and the array</w:t>
      </w:r>
      <w:r w:rsidR="0073069D">
        <w:fldChar w:fldCharType="begin"/>
      </w:r>
      <w:r>
        <w:instrText xml:space="preserve"> XE "</w:instrText>
      </w:r>
      <w:r>
        <w:rPr>
          <w:b/>
          <w:i/>
        </w:rPr>
        <w:instrText>array"</w:instrText>
      </w:r>
      <w:r>
        <w:instrText xml:space="preserve"> </w:instrText>
      </w:r>
      <w:r w:rsidR="0073069D">
        <w:fldChar w:fldCharType="end"/>
      </w:r>
      <w:r>
        <w:t xml:space="preserve"> will be re-declared latter on in the code with the number of elements</w:t>
      </w:r>
      <w:r w:rsidR="0073069D">
        <w:fldChar w:fldCharType="begin"/>
      </w:r>
      <w:r>
        <w:instrText xml:space="preserve"> XE "</w:instrText>
      </w:r>
      <w:r>
        <w:rPr>
          <w:b/>
          <w:i/>
        </w:rPr>
        <w:instrText>elements"</w:instrText>
      </w:r>
      <w:r>
        <w:instrText xml:space="preserve"> </w:instrText>
      </w:r>
      <w:r w:rsidR="0073069D">
        <w:fldChar w:fldCharType="end"/>
      </w:r>
      <w:r>
        <w:t>.</w:t>
      </w:r>
      <w:r w:rsidR="00A13921">
        <w:t xml:space="preserve"> </w:t>
      </w:r>
      <w:r w:rsidR="00591B29">
        <w:t xml:space="preserve">In </w:t>
      </w:r>
      <w:proofErr w:type="gramStart"/>
      <w:r w:rsidR="00591B29">
        <w:t xml:space="preserve">VB </w:t>
      </w:r>
      <w:r>
        <w:t xml:space="preserve"> this</w:t>
      </w:r>
      <w:proofErr w:type="gramEnd"/>
      <w:r>
        <w:t xml:space="preserve"> is done like:</w:t>
      </w:r>
    </w:p>
    <w:p w:rsidR="00C1768C" w:rsidRDefault="00C1768C" w:rsidP="00C1768C">
      <w:pPr>
        <w:jc w:val="center"/>
      </w:pPr>
      <w:r>
        <w:rPr>
          <w:noProof/>
          <w:lang w:val="en-CA" w:eastAsia="en-CA" w:bidi="ar-SA"/>
        </w:rPr>
        <w:drawing>
          <wp:inline distT="0" distB="0" distL="0" distR="0">
            <wp:extent cx="2138045" cy="389890"/>
            <wp:effectExtent l="1905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206" cstate="print"/>
                    <a:srcRect/>
                    <a:stretch>
                      <a:fillRect/>
                    </a:stretch>
                  </pic:blipFill>
                  <pic:spPr bwMode="auto">
                    <a:xfrm>
                      <a:off x="0" y="0"/>
                      <a:ext cx="2138045" cy="389890"/>
                    </a:xfrm>
                    <a:prstGeom prst="rect">
                      <a:avLst/>
                    </a:prstGeom>
                    <a:noFill/>
                    <a:ln w="9525">
                      <a:noFill/>
                      <a:miter lim="800000"/>
                      <a:headEnd/>
                      <a:tailEnd/>
                    </a:ln>
                  </pic:spPr>
                </pic:pic>
              </a:graphicData>
            </a:graphic>
          </wp:inline>
        </w:drawing>
      </w:r>
    </w:p>
    <w:p w:rsidR="00C1768C" w:rsidRDefault="00591B29" w:rsidP="00C1768C">
      <w:pPr>
        <w:jc w:val="left"/>
      </w:pPr>
      <w:proofErr w:type="gramStart"/>
      <w:r>
        <w:t>T</w:t>
      </w:r>
      <w:r w:rsidR="00C1768C">
        <w:t>he debug window that shows that the length of this array</w:t>
      </w:r>
      <w:r w:rsidR="0073069D">
        <w:fldChar w:fldCharType="begin"/>
      </w:r>
      <w:r w:rsidR="00C1768C">
        <w:instrText xml:space="preserve"> XE "</w:instrText>
      </w:r>
      <w:r w:rsidR="00C1768C">
        <w:rPr>
          <w:b/>
          <w:i/>
        </w:rPr>
        <w:instrText>array"</w:instrText>
      </w:r>
      <w:r w:rsidR="00C1768C">
        <w:instrText xml:space="preserve"> </w:instrText>
      </w:r>
      <w:r w:rsidR="0073069D">
        <w:fldChar w:fldCharType="end"/>
      </w:r>
      <w:r w:rsidR="00C1768C">
        <w:t xml:space="preserve"> is 0.</w:t>
      </w:r>
      <w:proofErr w:type="gramEnd"/>
      <w:r>
        <w:t xml:space="preserve"> </w:t>
      </w:r>
    </w:p>
    <w:p w:rsidR="00591B29" w:rsidRDefault="00591B29" w:rsidP="00C1768C">
      <w:pPr>
        <w:jc w:val="left"/>
      </w:pPr>
      <w:r>
        <w:tab/>
        <w:t>You will not</w:t>
      </w:r>
      <w:r w:rsidR="007A2811">
        <w:t>e</w:t>
      </w:r>
      <w:r>
        <w:t xml:space="preserve"> that all the above discussion</w:t>
      </w:r>
      <w:r w:rsidR="007A2811">
        <w:t xml:space="preserve"> was only for VB and not for C#;</w:t>
      </w:r>
      <w:r>
        <w:t xml:space="preserve"> that is because C# does not have dynamic arrays like VB does with just </w:t>
      </w:r>
      <w:r w:rsidR="008B5C83">
        <w:t>regular</w:t>
      </w:r>
      <w:r w:rsidR="007A2811">
        <w:t xml:space="preserve"> array objects. </w:t>
      </w:r>
    </w:p>
    <w:p w:rsidR="005B3F21" w:rsidRDefault="005B3F21" w:rsidP="00095402">
      <w:pPr>
        <w:jc w:val="left"/>
      </w:pPr>
    </w:p>
    <w:p w:rsidR="00C1768C" w:rsidRDefault="00C1768C" w:rsidP="00C1768C">
      <w:pPr>
        <w:pStyle w:val="Heading2"/>
      </w:pPr>
      <w:bookmarkStart w:id="231" w:name="_Toc153459322"/>
      <w:bookmarkStart w:id="232" w:name="_Toc174028145"/>
      <w:bookmarkStart w:id="233" w:name="_Toc247205718"/>
      <w:r>
        <w:t>Preserving Data</w:t>
      </w:r>
      <w:bookmarkEnd w:id="231"/>
      <w:bookmarkEnd w:id="232"/>
      <w:bookmarkEnd w:id="233"/>
    </w:p>
    <w:p w:rsidR="00C1768C" w:rsidRDefault="008B5C83" w:rsidP="00C1768C">
      <w:pPr>
        <w:ind w:firstLine="720"/>
        <w:jc w:val="left"/>
      </w:pPr>
      <w:r>
        <w:t>Wh</w:t>
      </w:r>
      <w:r w:rsidR="00C1768C">
        <w:t>en the size of an array</w:t>
      </w:r>
      <w:r w:rsidR="0073069D">
        <w:fldChar w:fldCharType="begin"/>
      </w:r>
      <w:r w:rsidR="00C1768C">
        <w:instrText xml:space="preserve"> XE "</w:instrText>
      </w:r>
      <w:r w:rsidR="00C1768C">
        <w:rPr>
          <w:b/>
          <w:i/>
        </w:rPr>
        <w:instrText>array"</w:instrText>
      </w:r>
      <w:r w:rsidR="00C1768C">
        <w:instrText xml:space="preserve"> </w:instrText>
      </w:r>
      <w:r w:rsidR="0073069D">
        <w:fldChar w:fldCharType="end"/>
      </w:r>
      <w:r w:rsidR="00C1768C">
        <w:t xml:space="preserve"> is unknown at design time or will change during run time</w:t>
      </w:r>
      <w:r w:rsidR="0073069D">
        <w:fldChar w:fldCharType="begin"/>
      </w:r>
      <w:r w:rsidR="00C1768C">
        <w:instrText xml:space="preserve"> XE "</w:instrText>
      </w:r>
      <w:r w:rsidR="00C1768C">
        <w:rPr>
          <w:b/>
          <w:i/>
        </w:rPr>
        <w:instrText>run time"</w:instrText>
      </w:r>
      <w:r w:rsidR="00C1768C">
        <w:instrText xml:space="preserve"> </w:instrText>
      </w:r>
      <w:r w:rsidR="0073069D">
        <w:fldChar w:fldCharType="end"/>
      </w:r>
      <w:r w:rsidR="00C1768C">
        <w:t xml:space="preserve">, </w:t>
      </w:r>
      <w:r w:rsidR="00BF0968">
        <w:t xml:space="preserve">these </w:t>
      </w:r>
      <w:r w:rsidR="00C1768C">
        <w:t>are situations when you would need to use a dynamic array</w:t>
      </w:r>
      <w:r w:rsidR="0073069D">
        <w:fldChar w:fldCharType="begin"/>
      </w:r>
      <w:r w:rsidR="00C1768C">
        <w:instrText xml:space="preserve"> XE "</w:instrText>
      </w:r>
      <w:r w:rsidR="00C1768C">
        <w:rPr>
          <w:b/>
          <w:i/>
        </w:rPr>
        <w:instrText>dynamic array"</w:instrText>
      </w:r>
      <w:r w:rsidR="00C1768C">
        <w:instrText xml:space="preserve"> </w:instrText>
      </w:r>
      <w:r w:rsidR="0073069D">
        <w:fldChar w:fldCharType="end"/>
      </w:r>
      <w:r w:rsidR="00C1768C">
        <w:t>.</w:t>
      </w:r>
      <w:r w:rsidR="00A13921">
        <w:t xml:space="preserve"> </w:t>
      </w:r>
      <w:r w:rsidR="00C1768C">
        <w:t>The problem (or more importantly one thing t</w:t>
      </w:r>
      <w:r w:rsidR="00BF0968">
        <w:t>o remember) is that when VB</w:t>
      </w:r>
      <w:r w:rsidR="00C1768C">
        <w:t xml:space="preserve"> re-declares an array variable</w:t>
      </w:r>
      <w:r w:rsidR="0073069D">
        <w:fldChar w:fldCharType="begin"/>
      </w:r>
      <w:r w:rsidR="00C1768C">
        <w:instrText xml:space="preserve"> XE "</w:instrText>
      </w:r>
      <w:r w:rsidR="00C1768C">
        <w:rPr>
          <w:b/>
          <w:i/>
        </w:rPr>
        <w:instrText>variable"</w:instrText>
      </w:r>
      <w:r w:rsidR="00C1768C">
        <w:instrText xml:space="preserve"> </w:instrText>
      </w:r>
      <w:r w:rsidR="0073069D">
        <w:fldChar w:fldCharType="end"/>
      </w:r>
      <w:r w:rsidR="00C1768C">
        <w:t xml:space="preserve"> for you, </w:t>
      </w:r>
      <w:r w:rsidR="00C1768C" w:rsidRPr="00BF0968">
        <w:rPr>
          <w:i/>
          <w:u w:val="single"/>
        </w:rPr>
        <w:t>all the data in the array is lost</w:t>
      </w:r>
      <w:r w:rsidR="00C1768C">
        <w:t>.</w:t>
      </w:r>
      <w:r w:rsidR="00A13921">
        <w:t xml:space="preserve"> </w:t>
      </w:r>
      <w:r w:rsidR="00C1768C">
        <w:t>If you had any values saved in the array, their values will be zeroed (or set to nothing depending on what the type</w:t>
      </w:r>
      <w:r w:rsidR="0073069D">
        <w:fldChar w:fldCharType="begin"/>
      </w:r>
      <w:r w:rsidR="00C1768C">
        <w:instrText xml:space="preserve"> XE "</w:instrText>
      </w:r>
      <w:r w:rsidR="00C1768C">
        <w:rPr>
          <w:b/>
          <w:i/>
        </w:rPr>
        <w:instrText>type"</w:instrText>
      </w:r>
      <w:r w:rsidR="00C1768C">
        <w:instrText xml:space="preserve"> </w:instrText>
      </w:r>
      <w:r w:rsidR="0073069D">
        <w:fldChar w:fldCharType="end"/>
      </w:r>
      <w:r w:rsidR="00C1768C">
        <w:t xml:space="preserve"> is).</w:t>
      </w:r>
    </w:p>
    <w:p w:rsidR="00C1768C" w:rsidRDefault="00C1768C" w:rsidP="00C1768C">
      <w:pPr>
        <w:ind w:firstLine="720"/>
        <w:jc w:val="left"/>
      </w:pPr>
      <w:r>
        <w:t>To prevent this from happening when you need to keep the data in your array</w:t>
      </w:r>
      <w:r w:rsidR="0073069D">
        <w:fldChar w:fldCharType="begin"/>
      </w:r>
      <w:r>
        <w:instrText xml:space="preserve"> XE "</w:instrText>
      </w:r>
      <w:r>
        <w:rPr>
          <w:b/>
          <w:i/>
        </w:rPr>
        <w:instrText>array"</w:instrText>
      </w:r>
      <w:r>
        <w:instrText xml:space="preserve"> </w:instrText>
      </w:r>
      <w:r w:rsidR="0073069D">
        <w:fldChar w:fldCharType="end"/>
      </w:r>
      <w:r>
        <w:t xml:space="preserve"> but just add elements</w:t>
      </w:r>
      <w:r w:rsidR="0073069D">
        <w:fldChar w:fldCharType="begin"/>
      </w:r>
      <w:r>
        <w:instrText xml:space="preserve"> XE "</w:instrText>
      </w:r>
      <w:r>
        <w:rPr>
          <w:b/>
          <w:i/>
        </w:rPr>
        <w:instrText>elements"</w:instrText>
      </w:r>
      <w:r>
        <w:instrText xml:space="preserve"> </w:instrText>
      </w:r>
      <w:r w:rsidR="0073069D">
        <w:fldChar w:fldCharType="end"/>
      </w:r>
      <w:r>
        <w:t xml:space="preserve"> to the end (or delete some from the end), you can use the reserved word </w:t>
      </w:r>
      <w:r>
        <w:rPr>
          <w:rFonts w:ascii="Courier New" w:hAnsi="Courier New" w:cs="Courier New"/>
          <w:noProof/>
          <w:color w:val="0000FF"/>
          <w:sz w:val="20"/>
        </w:rPr>
        <w:t>”Preserve”</w:t>
      </w:r>
      <w:r>
        <w:t xml:space="preserve"> after the </w:t>
      </w:r>
      <w:r>
        <w:rPr>
          <w:rFonts w:ascii="Courier New" w:hAnsi="Courier New" w:cs="Courier New"/>
          <w:noProof/>
          <w:color w:val="0000FF"/>
          <w:sz w:val="20"/>
        </w:rPr>
        <w:t>ReDim</w:t>
      </w:r>
      <w:r>
        <w:t xml:space="preserve"> statement.</w:t>
      </w:r>
      <w:r w:rsidR="00A13921">
        <w:t xml:space="preserve"> </w:t>
      </w:r>
      <w:r>
        <w:t>For example:</w:t>
      </w:r>
    </w:p>
    <w:p w:rsidR="00C1768C" w:rsidRDefault="00C1768C" w:rsidP="00C1768C">
      <w:pPr>
        <w:ind w:firstLine="720"/>
        <w:jc w:val="left"/>
      </w:pPr>
      <w:r>
        <w:rPr>
          <w:noProof/>
          <w:lang w:val="en-CA" w:eastAsia="en-CA" w:bidi="ar-SA"/>
        </w:rPr>
        <w:drawing>
          <wp:inline distT="0" distB="0" distL="0" distR="0">
            <wp:extent cx="4047490" cy="457200"/>
            <wp:effectExtent l="19050" t="0" r="0" b="0"/>
            <wp:docPr id="43" name="Picture 43" descr="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ȕ°"/>
                    <pic:cNvPicPr>
                      <a:picLocks noChangeAspect="1" noChangeArrowheads="1"/>
                    </pic:cNvPicPr>
                  </pic:nvPicPr>
                  <pic:blipFill>
                    <a:blip r:embed="rId207" cstate="print"/>
                    <a:srcRect/>
                    <a:stretch>
                      <a:fillRect/>
                    </a:stretch>
                  </pic:blipFill>
                  <pic:spPr bwMode="auto">
                    <a:xfrm>
                      <a:off x="0" y="0"/>
                      <a:ext cx="4047490" cy="457200"/>
                    </a:xfrm>
                    <a:prstGeom prst="rect">
                      <a:avLst/>
                    </a:prstGeom>
                    <a:noFill/>
                    <a:ln w="9525">
                      <a:noFill/>
                      <a:miter lim="800000"/>
                      <a:headEnd/>
                      <a:tailEnd/>
                    </a:ln>
                  </pic:spPr>
                </pic:pic>
              </a:graphicData>
            </a:graphic>
          </wp:inline>
        </w:drawing>
      </w:r>
    </w:p>
    <w:p w:rsidR="00C1768C" w:rsidRDefault="00C1768C" w:rsidP="00C1768C">
      <w:pPr>
        <w:jc w:val="left"/>
      </w:pPr>
      <w:r>
        <w:lastRenderedPageBreak/>
        <w:t>Notice that before I can add another element to an array</w:t>
      </w:r>
      <w:r w:rsidR="0073069D">
        <w:fldChar w:fldCharType="begin"/>
      </w:r>
      <w:r>
        <w:instrText xml:space="preserve"> XE "</w:instrText>
      </w:r>
      <w:r>
        <w:rPr>
          <w:b/>
          <w:i/>
        </w:rPr>
        <w:instrText>array"</w:instrText>
      </w:r>
      <w:r>
        <w:instrText xml:space="preserve"> </w:instrText>
      </w:r>
      <w:r w:rsidR="0073069D">
        <w:fldChar w:fldCharType="end"/>
      </w:r>
      <w:r>
        <w:t>, I need to know how big the current array is.</w:t>
      </w:r>
      <w:r w:rsidR="00A13921">
        <w:t xml:space="preserve"> </w:t>
      </w:r>
      <w:r>
        <w:t xml:space="preserve">The method </w:t>
      </w:r>
      <w:r>
        <w:rPr>
          <w:rFonts w:ascii="Courier New" w:hAnsi="Courier New" w:cs="Courier New"/>
          <w:noProof/>
          <w:sz w:val="20"/>
        </w:rPr>
        <w:t xml:space="preserve">.Length </w:t>
      </w:r>
      <w:r>
        <w:t>returns an integer</w:t>
      </w:r>
      <w:r w:rsidR="0073069D">
        <w:fldChar w:fldCharType="begin"/>
      </w:r>
      <w:r>
        <w:instrText xml:space="preserve"> XE "</w:instrText>
      </w:r>
      <w:r>
        <w:rPr>
          <w:b/>
          <w:i/>
        </w:rPr>
        <w:instrText>integer"</w:instrText>
      </w:r>
      <w:r>
        <w:instrText xml:space="preserve"> </w:instrText>
      </w:r>
      <w:r w:rsidR="0073069D">
        <w:fldChar w:fldCharType="end"/>
      </w:r>
      <w:r>
        <w:t xml:space="preserve"> stating how many elements</w:t>
      </w:r>
      <w:r w:rsidR="0073069D">
        <w:fldChar w:fldCharType="begin"/>
      </w:r>
      <w:r>
        <w:instrText xml:space="preserve"> XE "</w:instrText>
      </w:r>
      <w:r>
        <w:rPr>
          <w:b/>
          <w:i/>
        </w:rPr>
        <w:instrText>elements"</w:instrText>
      </w:r>
      <w:r>
        <w:instrText xml:space="preserve"> </w:instrText>
      </w:r>
      <w:r w:rsidR="0073069D">
        <w:fldChar w:fldCharType="end"/>
      </w:r>
      <w:r>
        <w:t xml:space="preserve"> are in the array.</w:t>
      </w:r>
      <w:r w:rsidR="00A13921">
        <w:t xml:space="preserve"> </w:t>
      </w:r>
      <w:r>
        <w:t xml:space="preserve">Since it returns the number of elements and we always start counting at </w:t>
      </w:r>
      <w:r>
        <w:rPr>
          <w:u w:val="single"/>
        </w:rPr>
        <w:t>0 not 1</w:t>
      </w:r>
      <w:r>
        <w:t xml:space="preserve">, we need to subtract 1 from this number </w:t>
      </w:r>
      <w:r>
        <w:rPr>
          <w:i/>
        </w:rPr>
        <w:t>but</w:t>
      </w:r>
      <w:r>
        <w:t xml:space="preserve"> we are trying to add 1 more element to the array, so we add 1 back on.</w:t>
      </w:r>
      <w:r w:rsidR="00A13921">
        <w:t xml:space="preserve"> </w:t>
      </w:r>
      <w:r>
        <w:t>This is why I have the strange code to subtract 1 and then add it right back on.</w:t>
      </w:r>
      <w:r w:rsidR="00A13921">
        <w:t xml:space="preserve"> </w:t>
      </w:r>
      <w:r>
        <w:t>It is good programming style to do this, to remind people what is really going on.</w:t>
      </w:r>
    </w:p>
    <w:p w:rsidR="007B5984" w:rsidRDefault="007B5984" w:rsidP="00C1768C"/>
    <w:p w:rsidR="00C1768C" w:rsidRDefault="00C1768C" w:rsidP="00C1768C">
      <w:pPr>
        <w:pStyle w:val="Heading2"/>
      </w:pPr>
      <w:bookmarkStart w:id="234" w:name="_Toc153459323"/>
      <w:bookmarkStart w:id="235" w:name="_Toc174028146"/>
      <w:bookmarkStart w:id="236" w:name="_Toc247205719"/>
      <w:r>
        <w:t>2-Dimensional Arrays</w:t>
      </w:r>
      <w:bookmarkEnd w:id="208"/>
      <w:bookmarkEnd w:id="209"/>
      <w:bookmarkEnd w:id="234"/>
      <w:bookmarkEnd w:id="235"/>
      <w:bookmarkEnd w:id="236"/>
    </w:p>
    <w:p w:rsidR="00C1768C" w:rsidRDefault="00BF0968" w:rsidP="00C1768C">
      <w:pPr>
        <w:ind w:firstLine="432"/>
      </w:pPr>
      <w:r>
        <w:t>Al</w:t>
      </w:r>
      <w:r w:rsidR="00C1768C">
        <w:t>l the arrays that we have used thus far have been to represent a list of information.</w:t>
      </w:r>
      <w:r w:rsidR="00A13921">
        <w:t xml:space="preserve"> </w:t>
      </w:r>
      <w:r w:rsidR="00C1768C">
        <w:t>This is a very powerful tool and can save the programmer</w:t>
      </w:r>
      <w:r w:rsidR="0073069D">
        <w:fldChar w:fldCharType="begin"/>
      </w:r>
      <w:r w:rsidR="00C1768C">
        <w:instrText xml:space="preserve"> XE "</w:instrText>
      </w:r>
      <w:r w:rsidR="00C1768C">
        <w:rPr>
          <w:b/>
          <w:i/>
        </w:rPr>
        <w:instrText>programmer"</w:instrText>
      </w:r>
      <w:r w:rsidR="00C1768C">
        <w:instrText xml:space="preserve"> </w:instrText>
      </w:r>
      <w:r w:rsidR="0073069D">
        <w:fldChar w:fldCharType="end"/>
      </w:r>
      <w:r w:rsidR="00C1768C">
        <w:t xml:space="preserve"> a lot of time and confusion when dealing with items that are somehow related to each other in a list.</w:t>
      </w:r>
      <w:r w:rsidR="00A13921">
        <w:t xml:space="preserve"> </w:t>
      </w:r>
      <w:r w:rsidR="00C1768C">
        <w:t>Not all things can be represented with a list though.</w:t>
      </w:r>
      <w:r w:rsidR="00A13921">
        <w:t xml:space="preserve"> </w:t>
      </w:r>
      <w:r w:rsidR="00C1768C">
        <w:t xml:space="preserve">Several times we use a grid or </w:t>
      </w:r>
      <w:hyperlink r:id="rId208" w:history="1">
        <w:r w:rsidR="00C1768C">
          <w:rPr>
            <w:rStyle w:val="Hyperlink"/>
            <w:b/>
            <w:i/>
          </w:rPr>
          <w:t>spreadsheet</w:t>
        </w:r>
      </w:hyperlink>
      <w:r w:rsidR="0073069D">
        <w:rPr>
          <w:b/>
          <w:i/>
        </w:rPr>
        <w:fldChar w:fldCharType="begin"/>
      </w:r>
      <w:r w:rsidR="00C1768C">
        <w:rPr>
          <w:b/>
          <w:i/>
        </w:rPr>
        <w:instrText xml:space="preserve"> XE "spreadsheet" </w:instrText>
      </w:r>
      <w:r w:rsidR="0073069D">
        <w:rPr>
          <w:b/>
          <w:i/>
        </w:rPr>
        <w:fldChar w:fldCharType="end"/>
      </w:r>
      <w:r w:rsidR="00C1768C">
        <w:t xml:space="preserve"> (like </w:t>
      </w:r>
      <w:hyperlink r:id="rId209" w:history="1">
        <w:r w:rsidR="00C1768C">
          <w:rPr>
            <w:rStyle w:val="Hyperlink"/>
            <w:b/>
            <w:i/>
          </w:rPr>
          <w:t>Excel</w:t>
        </w:r>
      </w:hyperlink>
      <w:r w:rsidR="0073069D">
        <w:rPr>
          <w:b/>
          <w:i/>
        </w:rPr>
        <w:fldChar w:fldCharType="begin"/>
      </w:r>
      <w:r w:rsidR="00C1768C">
        <w:rPr>
          <w:b/>
          <w:i/>
        </w:rPr>
        <w:instrText xml:space="preserve"> XE "Excel" </w:instrText>
      </w:r>
      <w:r w:rsidR="0073069D">
        <w:rPr>
          <w:b/>
          <w:i/>
        </w:rPr>
        <w:fldChar w:fldCharType="end"/>
      </w:r>
      <w:r w:rsidR="00C1768C">
        <w:t>) to keep information in rows and columns.</w:t>
      </w:r>
      <w:r w:rsidR="00A13921">
        <w:t xml:space="preserve"> </w:t>
      </w:r>
      <w:r w:rsidR="00C1768C">
        <w:t xml:space="preserve">This </w:t>
      </w:r>
      <w:hyperlink r:id="rId210" w:history="1">
        <w:r w:rsidR="00C1768C">
          <w:rPr>
            <w:rStyle w:val="Hyperlink"/>
            <w:b/>
            <w:i/>
          </w:rPr>
          <w:t>matrix</w:t>
        </w:r>
      </w:hyperlink>
      <w:r w:rsidR="0073069D">
        <w:rPr>
          <w:b/>
          <w:i/>
        </w:rPr>
        <w:fldChar w:fldCharType="begin"/>
      </w:r>
      <w:r w:rsidR="00C1768C">
        <w:rPr>
          <w:b/>
          <w:i/>
        </w:rPr>
        <w:instrText xml:space="preserve"> XE "matrix" </w:instrText>
      </w:r>
      <w:r w:rsidR="0073069D">
        <w:rPr>
          <w:b/>
          <w:i/>
        </w:rPr>
        <w:fldChar w:fldCharType="end"/>
      </w:r>
      <w:r w:rsidR="00C1768C">
        <w:t xml:space="preserve"> of information </w:t>
      </w:r>
      <w:proofErr w:type="spellStart"/>
      <w:r w:rsidR="00C1768C">
        <w:t>can not</w:t>
      </w:r>
      <w:proofErr w:type="spellEnd"/>
      <w:r w:rsidR="00C1768C">
        <w:t xml:space="preserve"> be represented in a list.</w:t>
      </w:r>
      <w:r w:rsidR="00A13921">
        <w:t xml:space="preserve"> </w:t>
      </w:r>
      <w:r w:rsidR="00C1768C">
        <w:t xml:space="preserve">In these situations we present our data with a 2-dimensional (or </w:t>
      </w:r>
      <w:hyperlink r:id="rId211" w:anchor="Multi-dimensional_arrays" w:history="1">
        <w:r w:rsidR="00C1768C">
          <w:rPr>
            <w:rStyle w:val="Hyperlink"/>
            <w:b/>
            <w:i/>
          </w:rPr>
          <w:t>multi-dimensional array</w:t>
        </w:r>
      </w:hyperlink>
      <w:r w:rsidR="0073069D">
        <w:rPr>
          <w:b/>
          <w:i/>
        </w:rPr>
        <w:fldChar w:fldCharType="begin"/>
      </w:r>
      <w:r w:rsidR="00C1768C">
        <w:rPr>
          <w:b/>
          <w:i/>
        </w:rPr>
        <w:instrText xml:space="preserve"> XE "multi-dimensional array" </w:instrText>
      </w:r>
      <w:r w:rsidR="0073069D">
        <w:rPr>
          <w:b/>
          <w:i/>
        </w:rPr>
        <w:fldChar w:fldCharType="end"/>
      </w:r>
      <w:r w:rsidR="00C1768C">
        <w:t>).</w:t>
      </w:r>
    </w:p>
    <w:p w:rsidR="00C1768C" w:rsidRDefault="00C1768C" w:rsidP="00C1768C">
      <w:pPr>
        <w:ind w:firstLine="432"/>
      </w:pPr>
      <w:r>
        <w:t>A 2-D array</w:t>
      </w:r>
      <w:r w:rsidR="0073069D">
        <w:fldChar w:fldCharType="begin"/>
      </w:r>
      <w:r>
        <w:instrText xml:space="preserve"> XE "</w:instrText>
      </w:r>
      <w:r>
        <w:rPr>
          <w:b/>
          <w:i/>
        </w:rPr>
        <w:instrText>array"</w:instrText>
      </w:r>
      <w:r>
        <w:instrText xml:space="preserve"> </w:instrText>
      </w:r>
      <w:r w:rsidR="0073069D">
        <w:fldChar w:fldCharType="end"/>
      </w:r>
      <w:r>
        <w:t xml:space="preserve"> can just be thought of a list of lists or an array of arrays.</w:t>
      </w:r>
    </w:p>
    <w:p w:rsidR="00C1768C" w:rsidRDefault="00C1768C" w:rsidP="00C1768C">
      <w:pPr>
        <w:ind w:firstLine="432"/>
        <w:jc w:val="center"/>
      </w:pPr>
      <w:r>
        <w:rPr>
          <w:noProof/>
          <w:lang w:val="en-CA" w:eastAsia="en-CA" w:bidi="ar-SA"/>
        </w:rPr>
        <w:drawing>
          <wp:inline distT="0" distB="0" distL="0" distR="0">
            <wp:extent cx="1277620" cy="914400"/>
            <wp:effectExtent l="19050" t="0" r="0" b="0"/>
            <wp:docPr id="44" name="Picture 44" descr="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ȗ°"/>
                    <pic:cNvPicPr>
                      <a:picLocks noChangeAspect="1" noChangeArrowheads="1"/>
                    </pic:cNvPicPr>
                  </pic:nvPicPr>
                  <pic:blipFill>
                    <a:blip r:embed="rId212" cstate="print"/>
                    <a:srcRect/>
                    <a:stretch>
                      <a:fillRect/>
                    </a:stretch>
                  </pic:blipFill>
                  <pic:spPr bwMode="auto">
                    <a:xfrm>
                      <a:off x="0" y="0"/>
                      <a:ext cx="1277620" cy="914400"/>
                    </a:xfrm>
                    <a:prstGeom prst="rect">
                      <a:avLst/>
                    </a:prstGeom>
                    <a:noFill/>
                    <a:ln w="9525">
                      <a:noFill/>
                      <a:miter lim="800000"/>
                      <a:headEnd/>
                      <a:tailEnd/>
                    </a:ln>
                  </pic:spPr>
                </pic:pic>
              </a:graphicData>
            </a:graphic>
          </wp:inline>
        </w:drawing>
      </w:r>
    </w:p>
    <w:p w:rsidR="00C1768C" w:rsidRDefault="00C1768C" w:rsidP="00C1768C">
      <w:r>
        <w:t>We represent a given element with 2 indices now, instead of 1 when we had a single dimension.</w:t>
      </w:r>
      <w:r w:rsidR="00A13921">
        <w:t xml:space="preserve"> </w:t>
      </w:r>
      <w:r>
        <w:t>Unlike in math class</w:t>
      </w:r>
      <w:r w:rsidR="0073069D">
        <w:fldChar w:fldCharType="begin"/>
      </w:r>
      <w:r>
        <w:instrText xml:space="preserve"> XE "</w:instrText>
      </w:r>
      <w:r>
        <w:rPr>
          <w:b/>
          <w:i/>
        </w:rPr>
        <w:instrText>class"</w:instrText>
      </w:r>
      <w:r>
        <w:instrText xml:space="preserve"> </w:instrText>
      </w:r>
      <w:r w:rsidR="0073069D">
        <w:fldChar w:fldCharType="end"/>
      </w:r>
      <w:r>
        <w:t xml:space="preserve"> where you used the </w:t>
      </w:r>
      <w:hyperlink r:id="rId213" w:history="1">
        <w:r>
          <w:rPr>
            <w:rStyle w:val="Hyperlink"/>
            <w:b/>
            <w:i/>
          </w:rPr>
          <w:t>Cartesian plane</w:t>
        </w:r>
      </w:hyperlink>
      <w:r w:rsidR="0073069D">
        <w:rPr>
          <w:b/>
          <w:i/>
        </w:rPr>
        <w:fldChar w:fldCharType="begin"/>
      </w:r>
      <w:r>
        <w:rPr>
          <w:b/>
          <w:i/>
        </w:rPr>
        <w:instrText xml:space="preserve"> XE "Cartesian plane" </w:instrText>
      </w:r>
      <w:r w:rsidR="0073069D">
        <w:rPr>
          <w:b/>
          <w:i/>
        </w:rPr>
        <w:fldChar w:fldCharType="end"/>
      </w:r>
      <w:r>
        <w:t>, and moved in the X direction and then the Y direction,</w:t>
      </w:r>
    </w:p>
    <w:p w:rsidR="00C1768C" w:rsidRDefault="00C1768C" w:rsidP="00C1768C">
      <w:pPr>
        <w:jc w:val="center"/>
      </w:pPr>
      <w:r>
        <w:rPr>
          <w:noProof/>
          <w:lang w:val="en-CA" w:eastAsia="en-CA" w:bidi="ar-SA"/>
        </w:rPr>
        <w:lastRenderedPageBreak/>
        <w:drawing>
          <wp:inline distT="0" distB="0" distL="0" distR="0">
            <wp:extent cx="1882775" cy="1922780"/>
            <wp:effectExtent l="1905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4" cstate="print"/>
                    <a:srcRect/>
                    <a:stretch>
                      <a:fillRect/>
                    </a:stretch>
                  </pic:blipFill>
                  <pic:spPr bwMode="auto">
                    <a:xfrm>
                      <a:off x="0" y="0"/>
                      <a:ext cx="1882775" cy="1922780"/>
                    </a:xfrm>
                    <a:prstGeom prst="rect">
                      <a:avLst/>
                    </a:prstGeom>
                    <a:noFill/>
                    <a:ln w="9525">
                      <a:noFill/>
                      <a:miter lim="800000"/>
                      <a:headEnd/>
                      <a:tailEnd/>
                    </a:ln>
                  </pic:spPr>
                </pic:pic>
              </a:graphicData>
            </a:graphic>
          </wp:inline>
        </w:drawing>
      </w:r>
    </w:p>
    <w:p w:rsidR="00C1768C" w:rsidRDefault="00C1768C" w:rsidP="00C1768C">
      <w:proofErr w:type="gramStart"/>
      <w:r>
        <w:t>in</w:t>
      </w:r>
      <w:proofErr w:type="gramEnd"/>
      <w:r>
        <w:t xml:space="preserve"> computer science you move up and down in the rows first and then across to the column position.</w:t>
      </w:r>
      <w:r w:rsidR="00A13921">
        <w:t xml:space="preserve"> </w:t>
      </w:r>
      <w:r>
        <w:t>Thus if we want to refer to the element in the above array</w:t>
      </w:r>
      <w:r w:rsidR="0073069D">
        <w:fldChar w:fldCharType="begin"/>
      </w:r>
      <w:r>
        <w:instrText xml:space="preserve"> XE "</w:instrText>
      </w:r>
      <w:r>
        <w:rPr>
          <w:b/>
          <w:i/>
        </w:rPr>
        <w:instrText>array"</w:instrText>
      </w:r>
      <w:r>
        <w:instrText xml:space="preserve"> </w:instrText>
      </w:r>
      <w:r w:rsidR="0073069D">
        <w:fldChar w:fldCharType="end"/>
      </w:r>
      <w:r>
        <w:t xml:space="preserve"> that has a value of 8, we would say, </w:t>
      </w:r>
      <w:r>
        <w:rPr>
          <w:rFonts w:ascii="Courier New" w:hAnsi="Courier New" w:cs="Courier New"/>
          <w:noProof/>
          <w:sz w:val="20"/>
        </w:rPr>
        <w:t>studentMarks(2, 1)</w:t>
      </w:r>
      <w:r>
        <w:t>.</w:t>
      </w:r>
    </w:p>
    <w:p w:rsidR="00C1768C" w:rsidRDefault="00C1768C" w:rsidP="00C1768C"/>
    <w:p w:rsidR="00C1768C" w:rsidRDefault="00C1768C" w:rsidP="00C1768C">
      <w:r>
        <w:tab/>
        <w:t>There are many applications of 2-D arrays, like a game board (tic-tac-toe), adventure games and business applications like spreadsheets.</w:t>
      </w:r>
    </w:p>
    <w:p w:rsidR="00C1768C" w:rsidRDefault="00C1768C" w:rsidP="00C1768C">
      <w:pPr>
        <w:ind w:firstLine="432"/>
      </w:pPr>
    </w:p>
    <w:p w:rsidR="00C1768C" w:rsidRDefault="00C1768C" w:rsidP="00C1768C">
      <w:pPr>
        <w:pStyle w:val="Heading2"/>
      </w:pPr>
      <w:bookmarkStart w:id="237" w:name="_Toc145036546"/>
      <w:bookmarkStart w:id="238" w:name="_Toc153459324"/>
      <w:bookmarkStart w:id="239" w:name="_Toc174028147"/>
      <w:bookmarkStart w:id="240" w:name="_Toc247205720"/>
      <w:r>
        <w:t>Multi-Dimensional Arrays</w:t>
      </w:r>
      <w:bookmarkEnd w:id="237"/>
      <w:bookmarkEnd w:id="238"/>
      <w:bookmarkEnd w:id="239"/>
      <w:bookmarkEnd w:id="240"/>
    </w:p>
    <w:p w:rsidR="00C1768C" w:rsidRDefault="00C1768C" w:rsidP="00C1768C">
      <w:pPr>
        <w:ind w:firstLine="432"/>
      </w:pPr>
      <w:r>
        <w:rPr>
          <w:sz w:val="48"/>
          <w:szCs w:val="48"/>
        </w:rPr>
        <w:t>M</w:t>
      </w:r>
      <w:r>
        <w:t>oving from one dimensional array</w:t>
      </w:r>
      <w:r w:rsidR="0073069D">
        <w:fldChar w:fldCharType="begin"/>
      </w:r>
      <w:r>
        <w:instrText xml:space="preserve"> XE "</w:instrText>
      </w:r>
      <w:r>
        <w:rPr>
          <w:b/>
          <w:i/>
        </w:rPr>
        <w:instrText>array"</w:instrText>
      </w:r>
      <w:r>
        <w:instrText xml:space="preserve"> </w:instrText>
      </w:r>
      <w:r w:rsidR="0073069D">
        <w:fldChar w:fldCharType="end"/>
      </w:r>
      <w:r>
        <w:t xml:space="preserve"> (a list) to two dimensional arrays (a grid) helps the programmer</w:t>
      </w:r>
      <w:r w:rsidR="0073069D">
        <w:fldChar w:fldCharType="begin"/>
      </w:r>
      <w:r>
        <w:instrText xml:space="preserve"> XE "</w:instrText>
      </w:r>
      <w:r>
        <w:rPr>
          <w:b/>
          <w:i/>
        </w:rPr>
        <w:instrText>programmer"</w:instrText>
      </w:r>
      <w:r>
        <w:instrText xml:space="preserve"> </w:instrText>
      </w:r>
      <w:r w:rsidR="0073069D">
        <w:fldChar w:fldCharType="end"/>
      </w:r>
      <w:r>
        <w:t xml:space="preserve"> solve problems where data is saved in a grid.</w:t>
      </w:r>
      <w:r w:rsidR="00A13921">
        <w:t xml:space="preserve"> </w:t>
      </w:r>
      <w:r>
        <w:t>There are applications where data is actually saved in a structure</w:t>
      </w:r>
      <w:r w:rsidR="0073069D">
        <w:fldChar w:fldCharType="begin"/>
      </w:r>
      <w:r>
        <w:instrText xml:space="preserve"> XE "</w:instrText>
      </w:r>
      <w:r>
        <w:rPr>
          <w:b/>
          <w:i/>
        </w:rPr>
        <w:instrText>structure"</w:instrText>
      </w:r>
      <w:r>
        <w:instrText xml:space="preserve"> </w:instrText>
      </w:r>
      <w:r w:rsidR="0073069D">
        <w:fldChar w:fldCharType="end"/>
      </w:r>
      <w:r>
        <w:t xml:space="preserve"> in 3 dimensions (like a </w:t>
      </w:r>
      <w:hyperlink r:id="rId215" w:history="1">
        <w:r>
          <w:rPr>
            <w:rStyle w:val="Hyperlink"/>
            <w:b/>
            <w:i/>
          </w:rPr>
          <w:t>Rubik's Cube</w:t>
        </w:r>
      </w:hyperlink>
      <w:r>
        <w:t>).</w:t>
      </w:r>
      <w:r w:rsidR="00A13921">
        <w:t xml:space="preserve"> </w:t>
      </w:r>
      <w:r>
        <w:t>To declare an array like this, we just add a third dimension to our declaration:</w:t>
      </w:r>
    </w:p>
    <w:p w:rsidR="00C1768C" w:rsidRDefault="00C1768C" w:rsidP="00C1768C">
      <w:pPr>
        <w:ind w:firstLine="432"/>
      </w:pPr>
    </w:p>
    <w:p w:rsidR="00C1768C" w:rsidRDefault="00C1768C" w:rsidP="00C1768C">
      <w:pPr>
        <w:ind w:firstLine="432"/>
        <w:rPr>
          <w:rFonts w:ascii="Courier New" w:hAnsi="Courier New" w:cs="Courier New"/>
          <w:noProof/>
          <w:color w:val="0000FF"/>
          <w:sz w:val="20"/>
        </w:rPr>
      </w:pPr>
      <w:r>
        <w:rPr>
          <w:rFonts w:ascii="Courier New" w:hAnsi="Courier New" w:cs="Courier New"/>
          <w:noProof/>
          <w:color w:val="0000FF"/>
          <w:sz w:val="20"/>
        </w:rPr>
        <w:t>Dim</w:t>
      </w:r>
      <w:r>
        <w:rPr>
          <w:rFonts w:ascii="Courier New" w:hAnsi="Courier New" w:cs="Courier New"/>
          <w:noProof/>
          <w:sz w:val="20"/>
        </w:rPr>
        <w:t xml:space="preserve"> rubiksCube(2, 2, 2) </w:t>
      </w:r>
      <w:r>
        <w:rPr>
          <w:rFonts w:ascii="Courier New" w:hAnsi="Courier New" w:cs="Courier New"/>
          <w:noProof/>
          <w:color w:val="0000FF"/>
          <w:sz w:val="20"/>
        </w:rPr>
        <w:t>As</w:t>
      </w:r>
      <w:r>
        <w:rPr>
          <w:rFonts w:ascii="Courier New" w:hAnsi="Courier New" w:cs="Courier New"/>
          <w:noProof/>
          <w:sz w:val="20"/>
        </w:rPr>
        <w:t xml:space="preserve"> </w:t>
      </w:r>
      <w:r>
        <w:rPr>
          <w:rFonts w:ascii="Courier New" w:hAnsi="Courier New" w:cs="Courier New"/>
          <w:noProof/>
          <w:color w:val="0000FF"/>
          <w:sz w:val="20"/>
        </w:rPr>
        <w:t>Integer</w:t>
      </w:r>
    </w:p>
    <w:p w:rsidR="00C1768C" w:rsidRDefault="00C1768C" w:rsidP="00C1768C">
      <w:pPr>
        <w:ind w:firstLine="432"/>
        <w:rPr>
          <w:rFonts w:ascii="Courier New" w:hAnsi="Courier New" w:cs="Courier New"/>
          <w:noProof/>
          <w:color w:val="0000FF"/>
          <w:sz w:val="20"/>
        </w:rPr>
      </w:pPr>
    </w:p>
    <w:p w:rsidR="00632055" w:rsidRDefault="00C1768C" w:rsidP="00632055">
      <w:pPr>
        <w:ind w:firstLine="720"/>
      </w:pPr>
      <w:r>
        <w:t>In theory you could have arrays of 4, 5, 6… dimension.</w:t>
      </w:r>
      <w:r w:rsidR="00A13921">
        <w:t xml:space="preserve"> </w:t>
      </w:r>
      <w:r>
        <w:t>These are very rare in programming but could exist.</w:t>
      </w:r>
      <w:r w:rsidR="00A13921">
        <w:t xml:space="preserve"> </w:t>
      </w:r>
      <w:r>
        <w:t xml:space="preserve">They are more often used in the </w:t>
      </w:r>
      <w:r>
        <w:lastRenderedPageBreak/>
        <w:t>business world to describe variables that affect sales for example (size of sign, length of TV commercial, number of magazine advertisements…).</w:t>
      </w:r>
    </w:p>
    <w:p w:rsidR="00632055" w:rsidRDefault="00632055" w:rsidP="00632055">
      <w:pPr>
        <w:pStyle w:val="Heading2"/>
      </w:pPr>
      <w:bookmarkStart w:id="241" w:name="_Toc247205721"/>
      <w:r>
        <w:t>Lists</w:t>
      </w:r>
      <w:bookmarkEnd w:id="241"/>
    </w:p>
    <w:p w:rsidR="00632055" w:rsidRDefault="00632055" w:rsidP="00632055">
      <w:pPr>
        <w:jc w:val="left"/>
      </w:pPr>
      <w:r>
        <w:tab/>
        <w:t xml:space="preserve">Since C# does not have a way to dynamically change the size of an array during run time, we are at a huge disadvantage. One great example of wanting to have dynamic arrays is the classic video game, </w:t>
      </w:r>
      <w:hyperlink r:id="rId216" w:history="1">
        <w:r w:rsidRPr="005B3F21">
          <w:rPr>
            <w:rStyle w:val="Hyperlink"/>
          </w:rPr>
          <w:t>Space Invaders</w:t>
        </w:r>
      </w:hyperlink>
      <w:r>
        <w:t>. If you imagine that all the aliens at the top of the screen are held in an array (the type would be some object called Aliens), then as you shoot at the aliens and they die, you would want to remove them from memory to save space. If you cannot change the size of the array, what can we do? Fortunately in the .Net framework there is a class called “Lists”.</w:t>
      </w:r>
    </w:p>
    <w:p w:rsidR="00632055" w:rsidRDefault="00632055" w:rsidP="00632055">
      <w:pPr>
        <w:jc w:val="left"/>
      </w:pPr>
      <w:r>
        <w:tab/>
        <w:t xml:space="preserve">The best comparison that can be made to understand how a list works is to compare it to a “List Box”. We have already worked with list boxes. If you need to add items to the list box, you use the method “Add”. The same is true for a list. As you need to add items, you just use the “.Add” method. The list class has many useful methods for adding, sorting, clearing, finding the length … </w:t>
      </w:r>
    </w:p>
    <w:p w:rsidR="00632055" w:rsidRDefault="0073069D" w:rsidP="00632055">
      <w:r>
        <w:rPr>
          <w:noProof/>
          <w:lang w:val="en-CA" w:eastAsia="en-CA" w:bidi="ar-SA"/>
        </w:rPr>
        <w:pict>
          <v:shape id="_x0000_s1995" type="#_x0000_t202" style="position:absolute;margin-left:-128.45pt;margin-top:6.8pt;width:486pt;height:104.7pt;z-index:25186560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995">
              <w:txbxContent>
                <w:p w:rsidR="00632055"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studentName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New</w:t>
                  </w:r>
                  <w:r>
                    <w:rPr>
                      <w:rFonts w:ascii="Courier New" w:hAnsi="Courier New" w:cs="Courier New"/>
                      <w:noProof/>
                      <w:sz w:val="20"/>
                      <w:lang w:val="en-CA" w:bidi="ar-SA"/>
                    </w:rPr>
                    <w:t xml:space="preserve"> List(</w:t>
                  </w:r>
                  <w:r>
                    <w:rPr>
                      <w:rFonts w:ascii="Courier New" w:hAnsi="Courier New" w:cs="Courier New"/>
                      <w:noProof/>
                      <w:color w:val="0000FF"/>
                      <w:sz w:val="20"/>
                      <w:lang w:val="en-CA" w:bidi="ar-SA"/>
                    </w:rPr>
                    <w:t>Of</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String</w:t>
                  </w:r>
                  <w:r>
                    <w:rPr>
                      <w:rFonts w:ascii="Courier New" w:hAnsi="Courier New" w:cs="Courier New"/>
                      <w:noProof/>
                      <w:sz w:val="20"/>
                      <w:lang w:val="en-CA" w:bidi="ar-SA"/>
                    </w:rPr>
                    <w:t>)</w:t>
                  </w:r>
                </w:p>
                <w:p w:rsidR="00632055" w:rsidRDefault="00632055" w:rsidP="00632055">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locationOfStudent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Integer</w:t>
                  </w:r>
                </w:p>
                <w:p w:rsidR="00632055" w:rsidRDefault="00632055" w:rsidP="00632055">
                  <w:pPr>
                    <w:autoSpaceDE w:val="0"/>
                    <w:autoSpaceDN w:val="0"/>
                    <w:adjustRightInd w:val="0"/>
                    <w:spacing w:before="0" w:after="0" w:line="240" w:lineRule="auto"/>
                    <w:jc w:val="left"/>
                    <w:rPr>
                      <w:rFonts w:ascii="Courier New" w:hAnsi="Courier New" w:cs="Courier New"/>
                      <w:noProof/>
                      <w:color w:val="0000FF"/>
                      <w:sz w:val="20"/>
                      <w:lang w:val="en-CA" w:bidi="ar-SA"/>
                    </w:rPr>
                  </w:pPr>
                </w:p>
                <w:p w:rsidR="00632055"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studentName.Add(</w:t>
                  </w:r>
                  <w:r>
                    <w:rPr>
                      <w:rFonts w:ascii="Courier New" w:hAnsi="Courier New" w:cs="Courier New"/>
                      <w:noProof/>
                      <w:color w:val="A31515"/>
                      <w:sz w:val="20"/>
                      <w:lang w:val="en-CA" w:bidi="ar-SA"/>
                    </w:rPr>
                    <w:t>"Bart"</w:t>
                  </w:r>
                  <w:r>
                    <w:rPr>
                      <w:rFonts w:ascii="Courier New" w:hAnsi="Courier New" w:cs="Courier New"/>
                      <w:noProof/>
                      <w:sz w:val="20"/>
                      <w:lang w:val="en-CA" w:bidi="ar-SA"/>
                    </w:rPr>
                    <w:t>)</w:t>
                  </w:r>
                </w:p>
                <w:p w:rsidR="00632055"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studentName.Add(</w:t>
                  </w:r>
                  <w:r>
                    <w:rPr>
                      <w:rFonts w:ascii="Courier New" w:hAnsi="Courier New" w:cs="Courier New"/>
                      <w:noProof/>
                      <w:color w:val="A31515"/>
                      <w:sz w:val="20"/>
                      <w:lang w:val="en-CA" w:bidi="ar-SA"/>
                    </w:rPr>
                    <w:t>"Maggie"</w:t>
                  </w:r>
                  <w:r>
                    <w:rPr>
                      <w:rFonts w:ascii="Courier New" w:hAnsi="Courier New" w:cs="Courier New"/>
                      <w:noProof/>
                      <w:sz w:val="20"/>
                      <w:lang w:val="en-CA" w:bidi="ar-SA"/>
                    </w:rPr>
                    <w:t>)</w:t>
                  </w:r>
                </w:p>
                <w:p w:rsidR="00632055"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studentName.Add(</w:t>
                  </w:r>
                  <w:r>
                    <w:rPr>
                      <w:rFonts w:ascii="Courier New" w:hAnsi="Courier New" w:cs="Courier New"/>
                      <w:noProof/>
                      <w:color w:val="A31515"/>
                      <w:sz w:val="20"/>
                      <w:lang w:val="en-CA" w:bidi="ar-SA"/>
                    </w:rPr>
                    <w:t>"Lisa"</w:t>
                  </w:r>
                  <w:r>
                    <w:rPr>
                      <w:rFonts w:ascii="Courier New" w:hAnsi="Courier New" w:cs="Courier New"/>
                      <w:noProof/>
                      <w:sz w:val="20"/>
                      <w:lang w:val="en-CA" w:bidi="ar-SA"/>
                    </w:rPr>
                    <w:t>)</w:t>
                  </w:r>
                </w:p>
                <w:p w:rsidR="00632055"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p>
                <w:p w:rsidR="00632055" w:rsidRPr="00C80434" w:rsidRDefault="00632055" w:rsidP="00632055">
                  <w:pPr>
                    <w:autoSpaceDE w:val="0"/>
                    <w:autoSpaceDN w:val="0"/>
                    <w:adjustRightInd w:val="0"/>
                    <w:spacing w:before="0" w:after="0" w:line="240" w:lineRule="auto"/>
                    <w:jc w:val="left"/>
                  </w:pPr>
                  <w:r>
                    <w:rPr>
                      <w:rFonts w:ascii="Courier New" w:hAnsi="Courier New" w:cs="Courier New"/>
                      <w:noProof/>
                      <w:sz w:val="20"/>
                      <w:lang w:val="en-CA" w:bidi="ar-SA"/>
                    </w:rPr>
                    <w:t xml:space="preserve">        locationOfStudent = studentName.IndexOf(</w:t>
                  </w:r>
                  <w:r>
                    <w:rPr>
                      <w:rFonts w:ascii="Courier New" w:hAnsi="Courier New" w:cs="Courier New"/>
                      <w:noProof/>
                      <w:color w:val="A31515"/>
                      <w:sz w:val="20"/>
                      <w:lang w:val="en-CA" w:bidi="ar-SA"/>
                    </w:rPr>
                    <w:t>"Maggie"</w:t>
                  </w:r>
                  <w:r>
                    <w:rPr>
                      <w:rFonts w:ascii="Courier New" w:hAnsi="Courier New" w:cs="Courier New"/>
                      <w:noProof/>
                      <w:sz w:val="20"/>
                      <w:lang w:val="en-CA" w:bidi="ar-SA"/>
                    </w:rPr>
                    <w:t>)</w:t>
                  </w:r>
                </w:p>
              </w:txbxContent>
            </v:textbox>
          </v:shape>
        </w:pict>
      </w:r>
    </w:p>
    <w:p w:rsidR="00632055" w:rsidRDefault="00632055" w:rsidP="00632055"/>
    <w:p w:rsidR="00632055" w:rsidRDefault="00632055" w:rsidP="00632055"/>
    <w:p w:rsidR="00632055" w:rsidRDefault="00632055" w:rsidP="00632055"/>
    <w:p w:rsidR="00632055" w:rsidRDefault="0073069D" w:rsidP="00632055">
      <w:r>
        <w:rPr>
          <w:noProof/>
          <w:lang w:val="en-CA" w:eastAsia="en-CA" w:bidi="ar-SA"/>
        </w:rPr>
        <w:pict>
          <v:shape id="_x0000_s1994" type="#_x0000_t202" style="position:absolute;left:0;text-align:left;margin-left:-129.5pt;margin-top:12pt;width:486pt;height:30.6pt;z-index:251864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994;mso-fit-shape-to-text:t" inset="0,0,0,0">
              <w:txbxContent>
                <w:p w:rsidR="00632055" w:rsidRPr="00934913" w:rsidRDefault="00632055" w:rsidP="00632055">
                  <w:pPr>
                    <w:pStyle w:val="Caption"/>
                    <w:rPr>
                      <w:sz w:val="24"/>
                      <w:szCs w:val="20"/>
                    </w:rPr>
                  </w:pPr>
                  <w:bookmarkStart w:id="242" w:name="_Toc245310472"/>
                  <w:r>
                    <w:t xml:space="preserve">VB Code </w:t>
                  </w:r>
                  <w:fldSimple w:instr=" SEQ VB_Code \* ARABIC ">
                    <w:r w:rsidR="00F65BCF">
                      <w:rPr>
                        <w:noProof/>
                      </w:rPr>
                      <w:t>30</w:t>
                    </w:r>
                  </w:fldSimple>
                  <w:r>
                    <w:t>: List in VB</w:t>
                  </w:r>
                  <w:bookmarkEnd w:id="242"/>
                </w:p>
              </w:txbxContent>
            </v:textbox>
          </v:shape>
        </w:pict>
      </w:r>
    </w:p>
    <w:p w:rsidR="00632055" w:rsidRDefault="00632055" w:rsidP="00632055"/>
    <w:p w:rsidR="00632055" w:rsidRDefault="00632055" w:rsidP="00632055"/>
    <w:p w:rsidR="00632055" w:rsidRDefault="0073069D" w:rsidP="00632055">
      <w:r>
        <w:rPr>
          <w:noProof/>
          <w:lang w:val="en-CA" w:eastAsia="en-CA" w:bidi="ar-SA"/>
        </w:rPr>
        <w:pict>
          <v:shape id="_x0000_s1996" type="#_x0000_t202" style="position:absolute;margin-left:-122.35pt;margin-top:-33.2pt;width:486pt;height:103.85pt;z-index:25186662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996">
              <w:txbxContent>
                <w:p w:rsidR="00632055" w:rsidRPr="00027DC9"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r w:rsidRPr="00027DC9">
                    <w:rPr>
                      <w:rFonts w:ascii="Courier New" w:hAnsi="Courier New" w:cs="Courier New"/>
                      <w:noProof/>
                      <w:sz w:val="20"/>
                      <w:lang w:val="en-CA" w:bidi="ar-SA"/>
                    </w:rPr>
                    <w:t xml:space="preserve">    </w:t>
                  </w:r>
                  <w:r w:rsidRPr="00027DC9">
                    <w:rPr>
                      <w:rFonts w:ascii="Courier New" w:hAnsi="Courier New" w:cs="Courier New"/>
                      <w:noProof/>
                      <w:color w:val="2B91AF"/>
                      <w:sz w:val="20"/>
                      <w:lang w:val="en-CA" w:bidi="ar-SA"/>
                    </w:rPr>
                    <w:t>List</w:t>
                  </w:r>
                  <w:r w:rsidRPr="00027DC9">
                    <w:rPr>
                      <w:rFonts w:ascii="Courier New" w:hAnsi="Courier New" w:cs="Courier New"/>
                      <w:noProof/>
                      <w:sz w:val="20"/>
                      <w:lang w:val="en-CA" w:bidi="ar-SA"/>
                    </w:rPr>
                    <w:t>&lt;</w:t>
                  </w:r>
                  <w:r w:rsidRPr="00027DC9">
                    <w:rPr>
                      <w:rFonts w:ascii="Courier New" w:hAnsi="Courier New" w:cs="Courier New"/>
                      <w:noProof/>
                      <w:color w:val="0000FF"/>
                      <w:sz w:val="20"/>
                      <w:lang w:val="en-CA" w:bidi="ar-SA"/>
                    </w:rPr>
                    <w:t>string</w:t>
                  </w:r>
                  <w:r w:rsidRPr="00027DC9">
                    <w:rPr>
                      <w:rFonts w:ascii="Courier New" w:hAnsi="Courier New" w:cs="Courier New"/>
                      <w:noProof/>
                      <w:sz w:val="20"/>
                      <w:lang w:val="en-CA" w:bidi="ar-SA"/>
                    </w:rPr>
                    <w:t xml:space="preserve">&gt; studentName = </w:t>
                  </w:r>
                  <w:r w:rsidRPr="00027DC9">
                    <w:rPr>
                      <w:rFonts w:ascii="Courier New" w:hAnsi="Courier New" w:cs="Courier New"/>
                      <w:noProof/>
                      <w:color w:val="0000FF"/>
                      <w:sz w:val="20"/>
                      <w:lang w:val="en-CA" w:bidi="ar-SA"/>
                    </w:rPr>
                    <w:t>new</w:t>
                  </w:r>
                  <w:r w:rsidRPr="00027DC9">
                    <w:rPr>
                      <w:rFonts w:ascii="Courier New" w:hAnsi="Courier New" w:cs="Courier New"/>
                      <w:noProof/>
                      <w:sz w:val="20"/>
                      <w:lang w:val="en-CA" w:bidi="ar-SA"/>
                    </w:rPr>
                    <w:t xml:space="preserve"> </w:t>
                  </w:r>
                  <w:r w:rsidRPr="00027DC9">
                    <w:rPr>
                      <w:rFonts w:ascii="Courier New" w:hAnsi="Courier New" w:cs="Courier New"/>
                      <w:noProof/>
                      <w:color w:val="2B91AF"/>
                      <w:sz w:val="20"/>
                      <w:lang w:val="en-CA" w:bidi="ar-SA"/>
                    </w:rPr>
                    <w:t>List</w:t>
                  </w:r>
                  <w:r w:rsidRPr="00027DC9">
                    <w:rPr>
                      <w:rFonts w:ascii="Courier New" w:hAnsi="Courier New" w:cs="Courier New"/>
                      <w:noProof/>
                      <w:sz w:val="20"/>
                      <w:lang w:val="en-CA" w:bidi="ar-SA"/>
                    </w:rPr>
                    <w:t>&lt;</w:t>
                  </w:r>
                  <w:r w:rsidRPr="00027DC9">
                    <w:rPr>
                      <w:rFonts w:ascii="Courier New" w:hAnsi="Courier New" w:cs="Courier New"/>
                      <w:noProof/>
                      <w:color w:val="0000FF"/>
                      <w:sz w:val="20"/>
                      <w:lang w:val="en-CA" w:bidi="ar-SA"/>
                    </w:rPr>
                    <w:t>string</w:t>
                  </w:r>
                  <w:r w:rsidRPr="00027DC9">
                    <w:rPr>
                      <w:rFonts w:ascii="Courier New" w:hAnsi="Courier New" w:cs="Courier New"/>
                      <w:noProof/>
                      <w:sz w:val="20"/>
                      <w:lang w:val="en-CA" w:bidi="ar-SA"/>
                    </w:rPr>
                    <w:t>&gt;();</w:t>
                  </w:r>
                </w:p>
                <w:p w:rsidR="00632055" w:rsidRPr="00027DC9"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r w:rsidRPr="00027DC9">
                    <w:rPr>
                      <w:rFonts w:ascii="Courier New" w:hAnsi="Courier New" w:cs="Courier New"/>
                      <w:noProof/>
                      <w:sz w:val="20"/>
                      <w:lang w:val="en-CA" w:bidi="ar-SA"/>
                    </w:rPr>
                    <w:t xml:space="preserve">    </w:t>
                  </w:r>
                  <w:r w:rsidRPr="00027DC9">
                    <w:rPr>
                      <w:rFonts w:ascii="Courier New" w:hAnsi="Courier New" w:cs="Courier New"/>
                      <w:noProof/>
                      <w:color w:val="0000FF"/>
                      <w:sz w:val="20"/>
                      <w:lang w:val="en-CA" w:bidi="ar-SA"/>
                    </w:rPr>
                    <w:t>int</w:t>
                  </w:r>
                  <w:r w:rsidRPr="00027DC9">
                    <w:rPr>
                      <w:rFonts w:ascii="Courier New" w:hAnsi="Courier New" w:cs="Courier New"/>
                      <w:noProof/>
                      <w:sz w:val="20"/>
                      <w:lang w:val="en-CA" w:bidi="ar-SA"/>
                    </w:rPr>
                    <w:t xml:space="preserve"> locationOfStudent;</w:t>
                  </w:r>
                </w:p>
                <w:p w:rsidR="00632055" w:rsidRPr="00027DC9"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p>
                <w:p w:rsidR="00632055" w:rsidRPr="00027DC9"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r w:rsidRPr="00027DC9">
                    <w:rPr>
                      <w:rFonts w:ascii="Courier New" w:hAnsi="Courier New" w:cs="Courier New"/>
                      <w:noProof/>
                      <w:sz w:val="20"/>
                      <w:lang w:val="en-CA" w:bidi="ar-SA"/>
                    </w:rPr>
                    <w:t xml:space="preserve">    studentName.Add(</w:t>
                  </w:r>
                  <w:r w:rsidRPr="00027DC9">
                    <w:rPr>
                      <w:rFonts w:ascii="Courier New" w:hAnsi="Courier New" w:cs="Courier New"/>
                      <w:noProof/>
                      <w:color w:val="A31515"/>
                      <w:sz w:val="20"/>
                      <w:lang w:val="en-CA" w:bidi="ar-SA"/>
                    </w:rPr>
                    <w:t>"Bart"</w:t>
                  </w:r>
                  <w:r w:rsidRPr="00027DC9">
                    <w:rPr>
                      <w:rFonts w:ascii="Courier New" w:hAnsi="Courier New" w:cs="Courier New"/>
                      <w:noProof/>
                      <w:sz w:val="20"/>
                      <w:lang w:val="en-CA" w:bidi="ar-SA"/>
                    </w:rPr>
                    <w:t>);</w:t>
                  </w:r>
                </w:p>
                <w:p w:rsidR="00632055" w:rsidRPr="00027DC9"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r w:rsidRPr="00027DC9">
                    <w:rPr>
                      <w:rFonts w:ascii="Courier New" w:hAnsi="Courier New" w:cs="Courier New"/>
                      <w:noProof/>
                      <w:sz w:val="20"/>
                      <w:lang w:val="en-CA" w:bidi="ar-SA"/>
                    </w:rPr>
                    <w:t xml:space="preserve">    studentName.Add(</w:t>
                  </w:r>
                  <w:r w:rsidRPr="00027DC9">
                    <w:rPr>
                      <w:rFonts w:ascii="Courier New" w:hAnsi="Courier New" w:cs="Courier New"/>
                      <w:noProof/>
                      <w:color w:val="A31515"/>
                      <w:sz w:val="20"/>
                      <w:lang w:val="en-CA" w:bidi="ar-SA"/>
                    </w:rPr>
                    <w:t>"Maggie"</w:t>
                  </w:r>
                  <w:r w:rsidRPr="00027DC9">
                    <w:rPr>
                      <w:rFonts w:ascii="Courier New" w:hAnsi="Courier New" w:cs="Courier New"/>
                      <w:noProof/>
                      <w:sz w:val="20"/>
                      <w:lang w:val="en-CA" w:bidi="ar-SA"/>
                    </w:rPr>
                    <w:t>);</w:t>
                  </w:r>
                </w:p>
                <w:p w:rsidR="00632055" w:rsidRPr="00027DC9"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r w:rsidRPr="00027DC9">
                    <w:rPr>
                      <w:rFonts w:ascii="Courier New" w:hAnsi="Courier New" w:cs="Courier New"/>
                      <w:noProof/>
                      <w:sz w:val="20"/>
                      <w:lang w:val="en-CA" w:bidi="ar-SA"/>
                    </w:rPr>
                    <w:t xml:space="preserve">    studentName.Add(</w:t>
                  </w:r>
                  <w:r w:rsidRPr="00027DC9">
                    <w:rPr>
                      <w:rFonts w:ascii="Courier New" w:hAnsi="Courier New" w:cs="Courier New"/>
                      <w:noProof/>
                      <w:color w:val="A31515"/>
                      <w:sz w:val="20"/>
                      <w:lang w:val="en-CA" w:bidi="ar-SA"/>
                    </w:rPr>
                    <w:t>"Lisa"</w:t>
                  </w:r>
                  <w:r w:rsidRPr="00027DC9">
                    <w:rPr>
                      <w:rFonts w:ascii="Courier New" w:hAnsi="Courier New" w:cs="Courier New"/>
                      <w:noProof/>
                      <w:sz w:val="20"/>
                      <w:lang w:val="en-CA" w:bidi="ar-SA"/>
                    </w:rPr>
                    <w:t>);</w:t>
                  </w:r>
                </w:p>
                <w:p w:rsidR="00632055" w:rsidRPr="00027DC9" w:rsidRDefault="00632055" w:rsidP="00632055">
                  <w:pPr>
                    <w:autoSpaceDE w:val="0"/>
                    <w:autoSpaceDN w:val="0"/>
                    <w:adjustRightInd w:val="0"/>
                    <w:spacing w:before="0" w:after="0" w:line="240" w:lineRule="auto"/>
                    <w:jc w:val="left"/>
                    <w:rPr>
                      <w:rFonts w:ascii="Courier New" w:hAnsi="Courier New" w:cs="Courier New"/>
                      <w:noProof/>
                      <w:sz w:val="20"/>
                      <w:lang w:val="en-CA" w:bidi="ar-SA"/>
                    </w:rPr>
                  </w:pPr>
                </w:p>
                <w:p w:rsidR="00632055" w:rsidRPr="00027DC9" w:rsidRDefault="00632055" w:rsidP="00632055">
                  <w:pPr>
                    <w:autoSpaceDE w:val="0"/>
                    <w:autoSpaceDN w:val="0"/>
                    <w:adjustRightInd w:val="0"/>
                    <w:spacing w:before="0" w:after="0" w:line="240" w:lineRule="auto"/>
                    <w:jc w:val="left"/>
                    <w:rPr>
                      <w:sz w:val="20"/>
                    </w:rPr>
                  </w:pPr>
                  <w:r w:rsidRPr="00027DC9">
                    <w:rPr>
                      <w:rFonts w:ascii="Courier New" w:hAnsi="Courier New" w:cs="Courier New"/>
                      <w:noProof/>
                      <w:sz w:val="20"/>
                      <w:lang w:val="en-CA" w:bidi="ar-SA"/>
                    </w:rPr>
                    <w:t xml:space="preserve">    locationOfStudent = studentName.IndexOf(</w:t>
                  </w:r>
                  <w:r w:rsidRPr="00027DC9">
                    <w:rPr>
                      <w:rFonts w:ascii="Courier New" w:hAnsi="Courier New" w:cs="Courier New"/>
                      <w:noProof/>
                      <w:color w:val="A31515"/>
                      <w:sz w:val="20"/>
                      <w:lang w:val="en-CA" w:bidi="ar-SA"/>
                    </w:rPr>
                    <w:t>"Maggie"</w:t>
                  </w:r>
                  <w:r w:rsidRPr="00027DC9">
                    <w:rPr>
                      <w:rFonts w:ascii="Courier New" w:hAnsi="Courier New" w:cs="Courier New"/>
                      <w:noProof/>
                      <w:sz w:val="20"/>
                      <w:lang w:val="en-CA" w:bidi="ar-SA"/>
                    </w:rPr>
                    <w:t>);</w:t>
                  </w:r>
                </w:p>
              </w:txbxContent>
            </v:textbox>
          </v:shape>
        </w:pict>
      </w:r>
    </w:p>
    <w:p w:rsidR="00632055" w:rsidRDefault="00632055" w:rsidP="00632055"/>
    <w:p w:rsidR="00632055" w:rsidRDefault="00632055" w:rsidP="00632055"/>
    <w:p w:rsidR="00632055" w:rsidRDefault="0073069D" w:rsidP="00632055">
      <w:r>
        <w:rPr>
          <w:noProof/>
          <w:lang w:val="en-CA" w:eastAsia="en-CA" w:bidi="ar-SA"/>
        </w:rPr>
        <w:pict>
          <v:shape id="_x0000_s1997" type="#_x0000_t202" style="position:absolute;left:0;text-align:left;margin-left:-122.35pt;margin-top:.05pt;width:486pt;height:30.6pt;z-index:251867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997;mso-fit-shape-to-text:t" inset="0,0,0,0">
              <w:txbxContent>
                <w:p w:rsidR="00632055" w:rsidRPr="006853E8" w:rsidRDefault="00632055" w:rsidP="00632055">
                  <w:pPr>
                    <w:pStyle w:val="Caption"/>
                  </w:pPr>
                  <w:bookmarkStart w:id="243" w:name="_Toc246256665"/>
                  <w:r>
                    <w:t xml:space="preserve">C# Code </w:t>
                  </w:r>
                  <w:fldSimple w:instr=" SEQ C#_Code \* ARABIC ">
                    <w:r w:rsidR="00F65BCF">
                      <w:rPr>
                        <w:noProof/>
                      </w:rPr>
                      <w:t>31</w:t>
                    </w:r>
                  </w:fldSimple>
                  <w:r>
                    <w:t>: List in C#</w:t>
                  </w:r>
                  <w:bookmarkEnd w:id="243"/>
                </w:p>
              </w:txbxContent>
            </v:textbox>
          </v:shape>
        </w:pict>
      </w:r>
    </w:p>
    <w:p w:rsidR="00632055" w:rsidRDefault="00632055" w:rsidP="00632055">
      <w:pPr>
        <w:pStyle w:val="Heading2"/>
      </w:pPr>
      <w:bookmarkStart w:id="244" w:name="_Toc247205722"/>
      <w:r>
        <w:lastRenderedPageBreak/>
        <w:t>Stacks</w:t>
      </w:r>
      <w:bookmarkEnd w:id="244"/>
      <w:r>
        <w:tab/>
      </w:r>
    </w:p>
    <w:p w:rsidR="00632055" w:rsidRDefault="00632055" w:rsidP="00632055"/>
    <w:p w:rsidR="00632055" w:rsidRDefault="00632055" w:rsidP="00632055">
      <w:pPr>
        <w:pStyle w:val="Heading2"/>
      </w:pPr>
      <w:bookmarkStart w:id="245" w:name="_Toc247205723"/>
      <w:r>
        <w:t>Link-Lists</w:t>
      </w:r>
      <w:bookmarkEnd w:id="245"/>
    </w:p>
    <w:p w:rsidR="00632055" w:rsidRDefault="00632055" w:rsidP="00632055"/>
    <w:p w:rsidR="00632055" w:rsidRDefault="00632055" w:rsidP="00632055">
      <w:pPr>
        <w:pStyle w:val="Heading2"/>
      </w:pPr>
      <w:bookmarkStart w:id="246" w:name="_Toc247205724"/>
      <w:r>
        <w:t>Tree</w:t>
      </w:r>
      <w:bookmarkEnd w:id="246"/>
    </w:p>
    <w:p w:rsidR="00632055" w:rsidRDefault="00632055" w:rsidP="00632055"/>
    <w:p w:rsidR="00632055" w:rsidRDefault="00632055" w:rsidP="00C1768C">
      <w:pPr>
        <w:ind w:firstLine="720"/>
        <w:sectPr w:rsidR="00632055" w:rsidSect="001E7955">
          <w:footerReference w:type="even" r:id="rId217"/>
          <w:footerReference w:type="default" r:id="rId218"/>
          <w:type w:val="oddPage"/>
          <w:pgSz w:w="12240" w:h="15840" w:code="1"/>
          <w:pgMar w:top="1080" w:right="1080" w:bottom="1080" w:left="3960" w:header="720" w:footer="720" w:gutter="0"/>
          <w:cols w:space="360"/>
          <w:titlePg/>
          <w:docGrid w:linePitch="272"/>
        </w:sectPr>
      </w:pPr>
    </w:p>
    <w:p w:rsidR="00C1768C" w:rsidRDefault="007F64B2" w:rsidP="007F64B2">
      <w:pPr>
        <w:pStyle w:val="Title"/>
        <w:jc w:val="left"/>
      </w:pPr>
      <w:r>
        <w:lastRenderedPageBreak/>
        <w:t>Chapter 6 –</w:t>
      </w:r>
      <w:r w:rsidR="00217B2C">
        <w:t>Representing and Sorting D</w:t>
      </w:r>
      <w:r>
        <w:t>ata</w:t>
      </w:r>
    </w:p>
    <w:p w:rsidR="007F64B2" w:rsidRDefault="0026160A">
      <w:pPr>
        <w:spacing w:before="0" w:after="0" w:line="240" w:lineRule="auto"/>
        <w:jc w:val="left"/>
      </w:pPr>
      <w:r>
        <w:rPr>
          <w:noProof/>
          <w:lang w:val="en-CA" w:eastAsia="en-CA" w:bidi="ar-SA"/>
        </w:rPr>
        <w:drawing>
          <wp:anchor distT="0" distB="0" distL="114300" distR="114300" simplePos="0" relativeHeight="251814400" behindDoc="0" locked="0" layoutInCell="1" allowOverlap="1">
            <wp:simplePos x="0" y="0"/>
            <wp:positionH relativeFrom="column">
              <wp:posOffset>-851945</wp:posOffset>
            </wp:positionH>
            <wp:positionV relativeFrom="paragraph">
              <wp:posOffset>190097</wp:posOffset>
            </wp:positionV>
            <wp:extent cx="4576099" cy="6435525"/>
            <wp:effectExtent l="19050" t="0" r="0" b="0"/>
            <wp:wrapNone/>
            <wp:docPr id="6" name="Picture 5" desc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219" cstate="print"/>
                    <a:stretch>
                      <a:fillRect/>
                    </a:stretch>
                  </pic:blipFill>
                  <pic:spPr>
                    <a:xfrm>
                      <a:off x="0" y="0"/>
                      <a:ext cx="4576099" cy="6435525"/>
                    </a:xfrm>
                    <a:prstGeom prst="rect">
                      <a:avLst/>
                    </a:prstGeom>
                  </pic:spPr>
                </pic:pic>
              </a:graphicData>
            </a:graphic>
          </wp:anchor>
        </w:drawing>
      </w:r>
      <w:r w:rsidR="007F64B2">
        <w:br w:type="page"/>
      </w:r>
    </w:p>
    <w:p w:rsidR="007F64B2" w:rsidRDefault="007B690B" w:rsidP="007F64B2">
      <w:pPr>
        <w:pStyle w:val="Heading1"/>
        <w:jc w:val="left"/>
      </w:pPr>
      <w:bookmarkStart w:id="247" w:name="_Toc247205725"/>
      <w:r w:rsidRPr="007B690B">
        <w:lastRenderedPageBreak/>
        <w:t>CHAPTER 6 –</w:t>
      </w:r>
      <w:r>
        <w:t xml:space="preserve"> R</w:t>
      </w:r>
      <w:r w:rsidRPr="007B690B">
        <w:t>EPRESENTING AND SORTING DATA</w:t>
      </w:r>
      <w:bookmarkEnd w:id="247"/>
    </w:p>
    <w:p w:rsidR="007F64B2" w:rsidRDefault="007F64B2" w:rsidP="007F64B2"/>
    <w:p w:rsidR="007F64B2" w:rsidRDefault="00197511" w:rsidP="00C558EE">
      <w:pPr>
        <w:ind w:firstLine="720"/>
      </w:pPr>
      <w:r>
        <w:t>As</w:t>
      </w:r>
      <w:r w:rsidR="007F64B2">
        <w:t xml:space="preserve"> programming and programming language</w:t>
      </w:r>
      <w:r w:rsidR="0073069D">
        <w:fldChar w:fldCharType="begin"/>
      </w:r>
      <w:r w:rsidR="007F64B2">
        <w:instrText xml:space="preserve"> XE "</w:instrText>
      </w:r>
      <w:r w:rsidR="007F64B2">
        <w:rPr>
          <w:b/>
          <w:i/>
        </w:rPr>
        <w:instrText>programming language"</w:instrText>
      </w:r>
      <w:r w:rsidR="007F64B2">
        <w:instrText xml:space="preserve"> </w:instrText>
      </w:r>
      <w:r w:rsidR="0073069D">
        <w:fldChar w:fldCharType="end"/>
      </w:r>
      <w:r w:rsidR="007F64B2">
        <w:t>s matured, there developed a need to better deal with all kinds of data and data processing in programming languages.</w:t>
      </w:r>
      <w:r w:rsidR="00A13921">
        <w:t xml:space="preserve"> </w:t>
      </w:r>
      <w:r w:rsidR="007F64B2">
        <w:t>In some of our previous programs that we have made, we have used a “</w:t>
      </w:r>
      <w:hyperlink r:id="rId220" w:history="1">
        <w:r w:rsidR="007F64B2">
          <w:rPr>
            <w:rStyle w:val="Hyperlink"/>
            <w:b/>
            <w:i/>
          </w:rPr>
          <w:t>Magic number</w:t>
        </w:r>
      </w:hyperlink>
      <w:r w:rsidR="0073069D">
        <w:rPr>
          <w:b/>
          <w:i/>
        </w:rPr>
        <w:fldChar w:fldCharType="begin"/>
      </w:r>
      <w:r w:rsidR="007F64B2">
        <w:rPr>
          <w:b/>
          <w:i/>
        </w:rPr>
        <w:instrText xml:space="preserve"> XE "Magic number" </w:instrText>
      </w:r>
      <w:r w:rsidR="0073069D">
        <w:rPr>
          <w:b/>
          <w:i/>
        </w:rPr>
        <w:fldChar w:fldCharType="end"/>
      </w:r>
      <w:r w:rsidR="007F64B2">
        <w:t>” to represent something.</w:t>
      </w:r>
      <w:r w:rsidR="00A13921">
        <w:t xml:space="preserve"> </w:t>
      </w:r>
      <w:r w:rsidR="007F64B2">
        <w:t xml:space="preserve"> </w:t>
      </w:r>
      <w:proofErr w:type="gramStart"/>
      <w:r w:rsidR="007F64B2">
        <w:t>For example in the game of 21 (Blackjack) we might have used a 5 to represent the 6 of clubs.</w:t>
      </w:r>
      <w:proofErr w:type="gramEnd"/>
      <w:r w:rsidR="00A13921">
        <w:t xml:space="preserve"> </w:t>
      </w:r>
      <w:r w:rsidR="007F64B2">
        <w:t>In our calculator program when we were saving the mathematical operator, we might have placed it in a string</w:t>
      </w:r>
      <w:r w:rsidR="0073069D">
        <w:fldChar w:fldCharType="begin"/>
      </w:r>
      <w:r w:rsidR="007F64B2">
        <w:instrText xml:space="preserve"> XE "</w:instrText>
      </w:r>
      <w:r w:rsidR="007F64B2">
        <w:rPr>
          <w:b/>
          <w:i/>
        </w:rPr>
        <w:instrText>string"</w:instrText>
      </w:r>
      <w:r w:rsidR="007F64B2">
        <w:instrText xml:space="preserve"> </w:instrText>
      </w:r>
      <w:r w:rsidR="0073069D">
        <w:fldChar w:fldCharType="end"/>
      </w:r>
      <w:r w:rsidR="007F64B2">
        <w:t xml:space="preserve"> type</w:t>
      </w:r>
      <w:r w:rsidR="0073069D">
        <w:fldChar w:fldCharType="begin"/>
      </w:r>
      <w:r w:rsidR="007F64B2">
        <w:instrText xml:space="preserve"> XE "</w:instrText>
      </w:r>
      <w:r w:rsidR="007F64B2">
        <w:rPr>
          <w:b/>
          <w:i/>
        </w:rPr>
        <w:instrText>type"</w:instrText>
      </w:r>
      <w:r w:rsidR="007F64B2">
        <w:instrText xml:space="preserve"> </w:instrText>
      </w:r>
      <w:r w:rsidR="0073069D">
        <w:fldChar w:fldCharType="end"/>
      </w:r>
      <w:r w:rsidR="007F64B2">
        <w:t>.</w:t>
      </w:r>
      <w:r w:rsidR="00A13921">
        <w:t xml:space="preserve"> </w:t>
      </w:r>
      <w:r w:rsidR="007F64B2">
        <w:t>Although this is useful and can get us around the problem of saving some piece of information, saving 4 distinct values in a string is bad style and can be dangerous.</w:t>
      </w:r>
      <w:r w:rsidR="00A13921">
        <w:t xml:space="preserve"> </w:t>
      </w:r>
      <w:r w:rsidR="007F64B2">
        <w:t xml:space="preserve">What would happen is we mistakenly placed “\” </w:t>
      </w:r>
      <w:r w:rsidR="00C558EE">
        <w:t xml:space="preserve">and not “/” in </w:t>
      </w:r>
      <w:proofErr w:type="gramStart"/>
      <w:r w:rsidR="00C558EE">
        <w:t>our if</w:t>
      </w:r>
      <w:proofErr w:type="gramEnd"/>
      <w:r w:rsidR="00C558EE">
        <w:t xml:space="preserve"> statement?</w:t>
      </w:r>
      <w:r w:rsidR="00A13921">
        <w:t xml:space="preserve"> </w:t>
      </w:r>
      <w:r w:rsidR="007F64B2">
        <w:t>Syntactically it is correct, so the complier would not have warned us.</w:t>
      </w:r>
      <w:r w:rsidR="00A13921">
        <w:t xml:space="preserve"> </w:t>
      </w:r>
      <w:r w:rsidR="007F64B2">
        <w:t>Our code might not have also found the error (or it might if we wrote really good code) and the program would have looked like it was running correctly, even though it was not.</w:t>
      </w:r>
    </w:p>
    <w:p w:rsidR="00C558EE" w:rsidRDefault="00C558EE" w:rsidP="00C558EE">
      <w:pPr>
        <w:ind w:firstLine="720"/>
      </w:pPr>
    </w:p>
    <w:p w:rsidR="007F64B2" w:rsidRDefault="007F64B2" w:rsidP="007F64B2">
      <w:pPr>
        <w:pStyle w:val="Heading2"/>
      </w:pPr>
      <w:bookmarkStart w:id="248" w:name="_Toc153459326"/>
      <w:bookmarkStart w:id="249" w:name="_Toc174028149"/>
      <w:bookmarkStart w:id="250" w:name="_Toc247205726"/>
      <w:r>
        <w:t>Enumeration</w:t>
      </w:r>
      <w:bookmarkEnd w:id="248"/>
      <w:bookmarkEnd w:id="249"/>
      <w:bookmarkEnd w:id="250"/>
    </w:p>
    <w:p w:rsidR="007F64B2" w:rsidRDefault="00C558EE" w:rsidP="006126B5">
      <w:pPr>
        <w:ind w:firstLine="720"/>
      </w:pPr>
      <w:r>
        <w:t>We</w:t>
      </w:r>
      <w:r w:rsidR="007F64B2">
        <w:t xml:space="preserve"> know from past sections that whenever you know that a value does not change (or changes very infrequently); you should not declare this type</w:t>
      </w:r>
      <w:r w:rsidR="0073069D">
        <w:fldChar w:fldCharType="begin"/>
      </w:r>
      <w:r w:rsidR="007F64B2">
        <w:instrText xml:space="preserve"> XE "</w:instrText>
      </w:r>
      <w:r w:rsidR="007F64B2">
        <w:rPr>
          <w:b/>
          <w:i/>
        </w:rPr>
        <w:instrText>type"</w:instrText>
      </w:r>
      <w:r w:rsidR="007F64B2">
        <w:instrText xml:space="preserve"> </w:instrText>
      </w:r>
      <w:r w:rsidR="0073069D">
        <w:fldChar w:fldCharType="end"/>
      </w:r>
      <w:r w:rsidR="007F64B2">
        <w:t xml:space="preserve"> of information as a variable</w:t>
      </w:r>
      <w:r w:rsidR="0073069D">
        <w:fldChar w:fldCharType="begin"/>
      </w:r>
      <w:r w:rsidR="007F64B2">
        <w:instrText xml:space="preserve"> XE "</w:instrText>
      </w:r>
      <w:r w:rsidR="007F64B2">
        <w:rPr>
          <w:b/>
          <w:i/>
        </w:rPr>
        <w:instrText>variable"</w:instrText>
      </w:r>
      <w:r w:rsidR="007F64B2">
        <w:instrText xml:space="preserve"> </w:instrText>
      </w:r>
      <w:r w:rsidR="0073069D">
        <w:fldChar w:fldCharType="end"/>
      </w:r>
      <w:r w:rsidR="007F64B2">
        <w:t xml:space="preserve"> but as a constant</w:t>
      </w:r>
      <w:r w:rsidR="0073069D">
        <w:fldChar w:fldCharType="begin"/>
      </w:r>
      <w:r w:rsidR="007F64B2">
        <w:instrText xml:space="preserve"> XE "</w:instrText>
      </w:r>
      <w:r w:rsidR="007F64B2">
        <w:rPr>
          <w:b/>
          <w:i/>
        </w:rPr>
        <w:instrText>constant"</w:instrText>
      </w:r>
      <w:r w:rsidR="007F64B2">
        <w:instrText xml:space="preserve"> </w:instrText>
      </w:r>
      <w:r w:rsidR="0073069D">
        <w:fldChar w:fldCharType="end"/>
      </w:r>
      <w:r w:rsidR="007F64B2">
        <w:t>.</w:t>
      </w:r>
      <w:r w:rsidR="00A13921">
        <w:t xml:space="preserve"> </w:t>
      </w:r>
      <w:r w:rsidR="007F64B2">
        <w:t xml:space="preserve">When you need to represent a constant </w:t>
      </w:r>
      <w:r w:rsidR="007F64B2">
        <w:rPr>
          <w:i/>
        </w:rPr>
        <w:t>but</w:t>
      </w:r>
      <w:r w:rsidR="007F64B2">
        <w:t xml:space="preserve"> it can have one of a fixed set of values that somehow relate to each other, how do you save that in one constant?</w:t>
      </w:r>
      <w:r w:rsidR="00A13921">
        <w:t xml:space="preserve"> </w:t>
      </w:r>
      <w:r w:rsidR="007F64B2">
        <w:t>Examples of such a situation would be natural bodies such as the planets in our solar system and data sets where you know all possible values at compile time—for example, the choices on a menu</w:t>
      </w:r>
      <w:r w:rsidR="006126B5">
        <w:t xml:space="preserve"> or grade levels</w:t>
      </w:r>
      <w:r w:rsidR="007F64B2">
        <w:t>.</w:t>
      </w:r>
      <w:r w:rsidR="00A13921">
        <w:t xml:space="preserve"> </w:t>
      </w:r>
    </w:p>
    <w:p w:rsidR="007F64B2" w:rsidRDefault="007F64B2" w:rsidP="00AD2BA8">
      <w:pPr>
        <w:ind w:firstLine="720"/>
      </w:pPr>
      <w:r>
        <w:t>As an example if you are writing a program that lets the user enter the planet that they would like to go visit on their next holiday (if that was possible), you could just save it in a variable</w:t>
      </w:r>
      <w:r w:rsidR="0073069D">
        <w:fldChar w:fldCharType="begin"/>
      </w:r>
      <w:r>
        <w:instrText xml:space="preserve"> XE "</w:instrText>
      </w:r>
      <w:r>
        <w:rPr>
          <w:b/>
          <w:i/>
        </w:rPr>
        <w:instrText>variable"</w:instrText>
      </w:r>
      <w:r>
        <w:instrText xml:space="preserve"> </w:instrText>
      </w:r>
      <w:r w:rsidR="0073069D">
        <w:fldChar w:fldCharType="end"/>
      </w:r>
      <w:r>
        <w:t xml:space="preserve"> of type</w:t>
      </w:r>
      <w:r w:rsidR="0073069D">
        <w:fldChar w:fldCharType="begin"/>
      </w:r>
      <w:r>
        <w:instrText xml:space="preserve"> XE "</w:instrText>
      </w:r>
      <w:r>
        <w:rPr>
          <w:b/>
          <w:i/>
        </w:rPr>
        <w:instrText>type"</w:instrText>
      </w:r>
      <w:r>
        <w:instrText xml:space="preserve"> </w:instrText>
      </w:r>
      <w:r w:rsidR="0073069D">
        <w:fldChar w:fldCharType="end"/>
      </w:r>
      <w:r>
        <w:t xml:space="preserve"> string</w:t>
      </w:r>
      <w:r w:rsidR="0073069D">
        <w:fldChar w:fldCharType="begin"/>
      </w:r>
      <w:r>
        <w:instrText xml:space="preserve"> XE "</w:instrText>
      </w:r>
      <w:r>
        <w:rPr>
          <w:b/>
          <w:i/>
        </w:rPr>
        <w:instrText>string"</w:instrText>
      </w:r>
      <w:r>
        <w:instrText xml:space="preserve"> </w:instrText>
      </w:r>
      <w:r w:rsidR="0073069D">
        <w:fldChar w:fldCharType="end"/>
      </w:r>
      <w:r>
        <w:t>.</w:t>
      </w:r>
      <w:r w:rsidR="00A13921">
        <w:t xml:space="preserve"> </w:t>
      </w:r>
      <w:r>
        <w:t>But there is a predefined set of possible values that is constant</w:t>
      </w:r>
      <w:r w:rsidR="0073069D">
        <w:fldChar w:fldCharType="begin"/>
      </w:r>
      <w:r>
        <w:instrText xml:space="preserve"> XE "</w:instrText>
      </w:r>
      <w:r>
        <w:rPr>
          <w:b/>
          <w:i/>
        </w:rPr>
        <w:instrText>constant"</w:instrText>
      </w:r>
      <w:r>
        <w:instrText xml:space="preserve"> </w:instrText>
      </w:r>
      <w:r w:rsidR="0073069D">
        <w:fldChar w:fldCharType="end"/>
      </w:r>
      <w:r>
        <w:t xml:space="preserve"> (or in this case changes very infrequent since </w:t>
      </w:r>
      <w:hyperlink r:id="rId221" w:anchor="2006:_IAU_classification" w:history="1">
        <w:r>
          <w:rPr>
            <w:rStyle w:val="Hyperlink"/>
            <w:b/>
            <w:i/>
          </w:rPr>
          <w:t>Pluto</w:t>
        </w:r>
      </w:hyperlink>
      <w:r w:rsidR="0073069D">
        <w:rPr>
          <w:b/>
          <w:i/>
        </w:rPr>
        <w:fldChar w:fldCharType="begin"/>
      </w:r>
      <w:r>
        <w:rPr>
          <w:b/>
          <w:i/>
        </w:rPr>
        <w:instrText xml:space="preserve"> XE "Pluto" </w:instrText>
      </w:r>
      <w:r w:rsidR="0073069D">
        <w:rPr>
          <w:b/>
          <w:i/>
        </w:rPr>
        <w:fldChar w:fldCharType="end"/>
      </w:r>
      <w:r>
        <w:t xml:space="preserve"> </w:t>
      </w:r>
      <w:r w:rsidR="00A620CD">
        <w:t>was</w:t>
      </w:r>
      <w:r>
        <w:t xml:space="preserve"> removed as a planet</w:t>
      </w:r>
      <w:r w:rsidR="00A620CD">
        <w:t xml:space="preserve"> in 2006</w:t>
      </w:r>
      <w:r>
        <w:t>!).</w:t>
      </w:r>
      <w:r w:rsidR="00A13921">
        <w:t xml:space="preserve"> </w:t>
      </w:r>
      <w:r>
        <w:t xml:space="preserve">So why have the possibility of somebody making a </w:t>
      </w:r>
      <w:hyperlink r:id="rId222" w:history="1">
        <w:r>
          <w:rPr>
            <w:rStyle w:val="Hyperlink"/>
            <w:b/>
            <w:i/>
          </w:rPr>
          <w:t>fat finger</w:t>
        </w:r>
      </w:hyperlink>
      <w:r w:rsidR="0073069D">
        <w:rPr>
          <w:b/>
          <w:i/>
        </w:rPr>
        <w:fldChar w:fldCharType="begin"/>
      </w:r>
      <w:r>
        <w:rPr>
          <w:b/>
          <w:i/>
        </w:rPr>
        <w:instrText xml:space="preserve"> XE "fat finger" </w:instrText>
      </w:r>
      <w:r w:rsidR="0073069D">
        <w:rPr>
          <w:b/>
          <w:i/>
        </w:rPr>
        <w:fldChar w:fldCharType="end"/>
      </w:r>
      <w:r>
        <w:t xml:space="preserve"> mistake in your </w:t>
      </w:r>
      <w:r>
        <w:lastRenderedPageBreak/>
        <w:t>program and having it crash.</w:t>
      </w:r>
      <w:r w:rsidR="00A13921">
        <w:t xml:space="preserve"> </w:t>
      </w:r>
      <w:r>
        <w:t>If you can lock out users and the programmer</w:t>
      </w:r>
      <w:r w:rsidR="0073069D">
        <w:fldChar w:fldCharType="begin"/>
      </w:r>
      <w:r>
        <w:instrText xml:space="preserve"> XE "</w:instrText>
      </w:r>
      <w:r>
        <w:rPr>
          <w:b/>
          <w:i/>
        </w:rPr>
        <w:instrText>programmer"</w:instrText>
      </w:r>
      <w:r>
        <w:instrText xml:space="preserve"> </w:instrText>
      </w:r>
      <w:r w:rsidR="0073069D">
        <w:fldChar w:fldCharType="end"/>
      </w:r>
      <w:r>
        <w:t xml:space="preserve"> from using any invalid values, this will help prevent mistakes and make code maintenance easier.</w:t>
      </w:r>
    </w:p>
    <w:p w:rsidR="007F64B2" w:rsidRDefault="007F64B2" w:rsidP="00AD2BA8">
      <w:pPr>
        <w:ind w:firstLine="720"/>
      </w:pPr>
      <w:r>
        <w:t xml:space="preserve">In computer programming, an </w:t>
      </w:r>
      <w:hyperlink r:id="rId223" w:history="1">
        <w:r>
          <w:rPr>
            <w:rStyle w:val="Hyperlink"/>
            <w:b/>
            <w:i/>
          </w:rPr>
          <w:t>enumerated type</w:t>
        </w:r>
      </w:hyperlink>
      <w:r w:rsidR="0073069D">
        <w:rPr>
          <w:b/>
          <w:i/>
        </w:rPr>
        <w:fldChar w:fldCharType="begin"/>
      </w:r>
      <w:r>
        <w:rPr>
          <w:b/>
          <w:i/>
        </w:rPr>
        <w:instrText xml:space="preserve"> XE "enumerated type" </w:instrText>
      </w:r>
      <w:r w:rsidR="0073069D">
        <w:rPr>
          <w:b/>
          <w:i/>
        </w:rPr>
        <w:fldChar w:fldCharType="end"/>
      </w:r>
      <w:r>
        <w:t xml:space="preserve"> is a data type</w:t>
      </w:r>
      <w:r w:rsidR="0073069D">
        <w:fldChar w:fldCharType="begin"/>
      </w:r>
      <w:r>
        <w:instrText xml:space="preserve"> XE "</w:instrText>
      </w:r>
      <w:r>
        <w:rPr>
          <w:b/>
          <w:i/>
        </w:rPr>
        <w:instrText>data type"</w:instrText>
      </w:r>
      <w:r>
        <w:instrText xml:space="preserve"> </w:instrText>
      </w:r>
      <w:r w:rsidR="0073069D">
        <w:fldChar w:fldCharType="end"/>
      </w:r>
      <w:r>
        <w:t xml:space="preserve"> whose set of values is a finite list of identifiers chosen by the programmer</w:t>
      </w:r>
      <w:r w:rsidR="0073069D">
        <w:fldChar w:fldCharType="begin"/>
      </w:r>
      <w:r>
        <w:instrText xml:space="preserve"> XE "</w:instrText>
      </w:r>
      <w:r>
        <w:rPr>
          <w:b/>
          <w:i/>
        </w:rPr>
        <w:instrText>programmer"</w:instrText>
      </w:r>
      <w:r>
        <w:instrText xml:space="preserve"> </w:instrText>
      </w:r>
      <w:r w:rsidR="0073069D">
        <w:fldChar w:fldCharType="end"/>
      </w:r>
      <w:r>
        <w:t xml:space="preserve">. Enumerated types make program code more </w:t>
      </w:r>
      <w:hyperlink r:id="rId224" w:history="1">
        <w:r>
          <w:rPr>
            <w:rStyle w:val="Hyperlink"/>
            <w:b/>
            <w:i/>
          </w:rPr>
          <w:t>self-documenting</w:t>
        </w:r>
      </w:hyperlink>
      <w:r w:rsidR="0073069D">
        <w:rPr>
          <w:b/>
          <w:i/>
        </w:rPr>
        <w:fldChar w:fldCharType="begin"/>
      </w:r>
      <w:r>
        <w:rPr>
          <w:b/>
          <w:i/>
        </w:rPr>
        <w:instrText xml:space="preserve"> XE "self-documenting" </w:instrText>
      </w:r>
      <w:r w:rsidR="0073069D">
        <w:rPr>
          <w:b/>
          <w:i/>
        </w:rPr>
        <w:fldChar w:fldCharType="end"/>
      </w:r>
      <w:r>
        <w:t xml:space="preserve"> than the use of explicit magic numbers.</w:t>
      </w:r>
      <w:r w:rsidR="00A13921">
        <w:t xml:space="preserve"> </w:t>
      </w:r>
      <w:r>
        <w:t>Because they are constants, the name of the enumerated type</w:t>
      </w:r>
      <w:r w:rsidR="0073069D">
        <w:fldChar w:fldCharType="begin"/>
      </w:r>
      <w:r>
        <w:instrText xml:space="preserve"> XE "</w:instrText>
      </w:r>
      <w:r>
        <w:rPr>
          <w:b/>
          <w:i/>
        </w:rPr>
        <w:instrText>type"</w:instrText>
      </w:r>
      <w:r>
        <w:instrText xml:space="preserve"> </w:instrText>
      </w:r>
      <w:r w:rsidR="0073069D">
        <w:fldChar w:fldCharType="end"/>
      </w:r>
      <w:r>
        <w:t xml:space="preserve"> should be declared in all upper case.</w:t>
      </w:r>
      <w:r w:rsidR="00A13921">
        <w:t xml:space="preserve"> </w:t>
      </w:r>
      <w:r w:rsidR="00AD2BA8">
        <w:t>They are</w:t>
      </w:r>
      <w:r>
        <w:t xml:space="preserve"> declare</w:t>
      </w:r>
      <w:r w:rsidR="00AD2BA8">
        <w:t>d</w:t>
      </w:r>
      <w:r>
        <w:t xml:space="preserve"> </w:t>
      </w:r>
      <w:r w:rsidR="00AD2BA8">
        <w:t>as follows</w:t>
      </w:r>
      <w:r>
        <w:t>:</w:t>
      </w:r>
    </w:p>
    <w:p w:rsidR="00A84548" w:rsidRDefault="0073069D" w:rsidP="007F64B2">
      <w:pPr>
        <w:ind w:firstLine="432"/>
      </w:pPr>
      <w:r>
        <w:rPr>
          <w:noProof/>
          <w:lang w:val="en-CA" w:eastAsia="en-CA" w:bidi="ar-SA"/>
        </w:rPr>
        <w:pict>
          <v:shape id="_x0000_s1816" type="#_x0000_t202" style="position:absolute;margin-left:-147.15pt;margin-top:6.7pt;width:486pt;height:122.75pt;z-index:25181849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816">
              <w:txbxContent>
                <w:p w:rsidR="004770BA" w:rsidRPr="00AD2BA8" w:rsidRDefault="004770BA" w:rsidP="00AD2BA8">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w:t>
                  </w:r>
                  <w:r w:rsidRPr="00AD2BA8">
                    <w:rPr>
                      <w:rFonts w:ascii="Courier New" w:hAnsi="Courier New" w:cs="Courier New"/>
                      <w:noProof/>
                      <w:color w:val="0000FF"/>
                      <w:sz w:val="20"/>
                      <w:lang w:val="en-CA" w:bidi="ar-SA"/>
                    </w:rPr>
                    <w:t>Enum</w:t>
                  </w:r>
                  <w:r w:rsidRPr="00AD2BA8">
                    <w:rPr>
                      <w:rFonts w:ascii="Courier New" w:hAnsi="Courier New" w:cs="Courier New"/>
                      <w:noProof/>
                      <w:sz w:val="20"/>
                      <w:lang w:val="en-CA" w:bidi="ar-SA"/>
                    </w:rPr>
                    <w:t xml:space="preserve"> PLANETS</w:t>
                  </w:r>
                </w:p>
                <w:p w:rsidR="004770BA" w:rsidRPr="00AD2BA8" w:rsidRDefault="004770BA" w:rsidP="00AD2BA8">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Mercury</w:t>
                  </w:r>
                </w:p>
                <w:p w:rsidR="004770BA" w:rsidRPr="00AD2BA8" w:rsidRDefault="004770BA" w:rsidP="00AD2BA8">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Venus</w:t>
                  </w:r>
                </w:p>
                <w:p w:rsidR="004770BA" w:rsidRPr="00AD2BA8" w:rsidRDefault="004770BA" w:rsidP="00AD2BA8">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Earth</w:t>
                  </w:r>
                </w:p>
                <w:p w:rsidR="004770BA" w:rsidRPr="00AD2BA8" w:rsidRDefault="004770BA" w:rsidP="00AD2BA8">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Mars</w:t>
                  </w:r>
                </w:p>
                <w:p w:rsidR="004770BA" w:rsidRPr="00AD2BA8" w:rsidRDefault="004770BA" w:rsidP="00AD2BA8">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Jupiter</w:t>
                  </w:r>
                </w:p>
                <w:p w:rsidR="004770BA" w:rsidRPr="00AD2BA8" w:rsidRDefault="004770BA" w:rsidP="00AD2BA8">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Saturn</w:t>
                  </w:r>
                </w:p>
                <w:p w:rsidR="004770BA" w:rsidRPr="00AD2BA8" w:rsidRDefault="004770BA" w:rsidP="00AD2BA8">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Uranus</w:t>
                  </w:r>
                </w:p>
                <w:p w:rsidR="004770BA" w:rsidRPr="00AD2BA8" w:rsidRDefault="004770BA" w:rsidP="00AD2BA8">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Neptune</w:t>
                  </w:r>
                </w:p>
                <w:p w:rsidR="004770BA" w:rsidRPr="00AD2BA8" w:rsidRDefault="004770BA" w:rsidP="00AD2BA8">
                  <w:pPr>
                    <w:autoSpaceDE w:val="0"/>
                    <w:autoSpaceDN w:val="0"/>
                    <w:adjustRightInd w:val="0"/>
                    <w:spacing w:before="0" w:after="0" w:line="240" w:lineRule="auto"/>
                    <w:jc w:val="left"/>
                    <w:rPr>
                      <w:sz w:val="20"/>
                    </w:rPr>
                  </w:pPr>
                  <w:r w:rsidRPr="00AD2BA8">
                    <w:rPr>
                      <w:rFonts w:ascii="Courier New" w:hAnsi="Courier New" w:cs="Courier New"/>
                      <w:noProof/>
                      <w:sz w:val="20"/>
                      <w:lang w:val="en-CA" w:bidi="ar-SA"/>
                    </w:rPr>
                    <w:t xml:space="preserve">    </w:t>
                  </w:r>
                  <w:r w:rsidRPr="00AD2BA8">
                    <w:rPr>
                      <w:rFonts w:ascii="Courier New" w:hAnsi="Courier New" w:cs="Courier New"/>
                      <w:noProof/>
                      <w:color w:val="0000FF"/>
                      <w:sz w:val="20"/>
                      <w:lang w:val="en-CA" w:bidi="ar-SA"/>
                    </w:rPr>
                    <w:t>End</w:t>
                  </w:r>
                  <w:r w:rsidRPr="00AD2BA8">
                    <w:rPr>
                      <w:rFonts w:ascii="Courier New" w:hAnsi="Courier New" w:cs="Courier New"/>
                      <w:noProof/>
                      <w:sz w:val="20"/>
                      <w:lang w:val="en-CA" w:bidi="ar-SA"/>
                    </w:rPr>
                    <w:t xml:space="preserve"> </w:t>
                  </w:r>
                  <w:r w:rsidRPr="00AD2BA8">
                    <w:rPr>
                      <w:rFonts w:ascii="Courier New" w:hAnsi="Courier New" w:cs="Courier New"/>
                      <w:noProof/>
                      <w:color w:val="0000FF"/>
                      <w:sz w:val="20"/>
                      <w:lang w:val="en-CA" w:bidi="ar-SA"/>
                    </w:rPr>
                    <w:t>Enum</w:t>
                  </w:r>
                </w:p>
              </w:txbxContent>
            </v:textbox>
          </v:shape>
        </w:pict>
      </w:r>
    </w:p>
    <w:p w:rsidR="00A84548" w:rsidRDefault="00A84548" w:rsidP="007F64B2">
      <w:pPr>
        <w:ind w:firstLine="432"/>
      </w:pPr>
    </w:p>
    <w:p w:rsidR="00A84548" w:rsidRDefault="00A84548" w:rsidP="007F64B2">
      <w:pPr>
        <w:ind w:firstLine="432"/>
      </w:pPr>
    </w:p>
    <w:p w:rsidR="00A84548" w:rsidRDefault="00A84548" w:rsidP="007F64B2">
      <w:pPr>
        <w:ind w:firstLine="432"/>
      </w:pPr>
    </w:p>
    <w:p w:rsidR="00A84548" w:rsidRDefault="00A84548" w:rsidP="007F64B2">
      <w:pPr>
        <w:ind w:firstLine="432"/>
      </w:pPr>
    </w:p>
    <w:p w:rsidR="007F64B2" w:rsidRDefault="0073069D" w:rsidP="007F64B2">
      <w:pPr>
        <w:ind w:firstLine="432"/>
        <w:jc w:val="center"/>
        <w:rPr>
          <w:noProof/>
          <w:lang w:val="en-CA" w:eastAsia="en-CA" w:bidi="ar-SA"/>
        </w:rPr>
      </w:pPr>
      <w:r>
        <w:rPr>
          <w:noProof/>
          <w:lang w:val="en-CA" w:eastAsia="en-CA" w:bidi="ar-SA"/>
        </w:rPr>
        <w:pict>
          <v:shape id="_x0000_s1813" type="#_x0000_t202" style="position:absolute;left:0;text-align:left;margin-left:-126.6pt;margin-top:2.85pt;width:486pt;height:30.6pt;z-index:25181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813;mso-fit-shape-to-text:t" inset="0,0,0,0">
              <w:txbxContent>
                <w:p w:rsidR="004770BA" w:rsidRPr="00934913" w:rsidRDefault="004770BA" w:rsidP="00A84548">
                  <w:pPr>
                    <w:pStyle w:val="Caption"/>
                    <w:rPr>
                      <w:sz w:val="24"/>
                      <w:szCs w:val="20"/>
                    </w:rPr>
                  </w:pPr>
                  <w:bookmarkStart w:id="251" w:name="_Toc245310473"/>
                  <w:r>
                    <w:t xml:space="preserve">VB Code </w:t>
                  </w:r>
                  <w:fldSimple w:instr=" SEQ VB_Code \* ARABIC ">
                    <w:r w:rsidR="00F65BCF">
                      <w:rPr>
                        <w:noProof/>
                      </w:rPr>
                      <w:t>31</w:t>
                    </w:r>
                  </w:fldSimple>
                  <w:r>
                    <w:t>: Defining an Enumerated type in VB</w:t>
                  </w:r>
                  <w:bookmarkEnd w:id="251"/>
                </w:p>
              </w:txbxContent>
            </v:textbox>
          </v:shape>
        </w:pict>
      </w:r>
    </w:p>
    <w:p w:rsidR="00AD2BA8" w:rsidRDefault="0073069D" w:rsidP="007F64B2">
      <w:pPr>
        <w:ind w:firstLine="432"/>
        <w:jc w:val="center"/>
        <w:rPr>
          <w:noProof/>
          <w:lang w:val="en-CA" w:eastAsia="en-CA" w:bidi="ar-SA"/>
        </w:rPr>
      </w:pPr>
      <w:r>
        <w:rPr>
          <w:noProof/>
          <w:lang w:val="en-CA" w:eastAsia="en-CA" w:bidi="ar-SA"/>
        </w:rPr>
        <w:pict>
          <v:shape id="_x0000_s1814" type="#_x0000_t202" style="position:absolute;margin-left:-316.3pt;margin-top:8.95pt;width:486pt;height:142.7pt;z-index:25181644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814">
              <w:txbxContent>
                <w:p w:rsidR="004770BA" w:rsidRPr="00ED0F29" w:rsidRDefault="004770BA" w:rsidP="00ED0F29">
                  <w:pPr>
                    <w:autoSpaceDE w:val="0"/>
                    <w:autoSpaceDN w:val="0"/>
                    <w:adjustRightInd w:val="0"/>
                    <w:spacing w:before="0" w:after="0" w:line="240" w:lineRule="auto"/>
                    <w:jc w:val="left"/>
                    <w:rPr>
                      <w:rFonts w:ascii="Courier New" w:hAnsi="Courier New" w:cs="Courier New"/>
                      <w:noProof/>
                      <w:color w:val="2B91AF"/>
                      <w:sz w:val="20"/>
                      <w:lang w:val="en-CA" w:bidi="ar-SA"/>
                    </w:rPr>
                  </w:pPr>
                  <w:r w:rsidRPr="00ED0F29">
                    <w:rPr>
                      <w:rFonts w:ascii="Courier New" w:hAnsi="Courier New" w:cs="Courier New"/>
                      <w:noProof/>
                      <w:sz w:val="20"/>
                      <w:lang w:val="en-CA" w:bidi="ar-SA"/>
                    </w:rPr>
                    <w:t xml:space="preserve">    </w:t>
                  </w:r>
                  <w:r w:rsidRPr="00ED0F29">
                    <w:rPr>
                      <w:rFonts w:ascii="Courier New" w:hAnsi="Courier New" w:cs="Courier New"/>
                      <w:noProof/>
                      <w:color w:val="0000FF"/>
                      <w:sz w:val="20"/>
                      <w:lang w:val="en-CA" w:bidi="ar-SA"/>
                    </w:rPr>
                    <w:t>enum</w:t>
                  </w:r>
                  <w:r w:rsidRPr="00ED0F29">
                    <w:rPr>
                      <w:rFonts w:ascii="Courier New" w:hAnsi="Courier New" w:cs="Courier New"/>
                      <w:noProof/>
                      <w:sz w:val="20"/>
                      <w:lang w:val="en-CA" w:bidi="ar-SA"/>
                    </w:rPr>
                    <w:t xml:space="preserve"> </w:t>
                  </w:r>
                  <w:r w:rsidRPr="00ED0F29">
                    <w:rPr>
                      <w:rFonts w:ascii="Courier New" w:hAnsi="Courier New" w:cs="Courier New"/>
                      <w:noProof/>
                      <w:color w:val="2B91AF"/>
                      <w:sz w:val="20"/>
                      <w:lang w:val="en-CA" w:bidi="ar-SA"/>
                    </w:rPr>
                    <w:t>PLANETS</w:t>
                  </w:r>
                </w:p>
                <w:p w:rsidR="004770BA" w:rsidRPr="00ED0F29" w:rsidRDefault="004770BA" w:rsidP="00ED0F29">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w:t>
                  </w:r>
                </w:p>
                <w:p w:rsidR="004770BA" w:rsidRPr="00ED0F29" w:rsidRDefault="004770BA" w:rsidP="00ED0F29">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Mercury,</w:t>
                  </w:r>
                </w:p>
                <w:p w:rsidR="004770BA" w:rsidRPr="00ED0F29" w:rsidRDefault="004770BA" w:rsidP="00ED0F29">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Venus,</w:t>
                  </w:r>
                </w:p>
                <w:p w:rsidR="004770BA" w:rsidRPr="00ED0F29" w:rsidRDefault="004770BA" w:rsidP="00ED0F29">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Earth,</w:t>
                  </w:r>
                </w:p>
                <w:p w:rsidR="004770BA" w:rsidRPr="00ED0F29" w:rsidRDefault="004770BA" w:rsidP="00ED0F29">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Mars,</w:t>
                  </w:r>
                </w:p>
                <w:p w:rsidR="004770BA" w:rsidRPr="00ED0F29" w:rsidRDefault="004770BA" w:rsidP="00ED0F29">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Jupiter,</w:t>
                  </w:r>
                </w:p>
                <w:p w:rsidR="004770BA" w:rsidRPr="00ED0F29" w:rsidRDefault="004770BA" w:rsidP="00ED0F29">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Saturn,</w:t>
                  </w:r>
                </w:p>
                <w:p w:rsidR="004770BA" w:rsidRPr="00ED0F29" w:rsidRDefault="004770BA" w:rsidP="00ED0F29">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Uranus,</w:t>
                  </w:r>
                </w:p>
                <w:p w:rsidR="004770BA" w:rsidRPr="00ED0F29" w:rsidRDefault="004770BA" w:rsidP="00ED0F29">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Neptune</w:t>
                  </w:r>
                </w:p>
                <w:p w:rsidR="004770BA" w:rsidRPr="00ED0F29" w:rsidRDefault="004770BA" w:rsidP="00ED0F29">
                  <w:pPr>
                    <w:rPr>
                      <w:sz w:val="20"/>
                    </w:rPr>
                  </w:pPr>
                  <w:r w:rsidRPr="00ED0F29">
                    <w:rPr>
                      <w:rFonts w:ascii="Courier New" w:hAnsi="Courier New" w:cs="Courier New"/>
                      <w:noProof/>
                      <w:sz w:val="20"/>
                      <w:lang w:val="en-CA" w:bidi="ar-SA"/>
                    </w:rPr>
                    <w:t xml:space="preserve">    }</w:t>
                  </w:r>
                </w:p>
              </w:txbxContent>
            </v:textbox>
          </v:shape>
        </w:pict>
      </w:r>
    </w:p>
    <w:p w:rsidR="00AD2BA8" w:rsidRDefault="00AD2BA8" w:rsidP="007F64B2">
      <w:pPr>
        <w:ind w:firstLine="432"/>
        <w:jc w:val="center"/>
        <w:rPr>
          <w:noProof/>
          <w:lang w:val="en-CA" w:eastAsia="en-CA" w:bidi="ar-SA"/>
        </w:rPr>
      </w:pPr>
    </w:p>
    <w:p w:rsidR="00AD2BA8" w:rsidRDefault="00AD2BA8" w:rsidP="007F64B2">
      <w:pPr>
        <w:ind w:firstLine="432"/>
        <w:jc w:val="center"/>
        <w:rPr>
          <w:noProof/>
          <w:lang w:val="en-CA" w:eastAsia="en-CA" w:bidi="ar-SA"/>
        </w:rPr>
      </w:pPr>
    </w:p>
    <w:p w:rsidR="00AD2BA8" w:rsidRDefault="00AD2BA8" w:rsidP="007F64B2">
      <w:pPr>
        <w:ind w:firstLine="432"/>
        <w:jc w:val="center"/>
        <w:rPr>
          <w:noProof/>
          <w:lang w:val="en-CA" w:eastAsia="en-CA" w:bidi="ar-SA"/>
        </w:rPr>
      </w:pPr>
    </w:p>
    <w:p w:rsidR="00AD2BA8" w:rsidRDefault="00AD2BA8" w:rsidP="007F64B2">
      <w:pPr>
        <w:ind w:firstLine="432"/>
        <w:jc w:val="center"/>
        <w:rPr>
          <w:noProof/>
          <w:lang w:val="en-CA" w:eastAsia="en-CA" w:bidi="ar-SA"/>
        </w:rPr>
      </w:pPr>
    </w:p>
    <w:p w:rsidR="00AD2BA8" w:rsidRDefault="0073069D" w:rsidP="007F64B2">
      <w:pPr>
        <w:ind w:firstLine="432"/>
        <w:jc w:val="center"/>
        <w:rPr>
          <w:noProof/>
          <w:lang w:val="en-CA" w:eastAsia="en-CA" w:bidi="ar-SA"/>
        </w:rPr>
      </w:pPr>
      <w:r>
        <w:rPr>
          <w:noProof/>
          <w:lang w:val="en-CA" w:eastAsia="en-CA" w:bidi="ar-SA"/>
        </w:rPr>
        <w:pict>
          <v:shape id="_x0000_s1815" type="#_x0000_t202" style="position:absolute;left:0;text-align:left;margin-left:-125.5pt;margin-top:25.55pt;width:486pt;height:30.6pt;z-index:25181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815;mso-fit-shape-to-text:t" inset="0,0,0,0">
              <w:txbxContent>
                <w:p w:rsidR="004770BA" w:rsidRPr="006853E8" w:rsidRDefault="004770BA" w:rsidP="00A84548">
                  <w:pPr>
                    <w:pStyle w:val="Caption"/>
                  </w:pPr>
                  <w:bookmarkStart w:id="252" w:name="_Toc246256666"/>
                  <w:r>
                    <w:t xml:space="preserve">C# Code </w:t>
                  </w:r>
                  <w:fldSimple w:instr=" SEQ C#_Code \* ARABIC ">
                    <w:r w:rsidR="00F65BCF">
                      <w:rPr>
                        <w:noProof/>
                      </w:rPr>
                      <w:t>32</w:t>
                    </w:r>
                  </w:fldSimple>
                  <w:r>
                    <w:t>: Defining an Enumerated type in C#</w:t>
                  </w:r>
                  <w:bookmarkEnd w:id="252"/>
                </w:p>
              </w:txbxContent>
            </v:textbox>
          </v:shape>
        </w:pict>
      </w:r>
    </w:p>
    <w:p w:rsidR="00AD2BA8" w:rsidRDefault="00AD2BA8" w:rsidP="007F64B2">
      <w:pPr>
        <w:ind w:firstLine="432"/>
        <w:jc w:val="center"/>
      </w:pPr>
    </w:p>
    <w:p w:rsidR="007F64B2" w:rsidRDefault="007F64B2" w:rsidP="007F64B2"/>
    <w:p w:rsidR="007F64B2" w:rsidRDefault="007F64B2" w:rsidP="00FE72A1">
      <w:pPr>
        <w:ind w:firstLine="720"/>
      </w:pPr>
      <w:r>
        <w:t>Once you have defined your enumerated type</w:t>
      </w:r>
      <w:r w:rsidR="0073069D">
        <w:fldChar w:fldCharType="begin"/>
      </w:r>
      <w:r>
        <w:instrText xml:space="preserve"> XE "</w:instrText>
      </w:r>
      <w:r>
        <w:rPr>
          <w:b/>
          <w:i/>
        </w:rPr>
        <w:instrText>enumerated type"</w:instrText>
      </w:r>
      <w:r>
        <w:instrText xml:space="preserve"> </w:instrText>
      </w:r>
      <w:r w:rsidR="0073069D">
        <w:fldChar w:fldCharType="end"/>
      </w:r>
      <w:r>
        <w:t>, you can now use it in code.</w:t>
      </w:r>
      <w:r w:rsidR="00A13921">
        <w:t xml:space="preserve"> </w:t>
      </w:r>
      <w:r>
        <w:t>It works just like any other type</w:t>
      </w:r>
      <w:r w:rsidR="0073069D">
        <w:fldChar w:fldCharType="begin"/>
      </w:r>
      <w:r>
        <w:instrText xml:space="preserve"> XE "</w:instrText>
      </w:r>
      <w:r>
        <w:rPr>
          <w:b/>
          <w:i/>
        </w:rPr>
        <w:instrText>type"</w:instrText>
      </w:r>
      <w:r>
        <w:instrText xml:space="preserve"> </w:instrText>
      </w:r>
      <w:r w:rsidR="0073069D">
        <w:fldChar w:fldCharType="end"/>
      </w:r>
      <w:r>
        <w:t xml:space="preserve"> we have used so far, like strings and integers, except it can only contain a pre-defined set of values.</w:t>
      </w:r>
      <w:r w:rsidR="00A13921">
        <w:t xml:space="preserve"> </w:t>
      </w:r>
      <w:r>
        <w:t xml:space="preserve">To </w:t>
      </w:r>
      <w:r>
        <w:lastRenderedPageBreak/>
        <w:t>declare a new type of the one you have just defined, you would use the regular declaration statement</w:t>
      </w:r>
      <w:r w:rsidR="0073069D">
        <w:fldChar w:fldCharType="begin"/>
      </w:r>
      <w:r>
        <w:instrText xml:space="preserve"> XE "</w:instrText>
      </w:r>
      <w:r>
        <w:rPr>
          <w:b/>
          <w:i/>
        </w:rPr>
        <w:instrText>declaration statement"</w:instrText>
      </w:r>
      <w:r>
        <w:instrText xml:space="preserve"> </w:instrText>
      </w:r>
      <w:r w:rsidR="0073069D">
        <w:fldChar w:fldCharType="end"/>
      </w:r>
      <w:r>
        <w:t>, like this:</w:t>
      </w:r>
    </w:p>
    <w:p w:rsidR="007F64B2" w:rsidRDefault="0073069D" w:rsidP="007F64B2">
      <w:pPr>
        <w:ind w:firstLine="432"/>
      </w:pPr>
      <w:r>
        <w:rPr>
          <w:noProof/>
          <w:lang w:val="en-CA" w:eastAsia="en-CA" w:bidi="ar-SA"/>
        </w:rPr>
        <w:pict>
          <v:shape id="_x0000_s1820" type="#_x0000_t202" style="position:absolute;margin-left:-135.15pt;margin-top:1.5pt;width:486pt;height:34.45pt;z-index:25182259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820">
              <w:txbxContent>
                <w:p w:rsidR="004770BA" w:rsidRPr="00FE72A1" w:rsidRDefault="004770BA" w:rsidP="00FE72A1">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selectedPlanet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PLANETS</w:t>
                  </w:r>
                </w:p>
              </w:txbxContent>
            </v:textbox>
          </v:shape>
        </w:pict>
      </w:r>
    </w:p>
    <w:p w:rsidR="00FE72A1" w:rsidRDefault="0073069D" w:rsidP="007F64B2">
      <w:pPr>
        <w:ind w:firstLine="432"/>
      </w:pPr>
      <w:r>
        <w:rPr>
          <w:noProof/>
          <w:lang w:val="en-CA" w:eastAsia="en-CA" w:bidi="ar-SA"/>
        </w:rPr>
        <w:pict>
          <v:shape id="_x0000_s1817" type="#_x0000_t202" style="position:absolute;left:0;text-align:left;margin-left:-114.6pt;margin-top:12.95pt;width:486pt;height:30.6pt;z-index:251819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817;mso-fit-shape-to-text:t" inset="0,0,0,0">
              <w:txbxContent>
                <w:p w:rsidR="004770BA" w:rsidRPr="00934913" w:rsidRDefault="004770BA" w:rsidP="00FE72A1">
                  <w:pPr>
                    <w:pStyle w:val="Caption"/>
                    <w:rPr>
                      <w:sz w:val="24"/>
                      <w:szCs w:val="20"/>
                    </w:rPr>
                  </w:pPr>
                  <w:bookmarkStart w:id="253" w:name="_Toc245310474"/>
                  <w:r>
                    <w:t xml:space="preserve">VB Code </w:t>
                  </w:r>
                  <w:fldSimple w:instr=" SEQ VB_Code \* ARABIC ">
                    <w:r w:rsidR="00F65BCF">
                      <w:rPr>
                        <w:noProof/>
                      </w:rPr>
                      <w:t>32</w:t>
                    </w:r>
                  </w:fldSimple>
                  <w:r>
                    <w:t xml:space="preserve">: Declaring a variable that is an </w:t>
                  </w:r>
                  <w:proofErr w:type="spellStart"/>
                  <w:r>
                    <w:t>Enum</w:t>
                  </w:r>
                  <w:proofErr w:type="spellEnd"/>
                  <w:r>
                    <w:t xml:space="preserve"> type in VB</w:t>
                  </w:r>
                  <w:bookmarkEnd w:id="253"/>
                </w:p>
              </w:txbxContent>
            </v:textbox>
          </v:shape>
        </w:pict>
      </w:r>
    </w:p>
    <w:p w:rsidR="00FE72A1" w:rsidRDefault="0073069D" w:rsidP="007F64B2">
      <w:pPr>
        <w:ind w:firstLine="432"/>
      </w:pPr>
      <w:r>
        <w:rPr>
          <w:noProof/>
          <w:lang w:val="en-CA" w:eastAsia="en-CA" w:bidi="ar-SA"/>
        </w:rPr>
        <w:pict>
          <v:shape id="_x0000_s1818" type="#_x0000_t202" style="position:absolute;margin-left:-135.1pt;margin-top:19pt;width:486pt;height:35.1pt;z-index:25182054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818">
              <w:txbxContent>
                <w:p w:rsidR="004770BA" w:rsidRPr="00FE72A1" w:rsidRDefault="004770BA" w:rsidP="00FE72A1">
                  <w:pPr>
                    <w:rPr>
                      <w:sz w:val="20"/>
                    </w:rPr>
                  </w:pPr>
                  <w:r w:rsidRPr="00FE72A1">
                    <w:rPr>
                      <w:rFonts w:ascii="Courier New" w:hAnsi="Courier New" w:cs="Courier New"/>
                      <w:noProof/>
                      <w:color w:val="2B91AF"/>
                      <w:sz w:val="20"/>
                      <w:lang w:val="en-CA" w:bidi="ar-SA"/>
                    </w:rPr>
                    <w:t>PLANETS</w:t>
                  </w:r>
                  <w:r w:rsidRPr="00FE72A1">
                    <w:rPr>
                      <w:rFonts w:ascii="Courier New" w:hAnsi="Courier New" w:cs="Courier New"/>
                      <w:noProof/>
                      <w:sz w:val="20"/>
                      <w:lang w:val="en-CA" w:bidi="ar-SA"/>
                    </w:rPr>
                    <w:t xml:space="preserve"> selectedPlanet;</w:t>
                  </w:r>
                </w:p>
              </w:txbxContent>
            </v:textbox>
          </v:shape>
        </w:pict>
      </w:r>
    </w:p>
    <w:p w:rsidR="00FE72A1" w:rsidRDefault="00FE72A1" w:rsidP="007F64B2">
      <w:pPr>
        <w:ind w:firstLine="432"/>
      </w:pPr>
    </w:p>
    <w:p w:rsidR="00FE72A1" w:rsidRDefault="0073069D" w:rsidP="007F64B2">
      <w:pPr>
        <w:ind w:firstLine="432"/>
      </w:pPr>
      <w:r>
        <w:rPr>
          <w:noProof/>
          <w:lang w:val="en-CA" w:eastAsia="en-CA" w:bidi="ar-SA"/>
        </w:rPr>
        <w:pict>
          <v:shape id="_x0000_s1819" type="#_x0000_t202" style="position:absolute;left:0;text-align:left;margin-left:-113.5pt;margin-top:7.9pt;width:486pt;height:30.6pt;z-index:251821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819;mso-fit-shape-to-text:t" inset="0,0,0,0">
              <w:txbxContent>
                <w:p w:rsidR="004770BA" w:rsidRPr="006853E8" w:rsidRDefault="004770BA" w:rsidP="00FE72A1">
                  <w:pPr>
                    <w:pStyle w:val="Caption"/>
                  </w:pPr>
                  <w:bookmarkStart w:id="254" w:name="_Toc246256667"/>
                  <w:r>
                    <w:t xml:space="preserve">C# Code </w:t>
                  </w:r>
                  <w:fldSimple w:instr=" SEQ C#_Code \* ARABIC ">
                    <w:r w:rsidR="00F65BCF">
                      <w:rPr>
                        <w:noProof/>
                      </w:rPr>
                      <w:t>33</w:t>
                    </w:r>
                  </w:fldSimple>
                  <w:r>
                    <w:t xml:space="preserve">: Declaring a variable that is an </w:t>
                  </w:r>
                  <w:proofErr w:type="spellStart"/>
                  <w:r>
                    <w:t>Enum</w:t>
                  </w:r>
                  <w:proofErr w:type="spellEnd"/>
                  <w:r>
                    <w:t xml:space="preserve"> type in C#</w:t>
                  </w:r>
                  <w:bookmarkEnd w:id="254"/>
                </w:p>
              </w:txbxContent>
            </v:textbox>
          </v:shape>
        </w:pict>
      </w:r>
    </w:p>
    <w:p w:rsidR="007F64B2" w:rsidRDefault="007F64B2" w:rsidP="007F64B2">
      <w:pPr>
        <w:ind w:firstLine="432"/>
        <w:jc w:val="center"/>
      </w:pPr>
    </w:p>
    <w:p w:rsidR="007F64B2" w:rsidRDefault="007F64B2" w:rsidP="007F64B2">
      <w:r>
        <w:t>When you would like to assign a value to your new type</w:t>
      </w:r>
      <w:r w:rsidR="0073069D">
        <w:fldChar w:fldCharType="begin"/>
      </w:r>
      <w:r>
        <w:instrText xml:space="preserve"> XE "</w:instrText>
      </w:r>
      <w:r>
        <w:rPr>
          <w:b/>
          <w:i/>
        </w:rPr>
        <w:instrText>type"</w:instrText>
      </w:r>
      <w:r>
        <w:instrText xml:space="preserve"> </w:instrText>
      </w:r>
      <w:r w:rsidR="0073069D">
        <w:fldChar w:fldCharType="end"/>
      </w:r>
      <w:r>
        <w:t>, after you enter the name of the type (</w:t>
      </w:r>
      <w:proofErr w:type="spellStart"/>
      <w:r>
        <w:rPr>
          <w:rFonts w:ascii="Courier New" w:hAnsi="Courier New" w:cs="Courier New"/>
          <w:noProof/>
          <w:sz w:val="20"/>
        </w:rPr>
        <w:t>selectedValue</w:t>
      </w:r>
      <w:proofErr w:type="spellEnd"/>
      <w:r>
        <w:t>) and place an assignment operator (=), IntelliSense will display the list (in alphabetical order) of all the possible valid values.</w:t>
      </w:r>
    </w:p>
    <w:p w:rsidR="007F64B2" w:rsidRDefault="007F64B2" w:rsidP="007F64B2">
      <w:pPr>
        <w:jc w:val="center"/>
      </w:pPr>
      <w:r>
        <w:rPr>
          <w:noProof/>
          <w:lang w:val="en-CA" w:eastAsia="en-CA" w:bidi="ar-SA"/>
        </w:rPr>
        <w:drawing>
          <wp:inline distT="0" distB="0" distL="0" distR="0">
            <wp:extent cx="2420620" cy="1546225"/>
            <wp:effectExtent l="19050" t="0" r="0" b="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225" cstate="print"/>
                    <a:srcRect/>
                    <a:stretch>
                      <a:fillRect/>
                    </a:stretch>
                  </pic:blipFill>
                  <pic:spPr bwMode="auto">
                    <a:xfrm>
                      <a:off x="0" y="0"/>
                      <a:ext cx="2420620" cy="1546225"/>
                    </a:xfrm>
                    <a:prstGeom prst="rect">
                      <a:avLst/>
                    </a:prstGeom>
                    <a:noFill/>
                    <a:ln w="9525">
                      <a:noFill/>
                      <a:miter lim="800000"/>
                      <a:headEnd/>
                      <a:tailEnd/>
                    </a:ln>
                  </pic:spPr>
                </pic:pic>
              </a:graphicData>
            </a:graphic>
          </wp:inline>
        </w:drawing>
      </w:r>
    </w:p>
    <w:p w:rsidR="007F64B2" w:rsidRDefault="007F64B2" w:rsidP="007F64B2"/>
    <w:p w:rsidR="007F64B2" w:rsidRDefault="007F64B2" w:rsidP="00217B2C">
      <w:pPr>
        <w:pStyle w:val="Heading3"/>
      </w:pPr>
      <w:bookmarkStart w:id="255" w:name="_Toc153459327"/>
      <w:bookmarkStart w:id="256" w:name="_Toc174028150"/>
      <w:bookmarkStart w:id="257" w:name="_Toc247205727"/>
      <w:r>
        <w:t>Explicit Assignment</w:t>
      </w:r>
      <w:bookmarkEnd w:id="255"/>
      <w:bookmarkEnd w:id="256"/>
      <w:bookmarkEnd w:id="257"/>
    </w:p>
    <w:p w:rsidR="007F64B2" w:rsidRDefault="0020410F" w:rsidP="007F64B2">
      <w:pPr>
        <w:ind w:firstLine="720"/>
      </w:pPr>
      <w:r>
        <w:t>Wh</w:t>
      </w:r>
      <w:r w:rsidR="007F64B2">
        <w:t>en creating an enumerated type</w:t>
      </w:r>
      <w:r w:rsidR="0073069D">
        <w:fldChar w:fldCharType="begin"/>
      </w:r>
      <w:r w:rsidR="007F64B2">
        <w:instrText xml:space="preserve"> XE "</w:instrText>
      </w:r>
      <w:r w:rsidR="007F64B2">
        <w:rPr>
          <w:b/>
          <w:i/>
        </w:rPr>
        <w:instrText>enumerated type"</w:instrText>
      </w:r>
      <w:r w:rsidR="007F64B2">
        <w:instrText xml:space="preserve"> </w:instrText>
      </w:r>
      <w:r w:rsidR="0073069D">
        <w:fldChar w:fldCharType="end"/>
      </w:r>
      <w:r w:rsidR="007F64B2">
        <w:t xml:space="preserve"> sometimes we want to hold not only the name of the item but some related numerical data.</w:t>
      </w:r>
      <w:r w:rsidR="00A13921">
        <w:t xml:space="preserve"> </w:t>
      </w:r>
      <w:r w:rsidR="007F64B2">
        <w:t>In our example from above with the planets, we might want to also hold the place in the solar system that the planet is sitting.</w:t>
      </w:r>
      <w:r w:rsidR="00A13921">
        <w:t xml:space="preserve"> </w:t>
      </w:r>
      <w:r w:rsidR="007F64B2">
        <w:t>The earth is the third planet.</w:t>
      </w:r>
      <w:r w:rsidR="00A13921">
        <w:t xml:space="preserve"> </w:t>
      </w:r>
      <w:r w:rsidR="007F64B2">
        <w:t>This can be done when we define our type</w:t>
      </w:r>
      <w:r w:rsidR="0073069D">
        <w:fldChar w:fldCharType="begin"/>
      </w:r>
      <w:r w:rsidR="007F64B2">
        <w:instrText xml:space="preserve"> XE "</w:instrText>
      </w:r>
      <w:r w:rsidR="007F64B2">
        <w:rPr>
          <w:b/>
          <w:i/>
        </w:rPr>
        <w:instrText>type"</w:instrText>
      </w:r>
      <w:r w:rsidR="007F64B2">
        <w:instrText xml:space="preserve"> </w:instrText>
      </w:r>
      <w:r w:rsidR="0073069D">
        <w:fldChar w:fldCharType="end"/>
      </w:r>
      <w:r w:rsidR="007F64B2">
        <w:t>.</w:t>
      </w:r>
      <w:r w:rsidR="00A13921">
        <w:t xml:space="preserve"> </w:t>
      </w:r>
      <w:r w:rsidR="007F64B2">
        <w:t xml:space="preserve">To do this after the definition of </w:t>
      </w:r>
      <w:r w:rsidR="004B6680">
        <w:t>each element in the</w:t>
      </w:r>
      <w:r w:rsidR="007F64B2">
        <w:t xml:space="preserve"> type, </w:t>
      </w:r>
      <w:r w:rsidR="004B6680">
        <w:t>an</w:t>
      </w:r>
      <w:r w:rsidR="007F64B2">
        <w:t xml:space="preserve"> equal sign </w:t>
      </w:r>
      <w:r w:rsidR="004B6680">
        <w:t xml:space="preserve">is placed </w:t>
      </w:r>
      <w:r w:rsidR="007F64B2">
        <w:t xml:space="preserve">and then the value that </w:t>
      </w:r>
      <w:r w:rsidR="004B6680">
        <w:t>it will be given</w:t>
      </w:r>
      <w:r w:rsidR="007F64B2">
        <w:t>.</w:t>
      </w:r>
      <w:r w:rsidR="00A13921">
        <w:t xml:space="preserve"> </w:t>
      </w:r>
      <w:r w:rsidR="007F64B2">
        <w:t>For example:</w:t>
      </w:r>
    </w:p>
    <w:p w:rsidR="00233432" w:rsidRDefault="00233432" w:rsidP="007F64B2">
      <w:pPr>
        <w:jc w:val="center"/>
      </w:pPr>
    </w:p>
    <w:p w:rsidR="00233432" w:rsidRDefault="0073069D" w:rsidP="007F64B2">
      <w:pPr>
        <w:jc w:val="center"/>
      </w:pPr>
      <w:r>
        <w:rPr>
          <w:noProof/>
          <w:lang w:val="en-CA" w:eastAsia="en-CA" w:bidi="ar-SA"/>
        </w:rPr>
        <w:lastRenderedPageBreak/>
        <w:pict>
          <v:shape id="_x0000_s1850" type="#_x0000_t202" style="position:absolute;margin-left:-306.85pt;margin-top:-23.65pt;width:486pt;height:122.75pt;z-index:25182668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850">
              <w:txbxContent>
                <w:p w:rsidR="004770BA" w:rsidRPr="00AD2BA8"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w:t>
                  </w:r>
                  <w:r w:rsidRPr="00AD2BA8">
                    <w:rPr>
                      <w:rFonts w:ascii="Courier New" w:hAnsi="Courier New" w:cs="Courier New"/>
                      <w:noProof/>
                      <w:color w:val="0000FF"/>
                      <w:sz w:val="20"/>
                      <w:lang w:val="en-CA" w:bidi="ar-SA"/>
                    </w:rPr>
                    <w:t>Enum</w:t>
                  </w:r>
                  <w:r w:rsidRPr="00AD2BA8">
                    <w:rPr>
                      <w:rFonts w:ascii="Courier New" w:hAnsi="Courier New" w:cs="Courier New"/>
                      <w:noProof/>
                      <w:sz w:val="20"/>
                      <w:lang w:val="en-CA" w:bidi="ar-SA"/>
                    </w:rPr>
                    <w:t xml:space="preserve"> PLANETS</w:t>
                  </w:r>
                </w:p>
                <w:p w:rsidR="004770BA" w:rsidRPr="00AD2BA8"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Mercury</w:t>
                  </w:r>
                  <w:r>
                    <w:rPr>
                      <w:rFonts w:ascii="Courier New" w:hAnsi="Courier New" w:cs="Courier New"/>
                      <w:noProof/>
                      <w:sz w:val="20"/>
                      <w:lang w:val="en-CA" w:bidi="ar-SA"/>
                    </w:rPr>
                    <w:t xml:space="preserve"> = 1</w:t>
                  </w:r>
                </w:p>
                <w:p w:rsidR="004770BA" w:rsidRPr="00AD2BA8"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Venus</w:t>
                  </w:r>
                  <w:r>
                    <w:rPr>
                      <w:rFonts w:ascii="Courier New" w:hAnsi="Courier New" w:cs="Courier New"/>
                      <w:noProof/>
                      <w:sz w:val="20"/>
                      <w:lang w:val="en-CA" w:bidi="ar-SA"/>
                    </w:rPr>
                    <w:t xml:space="preserve"> = 2</w:t>
                  </w:r>
                </w:p>
                <w:p w:rsidR="004770BA" w:rsidRPr="00AD2BA8"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Earth</w:t>
                  </w:r>
                  <w:r>
                    <w:rPr>
                      <w:rFonts w:ascii="Courier New" w:hAnsi="Courier New" w:cs="Courier New"/>
                      <w:noProof/>
                      <w:sz w:val="20"/>
                      <w:lang w:val="en-CA" w:bidi="ar-SA"/>
                    </w:rPr>
                    <w:t xml:space="preserve"> = 3</w:t>
                  </w:r>
                </w:p>
                <w:p w:rsidR="004770BA" w:rsidRPr="00AD2BA8"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Mars</w:t>
                  </w:r>
                  <w:r>
                    <w:rPr>
                      <w:rFonts w:ascii="Courier New" w:hAnsi="Courier New" w:cs="Courier New"/>
                      <w:noProof/>
                      <w:sz w:val="20"/>
                      <w:lang w:val="en-CA" w:bidi="ar-SA"/>
                    </w:rPr>
                    <w:t xml:space="preserve"> = 4</w:t>
                  </w:r>
                </w:p>
                <w:p w:rsidR="004770BA" w:rsidRPr="00AD2BA8"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Jupiter</w:t>
                  </w:r>
                  <w:r>
                    <w:rPr>
                      <w:rFonts w:ascii="Courier New" w:hAnsi="Courier New" w:cs="Courier New"/>
                      <w:noProof/>
                      <w:sz w:val="20"/>
                      <w:lang w:val="en-CA" w:bidi="ar-SA"/>
                    </w:rPr>
                    <w:t xml:space="preserve"> = 5</w:t>
                  </w:r>
                </w:p>
                <w:p w:rsidR="004770BA" w:rsidRPr="00AD2BA8"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Saturn</w:t>
                  </w:r>
                  <w:r>
                    <w:rPr>
                      <w:rFonts w:ascii="Courier New" w:hAnsi="Courier New" w:cs="Courier New"/>
                      <w:noProof/>
                      <w:sz w:val="20"/>
                      <w:lang w:val="en-CA" w:bidi="ar-SA"/>
                    </w:rPr>
                    <w:t xml:space="preserve"> = 6</w:t>
                  </w:r>
                </w:p>
                <w:p w:rsidR="004770BA" w:rsidRPr="00AD2BA8"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Uranus</w:t>
                  </w:r>
                  <w:r>
                    <w:rPr>
                      <w:rFonts w:ascii="Courier New" w:hAnsi="Courier New" w:cs="Courier New"/>
                      <w:noProof/>
                      <w:sz w:val="20"/>
                      <w:lang w:val="en-CA" w:bidi="ar-SA"/>
                    </w:rPr>
                    <w:t xml:space="preserve"> = 7</w:t>
                  </w:r>
                </w:p>
                <w:p w:rsidR="004770BA" w:rsidRPr="00AD2BA8"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AD2BA8">
                    <w:rPr>
                      <w:rFonts w:ascii="Courier New" w:hAnsi="Courier New" w:cs="Courier New"/>
                      <w:noProof/>
                      <w:sz w:val="20"/>
                      <w:lang w:val="en-CA" w:bidi="ar-SA"/>
                    </w:rPr>
                    <w:t xml:space="preserve">        Neptune</w:t>
                  </w:r>
                  <w:r>
                    <w:rPr>
                      <w:rFonts w:ascii="Courier New" w:hAnsi="Courier New" w:cs="Courier New"/>
                      <w:noProof/>
                      <w:sz w:val="20"/>
                      <w:lang w:val="en-CA" w:bidi="ar-SA"/>
                    </w:rPr>
                    <w:t xml:space="preserve"> = 8</w:t>
                  </w:r>
                </w:p>
                <w:p w:rsidR="004770BA" w:rsidRPr="00AD2BA8" w:rsidRDefault="004770BA" w:rsidP="00233432">
                  <w:pPr>
                    <w:autoSpaceDE w:val="0"/>
                    <w:autoSpaceDN w:val="0"/>
                    <w:adjustRightInd w:val="0"/>
                    <w:spacing w:before="0" w:after="0" w:line="240" w:lineRule="auto"/>
                    <w:jc w:val="left"/>
                    <w:rPr>
                      <w:sz w:val="20"/>
                    </w:rPr>
                  </w:pPr>
                  <w:r w:rsidRPr="00AD2BA8">
                    <w:rPr>
                      <w:rFonts w:ascii="Courier New" w:hAnsi="Courier New" w:cs="Courier New"/>
                      <w:noProof/>
                      <w:sz w:val="20"/>
                      <w:lang w:val="en-CA" w:bidi="ar-SA"/>
                    </w:rPr>
                    <w:t xml:space="preserve">    </w:t>
                  </w:r>
                  <w:r w:rsidRPr="00AD2BA8">
                    <w:rPr>
                      <w:rFonts w:ascii="Courier New" w:hAnsi="Courier New" w:cs="Courier New"/>
                      <w:noProof/>
                      <w:color w:val="0000FF"/>
                      <w:sz w:val="20"/>
                      <w:lang w:val="en-CA" w:bidi="ar-SA"/>
                    </w:rPr>
                    <w:t>End</w:t>
                  </w:r>
                  <w:r w:rsidRPr="00AD2BA8">
                    <w:rPr>
                      <w:rFonts w:ascii="Courier New" w:hAnsi="Courier New" w:cs="Courier New"/>
                      <w:noProof/>
                      <w:sz w:val="20"/>
                      <w:lang w:val="en-CA" w:bidi="ar-SA"/>
                    </w:rPr>
                    <w:t xml:space="preserve"> </w:t>
                  </w:r>
                  <w:r w:rsidRPr="00AD2BA8">
                    <w:rPr>
                      <w:rFonts w:ascii="Courier New" w:hAnsi="Courier New" w:cs="Courier New"/>
                      <w:noProof/>
                      <w:color w:val="0000FF"/>
                      <w:sz w:val="20"/>
                      <w:lang w:val="en-CA" w:bidi="ar-SA"/>
                    </w:rPr>
                    <w:t>Enum</w:t>
                  </w:r>
                </w:p>
              </w:txbxContent>
            </v:textbox>
          </v:shape>
        </w:pict>
      </w:r>
    </w:p>
    <w:p w:rsidR="00233432" w:rsidRDefault="00233432" w:rsidP="007F64B2">
      <w:pPr>
        <w:jc w:val="center"/>
      </w:pPr>
    </w:p>
    <w:p w:rsidR="00233432" w:rsidRDefault="00233432" w:rsidP="007F64B2">
      <w:pPr>
        <w:jc w:val="center"/>
      </w:pPr>
    </w:p>
    <w:p w:rsidR="00233432" w:rsidRDefault="0073069D" w:rsidP="007F64B2">
      <w:pPr>
        <w:jc w:val="center"/>
      </w:pPr>
      <w:r>
        <w:rPr>
          <w:noProof/>
          <w:lang w:val="en-CA" w:eastAsia="en-CA" w:bidi="ar-SA"/>
        </w:rPr>
        <w:pict>
          <v:shape id="_x0000_s1847" type="#_x0000_t202" style="position:absolute;left:0;text-align:left;margin-left:-127.9pt;margin-top:24.2pt;width:486pt;height:30.6pt;z-index:251823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847;mso-fit-shape-to-text:t" inset="0,0,0,0">
              <w:txbxContent>
                <w:p w:rsidR="004770BA" w:rsidRPr="00934913" w:rsidRDefault="004770BA" w:rsidP="00233432">
                  <w:pPr>
                    <w:pStyle w:val="Caption"/>
                    <w:rPr>
                      <w:sz w:val="24"/>
                      <w:szCs w:val="20"/>
                    </w:rPr>
                  </w:pPr>
                  <w:bookmarkStart w:id="258" w:name="_Toc245310475"/>
                  <w:r>
                    <w:t xml:space="preserve">VB Code </w:t>
                  </w:r>
                  <w:fldSimple w:instr=" SEQ VB_Code \* ARABIC ">
                    <w:r w:rsidR="00F65BCF">
                      <w:rPr>
                        <w:noProof/>
                      </w:rPr>
                      <w:t>33</w:t>
                    </w:r>
                  </w:fldSimple>
                  <w:r>
                    <w:t xml:space="preserve">: Defining an </w:t>
                  </w:r>
                  <w:proofErr w:type="spellStart"/>
                  <w:r>
                    <w:t>Enum</w:t>
                  </w:r>
                  <w:proofErr w:type="spellEnd"/>
                  <w:r>
                    <w:t xml:space="preserve"> with a value in VB</w:t>
                  </w:r>
                  <w:bookmarkEnd w:id="258"/>
                </w:p>
              </w:txbxContent>
            </v:textbox>
          </v:shape>
        </w:pict>
      </w:r>
    </w:p>
    <w:p w:rsidR="00233432" w:rsidRDefault="00233432" w:rsidP="007F64B2">
      <w:pPr>
        <w:jc w:val="center"/>
      </w:pPr>
    </w:p>
    <w:p w:rsidR="00233432" w:rsidRDefault="0073069D" w:rsidP="007F64B2">
      <w:pPr>
        <w:jc w:val="center"/>
      </w:pPr>
      <w:r>
        <w:rPr>
          <w:noProof/>
          <w:lang w:val="en-CA" w:eastAsia="en-CA" w:bidi="ar-SA"/>
        </w:rPr>
        <w:pict>
          <v:shape id="_x0000_s1848" type="#_x0000_t202" style="position:absolute;margin-left:-306.8pt;margin-top:4.45pt;width:486pt;height:142.7pt;z-index:25182464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848">
              <w:txbxContent>
                <w:p w:rsidR="004770BA" w:rsidRPr="00ED0F29" w:rsidRDefault="004770BA" w:rsidP="00233432">
                  <w:pPr>
                    <w:autoSpaceDE w:val="0"/>
                    <w:autoSpaceDN w:val="0"/>
                    <w:adjustRightInd w:val="0"/>
                    <w:spacing w:before="0" w:after="0" w:line="240" w:lineRule="auto"/>
                    <w:jc w:val="left"/>
                    <w:rPr>
                      <w:rFonts w:ascii="Courier New" w:hAnsi="Courier New" w:cs="Courier New"/>
                      <w:noProof/>
                      <w:color w:val="2B91AF"/>
                      <w:sz w:val="20"/>
                      <w:lang w:val="en-CA" w:bidi="ar-SA"/>
                    </w:rPr>
                  </w:pPr>
                  <w:r w:rsidRPr="00ED0F29">
                    <w:rPr>
                      <w:rFonts w:ascii="Courier New" w:hAnsi="Courier New" w:cs="Courier New"/>
                      <w:noProof/>
                      <w:sz w:val="20"/>
                      <w:lang w:val="en-CA" w:bidi="ar-SA"/>
                    </w:rPr>
                    <w:t xml:space="preserve">    </w:t>
                  </w:r>
                  <w:r w:rsidRPr="00ED0F29">
                    <w:rPr>
                      <w:rFonts w:ascii="Courier New" w:hAnsi="Courier New" w:cs="Courier New"/>
                      <w:noProof/>
                      <w:color w:val="0000FF"/>
                      <w:sz w:val="20"/>
                      <w:lang w:val="en-CA" w:bidi="ar-SA"/>
                    </w:rPr>
                    <w:t>enum</w:t>
                  </w:r>
                  <w:r w:rsidRPr="00ED0F29">
                    <w:rPr>
                      <w:rFonts w:ascii="Courier New" w:hAnsi="Courier New" w:cs="Courier New"/>
                      <w:noProof/>
                      <w:sz w:val="20"/>
                      <w:lang w:val="en-CA" w:bidi="ar-SA"/>
                    </w:rPr>
                    <w:t xml:space="preserve"> </w:t>
                  </w:r>
                  <w:r w:rsidRPr="00ED0F29">
                    <w:rPr>
                      <w:rFonts w:ascii="Courier New" w:hAnsi="Courier New" w:cs="Courier New"/>
                      <w:noProof/>
                      <w:color w:val="2B91AF"/>
                      <w:sz w:val="20"/>
                      <w:lang w:val="en-CA" w:bidi="ar-SA"/>
                    </w:rPr>
                    <w:t>PLANETS</w:t>
                  </w:r>
                </w:p>
                <w:p w:rsidR="004770BA" w:rsidRPr="00ED0F29"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w:t>
                  </w:r>
                </w:p>
                <w:p w:rsidR="004770BA" w:rsidRPr="00ED0F29"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Mercury</w:t>
                  </w:r>
                  <w:r>
                    <w:rPr>
                      <w:rFonts w:ascii="Courier New" w:hAnsi="Courier New" w:cs="Courier New"/>
                      <w:noProof/>
                      <w:sz w:val="20"/>
                      <w:lang w:val="en-CA" w:bidi="ar-SA"/>
                    </w:rPr>
                    <w:t xml:space="preserve"> = 1</w:t>
                  </w:r>
                  <w:r w:rsidRPr="00ED0F29">
                    <w:rPr>
                      <w:rFonts w:ascii="Courier New" w:hAnsi="Courier New" w:cs="Courier New"/>
                      <w:noProof/>
                      <w:sz w:val="20"/>
                      <w:lang w:val="en-CA" w:bidi="ar-SA"/>
                    </w:rPr>
                    <w:t>,</w:t>
                  </w:r>
                </w:p>
                <w:p w:rsidR="004770BA" w:rsidRPr="00ED0F29"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Venus</w:t>
                  </w:r>
                  <w:r>
                    <w:rPr>
                      <w:rFonts w:ascii="Courier New" w:hAnsi="Courier New" w:cs="Courier New"/>
                      <w:noProof/>
                      <w:sz w:val="20"/>
                      <w:lang w:val="en-CA" w:bidi="ar-SA"/>
                    </w:rPr>
                    <w:t xml:space="preserve"> = 2</w:t>
                  </w:r>
                  <w:r w:rsidRPr="00ED0F29">
                    <w:rPr>
                      <w:rFonts w:ascii="Courier New" w:hAnsi="Courier New" w:cs="Courier New"/>
                      <w:noProof/>
                      <w:sz w:val="20"/>
                      <w:lang w:val="en-CA" w:bidi="ar-SA"/>
                    </w:rPr>
                    <w:t>,</w:t>
                  </w:r>
                </w:p>
                <w:p w:rsidR="004770BA" w:rsidRPr="00ED0F29"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Earth</w:t>
                  </w:r>
                  <w:r>
                    <w:rPr>
                      <w:rFonts w:ascii="Courier New" w:hAnsi="Courier New" w:cs="Courier New"/>
                      <w:noProof/>
                      <w:sz w:val="20"/>
                      <w:lang w:val="en-CA" w:bidi="ar-SA"/>
                    </w:rPr>
                    <w:t xml:space="preserve"> = 3</w:t>
                  </w:r>
                  <w:r w:rsidRPr="00ED0F29">
                    <w:rPr>
                      <w:rFonts w:ascii="Courier New" w:hAnsi="Courier New" w:cs="Courier New"/>
                      <w:noProof/>
                      <w:sz w:val="20"/>
                      <w:lang w:val="en-CA" w:bidi="ar-SA"/>
                    </w:rPr>
                    <w:t>,</w:t>
                  </w:r>
                </w:p>
                <w:p w:rsidR="004770BA" w:rsidRPr="00ED0F29"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Mars</w:t>
                  </w:r>
                  <w:r>
                    <w:rPr>
                      <w:rFonts w:ascii="Courier New" w:hAnsi="Courier New" w:cs="Courier New"/>
                      <w:noProof/>
                      <w:sz w:val="20"/>
                      <w:lang w:val="en-CA" w:bidi="ar-SA"/>
                    </w:rPr>
                    <w:t xml:space="preserve"> = 4</w:t>
                  </w:r>
                  <w:r w:rsidRPr="00ED0F29">
                    <w:rPr>
                      <w:rFonts w:ascii="Courier New" w:hAnsi="Courier New" w:cs="Courier New"/>
                      <w:noProof/>
                      <w:sz w:val="20"/>
                      <w:lang w:val="en-CA" w:bidi="ar-SA"/>
                    </w:rPr>
                    <w:t>,</w:t>
                  </w:r>
                </w:p>
                <w:p w:rsidR="004770BA" w:rsidRPr="00ED0F29"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Jupiter</w:t>
                  </w:r>
                  <w:r>
                    <w:rPr>
                      <w:rFonts w:ascii="Courier New" w:hAnsi="Courier New" w:cs="Courier New"/>
                      <w:noProof/>
                      <w:sz w:val="20"/>
                      <w:lang w:val="en-CA" w:bidi="ar-SA"/>
                    </w:rPr>
                    <w:t xml:space="preserve"> = 5</w:t>
                  </w:r>
                  <w:r w:rsidRPr="00ED0F29">
                    <w:rPr>
                      <w:rFonts w:ascii="Courier New" w:hAnsi="Courier New" w:cs="Courier New"/>
                      <w:noProof/>
                      <w:sz w:val="20"/>
                      <w:lang w:val="en-CA" w:bidi="ar-SA"/>
                    </w:rPr>
                    <w:t>,</w:t>
                  </w:r>
                </w:p>
                <w:p w:rsidR="004770BA" w:rsidRPr="00ED0F29"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Saturn</w:t>
                  </w:r>
                  <w:r>
                    <w:rPr>
                      <w:rFonts w:ascii="Courier New" w:hAnsi="Courier New" w:cs="Courier New"/>
                      <w:noProof/>
                      <w:sz w:val="20"/>
                      <w:lang w:val="en-CA" w:bidi="ar-SA"/>
                    </w:rPr>
                    <w:t xml:space="preserve"> = 6</w:t>
                  </w:r>
                  <w:r w:rsidRPr="00ED0F29">
                    <w:rPr>
                      <w:rFonts w:ascii="Courier New" w:hAnsi="Courier New" w:cs="Courier New"/>
                      <w:noProof/>
                      <w:sz w:val="20"/>
                      <w:lang w:val="en-CA" w:bidi="ar-SA"/>
                    </w:rPr>
                    <w:t>,</w:t>
                  </w:r>
                </w:p>
                <w:p w:rsidR="004770BA" w:rsidRPr="00ED0F29"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Uranus</w:t>
                  </w:r>
                  <w:r>
                    <w:rPr>
                      <w:rFonts w:ascii="Courier New" w:hAnsi="Courier New" w:cs="Courier New"/>
                      <w:noProof/>
                      <w:sz w:val="20"/>
                      <w:lang w:val="en-CA" w:bidi="ar-SA"/>
                    </w:rPr>
                    <w:t xml:space="preserve"> = 7</w:t>
                  </w:r>
                  <w:r w:rsidRPr="00ED0F29">
                    <w:rPr>
                      <w:rFonts w:ascii="Courier New" w:hAnsi="Courier New" w:cs="Courier New"/>
                      <w:noProof/>
                      <w:sz w:val="20"/>
                      <w:lang w:val="en-CA" w:bidi="ar-SA"/>
                    </w:rPr>
                    <w:t>,</w:t>
                  </w:r>
                </w:p>
                <w:p w:rsidR="004770BA" w:rsidRPr="00ED0F29" w:rsidRDefault="004770BA" w:rsidP="00233432">
                  <w:pPr>
                    <w:autoSpaceDE w:val="0"/>
                    <w:autoSpaceDN w:val="0"/>
                    <w:adjustRightInd w:val="0"/>
                    <w:spacing w:before="0" w:after="0" w:line="240" w:lineRule="auto"/>
                    <w:jc w:val="left"/>
                    <w:rPr>
                      <w:rFonts w:ascii="Courier New" w:hAnsi="Courier New" w:cs="Courier New"/>
                      <w:noProof/>
                      <w:sz w:val="20"/>
                      <w:lang w:val="en-CA" w:bidi="ar-SA"/>
                    </w:rPr>
                  </w:pPr>
                  <w:r w:rsidRPr="00ED0F29">
                    <w:rPr>
                      <w:rFonts w:ascii="Courier New" w:hAnsi="Courier New" w:cs="Courier New"/>
                      <w:noProof/>
                      <w:sz w:val="20"/>
                      <w:lang w:val="en-CA" w:bidi="ar-SA"/>
                    </w:rPr>
                    <w:t xml:space="preserve">        Neptune</w:t>
                  </w:r>
                  <w:r>
                    <w:rPr>
                      <w:rFonts w:ascii="Courier New" w:hAnsi="Courier New" w:cs="Courier New"/>
                      <w:noProof/>
                      <w:sz w:val="20"/>
                      <w:lang w:val="en-CA" w:bidi="ar-SA"/>
                    </w:rPr>
                    <w:t xml:space="preserve"> = 8</w:t>
                  </w:r>
                </w:p>
                <w:p w:rsidR="004770BA" w:rsidRPr="00ED0F29" w:rsidRDefault="004770BA" w:rsidP="00233432">
                  <w:pPr>
                    <w:rPr>
                      <w:sz w:val="20"/>
                    </w:rPr>
                  </w:pPr>
                  <w:r w:rsidRPr="00ED0F29">
                    <w:rPr>
                      <w:rFonts w:ascii="Courier New" w:hAnsi="Courier New" w:cs="Courier New"/>
                      <w:noProof/>
                      <w:sz w:val="20"/>
                      <w:lang w:val="en-CA" w:bidi="ar-SA"/>
                    </w:rPr>
                    <w:t xml:space="preserve">    }</w:t>
                  </w:r>
                </w:p>
              </w:txbxContent>
            </v:textbox>
          </v:shape>
        </w:pict>
      </w:r>
    </w:p>
    <w:p w:rsidR="00233432" w:rsidRDefault="00233432" w:rsidP="007F64B2">
      <w:pPr>
        <w:jc w:val="center"/>
      </w:pPr>
    </w:p>
    <w:p w:rsidR="00233432" w:rsidRDefault="00233432" w:rsidP="007F64B2">
      <w:pPr>
        <w:jc w:val="center"/>
      </w:pPr>
    </w:p>
    <w:p w:rsidR="00233432" w:rsidRDefault="00233432" w:rsidP="007F64B2">
      <w:pPr>
        <w:jc w:val="center"/>
      </w:pPr>
    </w:p>
    <w:p w:rsidR="00233432" w:rsidRDefault="00233432" w:rsidP="007F64B2">
      <w:pPr>
        <w:jc w:val="center"/>
      </w:pPr>
    </w:p>
    <w:p w:rsidR="00233432" w:rsidRDefault="0073069D" w:rsidP="007F64B2">
      <w:pPr>
        <w:jc w:val="center"/>
      </w:pPr>
      <w:r>
        <w:rPr>
          <w:noProof/>
          <w:lang w:val="en-CA" w:eastAsia="en-CA" w:bidi="ar-SA"/>
        </w:rPr>
        <w:pict>
          <v:shape id="_x0000_s1849" type="#_x0000_t202" style="position:absolute;left:0;text-align:left;margin-left:-126.8pt;margin-top:21.05pt;width:486pt;height:30.6pt;z-index:251825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849;mso-fit-shape-to-text:t" inset="0,0,0,0">
              <w:txbxContent>
                <w:p w:rsidR="004770BA" w:rsidRPr="006853E8" w:rsidRDefault="004770BA" w:rsidP="00233432">
                  <w:pPr>
                    <w:pStyle w:val="Caption"/>
                  </w:pPr>
                  <w:bookmarkStart w:id="259" w:name="_Toc246256668"/>
                  <w:r>
                    <w:t xml:space="preserve">C# Code </w:t>
                  </w:r>
                  <w:fldSimple w:instr=" SEQ C#_Code \* ARABIC ">
                    <w:r w:rsidR="00F65BCF">
                      <w:rPr>
                        <w:noProof/>
                      </w:rPr>
                      <w:t>34</w:t>
                    </w:r>
                  </w:fldSimple>
                  <w:r>
                    <w:t xml:space="preserve">: Defining an </w:t>
                  </w:r>
                  <w:proofErr w:type="spellStart"/>
                  <w:r>
                    <w:t>Enum</w:t>
                  </w:r>
                  <w:proofErr w:type="spellEnd"/>
                  <w:r>
                    <w:t xml:space="preserve"> with a value in C#</w:t>
                  </w:r>
                  <w:bookmarkEnd w:id="259"/>
                </w:p>
              </w:txbxContent>
            </v:textbox>
          </v:shape>
        </w:pict>
      </w:r>
    </w:p>
    <w:p w:rsidR="00233432" w:rsidRDefault="00233432" w:rsidP="007F64B2">
      <w:pPr>
        <w:jc w:val="center"/>
      </w:pPr>
    </w:p>
    <w:p w:rsidR="00233432" w:rsidRDefault="00233432" w:rsidP="007F64B2">
      <w:pPr>
        <w:jc w:val="center"/>
      </w:pPr>
    </w:p>
    <w:p w:rsidR="001727C1" w:rsidRDefault="007F64B2" w:rsidP="007F64B2">
      <w:r>
        <w:t>When you want to retrieve the numeric value of the type</w:t>
      </w:r>
      <w:r w:rsidR="0073069D">
        <w:fldChar w:fldCharType="begin"/>
      </w:r>
      <w:r>
        <w:instrText xml:space="preserve"> XE "</w:instrText>
      </w:r>
      <w:r>
        <w:rPr>
          <w:b/>
          <w:i/>
        </w:rPr>
        <w:instrText>type"</w:instrText>
      </w:r>
      <w:r>
        <w:instrText xml:space="preserve"> </w:instrText>
      </w:r>
      <w:r w:rsidR="0073069D">
        <w:fldChar w:fldCharType="end"/>
      </w:r>
      <w:r>
        <w:t xml:space="preserve"> you can use code </w:t>
      </w:r>
      <w:r w:rsidR="0073069D" w:rsidRPr="0073069D">
        <w:rPr>
          <w:rFonts w:ascii="Courier New" w:hAnsi="Courier New" w:cs="Courier New"/>
          <w:noProof/>
          <w:sz w:val="20"/>
          <w:lang w:val="en-CA" w:eastAsia="en-CA" w:bidi="ar-SA"/>
        </w:rPr>
        <w:pict>
          <v:shape id="_x0000_s1852" type="#_x0000_t202" style="position:absolute;margin-left:-125.35pt;margin-top:21.85pt;width:486pt;height:79.45pt;z-index:25182873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852">
              <w:txbxContent>
                <w:p w:rsidR="004770BA" w:rsidRDefault="004770BA" w:rsidP="001727C1">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selectedValue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PLANETS</w:t>
                  </w:r>
                </w:p>
                <w:p w:rsidR="004770BA" w:rsidRDefault="004770BA" w:rsidP="001727C1">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planetNumber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Integer</w:t>
                  </w:r>
                </w:p>
                <w:p w:rsidR="004770BA" w:rsidRDefault="004770BA" w:rsidP="001727C1">
                  <w:pPr>
                    <w:autoSpaceDE w:val="0"/>
                    <w:autoSpaceDN w:val="0"/>
                    <w:adjustRightInd w:val="0"/>
                    <w:spacing w:before="0" w:after="0" w:line="240" w:lineRule="auto"/>
                    <w:jc w:val="left"/>
                    <w:rPr>
                      <w:rFonts w:ascii="Courier New" w:hAnsi="Courier New" w:cs="Courier New"/>
                      <w:noProof/>
                      <w:color w:val="0000FF"/>
                      <w:sz w:val="20"/>
                      <w:lang w:val="en-CA" w:bidi="ar-SA"/>
                    </w:rPr>
                  </w:pPr>
                </w:p>
                <w:p w:rsidR="004770BA" w:rsidRDefault="004770BA" w:rsidP="001727C1">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selectedValue = PLANETS.Earth</w:t>
                  </w:r>
                </w:p>
                <w:p w:rsidR="004770BA" w:rsidRPr="001727C1" w:rsidRDefault="004770BA" w:rsidP="001727C1">
                  <w:r>
                    <w:rPr>
                      <w:rFonts w:ascii="Courier New" w:hAnsi="Courier New" w:cs="Courier New"/>
                      <w:noProof/>
                      <w:sz w:val="20"/>
                      <w:lang w:val="en-CA" w:bidi="ar-SA"/>
                    </w:rPr>
                    <w:t xml:space="preserve">        planetNumber = selectedValue</w:t>
                  </w:r>
                </w:p>
              </w:txbxContent>
            </v:textbox>
          </v:shape>
        </w:pict>
      </w:r>
      <w:r>
        <w:t>like:</w:t>
      </w:r>
    </w:p>
    <w:p w:rsidR="001727C1" w:rsidRDefault="001727C1" w:rsidP="007F64B2">
      <w:pPr>
        <w:rPr>
          <w:rFonts w:ascii="Courier New" w:hAnsi="Courier New" w:cs="Courier New"/>
          <w:noProof/>
          <w:sz w:val="20"/>
        </w:rPr>
      </w:pPr>
    </w:p>
    <w:p w:rsidR="001727C1" w:rsidRDefault="001727C1" w:rsidP="007F64B2">
      <w:pPr>
        <w:rPr>
          <w:rFonts w:ascii="Courier New" w:hAnsi="Courier New" w:cs="Courier New"/>
          <w:noProof/>
          <w:sz w:val="20"/>
        </w:rPr>
      </w:pPr>
    </w:p>
    <w:p w:rsidR="001727C1" w:rsidRDefault="001727C1" w:rsidP="007F64B2">
      <w:pPr>
        <w:rPr>
          <w:rFonts w:ascii="Courier New" w:hAnsi="Courier New" w:cs="Courier New"/>
          <w:noProof/>
          <w:sz w:val="20"/>
        </w:rPr>
      </w:pPr>
    </w:p>
    <w:p w:rsidR="001727C1" w:rsidRDefault="0073069D" w:rsidP="007F64B2">
      <w:pPr>
        <w:rPr>
          <w:rFonts w:ascii="Courier New" w:hAnsi="Courier New" w:cs="Courier New"/>
          <w:noProof/>
          <w:sz w:val="20"/>
        </w:rPr>
      </w:pPr>
      <w:r>
        <w:rPr>
          <w:rFonts w:ascii="Courier New" w:hAnsi="Courier New" w:cs="Courier New"/>
          <w:noProof/>
          <w:sz w:val="20"/>
          <w:lang w:val="en-CA" w:eastAsia="en-CA" w:bidi="ar-SA"/>
        </w:rPr>
        <w:pict>
          <v:shape id="_x0000_s1851" type="#_x0000_t202" style="position:absolute;left:0;text-align:left;margin-left:-125.7pt;margin-top:8.65pt;width:486pt;height:30.6pt;z-index:251827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851;mso-fit-shape-to-text:t" inset="0,0,0,0">
              <w:txbxContent>
                <w:p w:rsidR="004770BA" w:rsidRPr="00934913" w:rsidRDefault="004770BA" w:rsidP="001727C1">
                  <w:pPr>
                    <w:pStyle w:val="Caption"/>
                    <w:rPr>
                      <w:sz w:val="24"/>
                      <w:szCs w:val="20"/>
                    </w:rPr>
                  </w:pPr>
                  <w:bookmarkStart w:id="260" w:name="_Toc245310476"/>
                  <w:r>
                    <w:t xml:space="preserve">VB Code </w:t>
                  </w:r>
                  <w:fldSimple w:instr=" SEQ VB_Code \* ARABIC ">
                    <w:r w:rsidR="00F65BCF">
                      <w:rPr>
                        <w:noProof/>
                      </w:rPr>
                      <w:t>34</w:t>
                    </w:r>
                  </w:fldSimple>
                  <w:r>
                    <w:t xml:space="preserve">: Retrieving an </w:t>
                  </w:r>
                  <w:proofErr w:type="spellStart"/>
                  <w:r>
                    <w:t>Enum’s</w:t>
                  </w:r>
                  <w:proofErr w:type="spellEnd"/>
                  <w:r>
                    <w:t xml:space="preserve"> value in VB</w:t>
                  </w:r>
                  <w:bookmarkEnd w:id="260"/>
                </w:p>
              </w:txbxContent>
            </v:textbox>
          </v:shape>
        </w:pict>
      </w:r>
    </w:p>
    <w:p w:rsidR="001727C1" w:rsidRDefault="0073069D" w:rsidP="007F64B2">
      <w:pPr>
        <w:rPr>
          <w:rFonts w:ascii="Courier New" w:hAnsi="Courier New" w:cs="Courier New"/>
          <w:noProof/>
          <w:sz w:val="20"/>
        </w:rPr>
      </w:pPr>
      <w:r w:rsidRPr="0073069D">
        <w:rPr>
          <w:noProof/>
          <w:lang w:val="en-CA" w:eastAsia="en-CA" w:bidi="ar-SA"/>
        </w:rPr>
        <w:pict>
          <v:shape id="_x0000_s1853" type="#_x0000_t202" style="position:absolute;margin-left:-125.7pt;margin-top:9.2pt;width:486pt;height:91.4pt;z-index:25182976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853">
              <w:txbxContent>
                <w:p w:rsidR="004770BA" w:rsidRPr="001727C1" w:rsidRDefault="004770BA" w:rsidP="001727C1">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sidRPr="001727C1">
                    <w:rPr>
                      <w:rFonts w:ascii="Courier New" w:hAnsi="Courier New" w:cs="Courier New"/>
                      <w:noProof/>
                      <w:color w:val="2B91AF"/>
                      <w:sz w:val="20"/>
                      <w:lang w:val="en-CA" w:bidi="ar-SA"/>
                    </w:rPr>
                    <w:t>PLANETS</w:t>
                  </w:r>
                  <w:r w:rsidRPr="001727C1">
                    <w:rPr>
                      <w:rFonts w:ascii="Courier New" w:hAnsi="Courier New" w:cs="Courier New"/>
                      <w:noProof/>
                      <w:sz w:val="20"/>
                      <w:lang w:val="en-CA" w:bidi="ar-SA"/>
                    </w:rPr>
                    <w:t xml:space="preserve"> selectedValue;</w:t>
                  </w:r>
                </w:p>
                <w:p w:rsidR="004770BA" w:rsidRPr="001727C1" w:rsidRDefault="004770BA" w:rsidP="001727C1">
                  <w:pPr>
                    <w:autoSpaceDE w:val="0"/>
                    <w:autoSpaceDN w:val="0"/>
                    <w:adjustRightInd w:val="0"/>
                    <w:spacing w:before="0" w:after="0" w:line="240" w:lineRule="auto"/>
                    <w:jc w:val="left"/>
                    <w:rPr>
                      <w:rFonts w:ascii="Courier New" w:hAnsi="Courier New" w:cs="Courier New"/>
                      <w:noProof/>
                      <w:sz w:val="20"/>
                      <w:lang w:val="en-CA" w:bidi="ar-SA"/>
                    </w:rPr>
                  </w:pPr>
                  <w:r w:rsidRPr="001727C1">
                    <w:rPr>
                      <w:rFonts w:ascii="Courier New" w:hAnsi="Courier New" w:cs="Courier New"/>
                      <w:noProof/>
                      <w:sz w:val="20"/>
                      <w:lang w:val="en-CA" w:bidi="ar-SA"/>
                    </w:rPr>
                    <w:t xml:space="preserve">        </w:t>
                  </w:r>
                  <w:r w:rsidRPr="001727C1">
                    <w:rPr>
                      <w:rFonts w:ascii="Courier New" w:hAnsi="Courier New" w:cs="Courier New"/>
                      <w:noProof/>
                      <w:color w:val="0000FF"/>
                      <w:sz w:val="20"/>
                      <w:lang w:val="en-CA" w:bidi="ar-SA"/>
                    </w:rPr>
                    <w:t>int</w:t>
                  </w:r>
                  <w:r w:rsidRPr="001727C1">
                    <w:rPr>
                      <w:rFonts w:ascii="Courier New" w:hAnsi="Courier New" w:cs="Courier New"/>
                      <w:noProof/>
                      <w:sz w:val="20"/>
                      <w:lang w:val="en-CA" w:bidi="ar-SA"/>
                    </w:rPr>
                    <w:t xml:space="preserve"> planetNumber;</w:t>
                  </w:r>
                </w:p>
                <w:p w:rsidR="004770BA" w:rsidRPr="001727C1" w:rsidRDefault="004770BA" w:rsidP="001727C1">
                  <w:pPr>
                    <w:autoSpaceDE w:val="0"/>
                    <w:autoSpaceDN w:val="0"/>
                    <w:adjustRightInd w:val="0"/>
                    <w:spacing w:before="0" w:after="0" w:line="240" w:lineRule="auto"/>
                    <w:jc w:val="left"/>
                    <w:rPr>
                      <w:rFonts w:ascii="Courier New" w:hAnsi="Courier New" w:cs="Courier New"/>
                      <w:noProof/>
                      <w:sz w:val="20"/>
                      <w:lang w:val="en-CA" w:bidi="ar-SA"/>
                    </w:rPr>
                  </w:pPr>
                </w:p>
                <w:p w:rsidR="004770BA" w:rsidRPr="001727C1" w:rsidRDefault="004770BA" w:rsidP="001727C1">
                  <w:pPr>
                    <w:autoSpaceDE w:val="0"/>
                    <w:autoSpaceDN w:val="0"/>
                    <w:adjustRightInd w:val="0"/>
                    <w:spacing w:before="0" w:after="0" w:line="240" w:lineRule="auto"/>
                    <w:jc w:val="left"/>
                    <w:rPr>
                      <w:rFonts w:ascii="Courier New" w:hAnsi="Courier New" w:cs="Courier New"/>
                      <w:noProof/>
                      <w:sz w:val="20"/>
                      <w:lang w:val="en-CA" w:bidi="ar-SA"/>
                    </w:rPr>
                  </w:pPr>
                  <w:r w:rsidRPr="001727C1">
                    <w:rPr>
                      <w:rFonts w:ascii="Courier New" w:hAnsi="Courier New" w:cs="Courier New"/>
                      <w:noProof/>
                      <w:sz w:val="20"/>
                      <w:lang w:val="en-CA" w:bidi="ar-SA"/>
                    </w:rPr>
                    <w:t xml:space="preserve">        selectedValue = </w:t>
                  </w:r>
                  <w:r w:rsidRPr="001727C1">
                    <w:rPr>
                      <w:rFonts w:ascii="Courier New" w:hAnsi="Courier New" w:cs="Courier New"/>
                      <w:noProof/>
                      <w:color w:val="2B91AF"/>
                      <w:sz w:val="20"/>
                      <w:lang w:val="en-CA" w:bidi="ar-SA"/>
                    </w:rPr>
                    <w:t>PLANETS</w:t>
                  </w:r>
                  <w:r w:rsidRPr="001727C1">
                    <w:rPr>
                      <w:rFonts w:ascii="Courier New" w:hAnsi="Courier New" w:cs="Courier New"/>
                      <w:noProof/>
                      <w:sz w:val="20"/>
                      <w:lang w:val="en-CA" w:bidi="ar-SA"/>
                    </w:rPr>
                    <w:t>.Earth;</w:t>
                  </w:r>
                </w:p>
                <w:p w:rsidR="004770BA" w:rsidRPr="001727C1" w:rsidRDefault="004770BA" w:rsidP="001727C1">
                  <w:pPr>
                    <w:rPr>
                      <w:sz w:val="20"/>
                    </w:rPr>
                  </w:pPr>
                  <w:r w:rsidRPr="001727C1">
                    <w:rPr>
                      <w:rFonts w:ascii="Courier New" w:hAnsi="Courier New" w:cs="Courier New"/>
                      <w:noProof/>
                      <w:sz w:val="20"/>
                      <w:lang w:val="en-CA" w:bidi="ar-SA"/>
                    </w:rPr>
                    <w:t xml:space="preserve">        planetNumber = (</w:t>
                  </w:r>
                  <w:r w:rsidRPr="001727C1">
                    <w:rPr>
                      <w:rFonts w:ascii="Courier New" w:hAnsi="Courier New" w:cs="Courier New"/>
                      <w:noProof/>
                      <w:color w:val="0000FF"/>
                      <w:sz w:val="20"/>
                      <w:lang w:val="en-CA" w:bidi="ar-SA"/>
                    </w:rPr>
                    <w:t>int</w:t>
                  </w:r>
                  <w:r w:rsidRPr="001727C1">
                    <w:rPr>
                      <w:rFonts w:ascii="Courier New" w:hAnsi="Courier New" w:cs="Courier New"/>
                      <w:noProof/>
                      <w:sz w:val="20"/>
                      <w:lang w:val="en-CA" w:bidi="ar-SA"/>
                    </w:rPr>
                    <w:t>)(selectedValue);</w:t>
                  </w:r>
                </w:p>
              </w:txbxContent>
            </v:textbox>
          </v:shape>
        </w:pict>
      </w:r>
    </w:p>
    <w:p w:rsidR="001727C1" w:rsidRDefault="001727C1" w:rsidP="007F64B2">
      <w:pPr>
        <w:rPr>
          <w:rFonts w:ascii="Courier New" w:hAnsi="Courier New" w:cs="Courier New"/>
          <w:noProof/>
          <w:sz w:val="20"/>
        </w:rPr>
      </w:pPr>
    </w:p>
    <w:p w:rsidR="001727C1" w:rsidRDefault="001727C1" w:rsidP="007F64B2">
      <w:pPr>
        <w:rPr>
          <w:rFonts w:ascii="Courier New" w:hAnsi="Courier New" w:cs="Courier New"/>
          <w:noProof/>
          <w:sz w:val="20"/>
        </w:rPr>
      </w:pPr>
    </w:p>
    <w:p w:rsidR="001727C1" w:rsidRDefault="001727C1" w:rsidP="007F64B2">
      <w:pPr>
        <w:rPr>
          <w:rFonts w:ascii="Courier New" w:hAnsi="Courier New" w:cs="Courier New"/>
          <w:noProof/>
          <w:sz w:val="20"/>
        </w:rPr>
      </w:pPr>
    </w:p>
    <w:p w:rsidR="001727C1" w:rsidRDefault="0073069D" w:rsidP="007F64B2">
      <w:pPr>
        <w:rPr>
          <w:rFonts w:ascii="Courier New" w:hAnsi="Courier New" w:cs="Courier New"/>
          <w:noProof/>
          <w:sz w:val="20"/>
        </w:rPr>
      </w:pPr>
      <w:r w:rsidRPr="0073069D">
        <w:rPr>
          <w:noProof/>
          <w:lang w:val="en-CA" w:eastAsia="en-CA" w:bidi="ar-SA"/>
        </w:rPr>
        <w:pict>
          <v:shape id="_x0000_s1854" type="#_x0000_t202" style="position:absolute;left:0;text-align:left;margin-left:-125.7pt;margin-top:11.75pt;width:486pt;height:30.6pt;z-index:251830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854;mso-fit-shape-to-text:t" inset="0,0,0,0">
              <w:txbxContent>
                <w:p w:rsidR="004770BA" w:rsidRPr="006853E8" w:rsidRDefault="004770BA" w:rsidP="001727C1">
                  <w:pPr>
                    <w:pStyle w:val="Caption"/>
                  </w:pPr>
                  <w:bookmarkStart w:id="261" w:name="_Toc246256669"/>
                  <w:r>
                    <w:t xml:space="preserve">C# Code </w:t>
                  </w:r>
                  <w:fldSimple w:instr=" SEQ C#_Code \* ARABIC ">
                    <w:r w:rsidR="00F65BCF">
                      <w:rPr>
                        <w:noProof/>
                      </w:rPr>
                      <w:t>35</w:t>
                    </w:r>
                  </w:fldSimple>
                  <w:r>
                    <w:t xml:space="preserve">: Retrieving an </w:t>
                  </w:r>
                  <w:proofErr w:type="spellStart"/>
                  <w:r>
                    <w:t>Enum’s</w:t>
                  </w:r>
                  <w:proofErr w:type="spellEnd"/>
                  <w:r>
                    <w:t xml:space="preserve"> value in C#</w:t>
                  </w:r>
                  <w:bookmarkEnd w:id="261"/>
                </w:p>
              </w:txbxContent>
            </v:textbox>
          </v:shape>
        </w:pict>
      </w:r>
    </w:p>
    <w:p w:rsidR="007F64B2" w:rsidRDefault="007F64B2" w:rsidP="007F64B2">
      <w:r>
        <w:lastRenderedPageBreak/>
        <w:t>By default, if you do not give your definitions in your type</w:t>
      </w:r>
      <w:r w:rsidR="0073069D">
        <w:fldChar w:fldCharType="begin"/>
      </w:r>
      <w:r>
        <w:instrText xml:space="preserve"> XE "</w:instrText>
      </w:r>
      <w:r>
        <w:rPr>
          <w:b/>
          <w:i/>
        </w:rPr>
        <w:instrText>type"</w:instrText>
      </w:r>
      <w:r>
        <w:instrText xml:space="preserve"> </w:instrText>
      </w:r>
      <w:r w:rsidR="0073069D">
        <w:fldChar w:fldCharType="end"/>
      </w:r>
      <w:r>
        <w:t xml:space="preserve"> an explicit value (like in the previous section), </w:t>
      </w:r>
      <w:r w:rsidR="00E127E2">
        <w:t>it</w:t>
      </w:r>
      <w:r>
        <w:t xml:space="preserve"> will give them values for you.</w:t>
      </w:r>
      <w:r w:rsidR="00A13921">
        <w:t xml:space="preserve"> </w:t>
      </w:r>
      <w:r>
        <w:t>Just like in array</w:t>
      </w:r>
      <w:r w:rsidR="0073069D">
        <w:fldChar w:fldCharType="begin"/>
      </w:r>
      <w:r>
        <w:instrText xml:space="preserve"> XE "</w:instrText>
      </w:r>
      <w:r>
        <w:rPr>
          <w:b/>
          <w:i/>
        </w:rPr>
        <w:instrText>array"</w:instrText>
      </w:r>
      <w:r>
        <w:instrText xml:space="preserve"> </w:instrText>
      </w:r>
      <w:r w:rsidR="0073069D">
        <w:fldChar w:fldCharType="end"/>
      </w:r>
      <w:r>
        <w:t>, it will start at 0 and go up by 1 from each additional value.</w:t>
      </w:r>
    </w:p>
    <w:p w:rsidR="007F64B2" w:rsidRDefault="007F64B2" w:rsidP="007F64B2"/>
    <w:p w:rsidR="007F64B2" w:rsidRDefault="007F64B2" w:rsidP="00217B2C">
      <w:pPr>
        <w:pStyle w:val="Heading3"/>
      </w:pPr>
      <w:bookmarkStart w:id="262" w:name="_Toc153459328"/>
      <w:bookmarkStart w:id="263" w:name="_Toc174028151"/>
      <w:bookmarkStart w:id="264" w:name="_Toc247205728"/>
      <w:r>
        <w:t>Using Enumerated Types</w:t>
      </w:r>
      <w:bookmarkEnd w:id="262"/>
      <w:bookmarkEnd w:id="263"/>
      <w:bookmarkEnd w:id="264"/>
    </w:p>
    <w:p w:rsidR="007F64B2" w:rsidRDefault="00F06CF8" w:rsidP="007F64B2">
      <w:pPr>
        <w:ind w:firstLine="720"/>
      </w:pPr>
      <w:r>
        <w:t>On</w:t>
      </w:r>
      <w:r w:rsidR="007F64B2">
        <w:t>ce you have created an enumerated type</w:t>
      </w:r>
      <w:r w:rsidR="0073069D">
        <w:fldChar w:fldCharType="begin"/>
      </w:r>
      <w:r w:rsidR="007F64B2">
        <w:instrText xml:space="preserve"> XE "</w:instrText>
      </w:r>
      <w:r w:rsidR="007F64B2">
        <w:rPr>
          <w:b/>
          <w:i/>
        </w:rPr>
        <w:instrText>enumerated type"</w:instrText>
      </w:r>
      <w:r w:rsidR="007F64B2">
        <w:instrText xml:space="preserve"> </w:instrText>
      </w:r>
      <w:r w:rsidR="0073069D">
        <w:fldChar w:fldCharType="end"/>
      </w:r>
      <w:r w:rsidR="007F64B2">
        <w:t xml:space="preserve"> it is useful </w:t>
      </w:r>
      <w:r>
        <w:t>for other things inside a</w:t>
      </w:r>
      <w:r w:rsidR="007F64B2">
        <w:t xml:space="preserve"> program GUI.</w:t>
      </w:r>
      <w:r w:rsidR="00A13921">
        <w:t xml:space="preserve"> </w:t>
      </w:r>
      <w:r w:rsidR="007F64B2">
        <w:t xml:space="preserve">Since enumerated types are actually a collection of constants, they are a sub-group of something in the </w:t>
      </w:r>
      <w:hyperlink r:id="rId226" w:history="1">
        <w:r w:rsidR="007F64B2">
          <w:rPr>
            <w:rStyle w:val="Hyperlink"/>
            <w:b/>
            <w:i/>
          </w:rPr>
          <w:t>.Net framework</w:t>
        </w:r>
      </w:hyperlink>
      <w:r w:rsidR="007F64B2">
        <w:t xml:space="preserve"> called an </w:t>
      </w:r>
      <w:hyperlink r:id="rId227" w:history="1">
        <w:proofErr w:type="spellStart"/>
        <w:r w:rsidR="007F64B2">
          <w:rPr>
            <w:rStyle w:val="Hyperlink"/>
            <w:b/>
            <w:i/>
          </w:rPr>
          <w:t>iCollection</w:t>
        </w:r>
        <w:proofErr w:type="spellEnd"/>
        <w:r w:rsidR="0073069D">
          <w:rPr>
            <w:rStyle w:val="Hyperlink"/>
            <w:b/>
            <w:i/>
          </w:rPr>
          <w:fldChar w:fldCharType="begin"/>
        </w:r>
        <w:r w:rsidR="007F64B2">
          <w:rPr>
            <w:rStyle w:val="Hyperlink"/>
            <w:b/>
            <w:i/>
          </w:rPr>
          <w:instrText xml:space="preserve"> XE "</w:instrText>
        </w:r>
        <w:r w:rsidR="007F64B2">
          <w:rPr>
            <w:b/>
            <w:i/>
          </w:rPr>
          <w:instrText>iCollection"</w:instrText>
        </w:r>
        <w:r w:rsidR="007F64B2">
          <w:rPr>
            <w:rStyle w:val="Hyperlink"/>
            <w:b/>
            <w:i/>
          </w:rPr>
          <w:instrText xml:space="preserve"> </w:instrText>
        </w:r>
        <w:r w:rsidR="0073069D">
          <w:rPr>
            <w:rStyle w:val="Hyperlink"/>
            <w:b/>
            <w:i/>
          </w:rPr>
          <w:fldChar w:fldCharType="end"/>
        </w:r>
      </w:hyperlink>
      <w:r>
        <w:t xml:space="preserve"> </w:t>
      </w:r>
      <w:r w:rsidR="007F64B2">
        <w:t>(which is a fancy term for a collection of things that the computer can use).</w:t>
      </w:r>
      <w:r w:rsidR="00A13921">
        <w:t xml:space="preserve"> </w:t>
      </w:r>
      <w:r w:rsidR="007F64B2">
        <w:t>One of the most useful things you can do is place the values into a list box and select values from a list box.</w:t>
      </w:r>
    </w:p>
    <w:p w:rsidR="007F64B2" w:rsidRDefault="00F06CF8" w:rsidP="007F64B2">
      <w:pPr>
        <w:ind w:firstLine="720"/>
      </w:pPr>
      <w:r>
        <w:t>R</w:t>
      </w:r>
      <w:r w:rsidR="007F64B2">
        <w:t xml:space="preserve">emember that when we had a collection of items and we wanted to select each one of them one at a time, but we did not know in advance how many there were, we used </w:t>
      </w:r>
      <w:proofErr w:type="gramStart"/>
      <w:r w:rsidR="007F64B2">
        <w:t>the for</w:t>
      </w:r>
      <w:proofErr w:type="gramEnd"/>
      <w:r w:rsidR="007F64B2">
        <w:t>…each</w:t>
      </w:r>
      <w:r w:rsidR="0073069D">
        <w:fldChar w:fldCharType="begin"/>
      </w:r>
      <w:r w:rsidR="007F64B2">
        <w:instrText xml:space="preserve"> XE "</w:instrText>
      </w:r>
      <w:r w:rsidR="007F64B2">
        <w:rPr>
          <w:b/>
          <w:i/>
        </w:rPr>
        <w:instrText>for…each"</w:instrText>
      </w:r>
      <w:r w:rsidR="007F64B2">
        <w:instrText xml:space="preserve"> </w:instrText>
      </w:r>
      <w:r w:rsidR="0073069D">
        <w:fldChar w:fldCharType="end"/>
      </w:r>
      <w:r w:rsidR="007F64B2">
        <w:t xml:space="preserve"> loop</w:t>
      </w:r>
      <w:r w:rsidR="0073069D">
        <w:fldChar w:fldCharType="begin"/>
      </w:r>
      <w:r w:rsidR="007F64B2">
        <w:instrText xml:space="preserve"> XE "</w:instrText>
      </w:r>
      <w:r w:rsidR="007F64B2">
        <w:rPr>
          <w:b/>
          <w:i/>
        </w:rPr>
        <w:instrText>loop"</w:instrText>
      </w:r>
      <w:r w:rsidR="007F64B2">
        <w:instrText xml:space="preserve"> </w:instrText>
      </w:r>
      <w:r w:rsidR="0073069D">
        <w:fldChar w:fldCharType="end"/>
      </w:r>
      <w:r w:rsidR="007F64B2">
        <w:t xml:space="preserve"> structure</w:t>
      </w:r>
      <w:r w:rsidR="0073069D">
        <w:fldChar w:fldCharType="begin"/>
      </w:r>
      <w:r w:rsidR="007F64B2">
        <w:instrText xml:space="preserve"> XE "</w:instrText>
      </w:r>
      <w:r w:rsidR="007F64B2">
        <w:rPr>
          <w:b/>
          <w:i/>
        </w:rPr>
        <w:instrText>structure"</w:instrText>
      </w:r>
      <w:r w:rsidR="007F64B2">
        <w:instrText xml:space="preserve"> </w:instrText>
      </w:r>
      <w:r w:rsidR="0073069D">
        <w:fldChar w:fldCharType="end"/>
      </w:r>
      <w:r w:rsidR="007F64B2">
        <w:t>.</w:t>
      </w:r>
      <w:r w:rsidR="00A13921">
        <w:t xml:space="preserve"> </w:t>
      </w:r>
      <w:r>
        <w:t>This is how we will place values in a list box from an enumerated type</w:t>
      </w:r>
      <w:r w:rsidR="0073069D">
        <w:fldChar w:fldCharType="begin"/>
      </w:r>
      <w:r>
        <w:instrText xml:space="preserve"> XE "</w:instrText>
      </w:r>
      <w:r>
        <w:rPr>
          <w:b/>
          <w:i/>
        </w:rPr>
        <w:instrText>enumerated type"</w:instrText>
      </w:r>
      <w:r>
        <w:instrText xml:space="preserve"> </w:instrText>
      </w:r>
      <w:r w:rsidR="0073069D">
        <w:fldChar w:fldCharType="end"/>
      </w:r>
      <w:r>
        <w:t xml:space="preserve">. </w:t>
      </w:r>
      <w:r w:rsidR="007F64B2">
        <w:t>As we have seen with dynamic array</w:t>
      </w:r>
      <w:r w:rsidR="0073069D">
        <w:fldChar w:fldCharType="begin"/>
      </w:r>
      <w:r w:rsidR="007F64B2">
        <w:instrText xml:space="preserve"> XE "</w:instrText>
      </w:r>
      <w:r w:rsidR="007F64B2">
        <w:rPr>
          <w:b/>
          <w:i/>
        </w:rPr>
        <w:instrText>dynamic array"</w:instrText>
      </w:r>
      <w:r w:rsidR="007F64B2">
        <w:instrText xml:space="preserve"> </w:instrText>
      </w:r>
      <w:r w:rsidR="0073069D">
        <w:fldChar w:fldCharType="end"/>
      </w:r>
      <w:r w:rsidR="007F64B2">
        <w:t>s, this was very useful.</w:t>
      </w:r>
      <w:r w:rsidR="00A13921">
        <w:t xml:space="preserve"> </w:t>
      </w:r>
      <w:r w:rsidR="007F64B2">
        <w:t>The same technique can be used for enumerated types.</w:t>
      </w:r>
      <w:r w:rsidR="00A13921">
        <w:t xml:space="preserve"> </w:t>
      </w:r>
      <w:r w:rsidR="007F64B2">
        <w:t xml:space="preserve">The following code will place the values from </w:t>
      </w:r>
      <w:r w:rsidR="0073069D">
        <w:rPr>
          <w:noProof/>
          <w:lang w:val="en-CA" w:eastAsia="en-CA" w:bidi="ar-SA"/>
        </w:rPr>
        <w:pict>
          <v:shape id="_x0000_s1858" type="#_x0000_t202" style="position:absolute;margin-left:-126.95pt;margin-top:22.95pt;width:486pt;height:87.3pt;z-index:25183488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858">
              <w:txbxContent>
                <w:p w:rsidR="004770BA" w:rsidRDefault="004770BA" w:rsidP="00170A27">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singlePlanet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String</w:t>
                  </w:r>
                </w:p>
                <w:p w:rsidR="004770BA" w:rsidRDefault="004770BA" w:rsidP="00170A27">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allPlanets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Type = </w:t>
                  </w:r>
                  <w:r>
                    <w:rPr>
                      <w:rFonts w:ascii="Courier New" w:hAnsi="Courier New" w:cs="Courier New"/>
                      <w:noProof/>
                      <w:color w:val="0000FF"/>
                      <w:sz w:val="20"/>
                      <w:lang w:val="en-CA" w:bidi="ar-SA"/>
                    </w:rPr>
                    <w:t>GetType</w:t>
                  </w:r>
                  <w:r>
                    <w:rPr>
                      <w:rFonts w:ascii="Courier New" w:hAnsi="Courier New" w:cs="Courier New"/>
                      <w:noProof/>
                      <w:sz w:val="20"/>
                      <w:lang w:val="en-CA" w:bidi="ar-SA"/>
                    </w:rPr>
                    <w:t>(PLANETS)</w:t>
                  </w:r>
                </w:p>
                <w:p w:rsidR="004770BA" w:rsidRDefault="004770BA" w:rsidP="00170A27">
                  <w:pPr>
                    <w:autoSpaceDE w:val="0"/>
                    <w:autoSpaceDN w:val="0"/>
                    <w:adjustRightInd w:val="0"/>
                    <w:spacing w:before="0" w:after="0" w:line="240" w:lineRule="auto"/>
                    <w:jc w:val="left"/>
                    <w:rPr>
                      <w:rFonts w:ascii="Courier New" w:hAnsi="Courier New" w:cs="Courier New"/>
                      <w:noProof/>
                      <w:sz w:val="20"/>
                      <w:lang w:val="en-CA" w:bidi="ar-SA"/>
                    </w:rPr>
                  </w:pPr>
                </w:p>
                <w:p w:rsidR="004770BA" w:rsidRDefault="004770BA" w:rsidP="00170A27">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For</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Each</w:t>
                  </w:r>
                  <w:r>
                    <w:rPr>
                      <w:rFonts w:ascii="Courier New" w:hAnsi="Courier New" w:cs="Courier New"/>
                      <w:noProof/>
                      <w:sz w:val="20"/>
                      <w:lang w:val="en-CA" w:bidi="ar-SA"/>
                    </w:rPr>
                    <w:t xml:space="preserve"> singlePlanet </w:t>
                  </w:r>
                  <w:r>
                    <w:rPr>
                      <w:rFonts w:ascii="Courier New" w:hAnsi="Courier New" w:cs="Courier New"/>
                      <w:noProof/>
                      <w:color w:val="0000FF"/>
                      <w:sz w:val="20"/>
                      <w:lang w:val="en-CA" w:bidi="ar-SA"/>
                    </w:rPr>
                    <w:t>In</w:t>
                  </w:r>
                  <w:r>
                    <w:rPr>
                      <w:rFonts w:ascii="Courier New" w:hAnsi="Courier New" w:cs="Courier New"/>
                      <w:noProof/>
                      <w:sz w:val="20"/>
                      <w:lang w:val="en-CA" w:bidi="ar-SA"/>
                    </w:rPr>
                    <w:t xml:space="preserve"> [Enum].GetNames(allPlanets)</w:t>
                  </w:r>
                </w:p>
                <w:p w:rsidR="004770BA" w:rsidRDefault="004770BA" w:rsidP="00170A27">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lsbPlanets.Items.Add(singlePlanet)</w:t>
                  </w:r>
                </w:p>
                <w:p w:rsidR="004770BA" w:rsidRPr="00170A27" w:rsidRDefault="004770BA" w:rsidP="00170A27">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Next</w:t>
                  </w:r>
                </w:p>
              </w:txbxContent>
            </v:textbox>
          </v:shape>
        </w:pict>
      </w:r>
      <w:r w:rsidR="007F64B2">
        <w:t>our Planet type</w:t>
      </w:r>
      <w:r w:rsidR="0073069D">
        <w:fldChar w:fldCharType="begin"/>
      </w:r>
      <w:r w:rsidR="007F64B2">
        <w:instrText xml:space="preserve"> XE "</w:instrText>
      </w:r>
      <w:r w:rsidR="007F64B2">
        <w:rPr>
          <w:b/>
          <w:i/>
        </w:rPr>
        <w:instrText>type"</w:instrText>
      </w:r>
      <w:r w:rsidR="007F64B2">
        <w:instrText xml:space="preserve"> </w:instrText>
      </w:r>
      <w:r w:rsidR="0073069D">
        <w:fldChar w:fldCharType="end"/>
      </w:r>
      <w:r w:rsidR="007F64B2">
        <w:t xml:space="preserve"> into a list box:</w:t>
      </w:r>
    </w:p>
    <w:p w:rsidR="00F06CF8" w:rsidRDefault="00F06CF8" w:rsidP="007F64B2">
      <w:pPr>
        <w:ind w:firstLine="720"/>
      </w:pPr>
    </w:p>
    <w:p w:rsidR="00F06CF8" w:rsidRDefault="00F06CF8" w:rsidP="007F64B2">
      <w:pPr>
        <w:ind w:firstLine="720"/>
      </w:pPr>
    </w:p>
    <w:p w:rsidR="00F06CF8" w:rsidRDefault="00F06CF8" w:rsidP="007F64B2">
      <w:pPr>
        <w:ind w:firstLine="720"/>
      </w:pPr>
    </w:p>
    <w:p w:rsidR="00F06CF8" w:rsidRDefault="0073069D" w:rsidP="007F64B2">
      <w:pPr>
        <w:ind w:firstLine="720"/>
      </w:pPr>
      <w:r>
        <w:rPr>
          <w:noProof/>
          <w:lang w:val="en-CA" w:eastAsia="en-CA" w:bidi="ar-SA"/>
        </w:rPr>
        <w:pict>
          <v:shape id="_x0000_s1855" type="#_x0000_t202" style="position:absolute;left:0;text-align:left;margin-left:-128pt;margin-top:9.3pt;width:486pt;height:30.6pt;z-index:251831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855;mso-fit-shape-to-text:t" inset="0,0,0,0">
              <w:txbxContent>
                <w:p w:rsidR="004770BA" w:rsidRPr="00934913" w:rsidRDefault="004770BA" w:rsidP="00F06CF8">
                  <w:pPr>
                    <w:pStyle w:val="Caption"/>
                    <w:rPr>
                      <w:sz w:val="24"/>
                      <w:szCs w:val="20"/>
                    </w:rPr>
                  </w:pPr>
                  <w:bookmarkStart w:id="265" w:name="_Toc245310477"/>
                  <w:r>
                    <w:t xml:space="preserve">VB Code </w:t>
                  </w:r>
                  <w:fldSimple w:instr=" SEQ VB_Code \* ARABIC ">
                    <w:r w:rsidR="00F65BCF">
                      <w:rPr>
                        <w:noProof/>
                      </w:rPr>
                      <w:t>35</w:t>
                    </w:r>
                  </w:fldSimple>
                  <w:r>
                    <w:t xml:space="preserve">: Placing </w:t>
                  </w:r>
                  <w:proofErr w:type="spellStart"/>
                  <w:r>
                    <w:t>Enum</w:t>
                  </w:r>
                  <w:proofErr w:type="spellEnd"/>
                  <w:r>
                    <w:t xml:space="preserve"> values in a </w:t>
                  </w:r>
                  <w:proofErr w:type="spellStart"/>
                  <w:r>
                    <w:t>Listbox</w:t>
                  </w:r>
                  <w:proofErr w:type="spellEnd"/>
                  <w:r>
                    <w:t xml:space="preserve"> in VB</w:t>
                  </w:r>
                  <w:bookmarkEnd w:id="265"/>
                </w:p>
              </w:txbxContent>
            </v:textbox>
          </v:shape>
        </w:pict>
      </w:r>
    </w:p>
    <w:p w:rsidR="00F06CF8" w:rsidRDefault="0073069D" w:rsidP="007F64B2">
      <w:pPr>
        <w:ind w:firstLine="720"/>
      </w:pPr>
      <w:r>
        <w:rPr>
          <w:noProof/>
          <w:lang w:val="en-CA" w:eastAsia="en-CA" w:bidi="ar-SA"/>
        </w:rPr>
        <w:pict>
          <v:shape id="_x0000_s1856" type="#_x0000_t202" style="position:absolute;margin-left:-162.9pt;margin-top:15.35pt;width:486pt;height:69.35pt;z-index:25183283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856">
              <w:txbxContent>
                <w:p w:rsidR="004770BA" w:rsidRPr="008422B4" w:rsidRDefault="004770BA" w:rsidP="00E02EE7">
                  <w:pPr>
                    <w:autoSpaceDE w:val="0"/>
                    <w:autoSpaceDN w:val="0"/>
                    <w:adjustRightInd w:val="0"/>
                    <w:spacing w:before="0" w:after="0" w:line="240" w:lineRule="auto"/>
                    <w:jc w:val="left"/>
                    <w:rPr>
                      <w:rFonts w:ascii="Courier New" w:hAnsi="Courier New" w:cs="Courier New"/>
                      <w:noProof/>
                      <w:sz w:val="20"/>
                      <w:lang w:val="en-CA" w:bidi="ar-SA"/>
                    </w:rPr>
                  </w:pPr>
                  <w:r w:rsidRPr="008422B4">
                    <w:rPr>
                      <w:rFonts w:ascii="Courier New" w:hAnsi="Courier New" w:cs="Courier New"/>
                      <w:noProof/>
                      <w:sz w:val="20"/>
                      <w:lang w:val="en-CA" w:bidi="ar-SA"/>
                    </w:rPr>
                    <w:t xml:space="preserve">        </w:t>
                  </w:r>
                  <w:r w:rsidRPr="008422B4">
                    <w:rPr>
                      <w:rFonts w:ascii="Courier New" w:hAnsi="Courier New" w:cs="Courier New"/>
                      <w:noProof/>
                      <w:color w:val="0000FF"/>
                      <w:sz w:val="20"/>
                      <w:lang w:val="en-CA" w:bidi="ar-SA"/>
                    </w:rPr>
                    <w:t>foreach</w:t>
                  </w:r>
                  <w:r w:rsidRPr="008422B4">
                    <w:rPr>
                      <w:rFonts w:ascii="Courier New" w:hAnsi="Courier New" w:cs="Courier New"/>
                      <w:noProof/>
                      <w:sz w:val="20"/>
                      <w:lang w:val="en-CA" w:bidi="ar-SA"/>
                    </w:rPr>
                    <w:t xml:space="preserve"> (</w:t>
                  </w:r>
                  <w:r w:rsidRPr="008422B4">
                    <w:rPr>
                      <w:rFonts w:ascii="Courier New" w:hAnsi="Courier New" w:cs="Courier New"/>
                      <w:noProof/>
                      <w:color w:val="2B91AF"/>
                      <w:sz w:val="20"/>
                      <w:lang w:val="en-CA" w:bidi="ar-SA"/>
                    </w:rPr>
                    <w:t>PLANETS</w:t>
                  </w:r>
                  <w:r w:rsidRPr="008422B4">
                    <w:rPr>
                      <w:rFonts w:ascii="Courier New" w:hAnsi="Courier New" w:cs="Courier New"/>
                      <w:noProof/>
                      <w:sz w:val="20"/>
                      <w:lang w:val="en-CA" w:bidi="ar-SA"/>
                    </w:rPr>
                    <w:t xml:space="preserve"> singlePlanet </w:t>
                  </w:r>
                  <w:r w:rsidRPr="008422B4">
                    <w:rPr>
                      <w:rFonts w:ascii="Courier New" w:hAnsi="Courier New" w:cs="Courier New"/>
                      <w:noProof/>
                      <w:color w:val="0000FF"/>
                      <w:sz w:val="20"/>
                      <w:lang w:val="en-CA" w:bidi="ar-SA"/>
                    </w:rPr>
                    <w:t>in</w:t>
                  </w:r>
                  <w:r w:rsidRPr="008422B4">
                    <w:rPr>
                      <w:rFonts w:ascii="Courier New" w:hAnsi="Courier New" w:cs="Courier New"/>
                      <w:noProof/>
                      <w:sz w:val="20"/>
                      <w:lang w:val="en-CA" w:bidi="ar-SA"/>
                    </w:rPr>
                    <w:t xml:space="preserve"> </w:t>
                  </w:r>
                  <w:r w:rsidRPr="008422B4">
                    <w:rPr>
                      <w:rFonts w:ascii="Courier New" w:hAnsi="Courier New" w:cs="Courier New"/>
                      <w:noProof/>
                      <w:color w:val="2B91AF"/>
                      <w:sz w:val="20"/>
                      <w:lang w:val="en-CA" w:bidi="ar-SA"/>
                    </w:rPr>
                    <w:t>Enum</w:t>
                  </w:r>
                  <w:r w:rsidRPr="008422B4">
                    <w:rPr>
                      <w:rFonts w:ascii="Courier New" w:hAnsi="Courier New" w:cs="Courier New"/>
                      <w:noProof/>
                      <w:sz w:val="20"/>
                      <w:lang w:val="en-CA" w:bidi="ar-SA"/>
                    </w:rPr>
                    <w:t>.GetValues(</w:t>
                  </w:r>
                  <w:r w:rsidRPr="008422B4">
                    <w:rPr>
                      <w:rFonts w:ascii="Courier New" w:hAnsi="Courier New" w:cs="Courier New"/>
                      <w:noProof/>
                      <w:color w:val="0000FF"/>
                      <w:sz w:val="20"/>
                      <w:lang w:val="en-CA" w:bidi="ar-SA"/>
                    </w:rPr>
                    <w:t>typeof</w:t>
                  </w:r>
                  <w:r w:rsidRPr="008422B4">
                    <w:rPr>
                      <w:rFonts w:ascii="Courier New" w:hAnsi="Courier New" w:cs="Courier New"/>
                      <w:noProof/>
                      <w:sz w:val="20"/>
                      <w:lang w:val="en-CA" w:bidi="ar-SA"/>
                    </w:rPr>
                    <w:t>(</w:t>
                  </w:r>
                  <w:r w:rsidRPr="008422B4">
                    <w:rPr>
                      <w:rFonts w:ascii="Courier New" w:hAnsi="Courier New" w:cs="Courier New"/>
                      <w:noProof/>
                      <w:color w:val="2B91AF"/>
                      <w:sz w:val="20"/>
                      <w:lang w:val="en-CA" w:bidi="ar-SA"/>
                    </w:rPr>
                    <w:t>PLANETS</w:t>
                  </w:r>
                  <w:r w:rsidRPr="008422B4">
                    <w:rPr>
                      <w:rFonts w:ascii="Courier New" w:hAnsi="Courier New" w:cs="Courier New"/>
                      <w:noProof/>
                      <w:sz w:val="20"/>
                      <w:lang w:val="en-CA" w:bidi="ar-SA"/>
                    </w:rPr>
                    <w:t>)))</w:t>
                  </w:r>
                </w:p>
                <w:p w:rsidR="004770BA" w:rsidRPr="008422B4" w:rsidRDefault="004770BA" w:rsidP="00E02EE7">
                  <w:pPr>
                    <w:autoSpaceDE w:val="0"/>
                    <w:autoSpaceDN w:val="0"/>
                    <w:adjustRightInd w:val="0"/>
                    <w:spacing w:before="0" w:after="0" w:line="240" w:lineRule="auto"/>
                    <w:jc w:val="left"/>
                    <w:rPr>
                      <w:rFonts w:ascii="Courier New" w:hAnsi="Courier New" w:cs="Courier New"/>
                      <w:noProof/>
                      <w:sz w:val="20"/>
                      <w:lang w:val="en-CA" w:bidi="ar-SA"/>
                    </w:rPr>
                  </w:pPr>
                  <w:r w:rsidRPr="008422B4">
                    <w:rPr>
                      <w:rFonts w:ascii="Courier New" w:hAnsi="Courier New" w:cs="Courier New"/>
                      <w:noProof/>
                      <w:sz w:val="20"/>
                      <w:lang w:val="en-CA" w:bidi="ar-SA"/>
                    </w:rPr>
                    <w:t xml:space="preserve">        {</w:t>
                  </w:r>
                </w:p>
                <w:p w:rsidR="004770BA" w:rsidRPr="008422B4" w:rsidRDefault="004770BA" w:rsidP="00E02EE7">
                  <w:pPr>
                    <w:autoSpaceDE w:val="0"/>
                    <w:autoSpaceDN w:val="0"/>
                    <w:adjustRightInd w:val="0"/>
                    <w:spacing w:before="0" w:after="0" w:line="240" w:lineRule="auto"/>
                    <w:jc w:val="left"/>
                    <w:rPr>
                      <w:rFonts w:ascii="Courier New" w:hAnsi="Courier New" w:cs="Courier New"/>
                      <w:noProof/>
                      <w:sz w:val="20"/>
                      <w:lang w:val="en-CA" w:bidi="ar-SA"/>
                    </w:rPr>
                  </w:pPr>
                  <w:r w:rsidRPr="008422B4">
                    <w:rPr>
                      <w:rFonts w:ascii="Courier New" w:hAnsi="Courier New" w:cs="Courier New"/>
                      <w:noProof/>
                      <w:sz w:val="20"/>
                      <w:lang w:val="en-CA" w:bidi="ar-SA"/>
                    </w:rPr>
                    <w:t xml:space="preserve">            </w:t>
                  </w:r>
                  <w:r w:rsidRPr="008422B4">
                    <w:rPr>
                      <w:rFonts w:ascii="Courier New" w:hAnsi="Courier New" w:cs="Courier New"/>
                      <w:noProof/>
                      <w:color w:val="0000FF"/>
                      <w:sz w:val="20"/>
                      <w:lang w:val="en-CA" w:bidi="ar-SA"/>
                    </w:rPr>
                    <w:t>this</w:t>
                  </w:r>
                  <w:r w:rsidRPr="008422B4">
                    <w:rPr>
                      <w:rFonts w:ascii="Courier New" w:hAnsi="Courier New" w:cs="Courier New"/>
                      <w:noProof/>
                      <w:sz w:val="20"/>
                      <w:lang w:val="en-CA" w:bidi="ar-SA"/>
                    </w:rPr>
                    <w:t>.lstPlanets.Items.Add(</w:t>
                  </w:r>
                  <w:r w:rsidRPr="008422B4">
                    <w:rPr>
                      <w:rFonts w:ascii="Courier New" w:hAnsi="Courier New" w:cs="Courier New"/>
                      <w:noProof/>
                      <w:color w:val="2B91AF"/>
                      <w:sz w:val="20"/>
                      <w:lang w:val="en-CA" w:bidi="ar-SA"/>
                    </w:rPr>
                    <w:t>Convert</w:t>
                  </w:r>
                  <w:r w:rsidRPr="008422B4">
                    <w:rPr>
                      <w:rFonts w:ascii="Courier New" w:hAnsi="Courier New" w:cs="Courier New"/>
                      <w:noProof/>
                      <w:sz w:val="20"/>
                      <w:lang w:val="en-CA" w:bidi="ar-SA"/>
                    </w:rPr>
                    <w:t>.ToString(singlePlanet));</w:t>
                  </w:r>
                </w:p>
                <w:p w:rsidR="004770BA" w:rsidRPr="00E02EE7" w:rsidRDefault="004770BA" w:rsidP="00E02EE7">
                  <w:pPr>
                    <w:rPr>
                      <w:sz w:val="20"/>
                    </w:rPr>
                  </w:pPr>
                  <w:r w:rsidRPr="00E02EE7">
                    <w:rPr>
                      <w:rFonts w:ascii="Courier New" w:hAnsi="Courier New" w:cs="Courier New"/>
                      <w:noProof/>
                      <w:sz w:val="20"/>
                      <w:lang w:val="en-CA" w:bidi="ar-SA"/>
                    </w:rPr>
                    <w:t xml:space="preserve">        }</w:t>
                  </w:r>
                </w:p>
              </w:txbxContent>
            </v:textbox>
          </v:shape>
        </w:pict>
      </w:r>
    </w:p>
    <w:p w:rsidR="00F06CF8" w:rsidRDefault="00F06CF8" w:rsidP="007F64B2">
      <w:pPr>
        <w:ind w:firstLine="720"/>
      </w:pPr>
    </w:p>
    <w:p w:rsidR="00F06CF8" w:rsidRDefault="00F06CF8" w:rsidP="007F64B2">
      <w:pPr>
        <w:ind w:firstLine="720"/>
      </w:pPr>
    </w:p>
    <w:p w:rsidR="00F06CF8" w:rsidRDefault="0073069D" w:rsidP="007F64B2">
      <w:pPr>
        <w:ind w:firstLine="720"/>
      </w:pPr>
      <w:r>
        <w:rPr>
          <w:noProof/>
          <w:lang w:val="en-CA" w:eastAsia="en-CA" w:bidi="ar-SA"/>
        </w:rPr>
        <w:pict>
          <v:shape id="_x0000_s1857" type="#_x0000_t202" style="position:absolute;left:0;text-align:left;margin-left:-126.95pt;margin-top:8.8pt;width:486pt;height:30.6pt;z-index:251833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857;mso-fit-shape-to-text:t" inset="0,0,0,0">
              <w:txbxContent>
                <w:p w:rsidR="004770BA" w:rsidRPr="006853E8" w:rsidRDefault="004770BA" w:rsidP="00F06CF8">
                  <w:pPr>
                    <w:pStyle w:val="Caption"/>
                  </w:pPr>
                  <w:bookmarkStart w:id="266" w:name="_Toc246256670"/>
                  <w:r>
                    <w:t xml:space="preserve">C# Code </w:t>
                  </w:r>
                  <w:fldSimple w:instr=" SEQ C#_Code \* ARABIC ">
                    <w:r w:rsidR="00F65BCF">
                      <w:rPr>
                        <w:noProof/>
                      </w:rPr>
                      <w:t>36</w:t>
                    </w:r>
                  </w:fldSimple>
                  <w:r>
                    <w:t xml:space="preserve">: Placing </w:t>
                  </w:r>
                  <w:proofErr w:type="spellStart"/>
                  <w:r>
                    <w:t>Enum</w:t>
                  </w:r>
                  <w:proofErr w:type="spellEnd"/>
                  <w:r>
                    <w:t xml:space="preserve"> values in a </w:t>
                  </w:r>
                  <w:proofErr w:type="spellStart"/>
                  <w:r>
                    <w:t>Listbox</w:t>
                  </w:r>
                  <w:proofErr w:type="spellEnd"/>
                  <w:r>
                    <w:t xml:space="preserve"> in C#</w:t>
                  </w:r>
                  <w:bookmarkEnd w:id="266"/>
                </w:p>
              </w:txbxContent>
            </v:textbox>
          </v:shape>
        </w:pict>
      </w:r>
    </w:p>
    <w:p w:rsidR="007F64B2" w:rsidRDefault="007F64B2" w:rsidP="007F64B2">
      <w:pPr>
        <w:ind w:firstLine="720"/>
      </w:pPr>
    </w:p>
    <w:p w:rsidR="007F64B2" w:rsidRDefault="007F64B2" w:rsidP="007F64B2">
      <w:r>
        <w:t>Remember that a list box hold text, so anything going into our list box must be converted to text first.</w:t>
      </w:r>
      <w:r w:rsidR="00A13921">
        <w:t xml:space="preserve"> </w:t>
      </w:r>
    </w:p>
    <w:p w:rsidR="007F64B2" w:rsidRDefault="007F64B2" w:rsidP="007F64B2">
      <w:pPr>
        <w:ind w:firstLine="720"/>
      </w:pPr>
      <w:r>
        <w:lastRenderedPageBreak/>
        <w:t>Once we have our enumerated type</w:t>
      </w:r>
      <w:r w:rsidR="0073069D">
        <w:fldChar w:fldCharType="begin"/>
      </w:r>
      <w:r>
        <w:instrText xml:space="preserve"> XE "</w:instrText>
      </w:r>
      <w:r>
        <w:rPr>
          <w:b/>
          <w:i/>
        </w:rPr>
        <w:instrText>enumerated type"</w:instrText>
      </w:r>
      <w:r>
        <w:instrText xml:space="preserve"> </w:instrText>
      </w:r>
      <w:r w:rsidR="0073069D">
        <w:fldChar w:fldCharType="end"/>
      </w:r>
      <w:r>
        <w:t xml:space="preserve"> loaded into our list box (remembering that it is now just text), the next thing we would like to do is click on a value and get back our enumerated type</w:t>
      </w:r>
      <w:r w:rsidR="0073069D">
        <w:fldChar w:fldCharType="begin"/>
      </w:r>
      <w:r>
        <w:instrText xml:space="preserve"> XE "</w:instrText>
      </w:r>
      <w:r>
        <w:rPr>
          <w:b/>
          <w:i/>
        </w:rPr>
        <w:instrText>type"</w:instrText>
      </w:r>
      <w:r>
        <w:instrText xml:space="preserve"> </w:instrText>
      </w:r>
      <w:r w:rsidR="0073069D">
        <w:fldChar w:fldCharType="end"/>
      </w:r>
      <w:r>
        <w:t xml:space="preserve"> (a variable</w:t>
      </w:r>
      <w:r w:rsidR="0073069D">
        <w:fldChar w:fldCharType="begin"/>
      </w:r>
      <w:r>
        <w:instrText xml:space="preserve"> XE "</w:instrText>
      </w:r>
      <w:r>
        <w:rPr>
          <w:b/>
          <w:i/>
        </w:rPr>
        <w:instrText>variable"</w:instrText>
      </w:r>
      <w:r>
        <w:instrText xml:space="preserve"> </w:instrText>
      </w:r>
      <w:r w:rsidR="0073069D">
        <w:fldChar w:fldCharType="end"/>
      </w:r>
      <w:r>
        <w:t xml:space="preserve"> of type </w:t>
      </w:r>
      <w:r w:rsidR="0073069D">
        <w:rPr>
          <w:noProof/>
          <w:lang w:val="en-CA" w:eastAsia="en-CA" w:bidi="ar-SA"/>
        </w:rPr>
        <w:pict>
          <v:shape id="_x0000_s1862" type="#_x0000_t202" style="position:absolute;margin-left:-127.3pt;margin-top:21.55pt;width:486pt;height:158.05pt;z-index:251838976;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862">
              <w:txbxContent>
                <w:p w:rsidR="004770BA" w:rsidRPr="00F23DC1" w:rsidRDefault="004770BA" w:rsidP="00F23DC1">
                  <w:pPr>
                    <w:autoSpaceDE w:val="0"/>
                    <w:autoSpaceDN w:val="0"/>
                    <w:adjustRightInd w:val="0"/>
                    <w:spacing w:before="0" w:after="0" w:line="240" w:lineRule="auto"/>
                    <w:jc w:val="left"/>
                    <w:rPr>
                      <w:rFonts w:ascii="Courier New" w:hAnsi="Courier New" w:cs="Courier New"/>
                      <w:noProof/>
                      <w:color w:val="0000FF"/>
                      <w:sz w:val="20"/>
                      <w:lang w:val="en-CA" w:bidi="ar-SA"/>
                    </w:rPr>
                  </w:pPr>
                  <w:r w:rsidRPr="00F23DC1">
                    <w:rPr>
                      <w:rFonts w:ascii="Courier New" w:hAnsi="Courier New" w:cs="Courier New"/>
                      <w:noProof/>
                      <w:color w:val="0000FF"/>
                      <w:sz w:val="20"/>
                      <w:lang w:val="en-CA" w:bidi="ar-SA"/>
                    </w:rPr>
                    <w:t>Dim</w:t>
                  </w:r>
                  <w:r w:rsidRPr="00F23DC1">
                    <w:rPr>
                      <w:rFonts w:ascii="Courier New" w:hAnsi="Courier New" w:cs="Courier New"/>
                      <w:noProof/>
                      <w:sz w:val="20"/>
                      <w:lang w:val="en-CA" w:bidi="ar-SA"/>
                    </w:rPr>
                    <w:t xml:space="preserve"> selectValue </w:t>
                  </w:r>
                  <w:r w:rsidRPr="00F23DC1">
                    <w:rPr>
                      <w:rFonts w:ascii="Courier New" w:hAnsi="Courier New" w:cs="Courier New"/>
                      <w:noProof/>
                      <w:color w:val="0000FF"/>
                      <w:sz w:val="20"/>
                      <w:lang w:val="en-CA" w:bidi="ar-SA"/>
                    </w:rPr>
                    <w:t>As</w:t>
                  </w:r>
                  <w:r w:rsidRPr="00F23DC1">
                    <w:rPr>
                      <w:rFonts w:ascii="Courier New" w:hAnsi="Courier New" w:cs="Courier New"/>
                      <w:noProof/>
                      <w:sz w:val="20"/>
                      <w:lang w:val="en-CA" w:bidi="ar-SA"/>
                    </w:rPr>
                    <w:t xml:space="preserve"> </w:t>
                  </w:r>
                  <w:r w:rsidRPr="00F23DC1">
                    <w:rPr>
                      <w:rFonts w:ascii="Courier New" w:hAnsi="Courier New" w:cs="Courier New"/>
                      <w:noProof/>
                      <w:color w:val="0000FF"/>
                      <w:sz w:val="20"/>
                      <w:lang w:val="en-CA" w:bidi="ar-SA"/>
                    </w:rPr>
                    <w:t>String</w:t>
                  </w:r>
                </w:p>
                <w:p w:rsidR="004770BA" w:rsidRPr="00F23DC1" w:rsidRDefault="004770BA" w:rsidP="00F23DC1">
                  <w:pPr>
                    <w:autoSpaceDE w:val="0"/>
                    <w:autoSpaceDN w:val="0"/>
                    <w:adjustRightInd w:val="0"/>
                    <w:spacing w:before="0" w:after="0" w:line="240" w:lineRule="auto"/>
                    <w:jc w:val="left"/>
                    <w:rPr>
                      <w:rFonts w:ascii="Courier New" w:hAnsi="Courier New" w:cs="Courier New"/>
                      <w:noProof/>
                      <w:color w:val="0000FF"/>
                      <w:sz w:val="20"/>
                      <w:lang w:val="en-CA" w:bidi="ar-SA"/>
                    </w:rPr>
                  </w:pPr>
                  <w:r w:rsidRPr="00F23DC1">
                    <w:rPr>
                      <w:rFonts w:ascii="Courier New" w:hAnsi="Courier New" w:cs="Courier New"/>
                      <w:noProof/>
                      <w:color w:val="0000FF"/>
                      <w:sz w:val="20"/>
                      <w:lang w:val="en-CA" w:bidi="ar-SA"/>
                    </w:rPr>
                    <w:t>Dim</w:t>
                  </w:r>
                  <w:r w:rsidRPr="00F23DC1">
                    <w:rPr>
                      <w:rFonts w:ascii="Courier New" w:hAnsi="Courier New" w:cs="Courier New"/>
                      <w:noProof/>
                      <w:sz w:val="20"/>
                      <w:lang w:val="en-CA" w:bidi="ar-SA"/>
                    </w:rPr>
                    <w:t xml:space="preserve"> planetNumber </w:t>
                  </w:r>
                  <w:r w:rsidRPr="00F23DC1">
                    <w:rPr>
                      <w:rFonts w:ascii="Courier New" w:hAnsi="Courier New" w:cs="Courier New"/>
                      <w:noProof/>
                      <w:color w:val="0000FF"/>
                      <w:sz w:val="20"/>
                      <w:lang w:val="en-CA" w:bidi="ar-SA"/>
                    </w:rPr>
                    <w:t>As</w:t>
                  </w:r>
                  <w:r w:rsidRPr="00F23DC1">
                    <w:rPr>
                      <w:rFonts w:ascii="Courier New" w:hAnsi="Courier New" w:cs="Courier New"/>
                      <w:noProof/>
                      <w:sz w:val="20"/>
                      <w:lang w:val="en-CA" w:bidi="ar-SA"/>
                    </w:rPr>
                    <w:t xml:space="preserve"> </w:t>
                  </w:r>
                  <w:r w:rsidRPr="00F23DC1">
                    <w:rPr>
                      <w:rFonts w:ascii="Courier New" w:hAnsi="Courier New" w:cs="Courier New"/>
                      <w:noProof/>
                      <w:color w:val="0000FF"/>
                      <w:sz w:val="20"/>
                      <w:lang w:val="en-CA" w:bidi="ar-SA"/>
                    </w:rPr>
                    <w:t>Integer</w:t>
                  </w:r>
                </w:p>
                <w:p w:rsidR="004770BA" w:rsidRPr="00F23DC1" w:rsidRDefault="004770BA" w:rsidP="00F23DC1">
                  <w:pPr>
                    <w:autoSpaceDE w:val="0"/>
                    <w:autoSpaceDN w:val="0"/>
                    <w:adjustRightInd w:val="0"/>
                    <w:spacing w:before="0" w:after="0" w:line="240" w:lineRule="auto"/>
                    <w:jc w:val="left"/>
                    <w:rPr>
                      <w:rFonts w:ascii="Courier New" w:hAnsi="Courier New" w:cs="Courier New"/>
                      <w:noProof/>
                      <w:sz w:val="20"/>
                      <w:lang w:val="en-CA" w:bidi="ar-SA"/>
                    </w:rPr>
                  </w:pPr>
                  <w:r w:rsidRPr="00F23DC1">
                    <w:rPr>
                      <w:rFonts w:ascii="Courier New" w:hAnsi="Courier New" w:cs="Courier New"/>
                      <w:noProof/>
                      <w:color w:val="0000FF"/>
                      <w:sz w:val="20"/>
                      <w:lang w:val="en-CA" w:bidi="ar-SA"/>
                    </w:rPr>
                    <w:t>Dim</w:t>
                  </w:r>
                  <w:r w:rsidRPr="00F23DC1">
                    <w:rPr>
                      <w:rFonts w:ascii="Courier New" w:hAnsi="Courier New" w:cs="Courier New"/>
                      <w:noProof/>
                      <w:sz w:val="20"/>
                      <w:lang w:val="en-CA" w:bidi="ar-SA"/>
                    </w:rPr>
                    <w:t xml:space="preserve"> thePlanetSelected </w:t>
                  </w:r>
                  <w:r w:rsidRPr="00F23DC1">
                    <w:rPr>
                      <w:rFonts w:ascii="Courier New" w:hAnsi="Courier New" w:cs="Courier New"/>
                      <w:noProof/>
                      <w:color w:val="0000FF"/>
                      <w:sz w:val="20"/>
                      <w:lang w:val="en-CA" w:bidi="ar-SA"/>
                    </w:rPr>
                    <w:t>As</w:t>
                  </w:r>
                  <w:r w:rsidRPr="00F23DC1">
                    <w:rPr>
                      <w:rFonts w:ascii="Courier New" w:hAnsi="Courier New" w:cs="Courier New"/>
                      <w:noProof/>
                      <w:sz w:val="20"/>
                      <w:lang w:val="en-CA" w:bidi="ar-SA"/>
                    </w:rPr>
                    <w:t xml:space="preserve"> PLANETS</w:t>
                  </w:r>
                </w:p>
                <w:p w:rsidR="004770BA" w:rsidRPr="00F23DC1" w:rsidRDefault="004770BA" w:rsidP="00F23DC1">
                  <w:pPr>
                    <w:autoSpaceDE w:val="0"/>
                    <w:autoSpaceDN w:val="0"/>
                    <w:adjustRightInd w:val="0"/>
                    <w:spacing w:before="0" w:after="0" w:line="240" w:lineRule="auto"/>
                    <w:jc w:val="left"/>
                    <w:rPr>
                      <w:rFonts w:ascii="Courier New" w:hAnsi="Courier New" w:cs="Courier New"/>
                      <w:noProof/>
                      <w:sz w:val="20"/>
                      <w:lang w:val="en-CA" w:bidi="ar-SA"/>
                    </w:rPr>
                  </w:pPr>
                </w:p>
                <w:p w:rsidR="004770BA" w:rsidRPr="00F23DC1" w:rsidRDefault="004770BA" w:rsidP="00F23DC1">
                  <w:pPr>
                    <w:autoSpaceDE w:val="0"/>
                    <w:autoSpaceDN w:val="0"/>
                    <w:adjustRightInd w:val="0"/>
                    <w:spacing w:before="0" w:after="0" w:line="240" w:lineRule="auto"/>
                    <w:jc w:val="left"/>
                    <w:rPr>
                      <w:rFonts w:ascii="Courier New" w:hAnsi="Courier New" w:cs="Courier New"/>
                      <w:noProof/>
                      <w:sz w:val="20"/>
                      <w:lang w:val="en-CA" w:bidi="ar-SA"/>
                    </w:rPr>
                  </w:pPr>
                  <w:r w:rsidRPr="00F23DC1">
                    <w:rPr>
                      <w:rFonts w:ascii="Courier New" w:hAnsi="Courier New" w:cs="Courier New"/>
                      <w:noProof/>
                      <w:sz w:val="20"/>
                      <w:lang w:val="en-CA" w:bidi="ar-SA"/>
                    </w:rPr>
                    <w:t>selectValue = Convert.ToString(</w:t>
                  </w:r>
                  <w:r w:rsidRPr="00F23DC1">
                    <w:rPr>
                      <w:rFonts w:ascii="Courier New" w:hAnsi="Courier New" w:cs="Courier New"/>
                      <w:noProof/>
                      <w:color w:val="0000FF"/>
                      <w:sz w:val="20"/>
                      <w:lang w:val="en-CA" w:bidi="ar-SA"/>
                    </w:rPr>
                    <w:t>Me</w:t>
                  </w:r>
                  <w:r w:rsidRPr="00F23DC1">
                    <w:rPr>
                      <w:rFonts w:ascii="Courier New" w:hAnsi="Courier New" w:cs="Courier New"/>
                      <w:noProof/>
                      <w:sz w:val="20"/>
                      <w:lang w:val="en-CA" w:bidi="ar-SA"/>
                    </w:rPr>
                    <w:t>.lstPlanets.SelectedItem)</w:t>
                  </w:r>
                </w:p>
                <w:p w:rsidR="004770BA" w:rsidRPr="00F23DC1" w:rsidRDefault="004770BA" w:rsidP="00F23DC1">
                  <w:pPr>
                    <w:autoSpaceDE w:val="0"/>
                    <w:autoSpaceDN w:val="0"/>
                    <w:adjustRightInd w:val="0"/>
                    <w:spacing w:before="0" w:after="0" w:line="240" w:lineRule="auto"/>
                    <w:jc w:val="left"/>
                    <w:rPr>
                      <w:rFonts w:ascii="Courier New" w:hAnsi="Courier New" w:cs="Courier New"/>
                      <w:noProof/>
                      <w:sz w:val="20"/>
                      <w:lang w:val="en-CA" w:bidi="ar-SA"/>
                    </w:rPr>
                  </w:pPr>
                  <w:r w:rsidRPr="00F23DC1">
                    <w:rPr>
                      <w:rFonts w:ascii="Courier New" w:hAnsi="Courier New" w:cs="Courier New"/>
                      <w:noProof/>
                      <w:sz w:val="20"/>
                      <w:lang w:val="en-CA" w:bidi="ar-SA"/>
                    </w:rPr>
                    <w:t xml:space="preserve">thePlanetSelected = </w:t>
                  </w:r>
                  <w:r w:rsidRPr="00F23DC1">
                    <w:rPr>
                      <w:rFonts w:ascii="Courier New" w:hAnsi="Courier New" w:cs="Courier New"/>
                      <w:noProof/>
                      <w:color w:val="0000FF"/>
                      <w:sz w:val="20"/>
                      <w:lang w:val="en-CA" w:bidi="ar-SA"/>
                    </w:rPr>
                    <w:t>CType</w:t>
                  </w:r>
                  <w:r w:rsidRPr="00F23DC1">
                    <w:rPr>
                      <w:rFonts w:ascii="Courier New" w:hAnsi="Courier New" w:cs="Courier New"/>
                      <w:noProof/>
                      <w:sz w:val="20"/>
                      <w:lang w:val="en-CA" w:bidi="ar-SA"/>
                    </w:rPr>
                    <w:t>([Enum].Parse(</w:t>
                  </w:r>
                  <w:r w:rsidRPr="00F23DC1">
                    <w:rPr>
                      <w:rFonts w:ascii="Courier New" w:hAnsi="Courier New" w:cs="Courier New"/>
                      <w:noProof/>
                      <w:color w:val="0000FF"/>
                      <w:sz w:val="20"/>
                      <w:lang w:val="en-CA" w:bidi="ar-SA"/>
                    </w:rPr>
                    <w:t>GetType</w:t>
                  </w:r>
                  <w:r w:rsidRPr="00F23DC1">
                    <w:rPr>
                      <w:rFonts w:ascii="Courier New" w:hAnsi="Courier New" w:cs="Courier New"/>
                      <w:noProof/>
                      <w:sz w:val="20"/>
                      <w:lang w:val="en-CA" w:bidi="ar-SA"/>
                    </w:rPr>
                    <w:t xml:space="preserve">(PLANETS), selectValue), </w:t>
                  </w:r>
                  <w:r>
                    <w:rPr>
                      <w:rFonts w:ascii="Courier New" w:hAnsi="Courier New" w:cs="Courier New"/>
                      <w:noProof/>
                      <w:sz w:val="20"/>
                      <w:lang w:val="en-CA" w:bidi="ar-SA"/>
                    </w:rPr>
                    <w:tab/>
                  </w:r>
                  <w:r w:rsidRPr="00F23DC1">
                    <w:rPr>
                      <w:rFonts w:ascii="Courier New" w:hAnsi="Courier New" w:cs="Courier New"/>
                      <w:noProof/>
                      <w:sz w:val="20"/>
                      <w:lang w:val="en-CA" w:bidi="ar-SA"/>
                    </w:rPr>
                    <w:t>PLANETS)</w:t>
                  </w:r>
                </w:p>
                <w:p w:rsidR="004770BA" w:rsidRPr="00F23DC1" w:rsidRDefault="004770BA" w:rsidP="00F23DC1">
                  <w:pPr>
                    <w:autoSpaceDE w:val="0"/>
                    <w:autoSpaceDN w:val="0"/>
                    <w:adjustRightInd w:val="0"/>
                    <w:spacing w:before="0" w:after="0" w:line="240" w:lineRule="auto"/>
                    <w:jc w:val="left"/>
                    <w:rPr>
                      <w:rFonts w:ascii="Courier New" w:hAnsi="Courier New" w:cs="Courier New"/>
                      <w:noProof/>
                      <w:sz w:val="20"/>
                      <w:lang w:val="en-CA" w:bidi="ar-SA"/>
                    </w:rPr>
                  </w:pPr>
                  <w:r w:rsidRPr="00F23DC1">
                    <w:rPr>
                      <w:rFonts w:ascii="Courier New" w:hAnsi="Courier New" w:cs="Courier New"/>
                      <w:noProof/>
                      <w:sz w:val="20"/>
                      <w:lang w:val="en-CA" w:bidi="ar-SA"/>
                    </w:rPr>
                    <w:t>planetNumber = Convert.ToInt32(thePlanetSelected)</w:t>
                  </w:r>
                </w:p>
                <w:p w:rsidR="004770BA" w:rsidRPr="00F23DC1" w:rsidRDefault="004770BA" w:rsidP="00F23DC1">
                  <w:pPr>
                    <w:autoSpaceDE w:val="0"/>
                    <w:autoSpaceDN w:val="0"/>
                    <w:adjustRightInd w:val="0"/>
                    <w:spacing w:before="0" w:after="0" w:line="240" w:lineRule="auto"/>
                    <w:jc w:val="left"/>
                    <w:rPr>
                      <w:rFonts w:ascii="Courier New" w:hAnsi="Courier New" w:cs="Courier New"/>
                      <w:noProof/>
                      <w:sz w:val="20"/>
                      <w:lang w:val="en-CA" w:bidi="ar-SA"/>
                    </w:rPr>
                  </w:pPr>
                </w:p>
                <w:p w:rsidR="004770BA" w:rsidRPr="00F23DC1" w:rsidRDefault="004770BA" w:rsidP="00F23DC1">
                  <w:pPr>
                    <w:rPr>
                      <w:sz w:val="20"/>
                    </w:rPr>
                  </w:pPr>
                  <w:r w:rsidRPr="00F23DC1">
                    <w:rPr>
                      <w:rFonts w:ascii="Courier New" w:hAnsi="Courier New" w:cs="Courier New"/>
                      <w:noProof/>
                      <w:sz w:val="20"/>
                      <w:lang w:val="en-CA" w:bidi="ar-SA"/>
                    </w:rPr>
                    <w:t>MessageBox.Show(</w:t>
                  </w:r>
                  <w:r w:rsidRPr="00F23DC1">
                    <w:rPr>
                      <w:rFonts w:ascii="Courier New" w:hAnsi="Courier New" w:cs="Courier New"/>
                      <w:noProof/>
                      <w:color w:val="A31515"/>
                      <w:sz w:val="20"/>
                      <w:lang w:val="en-CA" w:bidi="ar-SA"/>
                    </w:rPr>
                    <w:t>"You would like to go to "</w:t>
                  </w:r>
                  <w:r w:rsidRPr="00F23DC1">
                    <w:rPr>
                      <w:rFonts w:ascii="Courier New" w:hAnsi="Courier New" w:cs="Courier New"/>
                      <w:noProof/>
                      <w:sz w:val="20"/>
                      <w:lang w:val="en-CA" w:bidi="ar-SA"/>
                    </w:rPr>
                    <w:t xml:space="preserve"> &amp; selectValue &amp; </w:t>
                  </w:r>
                  <w:r w:rsidRPr="00F23DC1">
                    <w:rPr>
                      <w:rFonts w:ascii="Courier New" w:hAnsi="Courier New" w:cs="Courier New"/>
                      <w:noProof/>
                      <w:color w:val="A31515"/>
                      <w:sz w:val="20"/>
                      <w:lang w:val="en-CA" w:bidi="ar-SA"/>
                    </w:rPr>
                    <w:t>", planet #"</w:t>
                  </w:r>
                  <w:r w:rsidRPr="00F23DC1">
                    <w:rPr>
                      <w:rFonts w:ascii="Courier New" w:hAnsi="Courier New" w:cs="Courier New"/>
                      <w:noProof/>
                      <w:sz w:val="20"/>
                      <w:lang w:val="en-CA" w:bidi="ar-SA"/>
                    </w:rPr>
                    <w:t xml:space="preserve"> &amp; </w:t>
                  </w:r>
                  <w:r>
                    <w:rPr>
                      <w:rFonts w:ascii="Courier New" w:hAnsi="Courier New" w:cs="Courier New"/>
                      <w:noProof/>
                      <w:sz w:val="20"/>
                      <w:lang w:val="en-CA" w:bidi="ar-SA"/>
                    </w:rPr>
                    <w:tab/>
                  </w:r>
                  <w:r w:rsidRPr="00F23DC1">
                    <w:rPr>
                      <w:rFonts w:ascii="Courier New" w:hAnsi="Courier New" w:cs="Courier New"/>
                      <w:noProof/>
                      <w:sz w:val="20"/>
                      <w:lang w:val="en-CA" w:bidi="ar-SA"/>
                    </w:rPr>
                    <w:t xml:space="preserve">planetNumber, </w:t>
                  </w:r>
                  <w:r w:rsidRPr="00F23DC1">
                    <w:rPr>
                      <w:rFonts w:ascii="Courier New" w:hAnsi="Courier New" w:cs="Courier New"/>
                      <w:noProof/>
                      <w:color w:val="A31515"/>
                      <w:sz w:val="20"/>
                      <w:lang w:val="en-CA" w:bidi="ar-SA"/>
                    </w:rPr>
                    <w:t>"Enum Planet"</w:t>
                  </w:r>
                  <w:r w:rsidRPr="00F23DC1">
                    <w:rPr>
                      <w:rFonts w:ascii="Courier New" w:hAnsi="Courier New" w:cs="Courier New"/>
                      <w:noProof/>
                      <w:sz w:val="20"/>
                      <w:lang w:val="en-CA" w:bidi="ar-SA"/>
                    </w:rPr>
                    <w:t>)</w:t>
                  </w:r>
                </w:p>
              </w:txbxContent>
            </v:textbox>
          </v:shape>
        </w:pict>
      </w:r>
      <w:r>
        <w:t>Planet</w:t>
      </w:r>
      <w:r w:rsidR="004E0B2B">
        <w:t>,</w:t>
      </w:r>
      <w:r>
        <w:t xml:space="preserve"> </w:t>
      </w:r>
      <w:r w:rsidR="004E0B2B" w:rsidRPr="004E0B2B">
        <w:rPr>
          <w:b/>
        </w:rPr>
        <w:t>NOT</w:t>
      </w:r>
      <w:r>
        <w:t xml:space="preserve"> type string</w:t>
      </w:r>
      <w:r w:rsidR="0073069D">
        <w:fldChar w:fldCharType="begin"/>
      </w:r>
      <w:r>
        <w:instrText xml:space="preserve"> XE "</w:instrText>
      </w:r>
      <w:r>
        <w:rPr>
          <w:b/>
          <w:i/>
        </w:rPr>
        <w:instrText>string"</w:instrText>
      </w:r>
      <w:r>
        <w:instrText xml:space="preserve"> </w:instrText>
      </w:r>
      <w:r w:rsidR="0073069D">
        <w:fldChar w:fldCharType="end"/>
      </w:r>
      <w:r>
        <w:t>).</w:t>
      </w:r>
      <w:r w:rsidR="00A13921">
        <w:t xml:space="preserve"> </w:t>
      </w:r>
      <w:r>
        <w:t>The following code does this:</w:t>
      </w:r>
    </w:p>
    <w:p w:rsidR="00682B06" w:rsidRDefault="00682B06" w:rsidP="007F64B2">
      <w:pPr>
        <w:ind w:firstLine="720"/>
      </w:pPr>
    </w:p>
    <w:p w:rsidR="00682B06" w:rsidRDefault="00682B06" w:rsidP="007F64B2">
      <w:pPr>
        <w:ind w:firstLine="720"/>
      </w:pPr>
    </w:p>
    <w:p w:rsidR="00682B06" w:rsidRDefault="00682B06" w:rsidP="007F64B2">
      <w:pPr>
        <w:ind w:firstLine="720"/>
      </w:pPr>
    </w:p>
    <w:p w:rsidR="00682B06" w:rsidRDefault="00682B06" w:rsidP="007F64B2">
      <w:pPr>
        <w:ind w:firstLine="720"/>
      </w:pPr>
    </w:p>
    <w:p w:rsidR="00682B06" w:rsidRDefault="00682B06" w:rsidP="007F64B2">
      <w:pPr>
        <w:ind w:firstLine="720"/>
      </w:pPr>
    </w:p>
    <w:p w:rsidR="00682B06" w:rsidRDefault="0073069D" w:rsidP="007F64B2">
      <w:pPr>
        <w:ind w:firstLine="720"/>
      </w:pPr>
      <w:r>
        <w:rPr>
          <w:noProof/>
          <w:lang w:val="en-CA" w:eastAsia="en-CA" w:bidi="ar-SA"/>
        </w:rPr>
        <w:pict>
          <v:shape id="_x0000_s1859" type="#_x0000_t202" style="position:absolute;left:0;text-align:left;margin-left:-128.35pt;margin-top:24.4pt;width:486pt;height:30.6pt;z-index:251835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859;mso-fit-shape-to-text:t" inset="0,0,0,0">
              <w:txbxContent>
                <w:p w:rsidR="004770BA" w:rsidRPr="00934913" w:rsidRDefault="004770BA" w:rsidP="00682B06">
                  <w:pPr>
                    <w:pStyle w:val="Caption"/>
                    <w:rPr>
                      <w:sz w:val="24"/>
                      <w:szCs w:val="20"/>
                    </w:rPr>
                  </w:pPr>
                  <w:bookmarkStart w:id="267" w:name="_Toc245310478"/>
                  <w:r>
                    <w:t xml:space="preserve">VB Code </w:t>
                  </w:r>
                  <w:fldSimple w:instr=" SEQ VB_Code \* ARABIC ">
                    <w:r w:rsidR="00F65BCF">
                      <w:rPr>
                        <w:noProof/>
                      </w:rPr>
                      <w:t>36</w:t>
                    </w:r>
                  </w:fldSimple>
                  <w:r>
                    <w:t xml:space="preserve">: Convert String to </w:t>
                  </w:r>
                  <w:proofErr w:type="spellStart"/>
                  <w:r>
                    <w:t>Enum</w:t>
                  </w:r>
                  <w:proofErr w:type="spellEnd"/>
                  <w:r>
                    <w:t xml:space="preserve"> to Number in VB</w:t>
                  </w:r>
                  <w:bookmarkEnd w:id="267"/>
                </w:p>
              </w:txbxContent>
            </v:textbox>
          </v:shape>
        </w:pict>
      </w:r>
    </w:p>
    <w:p w:rsidR="00682B06" w:rsidRDefault="00682B06" w:rsidP="007F64B2">
      <w:pPr>
        <w:ind w:firstLine="720"/>
      </w:pPr>
    </w:p>
    <w:p w:rsidR="00682B06" w:rsidRDefault="0073069D" w:rsidP="007F64B2">
      <w:pPr>
        <w:ind w:firstLine="720"/>
      </w:pPr>
      <w:r>
        <w:rPr>
          <w:noProof/>
          <w:lang w:val="en-CA" w:eastAsia="en-CA" w:bidi="ar-SA"/>
        </w:rPr>
        <w:pict>
          <v:shape id="_x0000_s1860" type="#_x0000_t202" style="position:absolute;margin-left:-163.25pt;margin-top:4.6pt;width:486pt;height:144.2pt;z-index:25183692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860">
              <w:txbxContent>
                <w:p w:rsidR="004770BA" w:rsidRPr="00682B06" w:rsidRDefault="004770BA" w:rsidP="00682B06">
                  <w:pPr>
                    <w:autoSpaceDE w:val="0"/>
                    <w:autoSpaceDN w:val="0"/>
                    <w:adjustRightInd w:val="0"/>
                    <w:spacing w:before="0" w:after="0" w:line="240" w:lineRule="auto"/>
                    <w:jc w:val="left"/>
                    <w:rPr>
                      <w:rFonts w:ascii="Courier New" w:hAnsi="Courier New" w:cs="Courier New"/>
                      <w:noProof/>
                      <w:color w:val="008000"/>
                      <w:sz w:val="20"/>
                      <w:lang w:val="en-CA" w:bidi="ar-SA"/>
                    </w:rPr>
                  </w:pPr>
                  <w:r w:rsidRPr="00682B06">
                    <w:rPr>
                      <w:rFonts w:ascii="Courier New" w:hAnsi="Courier New" w:cs="Courier New"/>
                      <w:noProof/>
                      <w:color w:val="008000"/>
                      <w:sz w:val="20"/>
                      <w:lang w:val="en-CA" w:bidi="ar-SA"/>
                    </w:rPr>
                    <w:t>// say what item you selected</w:t>
                  </w:r>
                </w:p>
                <w:p w:rsidR="004770BA" w:rsidRPr="00682B06" w:rsidRDefault="004770BA" w:rsidP="00682B06">
                  <w:pPr>
                    <w:autoSpaceDE w:val="0"/>
                    <w:autoSpaceDN w:val="0"/>
                    <w:adjustRightInd w:val="0"/>
                    <w:spacing w:before="0" w:after="0" w:line="240" w:lineRule="auto"/>
                    <w:jc w:val="left"/>
                    <w:rPr>
                      <w:rFonts w:ascii="Courier New" w:hAnsi="Courier New" w:cs="Courier New"/>
                      <w:noProof/>
                      <w:sz w:val="20"/>
                      <w:lang w:val="en-CA" w:bidi="ar-SA"/>
                    </w:rPr>
                  </w:pPr>
                  <w:r w:rsidRPr="00682B06">
                    <w:rPr>
                      <w:rFonts w:ascii="Courier New" w:hAnsi="Courier New" w:cs="Courier New"/>
                      <w:noProof/>
                      <w:color w:val="0000FF"/>
                      <w:sz w:val="20"/>
                      <w:lang w:val="en-CA" w:bidi="ar-SA"/>
                    </w:rPr>
                    <w:t>string</w:t>
                  </w:r>
                  <w:r w:rsidRPr="00682B06">
                    <w:rPr>
                      <w:rFonts w:ascii="Courier New" w:hAnsi="Courier New" w:cs="Courier New"/>
                      <w:noProof/>
                      <w:sz w:val="20"/>
                      <w:lang w:val="en-CA" w:bidi="ar-SA"/>
                    </w:rPr>
                    <w:t xml:space="preserve"> selectValue;</w:t>
                  </w:r>
                </w:p>
                <w:p w:rsidR="004770BA" w:rsidRPr="00682B06" w:rsidRDefault="004770BA" w:rsidP="00682B06">
                  <w:pPr>
                    <w:autoSpaceDE w:val="0"/>
                    <w:autoSpaceDN w:val="0"/>
                    <w:adjustRightInd w:val="0"/>
                    <w:spacing w:before="0" w:after="0" w:line="240" w:lineRule="auto"/>
                    <w:jc w:val="left"/>
                    <w:rPr>
                      <w:rFonts w:ascii="Courier New" w:hAnsi="Courier New" w:cs="Courier New"/>
                      <w:noProof/>
                      <w:sz w:val="20"/>
                      <w:lang w:val="en-CA" w:bidi="ar-SA"/>
                    </w:rPr>
                  </w:pPr>
                  <w:r w:rsidRPr="00682B06">
                    <w:rPr>
                      <w:rFonts w:ascii="Courier New" w:hAnsi="Courier New" w:cs="Courier New"/>
                      <w:noProof/>
                      <w:color w:val="0000FF"/>
                      <w:sz w:val="20"/>
                      <w:lang w:val="en-CA" w:bidi="ar-SA"/>
                    </w:rPr>
                    <w:t>int</w:t>
                  </w:r>
                  <w:r w:rsidRPr="00682B06">
                    <w:rPr>
                      <w:rFonts w:ascii="Courier New" w:hAnsi="Courier New" w:cs="Courier New"/>
                      <w:noProof/>
                      <w:sz w:val="20"/>
                      <w:lang w:val="en-CA" w:bidi="ar-SA"/>
                    </w:rPr>
                    <w:t xml:space="preserve"> planetNumber;</w:t>
                  </w:r>
                </w:p>
                <w:p w:rsidR="004770BA" w:rsidRPr="00682B06" w:rsidRDefault="004770BA" w:rsidP="00682B06">
                  <w:pPr>
                    <w:autoSpaceDE w:val="0"/>
                    <w:autoSpaceDN w:val="0"/>
                    <w:adjustRightInd w:val="0"/>
                    <w:spacing w:before="0" w:after="0" w:line="240" w:lineRule="auto"/>
                    <w:jc w:val="left"/>
                    <w:rPr>
                      <w:rFonts w:ascii="Courier New" w:hAnsi="Courier New" w:cs="Courier New"/>
                      <w:noProof/>
                      <w:sz w:val="20"/>
                      <w:lang w:val="en-CA" w:bidi="ar-SA"/>
                    </w:rPr>
                  </w:pPr>
                  <w:r w:rsidRPr="00682B06">
                    <w:rPr>
                      <w:rFonts w:ascii="Courier New" w:hAnsi="Courier New" w:cs="Courier New"/>
                      <w:noProof/>
                      <w:color w:val="2B91AF"/>
                      <w:sz w:val="20"/>
                      <w:lang w:val="en-CA" w:bidi="ar-SA"/>
                    </w:rPr>
                    <w:t>PLANETS</w:t>
                  </w:r>
                  <w:r w:rsidRPr="00682B06">
                    <w:rPr>
                      <w:rFonts w:ascii="Courier New" w:hAnsi="Courier New" w:cs="Courier New"/>
                      <w:noProof/>
                      <w:sz w:val="20"/>
                      <w:lang w:val="en-CA" w:bidi="ar-SA"/>
                    </w:rPr>
                    <w:t xml:space="preserve"> thePlanetSelected;</w:t>
                  </w:r>
                </w:p>
                <w:p w:rsidR="004770BA" w:rsidRPr="00682B06" w:rsidRDefault="004770BA" w:rsidP="00682B06">
                  <w:pPr>
                    <w:autoSpaceDE w:val="0"/>
                    <w:autoSpaceDN w:val="0"/>
                    <w:adjustRightInd w:val="0"/>
                    <w:spacing w:before="0" w:after="0" w:line="240" w:lineRule="auto"/>
                    <w:jc w:val="left"/>
                    <w:rPr>
                      <w:rFonts w:ascii="Courier New" w:hAnsi="Courier New" w:cs="Courier New"/>
                      <w:noProof/>
                      <w:sz w:val="20"/>
                      <w:lang w:val="en-CA" w:bidi="ar-SA"/>
                    </w:rPr>
                  </w:pPr>
                </w:p>
                <w:p w:rsidR="004770BA" w:rsidRDefault="004770BA" w:rsidP="00682B06">
                  <w:pPr>
                    <w:autoSpaceDE w:val="0"/>
                    <w:autoSpaceDN w:val="0"/>
                    <w:adjustRightInd w:val="0"/>
                    <w:spacing w:before="0" w:after="0" w:line="240" w:lineRule="auto"/>
                    <w:jc w:val="left"/>
                    <w:rPr>
                      <w:rFonts w:ascii="Courier New" w:hAnsi="Courier New" w:cs="Courier New"/>
                      <w:noProof/>
                      <w:sz w:val="20"/>
                      <w:lang w:val="en-CA" w:bidi="ar-SA"/>
                    </w:rPr>
                  </w:pPr>
                  <w:r w:rsidRPr="00682B06">
                    <w:rPr>
                      <w:rFonts w:ascii="Courier New" w:hAnsi="Courier New" w:cs="Courier New"/>
                      <w:noProof/>
                      <w:sz w:val="20"/>
                      <w:lang w:val="en-CA" w:bidi="ar-SA"/>
                    </w:rPr>
                    <w:t xml:space="preserve">selectValue = </w:t>
                  </w:r>
                  <w:r w:rsidRPr="00682B06">
                    <w:rPr>
                      <w:rFonts w:ascii="Courier New" w:hAnsi="Courier New" w:cs="Courier New"/>
                      <w:noProof/>
                      <w:color w:val="2B91AF"/>
                      <w:sz w:val="20"/>
                      <w:lang w:val="en-CA" w:bidi="ar-SA"/>
                    </w:rPr>
                    <w:t>Convert</w:t>
                  </w:r>
                  <w:r w:rsidRPr="00682B06">
                    <w:rPr>
                      <w:rFonts w:ascii="Courier New" w:hAnsi="Courier New" w:cs="Courier New"/>
                      <w:noProof/>
                      <w:sz w:val="20"/>
                      <w:lang w:val="en-CA" w:bidi="ar-SA"/>
                    </w:rPr>
                    <w:t>.ToString(</w:t>
                  </w:r>
                  <w:r w:rsidRPr="00682B06">
                    <w:rPr>
                      <w:rFonts w:ascii="Courier New" w:hAnsi="Courier New" w:cs="Courier New"/>
                      <w:noProof/>
                      <w:color w:val="0000FF"/>
                      <w:sz w:val="20"/>
                      <w:lang w:val="en-CA" w:bidi="ar-SA"/>
                    </w:rPr>
                    <w:t>this</w:t>
                  </w:r>
                  <w:r w:rsidRPr="00682B06">
                    <w:rPr>
                      <w:rFonts w:ascii="Courier New" w:hAnsi="Courier New" w:cs="Courier New"/>
                      <w:noProof/>
                      <w:sz w:val="20"/>
                      <w:lang w:val="en-CA" w:bidi="ar-SA"/>
                    </w:rPr>
                    <w:t>.lstPlanets.SelectedItem);</w:t>
                  </w:r>
                </w:p>
                <w:p w:rsidR="004770BA" w:rsidRPr="00682B06" w:rsidRDefault="004770BA" w:rsidP="00682B06">
                  <w:pPr>
                    <w:autoSpaceDE w:val="0"/>
                    <w:autoSpaceDN w:val="0"/>
                    <w:adjustRightInd w:val="0"/>
                    <w:spacing w:before="0" w:after="0" w:line="240" w:lineRule="auto"/>
                    <w:jc w:val="left"/>
                    <w:rPr>
                      <w:rFonts w:ascii="Courier New" w:hAnsi="Courier New" w:cs="Courier New"/>
                      <w:noProof/>
                      <w:sz w:val="20"/>
                      <w:lang w:val="en-CA" w:bidi="ar-SA"/>
                    </w:rPr>
                  </w:pPr>
                  <w:r w:rsidRPr="00682B06">
                    <w:rPr>
                      <w:rFonts w:ascii="Courier New" w:hAnsi="Courier New" w:cs="Courier New"/>
                      <w:noProof/>
                      <w:sz w:val="20"/>
                      <w:lang w:val="en-CA" w:bidi="ar-SA"/>
                    </w:rPr>
                    <w:t>thePlanetSelected = (</w:t>
                  </w:r>
                  <w:r w:rsidRPr="00682B06">
                    <w:rPr>
                      <w:rFonts w:ascii="Courier New" w:hAnsi="Courier New" w:cs="Courier New"/>
                      <w:noProof/>
                      <w:color w:val="2B91AF"/>
                      <w:sz w:val="20"/>
                      <w:lang w:val="en-CA" w:bidi="ar-SA"/>
                    </w:rPr>
                    <w:t>PLANETS</w:t>
                  </w:r>
                  <w:r w:rsidRPr="00682B06">
                    <w:rPr>
                      <w:rFonts w:ascii="Courier New" w:hAnsi="Courier New" w:cs="Courier New"/>
                      <w:noProof/>
                      <w:sz w:val="20"/>
                      <w:lang w:val="en-CA" w:bidi="ar-SA"/>
                    </w:rPr>
                    <w:t>)</w:t>
                  </w:r>
                  <w:r w:rsidRPr="00682B06">
                    <w:rPr>
                      <w:rFonts w:ascii="Courier New" w:hAnsi="Courier New" w:cs="Courier New"/>
                      <w:noProof/>
                      <w:color w:val="2B91AF"/>
                      <w:sz w:val="20"/>
                      <w:lang w:val="en-CA" w:bidi="ar-SA"/>
                    </w:rPr>
                    <w:t>Enum</w:t>
                  </w:r>
                  <w:r w:rsidRPr="00682B06">
                    <w:rPr>
                      <w:rFonts w:ascii="Courier New" w:hAnsi="Courier New" w:cs="Courier New"/>
                      <w:noProof/>
                      <w:sz w:val="20"/>
                      <w:lang w:val="en-CA" w:bidi="ar-SA"/>
                    </w:rPr>
                    <w:t>.Parse(</w:t>
                  </w:r>
                  <w:r w:rsidRPr="00682B06">
                    <w:rPr>
                      <w:rFonts w:ascii="Courier New" w:hAnsi="Courier New" w:cs="Courier New"/>
                      <w:noProof/>
                      <w:color w:val="0000FF"/>
                      <w:sz w:val="20"/>
                      <w:lang w:val="en-CA" w:bidi="ar-SA"/>
                    </w:rPr>
                    <w:t>typeof</w:t>
                  </w:r>
                  <w:r w:rsidRPr="00682B06">
                    <w:rPr>
                      <w:rFonts w:ascii="Courier New" w:hAnsi="Courier New" w:cs="Courier New"/>
                      <w:noProof/>
                      <w:sz w:val="20"/>
                      <w:lang w:val="en-CA" w:bidi="ar-SA"/>
                    </w:rPr>
                    <w:t>(</w:t>
                  </w:r>
                  <w:r w:rsidRPr="00682B06">
                    <w:rPr>
                      <w:rFonts w:ascii="Courier New" w:hAnsi="Courier New" w:cs="Courier New"/>
                      <w:noProof/>
                      <w:color w:val="2B91AF"/>
                      <w:sz w:val="20"/>
                      <w:lang w:val="en-CA" w:bidi="ar-SA"/>
                    </w:rPr>
                    <w:t>PLANETS</w:t>
                  </w:r>
                  <w:r w:rsidRPr="00682B06">
                    <w:rPr>
                      <w:rFonts w:ascii="Courier New" w:hAnsi="Courier New" w:cs="Courier New"/>
                      <w:noProof/>
                      <w:sz w:val="20"/>
                      <w:lang w:val="en-CA" w:bidi="ar-SA"/>
                    </w:rPr>
                    <w:t xml:space="preserve">), selectValue, </w:t>
                  </w:r>
                  <w:r w:rsidRPr="00682B06">
                    <w:rPr>
                      <w:rFonts w:ascii="Courier New" w:hAnsi="Courier New" w:cs="Courier New"/>
                      <w:noProof/>
                      <w:color w:val="0000FF"/>
                      <w:sz w:val="20"/>
                      <w:lang w:val="en-CA" w:bidi="ar-SA"/>
                    </w:rPr>
                    <w:t>true</w:t>
                  </w:r>
                  <w:r w:rsidRPr="00682B06">
                    <w:rPr>
                      <w:rFonts w:ascii="Courier New" w:hAnsi="Courier New" w:cs="Courier New"/>
                      <w:noProof/>
                      <w:sz w:val="20"/>
                      <w:lang w:val="en-CA" w:bidi="ar-SA"/>
                    </w:rPr>
                    <w:t>);</w:t>
                  </w:r>
                </w:p>
                <w:p w:rsidR="004770BA" w:rsidRPr="00682B06" w:rsidRDefault="004770BA" w:rsidP="00682B06">
                  <w:pPr>
                    <w:autoSpaceDE w:val="0"/>
                    <w:autoSpaceDN w:val="0"/>
                    <w:adjustRightInd w:val="0"/>
                    <w:spacing w:before="0" w:after="0" w:line="240" w:lineRule="auto"/>
                    <w:jc w:val="left"/>
                    <w:rPr>
                      <w:rFonts w:ascii="Courier New" w:hAnsi="Courier New" w:cs="Courier New"/>
                      <w:noProof/>
                      <w:sz w:val="20"/>
                      <w:lang w:val="en-CA" w:bidi="ar-SA"/>
                    </w:rPr>
                  </w:pPr>
                  <w:r w:rsidRPr="00682B06">
                    <w:rPr>
                      <w:rFonts w:ascii="Courier New" w:hAnsi="Courier New" w:cs="Courier New"/>
                      <w:noProof/>
                      <w:sz w:val="20"/>
                      <w:lang w:val="en-CA" w:bidi="ar-SA"/>
                    </w:rPr>
                    <w:t>planetNumber = (</w:t>
                  </w:r>
                  <w:r w:rsidRPr="00682B06">
                    <w:rPr>
                      <w:rFonts w:ascii="Courier New" w:hAnsi="Courier New" w:cs="Courier New"/>
                      <w:noProof/>
                      <w:color w:val="0000FF"/>
                      <w:sz w:val="20"/>
                      <w:lang w:val="en-CA" w:bidi="ar-SA"/>
                    </w:rPr>
                    <w:t>int</w:t>
                  </w:r>
                  <w:r w:rsidRPr="00682B06">
                    <w:rPr>
                      <w:rFonts w:ascii="Courier New" w:hAnsi="Courier New" w:cs="Courier New"/>
                      <w:noProof/>
                      <w:sz w:val="20"/>
                      <w:lang w:val="en-CA" w:bidi="ar-SA"/>
                    </w:rPr>
                    <w:t>)(thePlanetSelected);</w:t>
                  </w:r>
                </w:p>
                <w:p w:rsidR="004770BA" w:rsidRPr="00682B06" w:rsidRDefault="004770BA" w:rsidP="00682B06">
                  <w:pPr>
                    <w:autoSpaceDE w:val="0"/>
                    <w:autoSpaceDN w:val="0"/>
                    <w:adjustRightInd w:val="0"/>
                    <w:spacing w:before="0" w:after="0" w:line="240" w:lineRule="auto"/>
                    <w:jc w:val="left"/>
                    <w:rPr>
                      <w:rFonts w:ascii="Courier New" w:hAnsi="Courier New" w:cs="Courier New"/>
                      <w:noProof/>
                      <w:sz w:val="20"/>
                      <w:lang w:val="en-CA" w:bidi="ar-SA"/>
                    </w:rPr>
                  </w:pPr>
                </w:p>
                <w:p w:rsidR="004770BA" w:rsidRPr="00682B06" w:rsidRDefault="004770BA" w:rsidP="00682B06">
                  <w:pPr>
                    <w:rPr>
                      <w:sz w:val="20"/>
                    </w:rPr>
                  </w:pPr>
                  <w:r w:rsidRPr="00682B06">
                    <w:rPr>
                      <w:rFonts w:ascii="Courier New" w:hAnsi="Courier New" w:cs="Courier New"/>
                      <w:noProof/>
                      <w:color w:val="2B91AF"/>
                      <w:sz w:val="20"/>
                      <w:lang w:val="en-CA" w:bidi="ar-SA"/>
                    </w:rPr>
                    <w:t>MessageBox</w:t>
                  </w:r>
                  <w:r w:rsidRPr="00682B06">
                    <w:rPr>
                      <w:rFonts w:ascii="Courier New" w:hAnsi="Courier New" w:cs="Courier New"/>
                      <w:noProof/>
                      <w:sz w:val="20"/>
                      <w:lang w:val="en-CA" w:bidi="ar-SA"/>
                    </w:rPr>
                    <w:t>.Show(</w:t>
                  </w:r>
                  <w:r w:rsidRPr="00682B06">
                    <w:rPr>
                      <w:rFonts w:ascii="Courier New" w:hAnsi="Courier New" w:cs="Courier New"/>
                      <w:noProof/>
                      <w:color w:val="A31515"/>
                      <w:sz w:val="20"/>
                      <w:lang w:val="en-CA" w:bidi="ar-SA"/>
                    </w:rPr>
                    <w:t>"You would like to go to "</w:t>
                  </w:r>
                  <w:r w:rsidRPr="00682B06">
                    <w:rPr>
                      <w:rFonts w:ascii="Courier New" w:hAnsi="Courier New" w:cs="Courier New"/>
                      <w:noProof/>
                      <w:sz w:val="20"/>
                      <w:lang w:val="en-CA" w:bidi="ar-SA"/>
                    </w:rPr>
                    <w:t xml:space="preserve"> + selectValue + </w:t>
                  </w:r>
                  <w:r w:rsidRPr="00682B06">
                    <w:rPr>
                      <w:rFonts w:ascii="Courier New" w:hAnsi="Courier New" w:cs="Courier New"/>
                      <w:noProof/>
                      <w:color w:val="A31515"/>
                      <w:sz w:val="20"/>
                      <w:lang w:val="en-CA" w:bidi="ar-SA"/>
                    </w:rPr>
                    <w:t>", planet #"</w:t>
                  </w:r>
                  <w:r w:rsidRPr="00682B06">
                    <w:rPr>
                      <w:rFonts w:ascii="Courier New" w:hAnsi="Courier New" w:cs="Courier New"/>
                      <w:noProof/>
                      <w:sz w:val="20"/>
                      <w:lang w:val="en-CA" w:bidi="ar-SA"/>
                    </w:rPr>
                    <w:t xml:space="preserve"> + </w:t>
                  </w:r>
                  <w:r>
                    <w:rPr>
                      <w:rFonts w:ascii="Courier New" w:hAnsi="Courier New" w:cs="Courier New"/>
                      <w:noProof/>
                      <w:sz w:val="20"/>
                      <w:lang w:val="en-CA" w:bidi="ar-SA"/>
                    </w:rPr>
                    <w:t xml:space="preserve">           </w:t>
                  </w:r>
                  <w:r>
                    <w:rPr>
                      <w:rFonts w:ascii="Courier New" w:hAnsi="Courier New" w:cs="Courier New"/>
                      <w:noProof/>
                      <w:sz w:val="20"/>
                      <w:lang w:val="en-CA" w:bidi="ar-SA"/>
                    </w:rPr>
                    <w:tab/>
                  </w:r>
                  <w:r w:rsidRPr="00682B06">
                    <w:rPr>
                      <w:rFonts w:ascii="Courier New" w:hAnsi="Courier New" w:cs="Courier New"/>
                      <w:noProof/>
                      <w:sz w:val="20"/>
                      <w:lang w:val="en-CA" w:bidi="ar-SA"/>
                    </w:rPr>
                    <w:t xml:space="preserve">planetNumber, </w:t>
                  </w:r>
                  <w:r w:rsidRPr="00682B06">
                    <w:rPr>
                      <w:rFonts w:ascii="Courier New" w:hAnsi="Courier New" w:cs="Courier New"/>
                      <w:noProof/>
                      <w:color w:val="A31515"/>
                      <w:sz w:val="20"/>
                      <w:lang w:val="en-CA" w:bidi="ar-SA"/>
                    </w:rPr>
                    <w:t>"Enum Planet"</w:t>
                  </w:r>
                  <w:r w:rsidRPr="00682B06">
                    <w:rPr>
                      <w:rFonts w:ascii="Courier New" w:hAnsi="Courier New" w:cs="Courier New"/>
                      <w:noProof/>
                      <w:sz w:val="20"/>
                      <w:lang w:val="en-CA" w:bidi="ar-SA"/>
                    </w:rPr>
                    <w:t>);</w:t>
                  </w:r>
                </w:p>
              </w:txbxContent>
            </v:textbox>
          </v:shape>
        </w:pict>
      </w:r>
    </w:p>
    <w:p w:rsidR="00682B06" w:rsidRDefault="00682B06" w:rsidP="007F64B2">
      <w:pPr>
        <w:ind w:firstLine="720"/>
      </w:pPr>
    </w:p>
    <w:p w:rsidR="00682B06" w:rsidRDefault="00682B06" w:rsidP="007F64B2">
      <w:pPr>
        <w:ind w:firstLine="720"/>
      </w:pPr>
    </w:p>
    <w:p w:rsidR="00682B06" w:rsidRDefault="00682B06" w:rsidP="007F64B2">
      <w:pPr>
        <w:ind w:firstLine="720"/>
      </w:pPr>
    </w:p>
    <w:p w:rsidR="00682B06" w:rsidRDefault="00682B06" w:rsidP="007F64B2">
      <w:pPr>
        <w:ind w:firstLine="720"/>
      </w:pPr>
    </w:p>
    <w:p w:rsidR="00682B06" w:rsidRDefault="0073069D" w:rsidP="007F64B2">
      <w:pPr>
        <w:ind w:firstLine="720"/>
      </w:pPr>
      <w:r>
        <w:rPr>
          <w:noProof/>
          <w:lang w:val="en-CA" w:eastAsia="en-CA" w:bidi="ar-SA"/>
        </w:rPr>
        <w:pict>
          <v:shape id="_x0000_s1861" type="#_x0000_t202" style="position:absolute;left:0;text-align:left;margin-left:-127.25pt;margin-top:21.25pt;width:486pt;height:30.6pt;z-index:251837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861;mso-fit-shape-to-text:t" inset="0,0,0,0">
              <w:txbxContent>
                <w:p w:rsidR="004770BA" w:rsidRPr="006853E8" w:rsidRDefault="004770BA" w:rsidP="00682B06">
                  <w:pPr>
                    <w:pStyle w:val="Caption"/>
                  </w:pPr>
                  <w:bookmarkStart w:id="268" w:name="_Toc246256671"/>
                  <w:r>
                    <w:t xml:space="preserve">C# Code </w:t>
                  </w:r>
                  <w:fldSimple w:instr=" SEQ C#_Code \* ARABIC ">
                    <w:r w:rsidR="00F65BCF">
                      <w:rPr>
                        <w:noProof/>
                      </w:rPr>
                      <w:t>37</w:t>
                    </w:r>
                  </w:fldSimple>
                  <w:r>
                    <w:t xml:space="preserve">: Convert String to </w:t>
                  </w:r>
                  <w:proofErr w:type="spellStart"/>
                  <w:r>
                    <w:t>Enum</w:t>
                  </w:r>
                  <w:proofErr w:type="spellEnd"/>
                  <w:r>
                    <w:t xml:space="preserve"> to Number in C#</w:t>
                  </w:r>
                  <w:bookmarkEnd w:id="268"/>
                </w:p>
              </w:txbxContent>
            </v:textbox>
          </v:shape>
        </w:pict>
      </w:r>
    </w:p>
    <w:p w:rsidR="00682B06" w:rsidRDefault="00682B06" w:rsidP="007F64B2">
      <w:pPr>
        <w:ind w:firstLine="720"/>
      </w:pPr>
    </w:p>
    <w:p w:rsidR="007F64B2" w:rsidRDefault="007F64B2" w:rsidP="007F64B2">
      <w:pPr>
        <w:ind w:firstLine="720"/>
      </w:pPr>
    </w:p>
    <w:p w:rsidR="007F64B2" w:rsidRDefault="007F64B2" w:rsidP="007F64B2">
      <w:pPr>
        <w:pStyle w:val="Heading2"/>
      </w:pPr>
      <w:bookmarkStart w:id="269" w:name="_Toc153459329"/>
      <w:bookmarkStart w:id="270" w:name="_Toc174028152"/>
      <w:bookmarkStart w:id="271" w:name="_Toc247205729"/>
      <w:r>
        <w:t xml:space="preserve">Abstract Data </w:t>
      </w:r>
      <w:r w:rsidR="00217B2C">
        <w:t>Types</w:t>
      </w:r>
      <w:bookmarkEnd w:id="269"/>
      <w:bookmarkEnd w:id="270"/>
      <w:bookmarkEnd w:id="271"/>
    </w:p>
    <w:p w:rsidR="007F64B2" w:rsidRDefault="00EE61A5" w:rsidP="007F64B2">
      <w:pPr>
        <w:ind w:firstLine="720"/>
      </w:pPr>
      <w:r>
        <w:t>Al</w:t>
      </w:r>
      <w:r w:rsidR="007F64B2">
        <w:t xml:space="preserve">l of the different ways to use data so far have been based on the one assumption that we </w:t>
      </w:r>
      <w:r>
        <w:t>cannot</w:t>
      </w:r>
      <w:r w:rsidR="007F64B2">
        <w:t xml:space="preserve"> mix different data type</w:t>
      </w:r>
      <w:r w:rsidR="0073069D">
        <w:fldChar w:fldCharType="begin"/>
      </w:r>
      <w:r w:rsidR="007F64B2">
        <w:instrText xml:space="preserve"> XE "</w:instrText>
      </w:r>
      <w:r w:rsidR="007F64B2">
        <w:rPr>
          <w:b/>
          <w:i/>
        </w:rPr>
        <w:instrText>data type"</w:instrText>
      </w:r>
      <w:r w:rsidR="007F64B2">
        <w:instrText xml:space="preserve"> </w:instrText>
      </w:r>
      <w:r w:rsidR="0073069D">
        <w:fldChar w:fldCharType="end"/>
      </w:r>
      <w:r w:rsidR="007F64B2">
        <w:t>s.</w:t>
      </w:r>
      <w:r w:rsidR="00A13921">
        <w:t xml:space="preserve"> </w:t>
      </w:r>
      <w:r w:rsidR="007F64B2">
        <w:t>When we create an array</w:t>
      </w:r>
      <w:r w:rsidR="0073069D">
        <w:fldChar w:fldCharType="begin"/>
      </w:r>
      <w:r w:rsidR="007F64B2">
        <w:instrText xml:space="preserve"> XE "</w:instrText>
      </w:r>
      <w:r w:rsidR="007F64B2">
        <w:rPr>
          <w:b/>
          <w:i/>
        </w:rPr>
        <w:instrText>array"</w:instrText>
      </w:r>
      <w:r w:rsidR="007F64B2">
        <w:instrText xml:space="preserve"> </w:instrText>
      </w:r>
      <w:r w:rsidR="0073069D">
        <w:fldChar w:fldCharType="end"/>
      </w:r>
      <w:r w:rsidR="007F64B2">
        <w:t>, all the elements</w:t>
      </w:r>
      <w:r w:rsidR="0073069D">
        <w:fldChar w:fldCharType="begin"/>
      </w:r>
      <w:r w:rsidR="007F64B2">
        <w:instrText xml:space="preserve"> XE "</w:instrText>
      </w:r>
      <w:r w:rsidR="007F64B2">
        <w:rPr>
          <w:b/>
          <w:i/>
        </w:rPr>
        <w:instrText>elements"</w:instrText>
      </w:r>
      <w:r w:rsidR="007F64B2">
        <w:instrText xml:space="preserve"> </w:instrText>
      </w:r>
      <w:r w:rsidR="0073069D">
        <w:fldChar w:fldCharType="end"/>
      </w:r>
      <w:r w:rsidR="007F64B2">
        <w:t xml:space="preserve"> in the array must be of the same type</w:t>
      </w:r>
      <w:r w:rsidR="0073069D">
        <w:fldChar w:fldCharType="begin"/>
      </w:r>
      <w:r w:rsidR="007F64B2">
        <w:instrText xml:space="preserve"> XE "</w:instrText>
      </w:r>
      <w:r w:rsidR="007F64B2">
        <w:rPr>
          <w:b/>
          <w:i/>
        </w:rPr>
        <w:instrText>type"</w:instrText>
      </w:r>
      <w:r w:rsidR="007F64B2">
        <w:instrText xml:space="preserve"> </w:instrText>
      </w:r>
      <w:r w:rsidR="0073069D">
        <w:fldChar w:fldCharType="end"/>
      </w:r>
      <w:r w:rsidR="007F64B2">
        <w:t>.</w:t>
      </w:r>
      <w:r w:rsidR="00A13921">
        <w:t xml:space="preserve"> </w:t>
      </w:r>
      <w:r w:rsidR="007F64B2">
        <w:t>When we created a new type by using enumeration, all of the elements inside our new type were all the same type.</w:t>
      </w:r>
      <w:r w:rsidR="00A13921">
        <w:t xml:space="preserve"> </w:t>
      </w:r>
      <w:r w:rsidR="007F64B2">
        <w:t xml:space="preserve">This has been very helpful up to this point to ensure that our code is </w:t>
      </w:r>
      <w:hyperlink r:id="rId228" w:history="1">
        <w:r w:rsidR="007F64B2">
          <w:rPr>
            <w:rStyle w:val="Hyperlink"/>
            <w:b/>
            <w:i/>
          </w:rPr>
          <w:t>type safe</w:t>
        </w:r>
      </w:hyperlink>
      <w:r w:rsidR="0073069D">
        <w:rPr>
          <w:b/>
          <w:i/>
        </w:rPr>
        <w:fldChar w:fldCharType="begin"/>
      </w:r>
      <w:r w:rsidR="007F64B2">
        <w:rPr>
          <w:b/>
          <w:i/>
        </w:rPr>
        <w:instrText xml:space="preserve"> XE "type safe" </w:instrText>
      </w:r>
      <w:r w:rsidR="0073069D">
        <w:rPr>
          <w:b/>
          <w:i/>
        </w:rPr>
        <w:fldChar w:fldCharType="end"/>
      </w:r>
      <w:r w:rsidR="007F64B2">
        <w:t>.</w:t>
      </w:r>
      <w:r w:rsidR="00A13921">
        <w:t xml:space="preserve"> </w:t>
      </w:r>
    </w:p>
    <w:p w:rsidR="007F64B2" w:rsidRDefault="007F64B2" w:rsidP="007F64B2">
      <w:pPr>
        <w:ind w:firstLine="720"/>
      </w:pPr>
    </w:p>
    <w:p w:rsidR="007F64B2" w:rsidRDefault="007F64B2" w:rsidP="007F64B2">
      <w:pPr>
        <w:ind w:firstLine="720"/>
      </w:pPr>
      <w:r>
        <w:t xml:space="preserve">Type safe is a feature in VB </w:t>
      </w:r>
      <w:r w:rsidR="00D75FCB">
        <w:t>and C#</w:t>
      </w:r>
      <w:r>
        <w:t xml:space="preserve"> (and other programming language</w:t>
      </w:r>
      <w:r w:rsidR="0073069D">
        <w:fldChar w:fldCharType="begin"/>
      </w:r>
      <w:r>
        <w:instrText xml:space="preserve"> XE "</w:instrText>
      </w:r>
      <w:r>
        <w:rPr>
          <w:b/>
          <w:i/>
        </w:rPr>
        <w:instrText>programming language"</w:instrText>
      </w:r>
      <w:r>
        <w:instrText xml:space="preserve"> </w:instrText>
      </w:r>
      <w:r w:rsidR="0073069D">
        <w:fldChar w:fldCharType="end"/>
      </w:r>
      <w:r>
        <w:t xml:space="preserve">s) and we enforced it even more </w:t>
      </w:r>
      <w:r w:rsidR="00D75FCB">
        <w:t xml:space="preserve">in VB </w:t>
      </w:r>
      <w:r>
        <w:t xml:space="preserve">by using </w:t>
      </w:r>
      <w:r>
        <w:rPr>
          <w:rFonts w:ascii="Courier New" w:hAnsi="Courier New" w:cs="Courier New"/>
          <w:noProof/>
          <w:color w:val="0000FF"/>
          <w:sz w:val="20"/>
        </w:rPr>
        <w:t>Option</w:t>
      </w:r>
      <w:r>
        <w:rPr>
          <w:rFonts w:ascii="Courier New" w:hAnsi="Courier New" w:cs="Courier New"/>
          <w:noProof/>
          <w:sz w:val="20"/>
        </w:rPr>
        <w:t xml:space="preserve"> </w:t>
      </w:r>
      <w:r>
        <w:rPr>
          <w:rFonts w:ascii="Courier New" w:hAnsi="Courier New" w:cs="Courier New"/>
          <w:noProof/>
          <w:color w:val="0000FF"/>
          <w:sz w:val="20"/>
        </w:rPr>
        <w:t>Strict</w:t>
      </w:r>
      <w:r>
        <w:rPr>
          <w:rFonts w:ascii="Courier New" w:hAnsi="Courier New" w:cs="Courier New"/>
          <w:noProof/>
          <w:sz w:val="20"/>
        </w:rPr>
        <w:t xml:space="preserve"> </w:t>
      </w:r>
      <w:r>
        <w:rPr>
          <w:rFonts w:ascii="Courier New" w:hAnsi="Courier New" w:cs="Courier New"/>
          <w:noProof/>
          <w:color w:val="0000FF"/>
          <w:sz w:val="20"/>
        </w:rPr>
        <w:t>On</w:t>
      </w:r>
      <w:r>
        <w:t xml:space="preserve"> at the top of our programs.</w:t>
      </w:r>
      <w:r w:rsidR="00A13921">
        <w:t xml:space="preserve"> </w:t>
      </w:r>
      <w:r>
        <w:t>Type safe means that we employ a type</w:t>
      </w:r>
      <w:r w:rsidR="0073069D">
        <w:fldChar w:fldCharType="begin"/>
      </w:r>
      <w:r>
        <w:instrText xml:space="preserve"> XE "</w:instrText>
      </w:r>
      <w:r>
        <w:rPr>
          <w:b/>
          <w:i/>
        </w:rPr>
        <w:instrText>type"</w:instrText>
      </w:r>
      <w:r>
        <w:instrText xml:space="preserve"> </w:instrText>
      </w:r>
      <w:r w:rsidR="0073069D">
        <w:fldChar w:fldCharType="end"/>
      </w:r>
      <w:r>
        <w:t xml:space="preserve"> system to prevent certain forms of erroneous or undesirable program behavior (called type errors).</w:t>
      </w:r>
      <w:r w:rsidR="00A13921">
        <w:t xml:space="preserve"> </w:t>
      </w:r>
      <w:r>
        <w:t>In simple terms this means that our programs don’t make mistakes like sticking a string</w:t>
      </w:r>
      <w:r w:rsidR="0073069D">
        <w:fldChar w:fldCharType="begin"/>
      </w:r>
      <w:r>
        <w:instrText xml:space="preserve"> XE "</w:instrText>
      </w:r>
      <w:r>
        <w:rPr>
          <w:b/>
          <w:i/>
        </w:rPr>
        <w:instrText>string"</w:instrText>
      </w:r>
      <w:r>
        <w:instrText xml:space="preserve"> </w:instrText>
      </w:r>
      <w:r w:rsidR="0073069D">
        <w:fldChar w:fldCharType="end"/>
      </w:r>
      <w:r>
        <w:t xml:space="preserve"> inside a variable</w:t>
      </w:r>
      <w:r w:rsidR="0073069D">
        <w:fldChar w:fldCharType="begin"/>
      </w:r>
      <w:r>
        <w:instrText xml:space="preserve"> XE "</w:instrText>
      </w:r>
      <w:r>
        <w:rPr>
          <w:b/>
          <w:i/>
        </w:rPr>
        <w:instrText>variable"</w:instrText>
      </w:r>
      <w:r>
        <w:instrText xml:space="preserve"> </w:instrText>
      </w:r>
      <w:r w:rsidR="0073069D">
        <w:fldChar w:fldCharType="end"/>
      </w:r>
      <w:r>
        <w:t xml:space="preserve"> that is of type integer</w:t>
      </w:r>
      <w:r w:rsidR="0073069D">
        <w:fldChar w:fldCharType="begin"/>
      </w:r>
      <w:r>
        <w:instrText xml:space="preserve"> XE "</w:instrText>
      </w:r>
      <w:r>
        <w:rPr>
          <w:b/>
          <w:i/>
        </w:rPr>
        <w:instrText>integer"</w:instrText>
      </w:r>
      <w:r>
        <w:instrText xml:space="preserve"> </w:instrText>
      </w:r>
      <w:r w:rsidR="0073069D">
        <w:fldChar w:fldCharType="end"/>
      </w:r>
      <w:r>
        <w:t>.</w:t>
      </w:r>
      <w:r w:rsidR="00A13921">
        <w:t xml:space="preserve"> </w:t>
      </w:r>
      <w:r>
        <w:t xml:space="preserve">If we really want this to happen, then we must first convert the string to an integer using the </w:t>
      </w:r>
      <w:r>
        <w:rPr>
          <w:rFonts w:ascii="Courier New" w:hAnsi="Courier New" w:cs="Courier New"/>
          <w:noProof/>
          <w:color w:val="0000FF"/>
          <w:sz w:val="20"/>
        </w:rPr>
        <w:t>CInt</w:t>
      </w:r>
      <w:r>
        <w:t xml:space="preserve"> </w:t>
      </w:r>
      <w:r w:rsidR="00D75FCB">
        <w:t xml:space="preserve">or </w:t>
      </w:r>
      <w:r w:rsidR="00D75FCB" w:rsidRPr="00682B06">
        <w:rPr>
          <w:rFonts w:ascii="Courier New" w:hAnsi="Courier New" w:cs="Courier New"/>
          <w:noProof/>
          <w:color w:val="2B91AF"/>
          <w:sz w:val="20"/>
          <w:lang w:val="en-CA" w:bidi="ar-SA"/>
        </w:rPr>
        <w:t>Convert</w:t>
      </w:r>
      <w:r w:rsidR="00D75FCB" w:rsidRPr="00682B06">
        <w:rPr>
          <w:rFonts w:ascii="Courier New" w:hAnsi="Courier New" w:cs="Courier New"/>
          <w:noProof/>
          <w:sz w:val="20"/>
          <w:lang w:val="en-CA" w:bidi="ar-SA"/>
        </w:rPr>
        <w:t>.To</w:t>
      </w:r>
      <w:r w:rsidR="00D75FCB">
        <w:rPr>
          <w:rFonts w:ascii="Courier New" w:hAnsi="Courier New" w:cs="Courier New"/>
          <w:noProof/>
          <w:sz w:val="20"/>
          <w:lang w:val="en-CA" w:bidi="ar-SA"/>
        </w:rPr>
        <w:t>Int32</w:t>
      </w:r>
      <w:r w:rsidR="00D75FCB">
        <w:t xml:space="preserve"> </w:t>
      </w:r>
      <w:r>
        <w:t>function</w:t>
      </w:r>
      <w:r w:rsidR="00D75FCB">
        <w:t>s</w:t>
      </w:r>
      <w:r w:rsidR="0073069D">
        <w:fldChar w:fldCharType="begin"/>
      </w:r>
      <w:r>
        <w:instrText xml:space="preserve"> XE "</w:instrText>
      </w:r>
      <w:r>
        <w:rPr>
          <w:b/>
          <w:i/>
        </w:rPr>
        <w:instrText>function"</w:instrText>
      </w:r>
      <w:r>
        <w:instrText xml:space="preserve"> </w:instrText>
      </w:r>
      <w:r w:rsidR="0073069D">
        <w:fldChar w:fldCharType="end"/>
      </w:r>
      <w:r>
        <w:t>.</w:t>
      </w:r>
      <w:r w:rsidR="00A13921">
        <w:t xml:space="preserve"> </w:t>
      </w:r>
      <w:r>
        <w:t>If we did not do this conversion, the program might crash or even worse give us a wrong answer.</w:t>
      </w:r>
      <w:r w:rsidR="00A13921">
        <w:t xml:space="preserve"> </w:t>
      </w:r>
    </w:p>
    <w:p w:rsidR="007F64B2" w:rsidRDefault="007F64B2" w:rsidP="007F64B2">
      <w:pPr>
        <w:ind w:firstLine="720"/>
      </w:pPr>
      <w:r>
        <w:t>Although this was been useful, in certain cases we need a way to store related information which is not of the same type</w:t>
      </w:r>
      <w:r w:rsidR="0073069D">
        <w:fldChar w:fldCharType="begin"/>
      </w:r>
      <w:r>
        <w:instrText xml:space="preserve"> XE "</w:instrText>
      </w:r>
      <w:r>
        <w:rPr>
          <w:b/>
          <w:i/>
        </w:rPr>
        <w:instrText>type"</w:instrText>
      </w:r>
      <w:r>
        <w:instrText xml:space="preserve"> </w:instrText>
      </w:r>
      <w:r w:rsidR="0073069D">
        <w:fldChar w:fldCharType="end"/>
      </w:r>
      <w:r>
        <w:t>.</w:t>
      </w:r>
      <w:r w:rsidR="00A13921">
        <w:t xml:space="preserve"> </w:t>
      </w:r>
      <w:r>
        <w:t xml:space="preserve">To do this we use what is called a </w:t>
      </w:r>
      <w:hyperlink r:id="rId229" w:history="1">
        <w:r>
          <w:rPr>
            <w:rStyle w:val="Hyperlink"/>
            <w:b/>
            <w:i/>
          </w:rPr>
          <w:t>data structure</w:t>
        </w:r>
      </w:hyperlink>
      <w:r w:rsidR="0073069D">
        <w:rPr>
          <w:b/>
          <w:i/>
        </w:rPr>
        <w:fldChar w:fldCharType="begin"/>
      </w:r>
      <w:r>
        <w:rPr>
          <w:b/>
          <w:i/>
        </w:rPr>
        <w:instrText xml:space="preserve"> XE "data structure" </w:instrText>
      </w:r>
      <w:r w:rsidR="0073069D">
        <w:rPr>
          <w:b/>
          <w:i/>
        </w:rPr>
        <w:fldChar w:fldCharType="end"/>
      </w:r>
      <w:r>
        <w:rPr>
          <w:b/>
          <w:i/>
        </w:rPr>
        <w:t xml:space="preserve"> </w:t>
      </w:r>
      <w:r>
        <w:t>(or sometimes referred to as an abstract data type</w:t>
      </w:r>
      <w:r w:rsidR="0073069D">
        <w:fldChar w:fldCharType="begin"/>
      </w:r>
      <w:r>
        <w:instrText xml:space="preserve"> XE "</w:instrText>
      </w:r>
      <w:r>
        <w:rPr>
          <w:b/>
          <w:i/>
        </w:rPr>
        <w:instrText>data type"</w:instrText>
      </w:r>
      <w:r>
        <w:instrText xml:space="preserve"> </w:instrText>
      </w:r>
      <w:r w:rsidR="0073069D">
        <w:fldChar w:fldCharType="end"/>
      </w:r>
      <w:r>
        <w:t>). A data structure</w:t>
      </w:r>
      <w:r w:rsidR="0073069D">
        <w:fldChar w:fldCharType="begin"/>
      </w:r>
      <w:r>
        <w:instrText xml:space="preserve"> XE "</w:instrText>
      </w:r>
      <w:r>
        <w:rPr>
          <w:b/>
          <w:i/>
        </w:rPr>
        <w:instrText>structure"</w:instrText>
      </w:r>
      <w:r>
        <w:instrText xml:space="preserve"> </w:instrText>
      </w:r>
      <w:r w:rsidR="0073069D">
        <w:fldChar w:fldCharType="end"/>
      </w:r>
      <w:r>
        <w:t xml:space="preserve"> is a composite data type that groups together related </w:t>
      </w:r>
      <w:r w:rsidR="00576A21">
        <w:t>information</w:t>
      </w:r>
      <w:r>
        <w:t>.</w:t>
      </w:r>
      <w:r w:rsidR="00A13921">
        <w:t xml:space="preserve"> </w:t>
      </w:r>
      <w:r>
        <w:t xml:space="preserve">Unlike arrays, each member of the structure can be of a </w:t>
      </w:r>
      <w:r>
        <w:rPr>
          <w:u w:val="single"/>
        </w:rPr>
        <w:t>different</w:t>
      </w:r>
      <w:r>
        <w:t xml:space="preserve"> data type.</w:t>
      </w:r>
      <w:r w:rsidR="00A13921">
        <w:t xml:space="preserve"> </w:t>
      </w:r>
      <w:r>
        <w:t>For example, suppose we want to keep some information about a student for a marks program.</w:t>
      </w:r>
      <w:r w:rsidR="00A13921">
        <w:t xml:space="preserve"> </w:t>
      </w:r>
      <w:r>
        <w:t>We would most likely want information like:</w:t>
      </w:r>
    </w:p>
    <w:p w:rsidR="007F64B2" w:rsidRDefault="007F64B2" w:rsidP="007F64B2">
      <w:pPr>
        <w:numPr>
          <w:ilvl w:val="0"/>
          <w:numId w:val="14"/>
        </w:numPr>
        <w:spacing w:before="0" w:after="0" w:line="240" w:lineRule="auto"/>
      </w:pPr>
      <w:r>
        <w:t>First name</w:t>
      </w:r>
    </w:p>
    <w:p w:rsidR="007F64B2" w:rsidRDefault="007F64B2" w:rsidP="007F64B2">
      <w:pPr>
        <w:numPr>
          <w:ilvl w:val="0"/>
          <w:numId w:val="14"/>
        </w:numPr>
        <w:spacing w:before="0" w:after="0" w:line="240" w:lineRule="auto"/>
      </w:pPr>
      <w:r>
        <w:t>Last name</w:t>
      </w:r>
    </w:p>
    <w:p w:rsidR="007F64B2" w:rsidRDefault="007F64B2" w:rsidP="007F64B2">
      <w:pPr>
        <w:numPr>
          <w:ilvl w:val="0"/>
          <w:numId w:val="14"/>
        </w:numPr>
        <w:spacing w:before="0" w:after="0" w:line="240" w:lineRule="auto"/>
      </w:pPr>
      <w:r>
        <w:t>Middle initial</w:t>
      </w:r>
    </w:p>
    <w:p w:rsidR="007F64B2" w:rsidRDefault="007F64B2" w:rsidP="007F64B2">
      <w:pPr>
        <w:numPr>
          <w:ilvl w:val="0"/>
          <w:numId w:val="14"/>
        </w:numPr>
        <w:spacing w:before="0" w:after="0" w:line="240" w:lineRule="auto"/>
      </w:pPr>
      <w:r>
        <w:t>Grade</w:t>
      </w:r>
    </w:p>
    <w:p w:rsidR="007F64B2" w:rsidRDefault="007F64B2" w:rsidP="007F64B2">
      <w:pPr>
        <w:numPr>
          <w:ilvl w:val="0"/>
          <w:numId w:val="14"/>
        </w:numPr>
        <w:spacing w:before="0" w:after="0" w:line="240" w:lineRule="auto"/>
      </w:pPr>
      <w:r>
        <w:t>If identified</w:t>
      </w:r>
    </w:p>
    <w:p w:rsidR="007F64B2" w:rsidRDefault="007F64B2" w:rsidP="007F64B2">
      <w:r>
        <w:t>How would we save such information since first and last name will be a string</w:t>
      </w:r>
      <w:r w:rsidR="0073069D">
        <w:fldChar w:fldCharType="begin"/>
      </w:r>
      <w:r>
        <w:instrText xml:space="preserve"> XE "</w:instrText>
      </w:r>
      <w:r>
        <w:rPr>
          <w:b/>
          <w:i/>
        </w:rPr>
        <w:instrText>string"</w:instrText>
      </w:r>
      <w:r>
        <w:instrText xml:space="preserve"> </w:instrText>
      </w:r>
      <w:r w:rsidR="0073069D">
        <w:fldChar w:fldCharType="end"/>
      </w:r>
      <w:r>
        <w:t>, middle initial should be a character</w:t>
      </w:r>
      <w:r w:rsidR="0073069D">
        <w:fldChar w:fldCharType="begin"/>
      </w:r>
      <w:r>
        <w:instrText xml:space="preserve"> XE "</w:instrText>
      </w:r>
      <w:r>
        <w:rPr>
          <w:b/>
          <w:i/>
        </w:rPr>
        <w:instrText>character"</w:instrText>
      </w:r>
      <w:r>
        <w:instrText xml:space="preserve"> </w:instrText>
      </w:r>
      <w:r w:rsidR="0073069D">
        <w:fldChar w:fldCharType="end"/>
      </w:r>
      <w:r>
        <w:t xml:space="preserve"> (just 1 letter), grade should be an byte (0 to 255) and identified or not should be a Boolean?</w:t>
      </w:r>
      <w:r w:rsidR="00A13921">
        <w:t xml:space="preserve"> </w:t>
      </w:r>
      <w:r>
        <w:t xml:space="preserve">Converting them all to string is an option but </w:t>
      </w:r>
      <w:r>
        <w:rPr>
          <w:i/>
        </w:rPr>
        <w:t>very poor</w:t>
      </w:r>
      <w:r>
        <w:t xml:space="preserve"> programming style.</w:t>
      </w:r>
    </w:p>
    <w:p w:rsidR="007F64B2" w:rsidRDefault="007F64B2" w:rsidP="007F64B2">
      <w:r>
        <w:tab/>
        <w:t xml:space="preserve">In VB </w:t>
      </w:r>
      <w:r w:rsidR="00576A21">
        <w:t>and C#</w:t>
      </w:r>
      <w:r>
        <w:t xml:space="preserve"> we declare our abstract data type</w:t>
      </w:r>
      <w:r w:rsidR="0073069D">
        <w:fldChar w:fldCharType="begin"/>
      </w:r>
      <w:r>
        <w:instrText xml:space="preserve"> XE "</w:instrText>
      </w:r>
      <w:r>
        <w:rPr>
          <w:b/>
          <w:i/>
        </w:rPr>
        <w:instrText>data type"</w:instrText>
      </w:r>
      <w:r>
        <w:instrText xml:space="preserve"> </w:instrText>
      </w:r>
      <w:r w:rsidR="0073069D">
        <w:fldChar w:fldCharType="end"/>
      </w:r>
      <w:r>
        <w:t xml:space="preserve"> (ADT) in the global declaration section, right with the enumerated type</w:t>
      </w:r>
      <w:r w:rsidR="0073069D">
        <w:fldChar w:fldCharType="begin"/>
      </w:r>
      <w:r>
        <w:instrText xml:space="preserve"> XE "</w:instrText>
      </w:r>
      <w:r>
        <w:rPr>
          <w:b/>
          <w:i/>
        </w:rPr>
        <w:instrText>enumerated type"</w:instrText>
      </w:r>
      <w:r>
        <w:instrText xml:space="preserve"> </w:instrText>
      </w:r>
      <w:r w:rsidR="0073069D">
        <w:fldChar w:fldCharType="end"/>
      </w:r>
      <w:r>
        <w:t>s</w:t>
      </w:r>
      <w:r w:rsidR="002A6100">
        <w:t xml:space="preserve"> so that it can be used in our entire program</w:t>
      </w:r>
      <w:r>
        <w:t>.</w:t>
      </w:r>
      <w:r w:rsidR="002A6100">
        <w:t xml:space="preserve"> It could technically be placed in a local procedure, but usually this is not very useful.</w:t>
      </w:r>
      <w:r w:rsidR="00A13921">
        <w:t xml:space="preserve"> </w:t>
      </w:r>
      <w:r>
        <w:t>The following is an example of a student structure</w:t>
      </w:r>
      <w:r w:rsidR="0073069D">
        <w:fldChar w:fldCharType="begin"/>
      </w:r>
      <w:r>
        <w:instrText xml:space="preserve"> XE "</w:instrText>
      </w:r>
      <w:r>
        <w:rPr>
          <w:b/>
          <w:i/>
        </w:rPr>
        <w:instrText>structure"</w:instrText>
      </w:r>
      <w:r>
        <w:instrText xml:space="preserve"> </w:instrText>
      </w:r>
      <w:r w:rsidR="0073069D">
        <w:fldChar w:fldCharType="end"/>
      </w:r>
      <w:r>
        <w:t>:</w:t>
      </w:r>
    </w:p>
    <w:p w:rsidR="00576A21" w:rsidRDefault="00576A21" w:rsidP="007F64B2">
      <w:pPr>
        <w:ind w:firstLine="720"/>
      </w:pPr>
    </w:p>
    <w:p w:rsidR="00576A21" w:rsidRDefault="00576A21" w:rsidP="007F64B2">
      <w:pPr>
        <w:ind w:firstLine="720"/>
      </w:pPr>
    </w:p>
    <w:p w:rsidR="00576A21" w:rsidRDefault="0073069D" w:rsidP="007F64B2">
      <w:pPr>
        <w:ind w:firstLine="720"/>
      </w:pPr>
      <w:r>
        <w:rPr>
          <w:noProof/>
          <w:lang w:val="en-CA" w:eastAsia="en-CA" w:bidi="ar-SA"/>
        </w:rPr>
        <w:lastRenderedPageBreak/>
        <w:pict>
          <v:shape id="_x0000_s1866" type="#_x0000_t202" style="position:absolute;margin-left:-162.3pt;margin-top:-31.7pt;width:486pt;height:99pt;z-index:25184307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866">
              <w:txbxContent>
                <w:p w:rsidR="004770BA" w:rsidRDefault="004770BA" w:rsidP="002A6100">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Structure</w:t>
                  </w:r>
                  <w:r>
                    <w:rPr>
                      <w:rFonts w:ascii="Courier New" w:hAnsi="Courier New" w:cs="Courier New"/>
                      <w:noProof/>
                      <w:sz w:val="20"/>
                      <w:lang w:val="en-CA" w:bidi="ar-SA"/>
                    </w:rPr>
                    <w:t xml:space="preserve"> Student</w:t>
                  </w:r>
                </w:p>
                <w:p w:rsidR="004770BA" w:rsidRDefault="004770BA" w:rsidP="002A6100">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firstName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String</w:t>
                  </w:r>
                </w:p>
                <w:p w:rsidR="004770BA" w:rsidRDefault="004770BA" w:rsidP="002A6100">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middleInitial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Char</w:t>
                  </w:r>
                </w:p>
                <w:p w:rsidR="004770BA" w:rsidRDefault="004770BA" w:rsidP="002A6100">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lastName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String</w:t>
                  </w:r>
                </w:p>
                <w:p w:rsidR="004770BA" w:rsidRDefault="004770BA" w:rsidP="002A6100">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grade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Byte</w:t>
                  </w:r>
                </w:p>
                <w:p w:rsidR="004770BA" w:rsidRDefault="004770BA" w:rsidP="002A6100">
                  <w:pPr>
                    <w:autoSpaceDE w:val="0"/>
                    <w:autoSpaceDN w:val="0"/>
                    <w:adjustRightInd w:val="0"/>
                    <w:spacing w:before="0" w:after="0" w:line="240" w:lineRule="auto"/>
                    <w:jc w:val="left"/>
                    <w:rPr>
                      <w:rFonts w:ascii="Courier New" w:hAnsi="Courier New" w:cs="Courier New"/>
                      <w:noProof/>
                      <w:color w:val="0000FF"/>
                      <w:sz w:val="20"/>
                      <w:lang w:val="en-CA" w:bidi="ar-SA"/>
                    </w:rPr>
                  </w:pP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identified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Boolean</w:t>
                  </w:r>
                </w:p>
                <w:p w:rsidR="004770BA" w:rsidRPr="002A6100" w:rsidRDefault="004770BA" w:rsidP="002A6100">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End</w:t>
                  </w:r>
                  <w:r>
                    <w:rPr>
                      <w:rFonts w:ascii="Courier New" w:hAnsi="Courier New" w:cs="Courier New"/>
                      <w:noProof/>
                      <w:sz w:val="20"/>
                      <w:lang w:val="en-CA" w:bidi="ar-SA"/>
                    </w:rPr>
                    <w:t xml:space="preserve"> </w:t>
                  </w:r>
                  <w:r>
                    <w:rPr>
                      <w:rFonts w:ascii="Courier New" w:hAnsi="Courier New" w:cs="Courier New"/>
                      <w:noProof/>
                      <w:color w:val="0000FF"/>
                      <w:sz w:val="20"/>
                      <w:lang w:val="en-CA" w:bidi="ar-SA"/>
                    </w:rPr>
                    <w:t>Structure</w:t>
                  </w:r>
                </w:p>
              </w:txbxContent>
            </v:textbox>
          </v:shape>
        </w:pict>
      </w:r>
    </w:p>
    <w:p w:rsidR="00576A21" w:rsidRDefault="00576A21" w:rsidP="007F64B2">
      <w:pPr>
        <w:ind w:firstLine="720"/>
      </w:pPr>
    </w:p>
    <w:p w:rsidR="00576A21" w:rsidRDefault="0073069D" w:rsidP="007F64B2">
      <w:pPr>
        <w:ind w:firstLine="720"/>
      </w:pPr>
      <w:r>
        <w:rPr>
          <w:noProof/>
          <w:lang w:val="en-CA" w:eastAsia="en-CA" w:bidi="ar-SA"/>
        </w:rPr>
        <w:pict>
          <v:shape id="_x0000_s1863" type="#_x0000_t202" style="position:absolute;left:0;text-align:left;margin-left:-127.35pt;margin-top:17.85pt;width:486pt;height:30.6pt;z-index:251840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863;mso-fit-shape-to-text:t" inset="0,0,0,0">
              <w:txbxContent>
                <w:p w:rsidR="004770BA" w:rsidRPr="00934913" w:rsidRDefault="004770BA" w:rsidP="00576A21">
                  <w:pPr>
                    <w:pStyle w:val="Caption"/>
                    <w:rPr>
                      <w:sz w:val="24"/>
                      <w:szCs w:val="20"/>
                    </w:rPr>
                  </w:pPr>
                  <w:bookmarkStart w:id="272" w:name="_Toc245310479"/>
                  <w:r>
                    <w:t xml:space="preserve">VB Code </w:t>
                  </w:r>
                  <w:fldSimple w:instr=" SEQ VB_Code \* ARABIC ">
                    <w:r w:rsidR="00F65BCF">
                      <w:rPr>
                        <w:noProof/>
                      </w:rPr>
                      <w:t>37</w:t>
                    </w:r>
                  </w:fldSimple>
                  <w:r>
                    <w:t>: Declaration of an ADT in VB</w:t>
                  </w:r>
                  <w:bookmarkEnd w:id="272"/>
                </w:p>
              </w:txbxContent>
            </v:textbox>
          </v:shape>
        </w:pict>
      </w:r>
    </w:p>
    <w:p w:rsidR="00576A21" w:rsidRDefault="0073069D" w:rsidP="007F64B2">
      <w:pPr>
        <w:ind w:firstLine="720"/>
      </w:pPr>
      <w:r>
        <w:rPr>
          <w:noProof/>
          <w:lang w:val="en-CA" w:eastAsia="en-CA" w:bidi="ar-SA"/>
        </w:rPr>
        <w:pict>
          <v:shape id="_x0000_s1864" type="#_x0000_t202" style="position:absolute;margin-left:-162.25pt;margin-top:23.9pt;width:486pt;height:111.6pt;z-index:25184102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864">
              <w:txbxContent>
                <w:p w:rsidR="004770BA" w:rsidRPr="002A6100" w:rsidRDefault="004770BA" w:rsidP="002A6100">
                  <w:pPr>
                    <w:autoSpaceDE w:val="0"/>
                    <w:autoSpaceDN w:val="0"/>
                    <w:adjustRightInd w:val="0"/>
                    <w:spacing w:before="0" w:after="0" w:line="240" w:lineRule="auto"/>
                    <w:jc w:val="left"/>
                    <w:rPr>
                      <w:rFonts w:ascii="Courier New" w:hAnsi="Courier New" w:cs="Courier New"/>
                      <w:noProof/>
                      <w:color w:val="2B91AF"/>
                      <w:sz w:val="20"/>
                      <w:lang w:val="en-CA" w:bidi="ar-SA"/>
                    </w:rPr>
                  </w:pPr>
                  <w:r>
                    <w:rPr>
                      <w:rFonts w:ascii="Courier New" w:hAnsi="Courier New" w:cs="Courier New"/>
                      <w:noProof/>
                      <w:sz w:val="20"/>
                      <w:lang w:val="en-CA" w:bidi="ar-SA"/>
                    </w:rPr>
                    <w:t xml:space="preserve">        </w:t>
                  </w:r>
                  <w:r w:rsidR="000A3232" w:rsidRPr="00D36891">
                    <w:rPr>
                      <w:rFonts w:ascii="Courier New" w:hAnsi="Courier New" w:cs="Courier New"/>
                      <w:noProof/>
                      <w:color w:val="0000FF"/>
                      <w:sz w:val="20"/>
                      <w:lang w:val="en-CA" w:bidi="ar-SA"/>
                    </w:rPr>
                    <w:t>public</w:t>
                  </w:r>
                  <w:r w:rsidR="000A3232" w:rsidRPr="00D36891">
                    <w:rPr>
                      <w:rFonts w:ascii="Courier New" w:hAnsi="Courier New" w:cs="Courier New"/>
                      <w:noProof/>
                      <w:sz w:val="20"/>
                      <w:lang w:val="en-CA" w:bidi="ar-SA"/>
                    </w:rPr>
                    <w:t xml:space="preserve"> </w:t>
                  </w:r>
                  <w:r w:rsidRPr="002A6100">
                    <w:rPr>
                      <w:rFonts w:ascii="Courier New" w:hAnsi="Courier New" w:cs="Courier New"/>
                      <w:noProof/>
                      <w:color w:val="0000FF"/>
                      <w:sz w:val="20"/>
                      <w:lang w:val="en-CA" w:bidi="ar-SA"/>
                    </w:rPr>
                    <w:t>struct</w:t>
                  </w:r>
                  <w:r w:rsidRPr="002A6100">
                    <w:rPr>
                      <w:rFonts w:ascii="Courier New" w:hAnsi="Courier New" w:cs="Courier New"/>
                      <w:noProof/>
                      <w:sz w:val="20"/>
                      <w:lang w:val="en-CA" w:bidi="ar-SA"/>
                    </w:rPr>
                    <w:t xml:space="preserve"> </w:t>
                  </w:r>
                  <w:r w:rsidRPr="002A6100">
                    <w:rPr>
                      <w:rFonts w:ascii="Courier New" w:hAnsi="Courier New" w:cs="Courier New"/>
                      <w:noProof/>
                      <w:color w:val="2B91AF"/>
                      <w:sz w:val="20"/>
                      <w:lang w:val="en-CA" w:bidi="ar-SA"/>
                    </w:rPr>
                    <w:t>Student</w:t>
                  </w:r>
                </w:p>
                <w:p w:rsidR="004770BA" w:rsidRPr="002A6100" w:rsidRDefault="004770BA" w:rsidP="002A6100">
                  <w:pPr>
                    <w:autoSpaceDE w:val="0"/>
                    <w:autoSpaceDN w:val="0"/>
                    <w:adjustRightInd w:val="0"/>
                    <w:spacing w:before="0" w:after="0" w:line="240" w:lineRule="auto"/>
                    <w:jc w:val="left"/>
                    <w:rPr>
                      <w:rFonts w:ascii="Courier New" w:hAnsi="Courier New" w:cs="Courier New"/>
                      <w:noProof/>
                      <w:sz w:val="20"/>
                      <w:lang w:val="en-CA" w:bidi="ar-SA"/>
                    </w:rPr>
                  </w:pPr>
                  <w:r w:rsidRPr="002A6100">
                    <w:rPr>
                      <w:rFonts w:ascii="Courier New" w:hAnsi="Courier New" w:cs="Courier New"/>
                      <w:noProof/>
                      <w:sz w:val="20"/>
                      <w:lang w:val="en-CA" w:bidi="ar-SA"/>
                    </w:rPr>
                    <w:t xml:space="preserve">        {</w:t>
                  </w:r>
                </w:p>
                <w:p w:rsidR="004770BA" w:rsidRPr="002A6100" w:rsidRDefault="004770BA" w:rsidP="002A6100">
                  <w:pPr>
                    <w:autoSpaceDE w:val="0"/>
                    <w:autoSpaceDN w:val="0"/>
                    <w:adjustRightInd w:val="0"/>
                    <w:spacing w:before="0" w:after="0" w:line="240" w:lineRule="auto"/>
                    <w:jc w:val="left"/>
                    <w:rPr>
                      <w:rFonts w:ascii="Courier New" w:hAnsi="Courier New" w:cs="Courier New"/>
                      <w:noProof/>
                      <w:sz w:val="20"/>
                      <w:lang w:val="en-CA" w:bidi="ar-SA"/>
                    </w:rPr>
                  </w:pPr>
                  <w:r w:rsidRPr="002A6100">
                    <w:rPr>
                      <w:rFonts w:ascii="Courier New" w:hAnsi="Courier New" w:cs="Courier New"/>
                      <w:noProof/>
                      <w:sz w:val="20"/>
                      <w:lang w:val="en-CA" w:bidi="ar-SA"/>
                    </w:rPr>
                    <w:t xml:space="preserve">            </w:t>
                  </w:r>
                  <w:r w:rsidR="000A3232" w:rsidRPr="00D36891">
                    <w:rPr>
                      <w:rFonts w:ascii="Courier New" w:hAnsi="Courier New" w:cs="Courier New"/>
                      <w:noProof/>
                      <w:color w:val="0000FF"/>
                      <w:sz w:val="20"/>
                      <w:lang w:val="en-CA" w:bidi="ar-SA"/>
                    </w:rPr>
                    <w:t>public</w:t>
                  </w:r>
                  <w:r w:rsidR="000A3232" w:rsidRPr="00D36891">
                    <w:rPr>
                      <w:rFonts w:ascii="Courier New" w:hAnsi="Courier New" w:cs="Courier New"/>
                      <w:noProof/>
                      <w:sz w:val="20"/>
                      <w:lang w:val="en-CA" w:bidi="ar-SA"/>
                    </w:rPr>
                    <w:t xml:space="preserve"> </w:t>
                  </w:r>
                  <w:r w:rsidRPr="002A6100">
                    <w:rPr>
                      <w:rFonts w:ascii="Courier New" w:hAnsi="Courier New" w:cs="Courier New"/>
                      <w:noProof/>
                      <w:color w:val="0000FF"/>
                      <w:sz w:val="20"/>
                      <w:lang w:val="en-CA" w:bidi="ar-SA"/>
                    </w:rPr>
                    <w:t>string</w:t>
                  </w:r>
                  <w:r w:rsidRPr="002A6100">
                    <w:rPr>
                      <w:rFonts w:ascii="Courier New" w:hAnsi="Courier New" w:cs="Courier New"/>
                      <w:noProof/>
                      <w:sz w:val="20"/>
                      <w:lang w:val="en-CA" w:bidi="ar-SA"/>
                    </w:rPr>
                    <w:t xml:space="preserve"> firstName;</w:t>
                  </w:r>
                </w:p>
                <w:p w:rsidR="004770BA" w:rsidRPr="002A6100" w:rsidRDefault="004770BA" w:rsidP="002A6100">
                  <w:pPr>
                    <w:autoSpaceDE w:val="0"/>
                    <w:autoSpaceDN w:val="0"/>
                    <w:adjustRightInd w:val="0"/>
                    <w:spacing w:before="0" w:after="0" w:line="240" w:lineRule="auto"/>
                    <w:jc w:val="left"/>
                    <w:rPr>
                      <w:rFonts w:ascii="Courier New" w:hAnsi="Courier New" w:cs="Courier New"/>
                      <w:noProof/>
                      <w:sz w:val="20"/>
                      <w:lang w:val="en-CA" w:bidi="ar-SA"/>
                    </w:rPr>
                  </w:pPr>
                  <w:r w:rsidRPr="002A6100">
                    <w:rPr>
                      <w:rFonts w:ascii="Courier New" w:hAnsi="Courier New" w:cs="Courier New"/>
                      <w:noProof/>
                      <w:sz w:val="20"/>
                      <w:lang w:val="en-CA" w:bidi="ar-SA"/>
                    </w:rPr>
                    <w:t xml:space="preserve">            </w:t>
                  </w:r>
                  <w:r w:rsidR="000A3232" w:rsidRPr="00D36891">
                    <w:rPr>
                      <w:rFonts w:ascii="Courier New" w:hAnsi="Courier New" w:cs="Courier New"/>
                      <w:noProof/>
                      <w:color w:val="0000FF"/>
                      <w:sz w:val="20"/>
                      <w:lang w:val="en-CA" w:bidi="ar-SA"/>
                    </w:rPr>
                    <w:t>public</w:t>
                  </w:r>
                  <w:r w:rsidR="000A3232" w:rsidRPr="00D36891">
                    <w:rPr>
                      <w:rFonts w:ascii="Courier New" w:hAnsi="Courier New" w:cs="Courier New"/>
                      <w:noProof/>
                      <w:sz w:val="20"/>
                      <w:lang w:val="en-CA" w:bidi="ar-SA"/>
                    </w:rPr>
                    <w:t xml:space="preserve"> </w:t>
                  </w:r>
                  <w:r w:rsidRPr="002A6100">
                    <w:rPr>
                      <w:rFonts w:ascii="Courier New" w:hAnsi="Courier New" w:cs="Courier New"/>
                      <w:noProof/>
                      <w:color w:val="0000FF"/>
                      <w:sz w:val="20"/>
                      <w:lang w:val="en-CA" w:bidi="ar-SA"/>
                    </w:rPr>
                    <w:t>char</w:t>
                  </w:r>
                  <w:r w:rsidRPr="002A6100">
                    <w:rPr>
                      <w:rFonts w:ascii="Courier New" w:hAnsi="Courier New" w:cs="Courier New"/>
                      <w:noProof/>
                      <w:sz w:val="20"/>
                      <w:lang w:val="en-CA" w:bidi="ar-SA"/>
                    </w:rPr>
                    <w:t xml:space="preserve"> middleInitial;</w:t>
                  </w:r>
                </w:p>
                <w:p w:rsidR="004770BA" w:rsidRPr="002A6100" w:rsidRDefault="004770BA" w:rsidP="002A6100">
                  <w:pPr>
                    <w:autoSpaceDE w:val="0"/>
                    <w:autoSpaceDN w:val="0"/>
                    <w:adjustRightInd w:val="0"/>
                    <w:spacing w:before="0" w:after="0" w:line="240" w:lineRule="auto"/>
                    <w:jc w:val="left"/>
                    <w:rPr>
                      <w:rFonts w:ascii="Courier New" w:hAnsi="Courier New" w:cs="Courier New"/>
                      <w:noProof/>
                      <w:sz w:val="20"/>
                      <w:lang w:val="en-CA" w:bidi="ar-SA"/>
                    </w:rPr>
                  </w:pPr>
                  <w:r w:rsidRPr="002A6100">
                    <w:rPr>
                      <w:rFonts w:ascii="Courier New" w:hAnsi="Courier New" w:cs="Courier New"/>
                      <w:noProof/>
                      <w:sz w:val="20"/>
                      <w:lang w:val="en-CA" w:bidi="ar-SA"/>
                    </w:rPr>
                    <w:t xml:space="preserve">            </w:t>
                  </w:r>
                  <w:r w:rsidR="000A3232" w:rsidRPr="00D36891">
                    <w:rPr>
                      <w:rFonts w:ascii="Courier New" w:hAnsi="Courier New" w:cs="Courier New"/>
                      <w:noProof/>
                      <w:color w:val="0000FF"/>
                      <w:sz w:val="20"/>
                      <w:lang w:val="en-CA" w:bidi="ar-SA"/>
                    </w:rPr>
                    <w:t>public</w:t>
                  </w:r>
                  <w:r w:rsidR="000A3232" w:rsidRPr="00D36891">
                    <w:rPr>
                      <w:rFonts w:ascii="Courier New" w:hAnsi="Courier New" w:cs="Courier New"/>
                      <w:noProof/>
                      <w:sz w:val="20"/>
                      <w:lang w:val="en-CA" w:bidi="ar-SA"/>
                    </w:rPr>
                    <w:t xml:space="preserve"> </w:t>
                  </w:r>
                  <w:r w:rsidRPr="002A6100">
                    <w:rPr>
                      <w:rFonts w:ascii="Courier New" w:hAnsi="Courier New" w:cs="Courier New"/>
                      <w:noProof/>
                      <w:color w:val="0000FF"/>
                      <w:sz w:val="20"/>
                      <w:lang w:val="en-CA" w:bidi="ar-SA"/>
                    </w:rPr>
                    <w:t>string</w:t>
                  </w:r>
                  <w:r w:rsidRPr="002A6100">
                    <w:rPr>
                      <w:rFonts w:ascii="Courier New" w:hAnsi="Courier New" w:cs="Courier New"/>
                      <w:noProof/>
                      <w:sz w:val="20"/>
                      <w:lang w:val="en-CA" w:bidi="ar-SA"/>
                    </w:rPr>
                    <w:t xml:space="preserve"> lastName;</w:t>
                  </w:r>
                </w:p>
                <w:p w:rsidR="004770BA" w:rsidRPr="002A6100" w:rsidRDefault="004770BA" w:rsidP="002A6100">
                  <w:pPr>
                    <w:autoSpaceDE w:val="0"/>
                    <w:autoSpaceDN w:val="0"/>
                    <w:adjustRightInd w:val="0"/>
                    <w:spacing w:before="0" w:after="0" w:line="240" w:lineRule="auto"/>
                    <w:jc w:val="left"/>
                    <w:rPr>
                      <w:rFonts w:ascii="Courier New" w:hAnsi="Courier New" w:cs="Courier New"/>
                      <w:noProof/>
                      <w:sz w:val="20"/>
                      <w:lang w:val="en-CA" w:bidi="ar-SA"/>
                    </w:rPr>
                  </w:pPr>
                  <w:r w:rsidRPr="002A6100">
                    <w:rPr>
                      <w:rFonts w:ascii="Courier New" w:hAnsi="Courier New" w:cs="Courier New"/>
                      <w:noProof/>
                      <w:sz w:val="20"/>
                      <w:lang w:val="en-CA" w:bidi="ar-SA"/>
                    </w:rPr>
                    <w:t xml:space="preserve">            </w:t>
                  </w:r>
                  <w:r w:rsidR="000A3232" w:rsidRPr="00D36891">
                    <w:rPr>
                      <w:rFonts w:ascii="Courier New" w:hAnsi="Courier New" w:cs="Courier New"/>
                      <w:noProof/>
                      <w:color w:val="0000FF"/>
                      <w:sz w:val="20"/>
                      <w:lang w:val="en-CA" w:bidi="ar-SA"/>
                    </w:rPr>
                    <w:t>public</w:t>
                  </w:r>
                  <w:r w:rsidR="000A3232" w:rsidRPr="00D36891">
                    <w:rPr>
                      <w:rFonts w:ascii="Courier New" w:hAnsi="Courier New" w:cs="Courier New"/>
                      <w:noProof/>
                      <w:sz w:val="20"/>
                      <w:lang w:val="en-CA" w:bidi="ar-SA"/>
                    </w:rPr>
                    <w:t xml:space="preserve"> </w:t>
                  </w:r>
                  <w:r w:rsidRPr="002A6100">
                    <w:rPr>
                      <w:rFonts w:ascii="Courier New" w:hAnsi="Courier New" w:cs="Courier New"/>
                      <w:noProof/>
                      <w:color w:val="0000FF"/>
                      <w:sz w:val="20"/>
                      <w:lang w:val="en-CA" w:bidi="ar-SA"/>
                    </w:rPr>
                    <w:t>byte</w:t>
                  </w:r>
                  <w:r w:rsidRPr="002A6100">
                    <w:rPr>
                      <w:rFonts w:ascii="Courier New" w:hAnsi="Courier New" w:cs="Courier New"/>
                      <w:noProof/>
                      <w:sz w:val="20"/>
                      <w:lang w:val="en-CA" w:bidi="ar-SA"/>
                    </w:rPr>
                    <w:t xml:space="preserve"> grade;</w:t>
                  </w:r>
                </w:p>
                <w:p w:rsidR="004770BA" w:rsidRPr="002A6100" w:rsidRDefault="004770BA" w:rsidP="002A6100">
                  <w:pPr>
                    <w:autoSpaceDE w:val="0"/>
                    <w:autoSpaceDN w:val="0"/>
                    <w:adjustRightInd w:val="0"/>
                    <w:spacing w:before="0" w:after="0" w:line="240" w:lineRule="auto"/>
                    <w:jc w:val="left"/>
                    <w:rPr>
                      <w:rFonts w:ascii="Courier New" w:hAnsi="Courier New" w:cs="Courier New"/>
                      <w:noProof/>
                      <w:sz w:val="20"/>
                      <w:lang w:val="en-CA" w:bidi="ar-SA"/>
                    </w:rPr>
                  </w:pPr>
                  <w:r w:rsidRPr="002A6100">
                    <w:rPr>
                      <w:rFonts w:ascii="Courier New" w:hAnsi="Courier New" w:cs="Courier New"/>
                      <w:noProof/>
                      <w:sz w:val="20"/>
                      <w:lang w:val="en-CA" w:bidi="ar-SA"/>
                    </w:rPr>
                    <w:t xml:space="preserve">            </w:t>
                  </w:r>
                  <w:r w:rsidR="000A3232" w:rsidRPr="00D36891">
                    <w:rPr>
                      <w:rFonts w:ascii="Courier New" w:hAnsi="Courier New" w:cs="Courier New"/>
                      <w:noProof/>
                      <w:color w:val="0000FF"/>
                      <w:sz w:val="20"/>
                      <w:lang w:val="en-CA" w:bidi="ar-SA"/>
                    </w:rPr>
                    <w:t>public</w:t>
                  </w:r>
                  <w:r w:rsidR="000A3232" w:rsidRPr="00D36891">
                    <w:rPr>
                      <w:rFonts w:ascii="Courier New" w:hAnsi="Courier New" w:cs="Courier New"/>
                      <w:noProof/>
                      <w:sz w:val="20"/>
                      <w:lang w:val="en-CA" w:bidi="ar-SA"/>
                    </w:rPr>
                    <w:t xml:space="preserve"> </w:t>
                  </w:r>
                  <w:r w:rsidRPr="002A6100">
                    <w:rPr>
                      <w:rFonts w:ascii="Courier New" w:hAnsi="Courier New" w:cs="Courier New"/>
                      <w:noProof/>
                      <w:color w:val="0000FF"/>
                      <w:sz w:val="20"/>
                      <w:lang w:val="en-CA" w:bidi="ar-SA"/>
                    </w:rPr>
                    <w:t>bool</w:t>
                  </w:r>
                  <w:r w:rsidRPr="002A6100">
                    <w:rPr>
                      <w:rFonts w:ascii="Courier New" w:hAnsi="Courier New" w:cs="Courier New"/>
                      <w:noProof/>
                      <w:sz w:val="20"/>
                      <w:lang w:val="en-CA" w:bidi="ar-SA"/>
                    </w:rPr>
                    <w:t xml:space="preserve"> identified;</w:t>
                  </w:r>
                </w:p>
                <w:p w:rsidR="004770BA" w:rsidRPr="002A6100" w:rsidRDefault="004770BA" w:rsidP="002A6100">
                  <w:pPr>
                    <w:rPr>
                      <w:sz w:val="20"/>
                    </w:rPr>
                  </w:pPr>
                  <w:r w:rsidRPr="002A6100">
                    <w:rPr>
                      <w:rFonts w:ascii="Courier New" w:hAnsi="Courier New" w:cs="Courier New"/>
                      <w:noProof/>
                      <w:sz w:val="20"/>
                      <w:lang w:val="en-CA" w:bidi="ar-SA"/>
                    </w:rPr>
                    <w:t xml:space="preserve">        }</w:t>
                  </w:r>
                </w:p>
              </w:txbxContent>
            </v:textbox>
          </v:shape>
        </w:pict>
      </w:r>
    </w:p>
    <w:p w:rsidR="00576A21" w:rsidRDefault="00576A21" w:rsidP="007F64B2">
      <w:pPr>
        <w:ind w:firstLine="720"/>
      </w:pPr>
    </w:p>
    <w:p w:rsidR="00576A21" w:rsidRDefault="00576A21" w:rsidP="007F64B2">
      <w:pPr>
        <w:ind w:firstLine="720"/>
      </w:pPr>
    </w:p>
    <w:p w:rsidR="00576A21" w:rsidRDefault="00576A21" w:rsidP="007F64B2">
      <w:pPr>
        <w:ind w:firstLine="720"/>
      </w:pPr>
    </w:p>
    <w:p w:rsidR="00576A21" w:rsidRDefault="00576A21" w:rsidP="007F64B2">
      <w:pPr>
        <w:ind w:firstLine="720"/>
      </w:pPr>
    </w:p>
    <w:p w:rsidR="00576A21" w:rsidRDefault="0073069D" w:rsidP="007F64B2">
      <w:pPr>
        <w:ind w:firstLine="720"/>
      </w:pPr>
      <w:r>
        <w:rPr>
          <w:noProof/>
          <w:lang w:val="en-CA" w:eastAsia="en-CA" w:bidi="ar-SA"/>
        </w:rPr>
        <w:pict>
          <v:shape id="_x0000_s1865" type="#_x0000_t202" style="position:absolute;left:0;text-align:left;margin-left:-126.25pt;margin-top:9.5pt;width:486pt;height:30.6pt;z-index:251842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865;mso-fit-shape-to-text:t" inset="0,0,0,0">
              <w:txbxContent>
                <w:p w:rsidR="004770BA" w:rsidRPr="006853E8" w:rsidRDefault="004770BA" w:rsidP="00576A21">
                  <w:pPr>
                    <w:pStyle w:val="Caption"/>
                  </w:pPr>
                  <w:bookmarkStart w:id="273" w:name="_Toc246256672"/>
                  <w:r>
                    <w:t xml:space="preserve">C# Code </w:t>
                  </w:r>
                  <w:fldSimple w:instr=" SEQ C#_Code \* ARABIC ">
                    <w:r w:rsidR="00F65BCF">
                      <w:rPr>
                        <w:noProof/>
                      </w:rPr>
                      <w:t>38</w:t>
                    </w:r>
                  </w:fldSimple>
                  <w:r>
                    <w:t>: Declaration of an ADT in C#</w:t>
                  </w:r>
                  <w:bookmarkEnd w:id="273"/>
                </w:p>
              </w:txbxContent>
            </v:textbox>
          </v:shape>
        </w:pict>
      </w:r>
    </w:p>
    <w:p w:rsidR="00576A21" w:rsidRDefault="00576A21" w:rsidP="007F64B2">
      <w:pPr>
        <w:ind w:firstLine="720"/>
      </w:pPr>
    </w:p>
    <w:p w:rsidR="007F64B2" w:rsidRDefault="007F64B2" w:rsidP="007F64B2">
      <w:r>
        <w:t>Notice that each member inside the structure</w:t>
      </w:r>
      <w:r w:rsidR="0073069D">
        <w:fldChar w:fldCharType="begin"/>
      </w:r>
      <w:r>
        <w:instrText xml:space="preserve"> XE "</w:instrText>
      </w:r>
      <w:r>
        <w:rPr>
          <w:b/>
          <w:i/>
        </w:rPr>
        <w:instrText>structure"</w:instrText>
      </w:r>
      <w:r>
        <w:instrText xml:space="preserve"> </w:instrText>
      </w:r>
      <w:r w:rsidR="0073069D">
        <w:fldChar w:fldCharType="end"/>
      </w:r>
      <w:r>
        <w:t xml:space="preserve"> is declared just like a regular variable</w:t>
      </w:r>
      <w:r w:rsidR="0073069D">
        <w:fldChar w:fldCharType="begin"/>
      </w:r>
      <w:r>
        <w:instrText xml:space="preserve"> XE "</w:instrText>
      </w:r>
      <w:r>
        <w:rPr>
          <w:b/>
          <w:i/>
        </w:rPr>
        <w:instrText>variable"</w:instrText>
      </w:r>
      <w:r>
        <w:instrText xml:space="preserve"> </w:instrText>
      </w:r>
      <w:r w:rsidR="0073069D">
        <w:fldChar w:fldCharType="end"/>
      </w:r>
      <w:r>
        <w:t>.</w:t>
      </w:r>
      <w:r w:rsidR="00A13921">
        <w:t xml:space="preserve"> </w:t>
      </w:r>
      <w:r>
        <w:t>Since the structure will be used to declare one or more variable of type</w:t>
      </w:r>
      <w:r w:rsidR="0073069D">
        <w:fldChar w:fldCharType="begin"/>
      </w:r>
      <w:r>
        <w:instrText xml:space="preserve"> XE "</w:instrText>
      </w:r>
      <w:r>
        <w:rPr>
          <w:b/>
          <w:i/>
        </w:rPr>
        <w:instrText>type"</w:instrText>
      </w:r>
      <w:r>
        <w:instrText xml:space="preserve"> </w:instrText>
      </w:r>
      <w:r w:rsidR="0073069D">
        <w:fldChar w:fldCharType="end"/>
      </w:r>
      <w:r>
        <w:t xml:space="preserve"> </w:t>
      </w:r>
      <w:r>
        <w:rPr>
          <w:rFonts w:ascii="Courier New" w:hAnsi="Courier New" w:cs="Courier New"/>
          <w:noProof/>
          <w:sz w:val="20"/>
        </w:rPr>
        <w:t>Student</w:t>
      </w:r>
      <w:r>
        <w:t>, it is good style to capitalize the first character</w:t>
      </w:r>
      <w:r w:rsidR="0073069D">
        <w:fldChar w:fldCharType="begin"/>
      </w:r>
      <w:r>
        <w:instrText xml:space="preserve"> XE "</w:instrText>
      </w:r>
      <w:r>
        <w:rPr>
          <w:b/>
          <w:i/>
        </w:rPr>
        <w:instrText>character"</w:instrText>
      </w:r>
      <w:r>
        <w:instrText xml:space="preserve"> </w:instrText>
      </w:r>
      <w:r w:rsidR="0073069D">
        <w:fldChar w:fldCharType="end"/>
      </w:r>
      <w:r>
        <w:t xml:space="preserve"> of every word, just like we do form variables.</w:t>
      </w:r>
    </w:p>
    <w:p w:rsidR="007F64B2" w:rsidRDefault="007F64B2" w:rsidP="007F64B2">
      <w:r>
        <w:tab/>
        <w:t>To declare a variable</w:t>
      </w:r>
      <w:r w:rsidR="0073069D">
        <w:fldChar w:fldCharType="begin"/>
      </w:r>
      <w:r>
        <w:instrText xml:space="preserve"> XE "</w:instrText>
      </w:r>
      <w:r>
        <w:rPr>
          <w:b/>
          <w:i/>
        </w:rPr>
        <w:instrText>variable"</w:instrText>
      </w:r>
      <w:r>
        <w:instrText xml:space="preserve"> </w:instrText>
      </w:r>
      <w:r w:rsidR="0073069D">
        <w:fldChar w:fldCharType="end"/>
      </w:r>
      <w:r>
        <w:t xml:space="preserve"> of type</w:t>
      </w:r>
      <w:r w:rsidR="0073069D">
        <w:fldChar w:fldCharType="begin"/>
      </w:r>
      <w:r>
        <w:instrText xml:space="preserve"> XE "</w:instrText>
      </w:r>
      <w:r>
        <w:rPr>
          <w:b/>
          <w:i/>
        </w:rPr>
        <w:instrText>type"</w:instrText>
      </w:r>
      <w:r>
        <w:instrText xml:space="preserve"> </w:instrText>
      </w:r>
      <w:r w:rsidR="0073069D">
        <w:fldChar w:fldCharType="end"/>
      </w:r>
      <w:r>
        <w:t xml:space="preserve"> student, you declare the variable just </w:t>
      </w:r>
      <w:r w:rsidR="0073069D">
        <w:rPr>
          <w:noProof/>
          <w:lang w:val="en-CA" w:eastAsia="en-CA" w:bidi="ar-SA"/>
        </w:rPr>
        <w:pict>
          <v:shape id="_x0000_s1872" type="#_x0000_t202" style="position:absolute;margin-left:-127pt;margin-top:25.35pt;width:486pt;height:34pt;z-index:25184512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" fillcolor="#c6d9f1" strokeweight="1pt">
            <v:textbox style="mso-next-textbox:#_x0000_s1872">
              <w:txbxContent>
                <w:p w:rsidR="004770BA" w:rsidRPr="00883E62" w:rsidRDefault="004770BA" w:rsidP="00883E62">
                  <w:r>
                    <w:rPr>
                      <w:rFonts w:ascii="Courier New" w:hAnsi="Courier New" w:cs="Courier New"/>
                      <w:noProof/>
                      <w:color w:val="0000FF"/>
                      <w:sz w:val="20"/>
                      <w:lang w:val="en-CA" w:bidi="ar-SA"/>
                    </w:rPr>
                    <w:t>Dim</w:t>
                  </w:r>
                  <w:r>
                    <w:rPr>
                      <w:rFonts w:ascii="Courier New" w:hAnsi="Courier New" w:cs="Courier New"/>
                      <w:noProof/>
                      <w:sz w:val="20"/>
                      <w:lang w:val="en-CA" w:bidi="ar-SA"/>
                    </w:rPr>
                    <w:t xml:space="preserve"> aSingleStudent </w:t>
                  </w:r>
                  <w:r>
                    <w:rPr>
                      <w:rFonts w:ascii="Courier New" w:hAnsi="Courier New" w:cs="Courier New"/>
                      <w:noProof/>
                      <w:color w:val="0000FF"/>
                      <w:sz w:val="20"/>
                      <w:lang w:val="en-CA" w:bidi="ar-SA"/>
                    </w:rPr>
                    <w:t>As</w:t>
                  </w:r>
                  <w:r>
                    <w:rPr>
                      <w:rFonts w:ascii="Courier New" w:hAnsi="Courier New" w:cs="Courier New"/>
                      <w:noProof/>
                      <w:sz w:val="20"/>
                      <w:lang w:val="en-CA" w:bidi="ar-SA"/>
                    </w:rPr>
                    <w:t xml:space="preserve"> Student</w:t>
                  </w:r>
                </w:p>
              </w:txbxContent>
            </v:textbox>
          </v:shape>
        </w:pict>
      </w:r>
      <w:r>
        <w:t>as we have been doing:</w:t>
      </w:r>
    </w:p>
    <w:p w:rsidR="00883E62" w:rsidRDefault="00883E62" w:rsidP="007F64B2"/>
    <w:p w:rsidR="00883E62" w:rsidRDefault="0073069D" w:rsidP="007F64B2">
      <w:r>
        <w:rPr>
          <w:noProof/>
          <w:lang w:val="en-CA" w:eastAsia="en-CA" w:bidi="ar-SA"/>
        </w:rPr>
        <w:pict>
          <v:shape id="_x0000_s1871" type="#_x0000_t202" style="position:absolute;left:0;text-align:left;margin-left:-127.7pt;margin-top:10.9pt;width:486pt;height:30.6pt;z-index:251844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" stroked="f">
            <v:textbox style="mso-next-textbox:#_x0000_s1871;mso-fit-shape-to-text:t" inset="0,0,0,0">
              <w:txbxContent>
                <w:p w:rsidR="004770BA" w:rsidRPr="00934913" w:rsidRDefault="004770BA" w:rsidP="00883E62">
                  <w:pPr>
                    <w:pStyle w:val="Caption"/>
                    <w:rPr>
                      <w:sz w:val="24"/>
                      <w:szCs w:val="20"/>
                    </w:rPr>
                  </w:pPr>
                  <w:bookmarkStart w:id="274" w:name="_Toc245310480"/>
                  <w:r>
                    <w:t xml:space="preserve">VB Code </w:t>
                  </w:r>
                  <w:fldSimple w:instr=" SEQ VB_Code \* ARABIC ">
                    <w:r w:rsidR="00F65BCF">
                      <w:rPr>
                        <w:noProof/>
                      </w:rPr>
                      <w:t>38</w:t>
                    </w:r>
                  </w:fldSimple>
                  <w:r>
                    <w:t>: Declaring a variable that is a Structure type in VB</w:t>
                  </w:r>
                  <w:bookmarkEnd w:id="274"/>
                </w:p>
              </w:txbxContent>
            </v:textbox>
          </v:shape>
        </w:pict>
      </w:r>
    </w:p>
    <w:p w:rsidR="00883E62" w:rsidRDefault="0073069D" w:rsidP="007F64B2">
      <w:r>
        <w:rPr>
          <w:noProof/>
          <w:lang w:val="en-CA" w:eastAsia="en-CA" w:bidi="ar-SA"/>
        </w:rPr>
        <w:pict>
          <v:shape id="_x0000_s1873" type="#_x0000_t202" style="position:absolute;margin-left:-127pt;margin-top:18.5pt;width:486pt;height:35.7pt;z-index:25184614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873">
              <w:txbxContent>
                <w:p w:rsidR="004770BA" w:rsidRPr="00883E62" w:rsidRDefault="004770BA" w:rsidP="00883E62">
                  <w:pPr>
                    <w:rPr>
                      <w:sz w:val="20"/>
                    </w:rPr>
                  </w:pPr>
                  <w:r w:rsidRPr="00883E62">
                    <w:rPr>
                      <w:rFonts w:ascii="Courier New" w:hAnsi="Courier New" w:cs="Courier New"/>
                      <w:noProof/>
                      <w:color w:val="2B91AF"/>
                      <w:sz w:val="20"/>
                      <w:lang w:val="en-CA" w:bidi="ar-SA"/>
                    </w:rPr>
                    <w:t>Student</w:t>
                  </w:r>
                  <w:r w:rsidRPr="00883E62">
                    <w:rPr>
                      <w:rFonts w:ascii="Courier New" w:hAnsi="Courier New" w:cs="Courier New"/>
                      <w:noProof/>
                      <w:sz w:val="20"/>
                      <w:lang w:val="en-CA" w:bidi="ar-SA"/>
                    </w:rPr>
                    <w:t xml:space="preserve"> aSingleStudent;</w:t>
                  </w:r>
                </w:p>
              </w:txbxContent>
            </v:textbox>
          </v:shape>
        </w:pict>
      </w:r>
    </w:p>
    <w:p w:rsidR="00883E62" w:rsidRDefault="00883E62" w:rsidP="007F64B2"/>
    <w:p w:rsidR="00883E62" w:rsidRDefault="0073069D" w:rsidP="007F64B2">
      <w:r>
        <w:rPr>
          <w:noProof/>
          <w:lang w:val="en-CA" w:eastAsia="en-CA" w:bidi="ar-SA"/>
        </w:rPr>
        <w:pict>
          <v:shape id="_x0000_s1874" type="#_x0000_t202" style="position:absolute;left:0;text-align:left;margin-left:-127pt;margin-top:4.9pt;width:486pt;height:30.6pt;z-index:251847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874;mso-fit-shape-to-text:t" inset="0,0,0,0">
              <w:txbxContent>
                <w:p w:rsidR="004770BA" w:rsidRPr="006853E8" w:rsidRDefault="004770BA" w:rsidP="00883E62">
                  <w:pPr>
                    <w:pStyle w:val="Caption"/>
                  </w:pPr>
                  <w:bookmarkStart w:id="275" w:name="_Toc246256673"/>
                  <w:r>
                    <w:t xml:space="preserve">C# Code </w:t>
                  </w:r>
                  <w:fldSimple w:instr=" SEQ C#_Code \* ARABIC ">
                    <w:r w:rsidR="00F65BCF">
                      <w:rPr>
                        <w:noProof/>
                      </w:rPr>
                      <w:t>39</w:t>
                    </w:r>
                  </w:fldSimple>
                  <w:r>
                    <w:t>: Declaring a variable that is a Structure type in C#</w:t>
                  </w:r>
                  <w:bookmarkEnd w:id="275"/>
                </w:p>
              </w:txbxContent>
            </v:textbox>
          </v:shape>
        </w:pict>
      </w:r>
    </w:p>
    <w:p w:rsidR="00883E62" w:rsidRDefault="00883E62" w:rsidP="007F64B2"/>
    <w:p w:rsidR="007F64B2" w:rsidRDefault="007F64B2" w:rsidP="007F64B2">
      <w:r>
        <w:t>When you would like to enter a piece of information into one of the members of the structure</w:t>
      </w:r>
      <w:r w:rsidR="0073069D">
        <w:fldChar w:fldCharType="begin"/>
      </w:r>
      <w:r>
        <w:instrText xml:space="preserve"> XE "</w:instrText>
      </w:r>
      <w:r>
        <w:rPr>
          <w:b/>
          <w:i/>
        </w:rPr>
        <w:instrText>structure"</w:instrText>
      </w:r>
      <w:r>
        <w:instrText xml:space="preserve"> </w:instrText>
      </w:r>
      <w:r w:rsidR="0073069D">
        <w:fldChar w:fldCharType="end"/>
      </w:r>
      <w:r>
        <w:t>, you access the member by placing a dot (.) between the variable</w:t>
      </w:r>
      <w:r w:rsidR="0073069D">
        <w:fldChar w:fldCharType="begin"/>
      </w:r>
      <w:r>
        <w:instrText xml:space="preserve"> XE "</w:instrText>
      </w:r>
      <w:r>
        <w:rPr>
          <w:b/>
          <w:i/>
        </w:rPr>
        <w:instrText>variable"</w:instrText>
      </w:r>
      <w:r>
        <w:instrText xml:space="preserve"> </w:instrText>
      </w:r>
      <w:r w:rsidR="0073069D">
        <w:fldChar w:fldCharType="end"/>
      </w:r>
      <w:r>
        <w:t xml:space="preserve"> name and the member.</w:t>
      </w:r>
    </w:p>
    <w:p w:rsidR="007F64B2" w:rsidRDefault="007F64B2" w:rsidP="007F64B2">
      <w:pPr>
        <w:rPr>
          <w:rFonts w:ascii="Courier New" w:hAnsi="Courier New" w:cs="Courier New"/>
          <w:noProof/>
          <w:sz w:val="20"/>
        </w:rPr>
      </w:pPr>
      <w:r>
        <w:rPr>
          <w:rFonts w:ascii="Courier New" w:hAnsi="Courier New" w:cs="Courier New"/>
          <w:noProof/>
          <w:sz w:val="20"/>
        </w:rPr>
        <w:lastRenderedPageBreak/>
        <w:t xml:space="preserve">studentInformation.firstName = </w:t>
      </w:r>
      <w:r>
        <w:rPr>
          <w:rFonts w:ascii="Courier New" w:hAnsi="Courier New" w:cs="Courier New"/>
          <w:noProof/>
          <w:color w:val="0000FF"/>
          <w:sz w:val="20"/>
        </w:rPr>
        <w:t>Me</w:t>
      </w:r>
      <w:r>
        <w:rPr>
          <w:rFonts w:ascii="Courier New" w:hAnsi="Courier New" w:cs="Courier New"/>
          <w:noProof/>
          <w:sz w:val="20"/>
        </w:rPr>
        <w:t>.txtFirstName.Text</w:t>
      </w:r>
    </w:p>
    <w:p w:rsidR="007F64B2" w:rsidRDefault="007F64B2" w:rsidP="007F64B2">
      <w:r>
        <w:t>When you would like to retrieve a piece of data from a particular member, you use the same process.</w:t>
      </w:r>
    </w:p>
    <w:p w:rsidR="007F64B2" w:rsidRDefault="007F64B2" w:rsidP="007F64B2">
      <w:pPr>
        <w:rPr>
          <w:rFonts w:ascii="Courier New" w:hAnsi="Courier New" w:cs="Courier New"/>
          <w:noProof/>
          <w:color w:val="800000"/>
          <w:sz w:val="20"/>
        </w:rPr>
      </w:pPr>
      <w:r>
        <w:rPr>
          <w:rFonts w:ascii="Courier New" w:hAnsi="Courier New" w:cs="Courier New"/>
          <w:noProof/>
          <w:sz w:val="20"/>
        </w:rPr>
        <w:t xml:space="preserve">MessageBox.Show(studentInformation.firstName &amp; </w:t>
      </w:r>
      <w:r>
        <w:rPr>
          <w:rFonts w:ascii="Courier New" w:hAnsi="Courier New" w:cs="Courier New"/>
          <w:noProof/>
          <w:color w:val="800000"/>
          <w:sz w:val="20"/>
        </w:rPr>
        <w:t>" " …</w:t>
      </w:r>
    </w:p>
    <w:p w:rsidR="009E0E84" w:rsidRDefault="009E0E84" w:rsidP="007F64B2"/>
    <w:p w:rsidR="007F64B2" w:rsidRDefault="007F64B2" w:rsidP="00217B2C">
      <w:pPr>
        <w:pStyle w:val="Heading3"/>
      </w:pPr>
      <w:bookmarkStart w:id="276" w:name="_Toc153459330"/>
      <w:bookmarkStart w:id="277" w:name="_Toc174028153"/>
      <w:bookmarkStart w:id="278" w:name="_Toc247205730"/>
      <w:r>
        <w:t>Using an Enum in an ADT</w:t>
      </w:r>
      <w:bookmarkEnd w:id="276"/>
      <w:bookmarkEnd w:id="277"/>
      <w:bookmarkEnd w:id="278"/>
    </w:p>
    <w:p w:rsidR="007F64B2" w:rsidRDefault="00D46D36" w:rsidP="007F64B2">
      <w:pPr>
        <w:ind w:firstLine="720"/>
      </w:pPr>
      <w:r>
        <w:t>Si</w:t>
      </w:r>
      <w:r w:rsidR="007F64B2">
        <w:t>nce the new type</w:t>
      </w:r>
      <w:r w:rsidR="0073069D">
        <w:fldChar w:fldCharType="begin"/>
      </w:r>
      <w:r w:rsidR="007F64B2">
        <w:instrText xml:space="preserve"> XE "</w:instrText>
      </w:r>
      <w:r w:rsidR="007F64B2">
        <w:rPr>
          <w:b/>
          <w:i/>
        </w:rPr>
        <w:instrText>type"</w:instrText>
      </w:r>
      <w:r w:rsidR="007F64B2">
        <w:instrText xml:space="preserve"> </w:instrText>
      </w:r>
      <w:r w:rsidR="0073069D">
        <w:fldChar w:fldCharType="end"/>
      </w:r>
      <w:r w:rsidR="007F64B2">
        <w:t xml:space="preserve"> you have created by using </w:t>
      </w:r>
      <w:r w:rsidR="002E0ABC">
        <w:t xml:space="preserve">a </w:t>
      </w:r>
      <w:proofErr w:type="spellStart"/>
      <w:r w:rsidR="002E0ABC">
        <w:t>Struct</w:t>
      </w:r>
      <w:proofErr w:type="spellEnd"/>
      <w:r w:rsidR="007F64B2">
        <w:t xml:space="preserve"> is a composite type, made up of sever</w:t>
      </w:r>
      <w:r w:rsidR="002E0ABC">
        <w:t>al different types put together;</w:t>
      </w:r>
      <w:r w:rsidR="007F64B2">
        <w:t xml:space="preserve"> any valid type is acceptable to use.</w:t>
      </w:r>
      <w:r w:rsidR="00A13921">
        <w:t xml:space="preserve"> </w:t>
      </w:r>
      <w:r w:rsidR="007F64B2">
        <w:t>This includes enumerated type</w:t>
      </w:r>
      <w:r w:rsidR="0073069D">
        <w:fldChar w:fldCharType="begin"/>
      </w:r>
      <w:r w:rsidR="007F64B2">
        <w:instrText xml:space="preserve"> XE "</w:instrText>
      </w:r>
      <w:r w:rsidR="007F64B2">
        <w:rPr>
          <w:b/>
          <w:i/>
        </w:rPr>
        <w:instrText>enumerated type"</w:instrText>
      </w:r>
      <w:r w:rsidR="007F64B2">
        <w:instrText xml:space="preserve"> </w:instrText>
      </w:r>
      <w:r w:rsidR="0073069D">
        <w:fldChar w:fldCharType="end"/>
      </w:r>
      <w:r w:rsidR="007F64B2">
        <w:t xml:space="preserve"> like the ones we have just learnt how to create in the previous section.</w:t>
      </w:r>
      <w:r w:rsidR="00A13921">
        <w:t xml:space="preserve"> </w:t>
      </w:r>
      <w:r w:rsidR="007F64B2">
        <w:t xml:space="preserve">If you wanted </w:t>
      </w:r>
      <w:r w:rsidR="002E0ABC">
        <w:t xml:space="preserve">to </w:t>
      </w:r>
      <w:r w:rsidR="007F64B2">
        <w:t xml:space="preserve">you could include the type Planet as one of the members inside the </w:t>
      </w:r>
      <w:r w:rsidR="007F64B2">
        <w:rPr>
          <w:rFonts w:ascii="Courier New" w:hAnsi="Courier New" w:cs="Courier New"/>
          <w:noProof/>
          <w:sz w:val="20"/>
        </w:rPr>
        <w:t>Student</w:t>
      </w:r>
      <w:r w:rsidR="007F64B2">
        <w:t xml:space="preserve"> ADT (maybe this could be the student’s favorite planet!).</w:t>
      </w:r>
      <w:r w:rsidR="00A13921">
        <w:t xml:space="preserve"> </w:t>
      </w:r>
    </w:p>
    <w:p w:rsidR="007F64B2" w:rsidRDefault="007F64B2" w:rsidP="00262B0C">
      <w:pPr>
        <w:ind w:firstLine="720"/>
      </w:pPr>
      <w:r>
        <w:t>Before you can use an enumerated type</w:t>
      </w:r>
      <w:r w:rsidR="0073069D">
        <w:fldChar w:fldCharType="begin"/>
      </w:r>
      <w:r>
        <w:instrText xml:space="preserve"> XE "</w:instrText>
      </w:r>
      <w:r>
        <w:rPr>
          <w:b/>
          <w:i/>
        </w:rPr>
        <w:instrText>enumerated type"</w:instrText>
      </w:r>
      <w:r>
        <w:instrText xml:space="preserve"> </w:instrText>
      </w:r>
      <w:r w:rsidR="0073069D">
        <w:fldChar w:fldCharType="end"/>
      </w:r>
      <w:r>
        <w:t xml:space="preserve"> inside an ADT, it must first be declared in your code, above where you are declaring your ADT.</w:t>
      </w:r>
      <w:r w:rsidR="00A13921">
        <w:t xml:space="preserve"> </w:t>
      </w:r>
      <w:r>
        <w:t xml:space="preserve">This is needed so that the </w:t>
      </w:r>
      <w:r w:rsidR="002E0ABC">
        <w:t>people reading your code</w:t>
      </w:r>
      <w:r>
        <w:t xml:space="preserve"> will know about the enumerated type</w:t>
      </w:r>
      <w:r w:rsidR="0073069D">
        <w:fldChar w:fldCharType="begin"/>
      </w:r>
      <w:r>
        <w:instrText xml:space="preserve"> XE "</w:instrText>
      </w:r>
      <w:r>
        <w:rPr>
          <w:b/>
          <w:i/>
        </w:rPr>
        <w:instrText>type"</w:instrText>
      </w:r>
      <w:r>
        <w:instrText xml:space="preserve"> </w:instrText>
      </w:r>
      <w:r w:rsidR="0073069D">
        <w:fldChar w:fldCharType="end"/>
      </w:r>
      <w:r>
        <w:t xml:space="preserve"> before </w:t>
      </w:r>
      <w:r w:rsidR="002E0ABC">
        <w:t xml:space="preserve">it is </w:t>
      </w:r>
      <w:r>
        <w:t>use</w:t>
      </w:r>
      <w:r w:rsidR="002E0ABC">
        <w:t>d</w:t>
      </w:r>
      <w:r>
        <w:t>.</w:t>
      </w:r>
      <w:r w:rsidR="00A13921">
        <w:t xml:space="preserve"> </w:t>
      </w:r>
      <w:r>
        <w:t>In the student structure</w:t>
      </w:r>
      <w:r w:rsidR="0073069D">
        <w:fldChar w:fldCharType="begin"/>
      </w:r>
      <w:r>
        <w:instrText xml:space="preserve"> XE "</w:instrText>
      </w:r>
      <w:r>
        <w:rPr>
          <w:b/>
          <w:i/>
        </w:rPr>
        <w:instrText>structure"</w:instrText>
      </w:r>
      <w:r>
        <w:instrText xml:space="preserve"> </w:instrText>
      </w:r>
      <w:r w:rsidR="0073069D">
        <w:fldChar w:fldCharType="end"/>
      </w:r>
      <w:r>
        <w:t>, say we would like to create a member called sex.</w:t>
      </w:r>
      <w:r w:rsidR="00A13921">
        <w:t xml:space="preserve"> </w:t>
      </w:r>
      <w:r>
        <w:t>Since it can only be one of two values (male or female) and it is not really a good idea to use a Boolean (it would have to be something like female or not, which is not really useful), an enumerated type is a good idea.</w:t>
      </w:r>
      <w:r w:rsidR="00A13921">
        <w:t xml:space="preserve"> </w:t>
      </w:r>
      <w:r>
        <w:t xml:space="preserve">Here is an example for a </w:t>
      </w:r>
      <w:r>
        <w:rPr>
          <w:rFonts w:ascii="Courier New" w:hAnsi="Courier New" w:cs="Courier New"/>
          <w:noProof/>
          <w:sz w:val="20"/>
        </w:rPr>
        <w:t>Gender</w:t>
      </w:r>
      <w:r>
        <w:t xml:space="preserve"> </w:t>
      </w:r>
      <w:r w:rsidR="0073069D">
        <w:rPr>
          <w:noProof/>
          <w:lang w:val="en-CA" w:eastAsia="en-CA" w:bidi="ar-SA"/>
        </w:rPr>
        <w:pict>
          <v:shape id="_x0000_s1903" type="#_x0000_t202" style="position:absolute;margin-left:-126.95pt;margin-top:22.65pt;width:486pt;height:191.5pt;z-index:25185024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903">
              <w:txbxContent>
                <w:p w:rsidR="004770BA" w:rsidRPr="00D36891" w:rsidRDefault="004770BA" w:rsidP="00262B0C">
                  <w:pPr>
                    <w:autoSpaceDE w:val="0"/>
                    <w:autoSpaceDN w:val="0"/>
                    <w:adjustRightInd w:val="0"/>
                    <w:spacing w:before="0" w:after="0" w:line="240" w:lineRule="auto"/>
                    <w:jc w:val="left"/>
                    <w:rPr>
                      <w:rFonts w:ascii="Courier New" w:hAnsi="Courier New" w:cs="Courier New"/>
                      <w:noProof/>
                      <w:color w:val="008000"/>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8000"/>
                      <w:sz w:val="20"/>
                      <w:lang w:val="en-CA" w:bidi="ar-SA"/>
                    </w:rPr>
                    <w:t>// global varaibles</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color w:val="2B91A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enum</w:t>
                  </w:r>
                  <w:r w:rsidRPr="00D36891">
                    <w:rPr>
                      <w:rFonts w:ascii="Courier New" w:hAnsi="Courier New" w:cs="Courier New"/>
                      <w:noProof/>
                      <w:sz w:val="20"/>
                      <w:lang w:val="en-CA" w:bidi="ar-SA"/>
                    </w:rPr>
                    <w:t xml:space="preserve"> </w:t>
                  </w:r>
                  <w:r w:rsidRPr="00D36891">
                    <w:rPr>
                      <w:rFonts w:ascii="Courier New" w:hAnsi="Courier New" w:cs="Courier New"/>
                      <w:noProof/>
                      <w:color w:val="2B91AF"/>
                      <w:sz w:val="20"/>
                      <w:lang w:val="en-CA" w:bidi="ar-SA"/>
                    </w:rPr>
                    <w:t>GENDER</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male,</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female</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sz w:val="20"/>
                      <w:lang w:val="en-CA" w:bidi="ar-SA"/>
                    </w:rPr>
                  </w:pPr>
                </w:p>
                <w:p w:rsidR="004770BA" w:rsidRPr="00D36891" w:rsidRDefault="004770BA" w:rsidP="00262B0C">
                  <w:pPr>
                    <w:autoSpaceDE w:val="0"/>
                    <w:autoSpaceDN w:val="0"/>
                    <w:adjustRightInd w:val="0"/>
                    <w:spacing w:before="0" w:after="0" w:line="240" w:lineRule="auto"/>
                    <w:jc w:val="left"/>
                    <w:rPr>
                      <w:rFonts w:ascii="Courier New" w:hAnsi="Courier New" w:cs="Courier New"/>
                      <w:noProof/>
                      <w:color w:val="2B91A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struct</w:t>
                  </w:r>
                  <w:r w:rsidRPr="00D36891">
                    <w:rPr>
                      <w:rFonts w:ascii="Courier New" w:hAnsi="Courier New" w:cs="Courier New"/>
                      <w:noProof/>
                      <w:sz w:val="20"/>
                      <w:lang w:val="en-CA" w:bidi="ar-SA"/>
                    </w:rPr>
                    <w:t xml:space="preserve"> </w:t>
                  </w:r>
                  <w:r w:rsidRPr="00D36891">
                    <w:rPr>
                      <w:rFonts w:ascii="Courier New" w:hAnsi="Courier New" w:cs="Courier New"/>
                      <w:noProof/>
                      <w:color w:val="2B91AF"/>
                      <w:sz w:val="20"/>
                      <w:lang w:val="en-CA" w:bidi="ar-SA"/>
                    </w:rPr>
                    <w:t>Student</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string</w:t>
                  </w:r>
                  <w:r w:rsidRPr="00D36891">
                    <w:rPr>
                      <w:rFonts w:ascii="Courier New" w:hAnsi="Courier New" w:cs="Courier New"/>
                      <w:noProof/>
                      <w:sz w:val="20"/>
                      <w:lang w:val="en-CA" w:bidi="ar-SA"/>
                    </w:rPr>
                    <w:t xml:space="preserve"> firstName;</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string</w:t>
                  </w:r>
                  <w:r w:rsidRPr="00D36891">
                    <w:rPr>
                      <w:rFonts w:ascii="Courier New" w:hAnsi="Courier New" w:cs="Courier New"/>
                      <w:noProof/>
                      <w:sz w:val="20"/>
                      <w:lang w:val="en-CA" w:bidi="ar-SA"/>
                    </w:rPr>
                    <w:t xml:space="preserve"> lastName;</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char</w:t>
                  </w:r>
                  <w:r w:rsidRPr="00D36891">
                    <w:rPr>
                      <w:rFonts w:ascii="Courier New" w:hAnsi="Courier New" w:cs="Courier New"/>
                      <w:noProof/>
                      <w:sz w:val="20"/>
                      <w:lang w:val="en-CA" w:bidi="ar-SA"/>
                    </w:rPr>
                    <w:t xml:space="preserve"> middleInitial;</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color w:val="008000"/>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2B91AF"/>
                      <w:sz w:val="20"/>
                      <w:lang w:val="en-CA" w:bidi="ar-SA"/>
                    </w:rPr>
                    <w:t>GENDER</w:t>
                  </w:r>
                  <w:r w:rsidRPr="00D36891">
                    <w:rPr>
                      <w:rFonts w:ascii="Courier New" w:hAnsi="Courier New" w:cs="Courier New"/>
                      <w:noProof/>
                      <w:sz w:val="20"/>
                      <w:lang w:val="en-CA" w:bidi="ar-SA"/>
                    </w:rPr>
                    <w:t xml:space="preserve"> sex;                 </w:t>
                  </w:r>
                  <w:r w:rsidRPr="00D36891">
                    <w:rPr>
                      <w:rFonts w:ascii="Courier New" w:hAnsi="Courier New" w:cs="Courier New"/>
                      <w:noProof/>
                      <w:color w:val="008000"/>
                      <w:sz w:val="20"/>
                      <w:lang w:val="en-CA" w:bidi="ar-SA"/>
                    </w:rPr>
                    <w:t>// GENDER is an ENUM defined above</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color w:val="008000"/>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byte</w:t>
                  </w:r>
                  <w:r w:rsidRPr="00D36891">
                    <w:rPr>
                      <w:rFonts w:ascii="Courier New" w:hAnsi="Courier New" w:cs="Courier New"/>
                      <w:noProof/>
                      <w:sz w:val="20"/>
                      <w:lang w:val="en-CA" w:bidi="ar-SA"/>
                    </w:rPr>
                    <w:t xml:space="preserve"> grade;                 </w:t>
                  </w:r>
                </w:p>
                <w:p w:rsidR="004770BA" w:rsidRPr="00D36891" w:rsidRDefault="004770BA" w:rsidP="00262B0C">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bool</w:t>
                  </w:r>
                  <w:r w:rsidRPr="00D36891">
                    <w:rPr>
                      <w:rFonts w:ascii="Courier New" w:hAnsi="Courier New" w:cs="Courier New"/>
                      <w:noProof/>
                      <w:sz w:val="20"/>
                      <w:lang w:val="en-CA" w:bidi="ar-SA"/>
                    </w:rPr>
                    <w:t xml:space="preserve"> identified;</w:t>
                  </w:r>
                </w:p>
                <w:p w:rsidR="004770BA" w:rsidRPr="00262B0C" w:rsidRDefault="004770BA" w:rsidP="00262B0C">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p>
              </w:txbxContent>
            </v:textbox>
          </v:shape>
        </w:pict>
      </w:r>
      <w:r>
        <w:t>enumerated type</w:t>
      </w:r>
      <w:r w:rsidR="00262B0C">
        <w:t xml:space="preserve"> being used inside the</w:t>
      </w:r>
      <w:r>
        <w:t xml:space="preserve"> </w:t>
      </w:r>
      <w:r>
        <w:rPr>
          <w:rFonts w:ascii="Courier New" w:hAnsi="Courier New" w:cs="Courier New"/>
          <w:noProof/>
          <w:sz w:val="20"/>
        </w:rPr>
        <w:t>Student</w:t>
      </w:r>
      <w:r>
        <w:t xml:space="preserve"> ADT.</w:t>
      </w:r>
    </w:p>
    <w:p w:rsidR="00262B0C" w:rsidRDefault="00262B0C" w:rsidP="00262B0C">
      <w:pPr>
        <w:ind w:firstLine="720"/>
      </w:pPr>
    </w:p>
    <w:p w:rsidR="00262B0C" w:rsidRDefault="00262B0C" w:rsidP="00262B0C">
      <w:pPr>
        <w:ind w:firstLine="720"/>
      </w:pPr>
    </w:p>
    <w:p w:rsidR="00262B0C" w:rsidRDefault="00262B0C" w:rsidP="00262B0C">
      <w:pPr>
        <w:ind w:firstLine="720"/>
      </w:pPr>
    </w:p>
    <w:p w:rsidR="00262B0C" w:rsidRDefault="00262B0C" w:rsidP="00262B0C">
      <w:pPr>
        <w:ind w:firstLine="720"/>
      </w:pPr>
    </w:p>
    <w:p w:rsidR="00262B0C" w:rsidRDefault="0073069D" w:rsidP="00262B0C">
      <w:pPr>
        <w:ind w:firstLine="720"/>
      </w:pPr>
      <w:r>
        <w:rPr>
          <w:noProof/>
          <w:lang w:val="en-CA" w:eastAsia="en-CA" w:bidi="ar-SA"/>
        </w:rPr>
        <w:pict>
          <v:shape id="_x0000_s1904" type="#_x0000_t202" style="position:absolute;left:0;text-align:left;margin-left:-126.95pt;margin-top:87.35pt;width:486pt;height:30.6pt;z-index:251851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904;mso-fit-shape-to-text:t" inset="0,0,0,0">
              <w:txbxContent>
                <w:p w:rsidR="004770BA" w:rsidRPr="006853E8" w:rsidRDefault="004770BA" w:rsidP="00262B0C">
                  <w:pPr>
                    <w:pStyle w:val="Caption"/>
                  </w:pPr>
                  <w:bookmarkStart w:id="279" w:name="_Toc246256674"/>
                  <w:r>
                    <w:t xml:space="preserve">C# Code </w:t>
                  </w:r>
                  <w:fldSimple w:instr=" SEQ C#_Code \* ARABIC ">
                    <w:r w:rsidR="00F65BCF">
                      <w:rPr>
                        <w:noProof/>
                      </w:rPr>
                      <w:t>40</w:t>
                    </w:r>
                  </w:fldSimple>
                  <w:r>
                    <w:t>: Declaration of a List of ADTs in C#</w:t>
                  </w:r>
                  <w:bookmarkEnd w:id="279"/>
                </w:p>
              </w:txbxContent>
            </v:textbox>
          </v:shape>
        </w:pict>
      </w:r>
    </w:p>
    <w:p w:rsidR="007F64B2" w:rsidRDefault="007F64B2" w:rsidP="007F64B2">
      <w:r>
        <w:tab/>
      </w:r>
    </w:p>
    <w:p w:rsidR="007F64B2" w:rsidRDefault="007F64B2" w:rsidP="007F64B2"/>
    <w:p w:rsidR="00262B0C" w:rsidRDefault="00262B0C" w:rsidP="007F64B2"/>
    <w:p w:rsidR="007F64B2" w:rsidRDefault="007F64B2" w:rsidP="00217B2C">
      <w:pPr>
        <w:pStyle w:val="Heading3"/>
      </w:pPr>
      <w:bookmarkStart w:id="280" w:name="_Toc153459331"/>
      <w:bookmarkStart w:id="281" w:name="_Toc174028154"/>
      <w:bookmarkStart w:id="282" w:name="_Toc247205731"/>
      <w:r>
        <w:lastRenderedPageBreak/>
        <w:t>An array</w:t>
      </w:r>
      <w:r w:rsidR="0073069D">
        <w:fldChar w:fldCharType="begin"/>
      </w:r>
      <w:r>
        <w:instrText xml:space="preserve"> XE "</w:instrText>
      </w:r>
      <w:r>
        <w:rPr>
          <w:b/>
          <w:i/>
        </w:rPr>
        <w:instrText>array"</w:instrText>
      </w:r>
      <w:r>
        <w:instrText xml:space="preserve"> </w:instrText>
      </w:r>
      <w:r w:rsidR="0073069D">
        <w:fldChar w:fldCharType="end"/>
      </w:r>
      <w:r>
        <w:t xml:space="preserve"> </w:t>
      </w:r>
      <w:r w:rsidR="00260991">
        <w:t xml:space="preserve">(or List) </w:t>
      </w:r>
      <w:r>
        <w:t>of ADT</w:t>
      </w:r>
      <w:bookmarkEnd w:id="280"/>
      <w:bookmarkEnd w:id="281"/>
      <w:bookmarkEnd w:id="282"/>
    </w:p>
    <w:p w:rsidR="007F64B2" w:rsidRDefault="009A3F7F" w:rsidP="007F64B2">
      <w:pPr>
        <w:ind w:firstLine="720"/>
      </w:pPr>
      <w:r>
        <w:t>On</w:t>
      </w:r>
      <w:r w:rsidR="007F64B2">
        <w:t>e again, since the new type</w:t>
      </w:r>
      <w:r w:rsidR="0073069D">
        <w:fldChar w:fldCharType="begin"/>
      </w:r>
      <w:r w:rsidR="007F64B2">
        <w:instrText xml:space="preserve"> XE "</w:instrText>
      </w:r>
      <w:r w:rsidR="007F64B2">
        <w:rPr>
          <w:b/>
          <w:i/>
        </w:rPr>
        <w:instrText>type"</w:instrText>
      </w:r>
      <w:r w:rsidR="007F64B2">
        <w:instrText xml:space="preserve"> </w:instrText>
      </w:r>
      <w:r w:rsidR="0073069D">
        <w:fldChar w:fldCharType="end"/>
      </w:r>
      <w:r w:rsidR="007F64B2">
        <w:t xml:space="preserve"> you have created by using a</w:t>
      </w:r>
      <w:r w:rsidR="00E2746F">
        <w:t xml:space="preserve"> </w:t>
      </w:r>
      <w:proofErr w:type="spellStart"/>
      <w:r w:rsidR="00E2746F">
        <w:t>Struct</w:t>
      </w:r>
      <w:proofErr w:type="spellEnd"/>
      <w:r w:rsidR="0073069D">
        <w:fldChar w:fldCharType="begin"/>
      </w:r>
      <w:r w:rsidR="007F64B2">
        <w:instrText xml:space="preserve"> XE "</w:instrText>
      </w:r>
      <w:r w:rsidR="007F64B2">
        <w:rPr>
          <w:b/>
          <w:i/>
        </w:rPr>
        <w:instrText>data type"</w:instrText>
      </w:r>
      <w:r w:rsidR="007F64B2">
        <w:instrText xml:space="preserve"> </w:instrText>
      </w:r>
      <w:r w:rsidR="0073069D">
        <w:fldChar w:fldCharType="end"/>
      </w:r>
      <w:r w:rsidR="007F64B2">
        <w:t xml:space="preserve"> is a type, made up of several different types put together, it can be used wherever any valid type is expected.</w:t>
      </w:r>
      <w:r w:rsidR="00A13921">
        <w:t xml:space="preserve"> </w:t>
      </w:r>
      <w:r w:rsidR="007F64B2">
        <w:t>This means that you could create an array</w:t>
      </w:r>
      <w:r w:rsidR="0073069D">
        <w:fldChar w:fldCharType="begin"/>
      </w:r>
      <w:r w:rsidR="007F64B2">
        <w:instrText xml:space="preserve"> XE "</w:instrText>
      </w:r>
      <w:r w:rsidR="007F64B2">
        <w:rPr>
          <w:b/>
          <w:i/>
        </w:rPr>
        <w:instrText>array"</w:instrText>
      </w:r>
      <w:r w:rsidR="007F64B2">
        <w:instrText xml:space="preserve"> </w:instrText>
      </w:r>
      <w:r w:rsidR="0073069D">
        <w:fldChar w:fldCharType="end"/>
      </w:r>
      <w:r w:rsidR="007F64B2">
        <w:t xml:space="preserve"> (1 or multi-dime</w:t>
      </w:r>
      <w:r w:rsidR="00E2746F">
        <w:t>nsional) that has as its type an ADT</w:t>
      </w:r>
      <w:r w:rsidR="007F64B2">
        <w:t>.</w:t>
      </w:r>
      <w:r w:rsidR="00A13921">
        <w:t xml:space="preserve"> </w:t>
      </w:r>
      <w:r w:rsidR="007F64B2">
        <w:t>This is the true power of ADT, creating a collection of the type for related elements</w:t>
      </w:r>
      <w:r w:rsidR="0073069D">
        <w:fldChar w:fldCharType="begin"/>
      </w:r>
      <w:r w:rsidR="007F64B2">
        <w:instrText xml:space="preserve"> XE "</w:instrText>
      </w:r>
      <w:r w:rsidR="007F64B2">
        <w:rPr>
          <w:b/>
          <w:i/>
        </w:rPr>
        <w:instrText>elements"</w:instrText>
      </w:r>
      <w:r w:rsidR="007F64B2">
        <w:instrText xml:space="preserve"> </w:instrText>
      </w:r>
      <w:r w:rsidR="0073069D">
        <w:fldChar w:fldCharType="end"/>
      </w:r>
      <w:r w:rsidR="007F64B2">
        <w:t>.</w:t>
      </w:r>
      <w:r w:rsidR="00A13921">
        <w:t xml:space="preserve"> </w:t>
      </w:r>
      <w:r w:rsidR="007F64B2">
        <w:t>As an example, if we were to once again look at our student type, if we were to create a marks program, we would need to keep track of student information.</w:t>
      </w:r>
      <w:r w:rsidR="00A13921">
        <w:t xml:space="preserve"> </w:t>
      </w:r>
      <w:r w:rsidR="007F64B2">
        <w:t>We would not create a new variable</w:t>
      </w:r>
      <w:r w:rsidR="0073069D">
        <w:fldChar w:fldCharType="begin"/>
      </w:r>
      <w:r w:rsidR="007F64B2">
        <w:instrText xml:space="preserve"> XE "</w:instrText>
      </w:r>
      <w:r w:rsidR="007F64B2">
        <w:rPr>
          <w:b/>
          <w:i/>
        </w:rPr>
        <w:instrText>variable"</w:instrText>
      </w:r>
      <w:r w:rsidR="007F64B2">
        <w:instrText xml:space="preserve"> </w:instrText>
      </w:r>
      <w:r w:rsidR="0073069D">
        <w:fldChar w:fldCharType="end"/>
      </w:r>
      <w:r w:rsidR="007F64B2">
        <w:t xml:space="preserve"> for every student, we would create a dynamic array</w:t>
      </w:r>
      <w:r w:rsidR="00E2746F">
        <w:t xml:space="preserve"> (or list)</w:t>
      </w:r>
      <w:r w:rsidR="0073069D">
        <w:fldChar w:fldCharType="begin"/>
      </w:r>
      <w:r w:rsidR="007F64B2">
        <w:instrText xml:space="preserve"> XE "</w:instrText>
      </w:r>
      <w:r w:rsidR="007F64B2">
        <w:rPr>
          <w:b/>
          <w:i/>
        </w:rPr>
        <w:instrText>dynamic array"</w:instrText>
      </w:r>
      <w:r w:rsidR="007F64B2">
        <w:instrText xml:space="preserve"> </w:instrText>
      </w:r>
      <w:r w:rsidR="0073069D">
        <w:fldChar w:fldCharType="end"/>
      </w:r>
      <w:r w:rsidR="007F64B2">
        <w:t xml:space="preserve"> and each element in the array would represent a student.</w:t>
      </w:r>
      <w:r w:rsidR="00A13921">
        <w:t xml:space="preserve"> </w:t>
      </w:r>
      <w:r w:rsidR="007F64B2">
        <w:t xml:space="preserve">The type we would use for this array would be the ADT </w:t>
      </w:r>
      <w:r w:rsidR="007F64B2">
        <w:rPr>
          <w:rFonts w:ascii="Courier New" w:hAnsi="Courier New" w:cs="Courier New"/>
          <w:noProof/>
          <w:sz w:val="20"/>
        </w:rPr>
        <w:t>Student</w:t>
      </w:r>
      <w:r w:rsidR="007F64B2">
        <w:t>.</w:t>
      </w:r>
    </w:p>
    <w:p w:rsidR="007F64B2" w:rsidRDefault="007F64B2" w:rsidP="007F64B2">
      <w:pPr>
        <w:ind w:firstLine="720"/>
      </w:pPr>
      <w:r>
        <w:t>Here is what the declaration for a dynamic array</w:t>
      </w:r>
      <w:r w:rsidR="0073069D">
        <w:fldChar w:fldCharType="begin"/>
      </w:r>
      <w:r>
        <w:instrText xml:space="preserve"> XE "</w:instrText>
      </w:r>
      <w:r>
        <w:rPr>
          <w:b/>
          <w:i/>
        </w:rPr>
        <w:instrText>dynamic array"</w:instrText>
      </w:r>
      <w:r>
        <w:instrText xml:space="preserve"> </w:instrText>
      </w:r>
      <w:r w:rsidR="0073069D">
        <w:fldChar w:fldCharType="end"/>
      </w:r>
      <w:r>
        <w:t xml:space="preserve"> to hold student </w:t>
      </w:r>
      <w:r w:rsidR="0073069D">
        <w:rPr>
          <w:noProof/>
          <w:lang w:val="en-CA" w:eastAsia="en-CA" w:bidi="ar-SA"/>
        </w:rPr>
        <w:pict>
          <v:shape id="_x0000_s1901" type="#_x0000_t202" style="position:absolute;margin-left:-127.4pt;margin-top:24.55pt;width:486pt;height:229.75pt;z-index:25184819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901">
              <w:txbxContent>
                <w:p w:rsidR="004770BA" w:rsidRPr="00D36891" w:rsidRDefault="004770BA" w:rsidP="00D36891">
                  <w:pPr>
                    <w:autoSpaceDE w:val="0"/>
                    <w:autoSpaceDN w:val="0"/>
                    <w:adjustRightInd w:val="0"/>
                    <w:spacing w:before="0" w:after="0" w:line="240" w:lineRule="auto"/>
                    <w:jc w:val="left"/>
                    <w:rPr>
                      <w:rFonts w:ascii="Courier New" w:hAnsi="Courier New" w:cs="Courier New"/>
                      <w:noProof/>
                      <w:color w:val="008000"/>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8000"/>
                      <w:sz w:val="20"/>
                      <w:lang w:val="en-CA" w:bidi="ar-SA"/>
                    </w:rPr>
                    <w:t>// global varaibles</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color w:val="2B91A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enum</w:t>
                  </w:r>
                  <w:r w:rsidRPr="00D36891">
                    <w:rPr>
                      <w:rFonts w:ascii="Courier New" w:hAnsi="Courier New" w:cs="Courier New"/>
                      <w:noProof/>
                      <w:sz w:val="20"/>
                      <w:lang w:val="en-CA" w:bidi="ar-SA"/>
                    </w:rPr>
                    <w:t xml:space="preserve"> </w:t>
                  </w:r>
                  <w:r w:rsidRPr="00D36891">
                    <w:rPr>
                      <w:rFonts w:ascii="Courier New" w:hAnsi="Courier New" w:cs="Courier New"/>
                      <w:noProof/>
                      <w:color w:val="2B91AF"/>
                      <w:sz w:val="20"/>
                      <w:lang w:val="en-CA" w:bidi="ar-SA"/>
                    </w:rPr>
                    <w:t>GENDER</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male,</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female</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sz w:val="20"/>
                      <w:lang w:val="en-CA" w:bidi="ar-SA"/>
                    </w:rPr>
                  </w:pPr>
                </w:p>
                <w:p w:rsidR="004770BA" w:rsidRPr="00D36891" w:rsidRDefault="004770BA" w:rsidP="00D36891">
                  <w:pPr>
                    <w:autoSpaceDE w:val="0"/>
                    <w:autoSpaceDN w:val="0"/>
                    <w:adjustRightInd w:val="0"/>
                    <w:spacing w:before="0" w:after="0" w:line="240" w:lineRule="auto"/>
                    <w:jc w:val="left"/>
                    <w:rPr>
                      <w:rFonts w:ascii="Courier New" w:hAnsi="Courier New" w:cs="Courier New"/>
                      <w:noProof/>
                      <w:color w:val="2B91A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struct</w:t>
                  </w:r>
                  <w:r w:rsidRPr="00D36891">
                    <w:rPr>
                      <w:rFonts w:ascii="Courier New" w:hAnsi="Courier New" w:cs="Courier New"/>
                      <w:noProof/>
                      <w:sz w:val="20"/>
                      <w:lang w:val="en-CA" w:bidi="ar-SA"/>
                    </w:rPr>
                    <w:t xml:space="preserve"> </w:t>
                  </w:r>
                  <w:r w:rsidRPr="00D36891">
                    <w:rPr>
                      <w:rFonts w:ascii="Courier New" w:hAnsi="Courier New" w:cs="Courier New"/>
                      <w:noProof/>
                      <w:color w:val="2B91AF"/>
                      <w:sz w:val="20"/>
                      <w:lang w:val="en-CA" w:bidi="ar-SA"/>
                    </w:rPr>
                    <w:t>Student</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string</w:t>
                  </w:r>
                  <w:r w:rsidRPr="00D36891">
                    <w:rPr>
                      <w:rFonts w:ascii="Courier New" w:hAnsi="Courier New" w:cs="Courier New"/>
                      <w:noProof/>
                      <w:sz w:val="20"/>
                      <w:lang w:val="en-CA" w:bidi="ar-SA"/>
                    </w:rPr>
                    <w:t xml:space="preserve"> firstName;</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string</w:t>
                  </w:r>
                  <w:r w:rsidRPr="00D36891">
                    <w:rPr>
                      <w:rFonts w:ascii="Courier New" w:hAnsi="Courier New" w:cs="Courier New"/>
                      <w:noProof/>
                      <w:sz w:val="20"/>
                      <w:lang w:val="en-CA" w:bidi="ar-SA"/>
                    </w:rPr>
                    <w:t xml:space="preserve"> lastName;</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char</w:t>
                  </w:r>
                  <w:r w:rsidRPr="00D36891">
                    <w:rPr>
                      <w:rFonts w:ascii="Courier New" w:hAnsi="Courier New" w:cs="Courier New"/>
                      <w:noProof/>
                      <w:sz w:val="20"/>
                      <w:lang w:val="en-CA" w:bidi="ar-SA"/>
                    </w:rPr>
                    <w:t xml:space="preserve"> middleInitial;</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color w:val="008000"/>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2B91AF"/>
                      <w:sz w:val="20"/>
                      <w:lang w:val="en-CA" w:bidi="ar-SA"/>
                    </w:rPr>
                    <w:t>GENDER</w:t>
                  </w:r>
                  <w:r w:rsidRPr="00D36891">
                    <w:rPr>
                      <w:rFonts w:ascii="Courier New" w:hAnsi="Courier New" w:cs="Courier New"/>
                      <w:noProof/>
                      <w:sz w:val="20"/>
                      <w:lang w:val="en-CA" w:bidi="ar-SA"/>
                    </w:rPr>
                    <w:t xml:space="preserve"> sex;                 </w:t>
                  </w:r>
                  <w:r w:rsidRPr="00D36891">
                    <w:rPr>
                      <w:rFonts w:ascii="Courier New" w:hAnsi="Courier New" w:cs="Courier New"/>
                      <w:noProof/>
                      <w:color w:val="008000"/>
                      <w:sz w:val="20"/>
                      <w:lang w:val="en-CA" w:bidi="ar-SA"/>
                    </w:rPr>
                    <w:t>// GENDER is an ENUM defined above</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color w:val="008000"/>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byte</w:t>
                  </w:r>
                  <w:r w:rsidRPr="00D36891">
                    <w:rPr>
                      <w:rFonts w:ascii="Courier New" w:hAnsi="Courier New" w:cs="Courier New"/>
                      <w:noProof/>
                      <w:sz w:val="20"/>
                      <w:lang w:val="en-CA" w:bidi="ar-SA"/>
                    </w:rPr>
                    <w:t xml:space="preserve"> grade;                 </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public</w:t>
                  </w:r>
                  <w:r w:rsidRPr="00D36891">
                    <w:rPr>
                      <w:rFonts w:ascii="Courier New" w:hAnsi="Courier New" w:cs="Courier New"/>
                      <w:noProof/>
                      <w:sz w:val="20"/>
                      <w:lang w:val="en-CA" w:bidi="ar-SA"/>
                    </w:rPr>
                    <w:t xml:space="preserve"> </w:t>
                  </w:r>
                  <w:r w:rsidRPr="00D36891">
                    <w:rPr>
                      <w:rFonts w:ascii="Courier New" w:hAnsi="Courier New" w:cs="Courier New"/>
                      <w:noProof/>
                      <w:color w:val="0000FF"/>
                      <w:sz w:val="20"/>
                      <w:lang w:val="en-CA" w:bidi="ar-SA"/>
                    </w:rPr>
                    <w:t>bool</w:t>
                  </w:r>
                  <w:r w:rsidRPr="00D36891">
                    <w:rPr>
                      <w:rFonts w:ascii="Courier New" w:hAnsi="Courier New" w:cs="Courier New"/>
                      <w:noProof/>
                      <w:sz w:val="20"/>
                      <w:lang w:val="en-CA" w:bidi="ar-SA"/>
                    </w:rPr>
                    <w:t xml:space="preserve"> identified;</w:t>
                  </w:r>
                </w:p>
                <w:p w:rsidR="004770BA" w:rsidRPr="00D36891" w:rsidRDefault="004770BA" w:rsidP="00D36891">
                  <w:pPr>
                    <w:autoSpaceDE w:val="0"/>
                    <w:autoSpaceDN w:val="0"/>
                    <w:adjustRightInd w:val="0"/>
                    <w:spacing w:before="0" w:after="0" w:line="240" w:lineRule="auto"/>
                    <w:jc w:val="left"/>
                    <w:rPr>
                      <w:rFonts w:ascii="Courier New" w:hAnsi="Courier New" w:cs="Courier New"/>
                      <w:noProof/>
                      <w:sz w:val="20"/>
                      <w:lang w:val="en-CA" w:bidi="ar-SA"/>
                    </w:rPr>
                  </w:pPr>
                  <w:r w:rsidRPr="00D36891">
                    <w:rPr>
                      <w:rFonts w:ascii="Courier New" w:hAnsi="Courier New" w:cs="Courier New"/>
                      <w:noProof/>
                      <w:sz w:val="20"/>
                      <w:lang w:val="en-CA" w:bidi="ar-SA"/>
                    </w:rPr>
                    <w:t xml:space="preserve">    }</w:t>
                  </w:r>
                </w:p>
                <w:p w:rsidR="004770BA" w:rsidRPr="00D36891" w:rsidRDefault="004770BA" w:rsidP="00D36891">
                  <w:pPr>
                    <w:rPr>
                      <w:sz w:val="20"/>
                    </w:rPr>
                  </w:pPr>
                  <w:r w:rsidRPr="00D36891">
                    <w:rPr>
                      <w:rFonts w:ascii="Courier New" w:hAnsi="Courier New" w:cs="Courier New"/>
                      <w:noProof/>
                      <w:sz w:val="20"/>
                      <w:lang w:val="en-CA" w:bidi="ar-SA"/>
                    </w:rPr>
                    <w:t xml:space="preserve">    </w:t>
                  </w:r>
                  <w:r w:rsidRPr="00D36891">
                    <w:rPr>
                      <w:rFonts w:ascii="Courier New" w:hAnsi="Courier New" w:cs="Courier New"/>
                      <w:noProof/>
                      <w:color w:val="2B91AF"/>
                      <w:sz w:val="20"/>
                      <w:lang w:val="en-CA" w:bidi="ar-SA"/>
                    </w:rPr>
                    <w:t>List</w:t>
                  </w:r>
                  <w:r w:rsidRPr="00D36891">
                    <w:rPr>
                      <w:rFonts w:ascii="Courier New" w:hAnsi="Courier New" w:cs="Courier New"/>
                      <w:noProof/>
                      <w:sz w:val="20"/>
                      <w:lang w:val="en-CA" w:bidi="ar-SA"/>
                    </w:rPr>
                    <w:t>&lt;</w:t>
                  </w:r>
                  <w:r w:rsidRPr="00D36891">
                    <w:rPr>
                      <w:rFonts w:ascii="Courier New" w:hAnsi="Courier New" w:cs="Courier New"/>
                      <w:noProof/>
                      <w:color w:val="2B91AF"/>
                      <w:sz w:val="20"/>
                      <w:lang w:val="en-CA" w:bidi="ar-SA"/>
                    </w:rPr>
                    <w:t>Student</w:t>
                  </w:r>
                  <w:r w:rsidRPr="00D36891">
                    <w:rPr>
                      <w:rFonts w:ascii="Courier New" w:hAnsi="Courier New" w:cs="Courier New"/>
                      <w:noProof/>
                      <w:sz w:val="20"/>
                      <w:lang w:val="en-CA" w:bidi="ar-SA"/>
                    </w:rPr>
                    <w:t xml:space="preserve">&gt; aClassOfStudents = </w:t>
                  </w:r>
                  <w:r w:rsidRPr="00D36891">
                    <w:rPr>
                      <w:rFonts w:ascii="Courier New" w:hAnsi="Courier New" w:cs="Courier New"/>
                      <w:noProof/>
                      <w:color w:val="0000FF"/>
                      <w:sz w:val="20"/>
                      <w:lang w:val="en-CA" w:bidi="ar-SA"/>
                    </w:rPr>
                    <w:t>new</w:t>
                  </w:r>
                  <w:r w:rsidRPr="00D36891">
                    <w:rPr>
                      <w:rFonts w:ascii="Courier New" w:hAnsi="Courier New" w:cs="Courier New"/>
                      <w:noProof/>
                      <w:sz w:val="20"/>
                      <w:lang w:val="en-CA" w:bidi="ar-SA"/>
                    </w:rPr>
                    <w:t xml:space="preserve"> </w:t>
                  </w:r>
                  <w:r w:rsidRPr="00D36891">
                    <w:rPr>
                      <w:rFonts w:ascii="Courier New" w:hAnsi="Courier New" w:cs="Courier New"/>
                      <w:noProof/>
                      <w:color w:val="2B91AF"/>
                      <w:sz w:val="20"/>
                      <w:lang w:val="en-CA" w:bidi="ar-SA"/>
                    </w:rPr>
                    <w:t>List</w:t>
                  </w:r>
                  <w:r w:rsidRPr="00D36891">
                    <w:rPr>
                      <w:rFonts w:ascii="Courier New" w:hAnsi="Courier New" w:cs="Courier New"/>
                      <w:noProof/>
                      <w:sz w:val="20"/>
                      <w:lang w:val="en-CA" w:bidi="ar-SA"/>
                    </w:rPr>
                    <w:t>&lt;</w:t>
                  </w:r>
                  <w:r w:rsidRPr="00D36891">
                    <w:rPr>
                      <w:rFonts w:ascii="Courier New" w:hAnsi="Courier New" w:cs="Courier New"/>
                      <w:noProof/>
                      <w:color w:val="2B91AF"/>
                      <w:sz w:val="20"/>
                      <w:lang w:val="en-CA" w:bidi="ar-SA"/>
                    </w:rPr>
                    <w:t>Student</w:t>
                  </w:r>
                  <w:r w:rsidRPr="00D36891">
                    <w:rPr>
                      <w:rFonts w:ascii="Courier New" w:hAnsi="Courier New" w:cs="Courier New"/>
                      <w:noProof/>
                      <w:sz w:val="20"/>
                      <w:lang w:val="en-CA" w:bidi="ar-SA"/>
                    </w:rPr>
                    <w:t>&gt;();</w:t>
                  </w:r>
                </w:p>
              </w:txbxContent>
            </v:textbox>
          </v:shape>
        </w:pict>
      </w:r>
      <w:r>
        <w:t>information saved in a structure</w:t>
      </w:r>
      <w:r w:rsidR="0073069D">
        <w:fldChar w:fldCharType="begin"/>
      </w:r>
      <w:r>
        <w:instrText xml:space="preserve"> XE "</w:instrText>
      </w:r>
      <w:r>
        <w:rPr>
          <w:b/>
          <w:i/>
        </w:rPr>
        <w:instrText>structure"</w:instrText>
      </w:r>
      <w:r>
        <w:instrText xml:space="preserve"> </w:instrText>
      </w:r>
      <w:r w:rsidR="0073069D">
        <w:fldChar w:fldCharType="end"/>
      </w:r>
      <w:r w:rsidR="00E2746F">
        <w:t xml:space="preserve"> would look like</w:t>
      </w:r>
      <w:r>
        <w:t>.</w:t>
      </w:r>
    </w:p>
    <w:p w:rsidR="00D36891" w:rsidRDefault="00D36891" w:rsidP="007F64B2">
      <w:pPr>
        <w:ind w:firstLine="720"/>
      </w:pPr>
    </w:p>
    <w:p w:rsidR="00D36891" w:rsidRDefault="00D36891" w:rsidP="007F64B2">
      <w:pPr>
        <w:ind w:firstLine="720"/>
      </w:pPr>
    </w:p>
    <w:p w:rsidR="00D36891" w:rsidRDefault="00D36891" w:rsidP="007F64B2">
      <w:pPr>
        <w:ind w:firstLine="720"/>
      </w:pPr>
    </w:p>
    <w:p w:rsidR="00D36891" w:rsidRDefault="00D36891" w:rsidP="007F64B2">
      <w:pPr>
        <w:ind w:firstLine="720"/>
      </w:pPr>
    </w:p>
    <w:p w:rsidR="007F64B2" w:rsidRDefault="007F64B2" w:rsidP="007F64B2">
      <w:pPr>
        <w:ind w:firstLine="720"/>
      </w:pPr>
    </w:p>
    <w:p w:rsidR="007F64B2" w:rsidRDefault="007F64B2" w:rsidP="007F64B2">
      <w:pPr>
        <w:ind w:firstLine="720"/>
      </w:pPr>
    </w:p>
    <w:p w:rsidR="007F64B2" w:rsidRDefault="007F64B2" w:rsidP="007F64B2">
      <w:pPr>
        <w:ind w:firstLine="720"/>
      </w:pPr>
    </w:p>
    <w:p w:rsidR="000A2264" w:rsidRDefault="000A2264" w:rsidP="007F64B2">
      <w:pPr>
        <w:ind w:firstLine="720"/>
      </w:pPr>
    </w:p>
    <w:p w:rsidR="000A2264" w:rsidRDefault="0073069D" w:rsidP="007F64B2">
      <w:pPr>
        <w:ind w:firstLine="720"/>
      </w:pPr>
      <w:r>
        <w:rPr>
          <w:noProof/>
          <w:lang w:val="en-CA" w:eastAsia="en-CA" w:bidi="ar-SA"/>
        </w:rPr>
        <w:pict>
          <v:shape id="_x0000_s1902" type="#_x0000_t202" style="position:absolute;left:0;text-align:left;margin-left:-127.4pt;margin-top:24.5pt;width:486pt;height:30.6pt;z-index:251849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902;mso-fit-shape-to-text:t" inset="0,0,0,0">
              <w:txbxContent>
                <w:p w:rsidR="004770BA" w:rsidRPr="006853E8" w:rsidRDefault="004770BA" w:rsidP="00D36891">
                  <w:pPr>
                    <w:pStyle w:val="Caption"/>
                  </w:pPr>
                  <w:bookmarkStart w:id="283" w:name="_Toc246256675"/>
                  <w:r>
                    <w:t xml:space="preserve">C# Code </w:t>
                  </w:r>
                  <w:fldSimple w:instr=" SEQ C#_Code \* ARABIC ">
                    <w:r w:rsidR="00F65BCF">
                      <w:rPr>
                        <w:noProof/>
                      </w:rPr>
                      <w:t>41</w:t>
                    </w:r>
                  </w:fldSimple>
                  <w:r>
                    <w:t>: Declaration of a List of ADTs in C#</w:t>
                  </w:r>
                  <w:bookmarkEnd w:id="283"/>
                </w:p>
              </w:txbxContent>
            </v:textbox>
          </v:shape>
        </w:pict>
      </w:r>
    </w:p>
    <w:p w:rsidR="000A2264" w:rsidRDefault="000A2264" w:rsidP="007F64B2">
      <w:pPr>
        <w:ind w:firstLine="720"/>
      </w:pPr>
    </w:p>
    <w:p w:rsidR="005B67CC" w:rsidRDefault="005B67CC" w:rsidP="007F64B2">
      <w:pPr>
        <w:ind w:firstLine="720"/>
      </w:pPr>
    </w:p>
    <w:p w:rsidR="005B67CC" w:rsidRDefault="005B67CC" w:rsidP="007F64B2">
      <w:pPr>
        <w:ind w:firstLine="720"/>
      </w:pPr>
    </w:p>
    <w:p w:rsidR="005B67CC" w:rsidRDefault="005B67CC" w:rsidP="007F64B2">
      <w:pPr>
        <w:ind w:firstLine="720"/>
      </w:pPr>
    </w:p>
    <w:p w:rsidR="007F64B2" w:rsidRDefault="007F64B2" w:rsidP="00217B2C">
      <w:pPr>
        <w:pStyle w:val="Heading3"/>
      </w:pPr>
      <w:bookmarkStart w:id="284" w:name="_Toc153459332"/>
      <w:bookmarkStart w:id="285" w:name="_Toc174028155"/>
      <w:bookmarkStart w:id="286" w:name="_Toc247205732"/>
      <w:r>
        <w:lastRenderedPageBreak/>
        <w:t>A Function inside an ADT</w:t>
      </w:r>
      <w:bookmarkEnd w:id="284"/>
      <w:bookmarkEnd w:id="285"/>
      <w:bookmarkEnd w:id="286"/>
    </w:p>
    <w:p w:rsidR="007F64B2" w:rsidRDefault="005B67CC" w:rsidP="007F64B2">
      <w:pPr>
        <w:ind w:firstLine="720"/>
      </w:pPr>
      <w:r>
        <w:t>No</w:t>
      </w:r>
      <w:r w:rsidR="007F64B2">
        <w:t>w that you have become familiar with and use to using an abstract data type</w:t>
      </w:r>
      <w:r w:rsidR="0073069D">
        <w:fldChar w:fldCharType="begin"/>
      </w:r>
      <w:r w:rsidR="007F64B2">
        <w:instrText xml:space="preserve"> XE "</w:instrText>
      </w:r>
      <w:r w:rsidR="007F64B2">
        <w:rPr>
          <w:b/>
          <w:i/>
        </w:rPr>
        <w:instrText>data type"</w:instrText>
      </w:r>
      <w:r w:rsidR="007F64B2">
        <w:instrText xml:space="preserve"> </w:instrText>
      </w:r>
      <w:r w:rsidR="0073069D">
        <w:fldChar w:fldCharType="end"/>
      </w:r>
      <w:r w:rsidR="007F64B2">
        <w:t>, we will now use them in functions and procedures.</w:t>
      </w:r>
      <w:r w:rsidR="00A13921">
        <w:t xml:space="preserve"> </w:t>
      </w:r>
      <w:r w:rsidR="007F64B2">
        <w:t>Since an abstract data type</w:t>
      </w:r>
      <w:r w:rsidR="0073069D">
        <w:fldChar w:fldCharType="begin"/>
      </w:r>
      <w:r w:rsidR="007F64B2">
        <w:instrText xml:space="preserve"> XE "</w:instrText>
      </w:r>
      <w:r w:rsidR="007F64B2">
        <w:rPr>
          <w:b/>
          <w:i/>
        </w:rPr>
        <w:instrText>type"</w:instrText>
      </w:r>
      <w:r w:rsidR="007F64B2">
        <w:instrText xml:space="preserve"> </w:instrText>
      </w:r>
      <w:r w:rsidR="0073069D">
        <w:fldChar w:fldCharType="end"/>
      </w:r>
      <w:r w:rsidR="007F64B2">
        <w:t xml:space="preserve"> is just a type, like any other types we have used so far (</w:t>
      </w:r>
      <w:r w:rsidR="007F64B2">
        <w:rPr>
          <w:rFonts w:ascii="Courier New" w:hAnsi="Courier New" w:cs="Courier New"/>
          <w:noProof/>
          <w:color w:val="0000FF"/>
          <w:sz w:val="20"/>
        </w:rPr>
        <w:t>Integer</w:t>
      </w:r>
      <w:r w:rsidR="007F64B2">
        <w:t xml:space="preserve">, </w:t>
      </w:r>
      <w:r w:rsidR="007F64B2">
        <w:rPr>
          <w:rFonts w:ascii="Courier New" w:hAnsi="Courier New" w:cs="Courier New"/>
          <w:noProof/>
          <w:color w:val="0000FF"/>
          <w:sz w:val="20"/>
        </w:rPr>
        <w:t>String</w:t>
      </w:r>
      <w:r w:rsidR="007F64B2">
        <w:t xml:space="preserve"> …), they can be used in every case where we have been using regular types.</w:t>
      </w:r>
      <w:r w:rsidR="00A13921">
        <w:t xml:space="preserve"> </w:t>
      </w:r>
      <w:r w:rsidR="007F64B2">
        <w:t>This includes passing them to procedures and functions.</w:t>
      </w:r>
      <w:r w:rsidR="00A13921">
        <w:t xml:space="preserve"> </w:t>
      </w:r>
    </w:p>
    <w:p w:rsidR="007F64B2" w:rsidRDefault="007F64B2" w:rsidP="007F64B2">
      <w:pPr>
        <w:ind w:firstLine="720"/>
      </w:pPr>
      <w:r>
        <w:t>Say for instance</w:t>
      </w:r>
      <w:r w:rsidR="0073069D">
        <w:fldChar w:fldCharType="begin"/>
      </w:r>
      <w:r>
        <w:instrText xml:space="preserve"> XE "</w:instrText>
      </w:r>
      <w:r>
        <w:rPr>
          <w:b/>
          <w:i/>
        </w:rPr>
        <w:instrText>instance"</w:instrText>
      </w:r>
      <w:r>
        <w:instrText xml:space="preserve"> </w:instrText>
      </w:r>
      <w:r w:rsidR="0073069D">
        <w:fldChar w:fldCharType="end"/>
      </w:r>
      <w:r>
        <w:t xml:space="preserve"> we wanted to create a function</w:t>
      </w:r>
      <w:r w:rsidR="0073069D">
        <w:fldChar w:fldCharType="begin"/>
      </w:r>
      <w:r>
        <w:instrText xml:space="preserve"> XE "</w:instrText>
      </w:r>
      <w:r>
        <w:rPr>
          <w:b/>
          <w:i/>
        </w:rPr>
        <w:instrText>function"</w:instrText>
      </w:r>
      <w:r>
        <w:instrText xml:space="preserve"> </w:instrText>
      </w:r>
      <w:r w:rsidR="0073069D">
        <w:fldChar w:fldCharType="end"/>
      </w:r>
      <w:r>
        <w:t xml:space="preserve"> that accepted our </w:t>
      </w:r>
      <w:r>
        <w:rPr>
          <w:rFonts w:ascii="Courier New" w:hAnsi="Courier New" w:cs="Courier New"/>
          <w:noProof/>
          <w:sz w:val="20"/>
        </w:rPr>
        <w:t>Student</w:t>
      </w:r>
      <w:r>
        <w:t xml:space="preserve"> type</w:t>
      </w:r>
      <w:r w:rsidR="0073069D">
        <w:fldChar w:fldCharType="begin"/>
      </w:r>
      <w:r>
        <w:instrText xml:space="preserve"> XE "</w:instrText>
      </w:r>
      <w:r>
        <w:rPr>
          <w:b/>
          <w:i/>
        </w:rPr>
        <w:instrText>type"</w:instrText>
      </w:r>
      <w:r>
        <w:instrText xml:space="preserve"> </w:instrText>
      </w:r>
      <w:r w:rsidR="0073069D">
        <w:fldChar w:fldCharType="end"/>
      </w:r>
      <w:r>
        <w:t xml:space="preserve"> and then returned a </w:t>
      </w:r>
      <w:r>
        <w:rPr>
          <w:rFonts w:ascii="Courier New" w:hAnsi="Courier New" w:cs="Courier New"/>
          <w:noProof/>
          <w:color w:val="0000FF"/>
          <w:sz w:val="20"/>
        </w:rPr>
        <w:t>String</w:t>
      </w:r>
      <w:r>
        <w:t xml:space="preserve"> that was the students “official” name in full.</w:t>
      </w:r>
      <w:r w:rsidR="00A13921">
        <w:t xml:space="preserve"> </w:t>
      </w:r>
      <w:r>
        <w:t>It might turn out that writing a student</w:t>
      </w:r>
      <w:r w:rsidR="00FC45C3">
        <w:t>’</w:t>
      </w:r>
      <w:r>
        <w:t>s name in full (first name, initial and then last name) is a very common request and there is no point in re-writing the code over and over again.</w:t>
      </w:r>
      <w:r w:rsidR="00A13921">
        <w:t xml:space="preserve"> </w:t>
      </w:r>
      <w:r>
        <w:t>In every case when you start repeating similar code, you should step back and see if it is a good place for modularity (a function or procedure</w:t>
      </w:r>
      <w:r w:rsidR="0073069D">
        <w:fldChar w:fldCharType="begin"/>
      </w:r>
      <w:r>
        <w:instrText xml:space="preserve"> XE "</w:instrText>
      </w:r>
      <w:r>
        <w:rPr>
          <w:b/>
          <w:i/>
        </w:rPr>
        <w:instrText>procedure"</w:instrText>
      </w:r>
      <w:r>
        <w:instrText xml:space="preserve"> </w:instrText>
      </w:r>
      <w:r w:rsidR="0073069D">
        <w:fldChar w:fldCharType="end"/>
      </w:r>
      <w:r>
        <w:t>).</w:t>
      </w:r>
      <w:r w:rsidR="00A13921">
        <w:t xml:space="preserve"> </w:t>
      </w:r>
      <w:r>
        <w:t>To create this function, we can just pass in a variable</w:t>
      </w:r>
      <w:r w:rsidR="0073069D">
        <w:fldChar w:fldCharType="begin"/>
      </w:r>
      <w:r>
        <w:instrText xml:space="preserve"> XE "</w:instrText>
      </w:r>
      <w:r>
        <w:rPr>
          <w:b/>
          <w:i/>
        </w:rPr>
        <w:instrText>variable"</w:instrText>
      </w:r>
      <w:r>
        <w:instrText xml:space="preserve"> </w:instrText>
      </w:r>
      <w:r w:rsidR="0073069D">
        <w:fldChar w:fldCharType="end"/>
      </w:r>
      <w:r>
        <w:t xml:space="preserve"> of type </w:t>
      </w:r>
      <w:r>
        <w:rPr>
          <w:rFonts w:ascii="Courier New" w:hAnsi="Courier New" w:cs="Courier New"/>
          <w:noProof/>
          <w:sz w:val="20"/>
        </w:rPr>
        <w:t>Student</w:t>
      </w:r>
      <w:r>
        <w:t xml:space="preserve"> (</w:t>
      </w:r>
      <w:proofErr w:type="spellStart"/>
      <w:r>
        <w:rPr>
          <w:rFonts w:ascii="Courier New" w:hAnsi="Courier New" w:cs="Courier New"/>
          <w:noProof/>
          <w:color w:val="0000FF"/>
          <w:sz w:val="20"/>
        </w:rPr>
        <w:t>ByVal</w:t>
      </w:r>
      <w:proofErr w:type="spellEnd"/>
      <w:r>
        <w:t>) and then pass back the</w:t>
      </w:r>
      <w:r>
        <w:rPr>
          <w:rFonts w:ascii="Courier New" w:hAnsi="Courier New" w:cs="Courier New"/>
          <w:noProof/>
          <w:color w:val="0000FF"/>
          <w:sz w:val="20"/>
        </w:rPr>
        <w:t xml:space="preserve"> String</w:t>
      </w:r>
      <w:r>
        <w:t>.</w:t>
      </w:r>
      <w:r w:rsidR="00A13921">
        <w:t xml:space="preserve"> </w:t>
      </w:r>
      <w:r>
        <w:t>The code might look something like</w:t>
      </w:r>
      <w:r w:rsidR="00FC45C3">
        <w:t xml:space="preserve"> this in VB</w:t>
      </w:r>
      <w:r>
        <w:t>:</w:t>
      </w:r>
    </w:p>
    <w:p w:rsidR="007F64B2" w:rsidRDefault="007F64B2" w:rsidP="007F64B2">
      <w:pPr>
        <w:ind w:firstLine="720"/>
      </w:pPr>
    </w:p>
    <w:p w:rsidR="007F64B2" w:rsidRDefault="007F64B2" w:rsidP="007F64B2">
      <w:r>
        <w:rPr>
          <w:noProof/>
          <w:lang w:val="en-CA" w:eastAsia="en-CA" w:bidi="ar-SA"/>
        </w:rPr>
        <w:drawing>
          <wp:inline distT="0" distB="0" distL="0" distR="0">
            <wp:extent cx="4343400" cy="1344930"/>
            <wp:effectExtent l="1905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230" cstate="print"/>
                    <a:srcRect/>
                    <a:stretch>
                      <a:fillRect/>
                    </a:stretch>
                  </pic:blipFill>
                  <pic:spPr bwMode="auto">
                    <a:xfrm>
                      <a:off x="0" y="0"/>
                      <a:ext cx="4343400" cy="1344930"/>
                    </a:xfrm>
                    <a:prstGeom prst="rect">
                      <a:avLst/>
                    </a:prstGeom>
                    <a:noFill/>
                    <a:ln w="9525">
                      <a:noFill/>
                      <a:miter lim="800000"/>
                      <a:headEnd/>
                      <a:tailEnd/>
                    </a:ln>
                  </pic:spPr>
                </pic:pic>
              </a:graphicData>
            </a:graphic>
          </wp:inline>
        </w:drawing>
      </w:r>
    </w:p>
    <w:p w:rsidR="007F64B2" w:rsidRDefault="007F64B2" w:rsidP="007F64B2"/>
    <w:p w:rsidR="007F64B2" w:rsidRDefault="007F64B2" w:rsidP="007F64B2">
      <w:r>
        <w:tab/>
        <w:t>The above function</w:t>
      </w:r>
      <w:r w:rsidR="0073069D">
        <w:fldChar w:fldCharType="begin"/>
      </w:r>
      <w:r>
        <w:instrText xml:space="preserve"> XE "</w:instrText>
      </w:r>
      <w:r>
        <w:rPr>
          <w:b/>
          <w:i/>
        </w:rPr>
        <w:instrText>function"</w:instrText>
      </w:r>
      <w:r>
        <w:instrText xml:space="preserve"> </w:instrText>
      </w:r>
      <w:r w:rsidR="0073069D">
        <w:fldChar w:fldCharType="end"/>
      </w:r>
      <w:r>
        <w:t xml:space="preserve"> will do the job of converting the </w:t>
      </w:r>
      <w:r w:rsidR="005E07A8">
        <w:t>two</w:t>
      </w:r>
      <w:r>
        <w:t xml:space="preserve"> strings</w:t>
      </w:r>
      <w:r w:rsidR="005E07A8">
        <w:t xml:space="preserve"> and one character</w:t>
      </w:r>
      <w:r>
        <w:t xml:space="preserve"> into one complete string</w:t>
      </w:r>
      <w:r w:rsidR="0073069D">
        <w:fldChar w:fldCharType="begin"/>
      </w:r>
      <w:r>
        <w:instrText xml:space="preserve"> XE "</w:instrText>
      </w:r>
      <w:r>
        <w:rPr>
          <w:b/>
          <w:i/>
        </w:rPr>
        <w:instrText>string"</w:instrText>
      </w:r>
      <w:r>
        <w:instrText xml:space="preserve"> </w:instrText>
      </w:r>
      <w:r w:rsidR="0073069D">
        <w:fldChar w:fldCharType="end"/>
      </w:r>
      <w:r>
        <w:t xml:space="preserve"> variable</w:t>
      </w:r>
      <w:r w:rsidR="0073069D">
        <w:fldChar w:fldCharType="begin"/>
      </w:r>
      <w:r>
        <w:instrText xml:space="preserve"> XE "</w:instrText>
      </w:r>
      <w:r>
        <w:rPr>
          <w:b/>
          <w:i/>
        </w:rPr>
        <w:instrText>variable"</w:instrText>
      </w:r>
      <w:r>
        <w:instrText xml:space="preserve"> </w:instrText>
      </w:r>
      <w:r w:rsidR="0073069D">
        <w:fldChar w:fldCharType="end"/>
      </w:r>
      <w:r>
        <w:t xml:space="preserve"> that can be passed back.</w:t>
      </w:r>
      <w:r w:rsidR="00A13921">
        <w:t xml:space="preserve"> </w:t>
      </w:r>
      <w:r>
        <w:t>There is just one thing to note.</w:t>
      </w:r>
      <w:r w:rsidR="00A13921">
        <w:t xml:space="preserve"> </w:t>
      </w:r>
      <w:r w:rsidRPr="005E07A8">
        <w:rPr>
          <w:i/>
        </w:rPr>
        <w:t>Since this function will only be valid on variables of type</w:t>
      </w:r>
      <w:r w:rsidR="0073069D" w:rsidRPr="005E07A8">
        <w:rPr>
          <w:i/>
        </w:rPr>
        <w:fldChar w:fldCharType="begin"/>
      </w:r>
      <w:r w:rsidRPr="005E07A8">
        <w:rPr>
          <w:i/>
        </w:rPr>
        <w:instrText xml:space="preserve"> XE "</w:instrText>
      </w:r>
      <w:r w:rsidRPr="005E07A8">
        <w:rPr>
          <w:b/>
          <w:i/>
        </w:rPr>
        <w:instrText>type"</w:instrText>
      </w:r>
      <w:r w:rsidRPr="005E07A8">
        <w:rPr>
          <w:i/>
        </w:rPr>
        <w:instrText xml:space="preserve"> </w:instrText>
      </w:r>
      <w:r w:rsidR="0073069D" w:rsidRPr="005E07A8">
        <w:rPr>
          <w:i/>
        </w:rPr>
        <w:fldChar w:fldCharType="end"/>
      </w:r>
      <w:r w:rsidRPr="005E07A8">
        <w:rPr>
          <w:rFonts w:ascii="Courier New" w:hAnsi="Courier New" w:cs="Courier New"/>
          <w:i/>
          <w:noProof/>
          <w:sz w:val="20"/>
        </w:rPr>
        <w:t xml:space="preserve"> </w:t>
      </w:r>
      <w:r w:rsidRPr="005E07A8">
        <w:rPr>
          <w:rFonts w:ascii="Courier New" w:hAnsi="Courier New" w:cs="Courier New"/>
          <w:noProof/>
          <w:sz w:val="20"/>
        </w:rPr>
        <w:t>Student</w:t>
      </w:r>
      <w:r w:rsidRPr="005E07A8">
        <w:rPr>
          <w:i/>
        </w:rPr>
        <w:t>, the ADT that we have just created, the chances that somebody else can reuse this function is very slim, because the chances that somebody else has created a structure</w:t>
      </w:r>
      <w:r w:rsidR="0073069D" w:rsidRPr="005E07A8">
        <w:rPr>
          <w:i/>
        </w:rPr>
        <w:fldChar w:fldCharType="begin"/>
      </w:r>
      <w:r w:rsidRPr="005E07A8">
        <w:rPr>
          <w:i/>
        </w:rPr>
        <w:instrText xml:space="preserve"> XE "</w:instrText>
      </w:r>
      <w:r w:rsidRPr="005E07A8">
        <w:rPr>
          <w:b/>
          <w:i/>
        </w:rPr>
        <w:instrText>structure"</w:instrText>
      </w:r>
      <w:r w:rsidRPr="005E07A8">
        <w:rPr>
          <w:i/>
        </w:rPr>
        <w:instrText xml:space="preserve"> </w:instrText>
      </w:r>
      <w:r w:rsidR="0073069D" w:rsidRPr="005E07A8">
        <w:rPr>
          <w:i/>
        </w:rPr>
        <w:fldChar w:fldCharType="end"/>
      </w:r>
      <w:r w:rsidRPr="005E07A8">
        <w:rPr>
          <w:i/>
        </w:rPr>
        <w:t xml:space="preserve"> that is identical to our </w:t>
      </w:r>
      <w:r w:rsidRPr="005E07A8">
        <w:rPr>
          <w:rFonts w:ascii="Courier New" w:hAnsi="Courier New" w:cs="Courier New"/>
          <w:noProof/>
          <w:sz w:val="20"/>
        </w:rPr>
        <w:t>Student</w:t>
      </w:r>
      <w:r w:rsidRPr="005E07A8">
        <w:rPr>
          <w:i/>
        </w:rPr>
        <w:t xml:space="preserve"> structure is not very likely.</w:t>
      </w:r>
      <w:r w:rsidR="00A13921" w:rsidRPr="005E07A8">
        <w:rPr>
          <w:i/>
        </w:rPr>
        <w:t xml:space="preserve"> </w:t>
      </w:r>
      <w:r>
        <w:t xml:space="preserve">That is to say, the function that needs a type of </w:t>
      </w:r>
      <w:r>
        <w:rPr>
          <w:rFonts w:ascii="Courier New" w:hAnsi="Courier New" w:cs="Courier New"/>
          <w:noProof/>
          <w:sz w:val="20"/>
        </w:rPr>
        <w:t>Student</w:t>
      </w:r>
      <w:r>
        <w:t xml:space="preserve"> and the type </w:t>
      </w:r>
      <w:r>
        <w:rPr>
          <w:rFonts w:ascii="Courier New" w:hAnsi="Courier New" w:cs="Courier New"/>
          <w:noProof/>
          <w:sz w:val="20"/>
        </w:rPr>
        <w:t>Student</w:t>
      </w:r>
      <w:r>
        <w:t xml:space="preserve"> itself </w:t>
      </w:r>
      <w:proofErr w:type="gramStart"/>
      <w:r>
        <w:t>are</w:t>
      </w:r>
      <w:proofErr w:type="gramEnd"/>
      <w:r>
        <w:t xml:space="preserve"> interconnected.</w:t>
      </w:r>
      <w:r w:rsidR="00A13921">
        <w:t xml:space="preserve"> </w:t>
      </w:r>
      <w:r>
        <w:t>There is no point in giving one to someone without the other.</w:t>
      </w:r>
      <w:r w:rsidR="00A13921">
        <w:t xml:space="preserve"> </w:t>
      </w:r>
      <w:r>
        <w:t xml:space="preserve">Since this is the case, one programming style is to place the function </w:t>
      </w:r>
      <w:r w:rsidRPr="00564410">
        <w:rPr>
          <w:i/>
          <w:u w:val="single"/>
        </w:rPr>
        <w:t>inside</w:t>
      </w:r>
      <w:r>
        <w:t xml:space="preserve"> the </w:t>
      </w:r>
      <w:r>
        <w:lastRenderedPageBreak/>
        <w:t>structure definition itself.</w:t>
      </w:r>
      <w:r w:rsidR="00A13921">
        <w:t xml:space="preserve"> </w:t>
      </w:r>
      <w:r>
        <w:t xml:space="preserve">This means that the function will be embedded inside the </w:t>
      </w:r>
      <w:r>
        <w:rPr>
          <w:rFonts w:ascii="Courier New" w:hAnsi="Courier New" w:cs="Courier New"/>
          <w:noProof/>
          <w:sz w:val="20"/>
        </w:rPr>
        <w:t>Student</w:t>
      </w:r>
      <w:r>
        <w:t xml:space="preserve"> type definition and can therefore </w:t>
      </w:r>
      <w:r>
        <w:rPr>
          <w:i/>
        </w:rPr>
        <w:t>only</w:t>
      </w:r>
      <w:r>
        <w:t xml:space="preserve"> be used with this </w:t>
      </w:r>
      <w:r w:rsidR="0073069D">
        <w:rPr>
          <w:noProof/>
          <w:lang w:val="en-CA" w:eastAsia="en-CA" w:bidi="ar-SA"/>
        </w:rPr>
        <w:pict>
          <v:shape id="_x0000_s1905" type="#_x0000_t202" style="position:absolute;margin-left:-126.75pt;margin-top:20.8pt;width:486pt;height:273.1pt;z-index:25185228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905">
              <w:txbxContent>
                <w:p w:rsidR="004770BA" w:rsidRPr="00337F9E" w:rsidRDefault="004770BA" w:rsidP="00337F9E">
                  <w:pPr>
                    <w:autoSpaceDE w:val="0"/>
                    <w:autoSpaceDN w:val="0"/>
                    <w:adjustRightInd w:val="0"/>
                    <w:spacing w:before="0" w:after="0" w:line="240" w:lineRule="auto"/>
                    <w:jc w:val="left"/>
                    <w:rPr>
                      <w:rFonts w:ascii="Courier New" w:hAnsi="Courier New" w:cs="Courier New"/>
                      <w:noProof/>
                      <w:color w:val="2B91AF"/>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public</w:t>
                  </w: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struct</w:t>
                  </w:r>
                  <w:r w:rsidRPr="00337F9E">
                    <w:rPr>
                      <w:rFonts w:ascii="Courier New" w:hAnsi="Courier New" w:cs="Courier New"/>
                      <w:noProof/>
                      <w:sz w:val="20"/>
                      <w:lang w:val="en-CA" w:bidi="ar-SA"/>
                    </w:rPr>
                    <w:t xml:space="preserve"> </w:t>
                  </w:r>
                  <w:r w:rsidRPr="00337F9E">
                    <w:rPr>
                      <w:rFonts w:ascii="Courier New" w:hAnsi="Courier New" w:cs="Courier New"/>
                      <w:noProof/>
                      <w:color w:val="2B91AF"/>
                      <w:sz w:val="20"/>
                      <w:lang w:val="en-CA" w:bidi="ar-SA"/>
                    </w:rPr>
                    <w:t>Student</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public</w:t>
                  </w: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string</w:t>
                  </w:r>
                  <w:r w:rsidRPr="00337F9E">
                    <w:rPr>
                      <w:rFonts w:ascii="Courier New" w:hAnsi="Courier New" w:cs="Courier New"/>
                      <w:noProof/>
                      <w:sz w:val="20"/>
                      <w:lang w:val="en-CA" w:bidi="ar-SA"/>
                    </w:rPr>
                    <w:t xml:space="preserve"> firstName;</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public</w:t>
                  </w: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string</w:t>
                  </w:r>
                  <w:r w:rsidRPr="00337F9E">
                    <w:rPr>
                      <w:rFonts w:ascii="Courier New" w:hAnsi="Courier New" w:cs="Courier New"/>
                      <w:noProof/>
                      <w:sz w:val="20"/>
                      <w:lang w:val="en-CA" w:bidi="ar-SA"/>
                    </w:rPr>
                    <w:t xml:space="preserve"> lastName;</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public</w:t>
                  </w: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char</w:t>
                  </w:r>
                  <w:r w:rsidRPr="00337F9E">
                    <w:rPr>
                      <w:rFonts w:ascii="Courier New" w:hAnsi="Courier New" w:cs="Courier New"/>
                      <w:noProof/>
                      <w:sz w:val="20"/>
                      <w:lang w:val="en-CA" w:bidi="ar-SA"/>
                    </w:rPr>
                    <w:t xml:space="preserve"> middleInitial;</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public</w:t>
                  </w:r>
                  <w:r w:rsidRPr="00337F9E">
                    <w:rPr>
                      <w:rFonts w:ascii="Courier New" w:hAnsi="Courier New" w:cs="Courier New"/>
                      <w:noProof/>
                      <w:sz w:val="20"/>
                      <w:lang w:val="en-CA" w:bidi="ar-SA"/>
                    </w:rPr>
                    <w:t xml:space="preserve"> </w:t>
                  </w:r>
                  <w:r w:rsidRPr="00337F9E">
                    <w:rPr>
                      <w:rFonts w:ascii="Courier New" w:hAnsi="Courier New" w:cs="Courier New"/>
                      <w:noProof/>
                      <w:color w:val="2B91AF"/>
                      <w:sz w:val="20"/>
                      <w:lang w:val="en-CA" w:bidi="ar-SA"/>
                    </w:rPr>
                    <w:t>GENDER</w:t>
                  </w:r>
                  <w:r w:rsidRPr="00337F9E">
                    <w:rPr>
                      <w:rFonts w:ascii="Courier New" w:hAnsi="Courier New" w:cs="Courier New"/>
                      <w:noProof/>
                      <w:sz w:val="20"/>
                      <w:lang w:val="en-CA" w:bidi="ar-SA"/>
                    </w:rPr>
                    <w:t xml:space="preserve"> sex;                 </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public</w:t>
                  </w: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byte</w:t>
                  </w:r>
                  <w:r w:rsidRPr="00337F9E">
                    <w:rPr>
                      <w:rFonts w:ascii="Courier New" w:hAnsi="Courier New" w:cs="Courier New"/>
                      <w:noProof/>
                      <w:sz w:val="20"/>
                      <w:lang w:val="en-CA" w:bidi="ar-SA"/>
                    </w:rPr>
                    <w:t xml:space="preserve"> grade;                 </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public</w:t>
                  </w: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bool</w:t>
                  </w:r>
                  <w:r w:rsidRPr="00337F9E">
                    <w:rPr>
                      <w:rFonts w:ascii="Courier New" w:hAnsi="Courier New" w:cs="Courier New"/>
                      <w:noProof/>
                      <w:sz w:val="20"/>
                      <w:lang w:val="en-CA" w:bidi="ar-SA"/>
                    </w:rPr>
                    <w:t xml:space="preserve"> identified;</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public</w:t>
                  </w: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string</w:t>
                  </w:r>
                  <w:r w:rsidRPr="00337F9E">
                    <w:rPr>
                      <w:rFonts w:ascii="Courier New" w:hAnsi="Courier New" w:cs="Courier New"/>
                      <w:noProof/>
                      <w:sz w:val="20"/>
                      <w:lang w:val="en-CA" w:bidi="ar-SA"/>
                    </w:rPr>
                    <w:t xml:space="preserve"> FullName()</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color w:val="008000"/>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8000"/>
                      <w:sz w:val="20"/>
                      <w:lang w:val="en-CA" w:bidi="ar-SA"/>
                    </w:rPr>
                    <w:t>// this function returns the full name</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color w:val="008000"/>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8000"/>
                      <w:sz w:val="20"/>
                      <w:lang w:val="en-CA" w:bidi="ar-SA"/>
                    </w:rPr>
                    <w:t>//      first, Initial and Last of a student</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string</w:t>
                  </w:r>
                  <w:r w:rsidRPr="00337F9E">
                    <w:rPr>
                      <w:rFonts w:ascii="Courier New" w:hAnsi="Courier New" w:cs="Courier New"/>
                      <w:noProof/>
                      <w:sz w:val="20"/>
                      <w:lang w:val="en-CA" w:bidi="ar-SA"/>
                    </w:rPr>
                    <w:t xml:space="preserve"> fullNameOfStudent;</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fullNameOfStudent = </w:t>
                  </w:r>
                  <w:r w:rsidRPr="00337F9E">
                    <w:rPr>
                      <w:rFonts w:ascii="Courier New" w:hAnsi="Courier New" w:cs="Courier New"/>
                      <w:noProof/>
                      <w:color w:val="0000FF"/>
                      <w:sz w:val="20"/>
                      <w:lang w:val="en-CA" w:bidi="ar-SA"/>
                    </w:rPr>
                    <w:t>this</w:t>
                  </w:r>
                  <w:r w:rsidRPr="00337F9E">
                    <w:rPr>
                      <w:rFonts w:ascii="Courier New" w:hAnsi="Courier New" w:cs="Courier New"/>
                      <w:noProof/>
                      <w:sz w:val="20"/>
                      <w:lang w:val="en-CA" w:bidi="ar-SA"/>
                    </w:rPr>
                    <w:t xml:space="preserve">.firstName + </w:t>
                  </w:r>
                  <w:r w:rsidRPr="00337F9E">
                    <w:rPr>
                      <w:rFonts w:ascii="Courier New" w:hAnsi="Courier New" w:cs="Courier New"/>
                      <w:noProof/>
                      <w:color w:val="A31515"/>
                      <w:sz w:val="20"/>
                      <w:lang w:val="en-CA" w:bidi="ar-SA"/>
                    </w:rPr>
                    <w:t>" "</w:t>
                  </w:r>
                  <w:r w:rsidRPr="00337F9E">
                    <w:rPr>
                      <w:rFonts w:ascii="Courier New" w:hAnsi="Courier New" w:cs="Courier New"/>
                      <w:noProof/>
                      <w:sz w:val="20"/>
                      <w:lang w:val="en-CA" w:bidi="ar-SA"/>
                    </w:rPr>
                    <w:t xml:space="preserve"> + </w:t>
                  </w:r>
                  <w:r w:rsidRPr="00337F9E">
                    <w:rPr>
                      <w:rFonts w:ascii="Courier New" w:hAnsi="Courier New" w:cs="Courier New"/>
                      <w:noProof/>
                      <w:color w:val="0000FF"/>
                      <w:sz w:val="20"/>
                      <w:lang w:val="en-CA" w:bidi="ar-SA"/>
                    </w:rPr>
                    <w:t>this</w:t>
                  </w:r>
                  <w:r w:rsidRPr="00337F9E">
                    <w:rPr>
                      <w:rFonts w:ascii="Courier New" w:hAnsi="Courier New" w:cs="Courier New"/>
                      <w:noProof/>
                      <w:sz w:val="20"/>
                      <w:lang w:val="en-CA" w:bidi="ar-SA"/>
                    </w:rPr>
                    <w:t xml:space="preserve">.middleInitial </w:t>
                  </w:r>
                  <w:r>
                    <w:rPr>
                      <w:rFonts w:ascii="Courier New" w:hAnsi="Courier New" w:cs="Courier New"/>
                      <w:noProof/>
                      <w:sz w:val="20"/>
                      <w:lang w:val="en-CA" w:bidi="ar-SA"/>
                    </w:rPr>
                    <w:tab/>
                  </w:r>
                  <w:r>
                    <w:rPr>
                      <w:rFonts w:ascii="Courier New" w:hAnsi="Courier New" w:cs="Courier New"/>
                      <w:noProof/>
                      <w:sz w:val="20"/>
                      <w:lang w:val="en-CA" w:bidi="ar-SA"/>
                    </w:rPr>
                    <w:tab/>
                  </w:r>
                  <w:r>
                    <w:rPr>
                      <w:rFonts w:ascii="Courier New" w:hAnsi="Courier New" w:cs="Courier New"/>
                      <w:noProof/>
                      <w:sz w:val="20"/>
                      <w:lang w:val="en-CA" w:bidi="ar-SA"/>
                    </w:rPr>
                    <w:tab/>
                  </w:r>
                  <w:r>
                    <w:rPr>
                      <w:rFonts w:ascii="Courier New" w:hAnsi="Courier New" w:cs="Courier New"/>
                      <w:noProof/>
                      <w:sz w:val="20"/>
                      <w:lang w:val="en-CA" w:bidi="ar-SA"/>
                    </w:rPr>
                    <w:tab/>
                  </w:r>
                  <w:r>
                    <w:rPr>
                      <w:rFonts w:ascii="Courier New" w:hAnsi="Courier New" w:cs="Courier New"/>
                      <w:noProof/>
                      <w:sz w:val="20"/>
                      <w:lang w:val="en-CA" w:bidi="ar-SA"/>
                    </w:rPr>
                    <w:tab/>
                  </w:r>
                  <w:r>
                    <w:rPr>
                      <w:rFonts w:ascii="Courier New" w:hAnsi="Courier New" w:cs="Courier New"/>
                      <w:noProof/>
                      <w:sz w:val="20"/>
                      <w:lang w:val="en-CA" w:bidi="ar-SA"/>
                    </w:rPr>
                    <w:tab/>
                  </w:r>
                  <w:r w:rsidRPr="00337F9E">
                    <w:rPr>
                      <w:rFonts w:ascii="Courier New" w:hAnsi="Courier New" w:cs="Courier New"/>
                      <w:noProof/>
                      <w:sz w:val="20"/>
                      <w:lang w:val="en-CA" w:bidi="ar-SA"/>
                    </w:rPr>
                    <w:t xml:space="preserve">+ </w:t>
                  </w:r>
                  <w:r w:rsidRPr="00337F9E">
                    <w:rPr>
                      <w:rFonts w:ascii="Courier New" w:hAnsi="Courier New" w:cs="Courier New"/>
                      <w:noProof/>
                      <w:color w:val="A31515"/>
                      <w:sz w:val="20"/>
                      <w:lang w:val="en-CA" w:bidi="ar-SA"/>
                    </w:rPr>
                    <w:t>" "</w:t>
                  </w:r>
                  <w:r w:rsidRPr="00337F9E">
                    <w:rPr>
                      <w:rFonts w:ascii="Courier New" w:hAnsi="Courier New" w:cs="Courier New"/>
                      <w:noProof/>
                      <w:sz w:val="20"/>
                      <w:lang w:val="en-CA" w:bidi="ar-SA"/>
                    </w:rPr>
                    <w:t xml:space="preserve"> + </w:t>
                  </w:r>
                  <w:r w:rsidRPr="00337F9E">
                    <w:rPr>
                      <w:rFonts w:ascii="Courier New" w:hAnsi="Courier New" w:cs="Courier New"/>
                      <w:noProof/>
                      <w:color w:val="0000FF"/>
                      <w:sz w:val="20"/>
                      <w:lang w:val="en-CA" w:bidi="ar-SA"/>
                    </w:rPr>
                    <w:t>this</w:t>
                  </w:r>
                  <w:r w:rsidRPr="00337F9E">
                    <w:rPr>
                      <w:rFonts w:ascii="Courier New" w:hAnsi="Courier New" w:cs="Courier New"/>
                      <w:noProof/>
                      <w:sz w:val="20"/>
                      <w:lang w:val="en-CA" w:bidi="ar-SA"/>
                    </w:rPr>
                    <w:t>.lastName;</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r w:rsidRPr="00337F9E">
                    <w:rPr>
                      <w:rFonts w:ascii="Courier New" w:hAnsi="Courier New" w:cs="Courier New"/>
                      <w:noProof/>
                      <w:color w:val="0000FF"/>
                      <w:sz w:val="20"/>
                      <w:lang w:val="en-CA" w:bidi="ar-SA"/>
                    </w:rPr>
                    <w:t>return</w:t>
                  </w:r>
                  <w:r w:rsidRPr="00337F9E">
                    <w:rPr>
                      <w:rFonts w:ascii="Courier New" w:hAnsi="Courier New" w:cs="Courier New"/>
                      <w:noProof/>
                      <w:sz w:val="20"/>
                      <w:lang w:val="en-CA" w:bidi="ar-SA"/>
                    </w:rPr>
                    <w:t xml:space="preserve"> fullNameOfStudent;</w:t>
                  </w:r>
                </w:p>
                <w:p w:rsidR="004770BA" w:rsidRPr="00337F9E" w:rsidRDefault="004770BA" w:rsidP="00337F9E">
                  <w:pPr>
                    <w:autoSpaceDE w:val="0"/>
                    <w:autoSpaceDN w:val="0"/>
                    <w:adjustRightInd w:val="0"/>
                    <w:spacing w:before="0" w:after="0" w:line="240" w:lineRule="auto"/>
                    <w:jc w:val="left"/>
                    <w:rPr>
                      <w:rFonts w:ascii="Courier New" w:hAnsi="Courier New" w:cs="Courier New"/>
                      <w:noProof/>
                      <w:sz w:val="20"/>
                      <w:lang w:val="en-CA" w:bidi="ar-SA"/>
                    </w:rPr>
                  </w:pPr>
                  <w:r w:rsidRPr="00337F9E">
                    <w:rPr>
                      <w:rFonts w:ascii="Courier New" w:hAnsi="Courier New" w:cs="Courier New"/>
                      <w:noProof/>
                      <w:sz w:val="20"/>
                      <w:lang w:val="en-CA" w:bidi="ar-SA"/>
                    </w:rPr>
                    <w:t xml:space="preserve">            }</w:t>
                  </w:r>
                </w:p>
                <w:p w:rsidR="004770BA" w:rsidRPr="00337F9E" w:rsidRDefault="004770BA" w:rsidP="00337F9E">
                  <w:pPr>
                    <w:rPr>
                      <w:sz w:val="20"/>
                    </w:rPr>
                  </w:pPr>
                  <w:r w:rsidRPr="00337F9E">
                    <w:rPr>
                      <w:rFonts w:ascii="Courier New" w:hAnsi="Courier New" w:cs="Courier New"/>
                      <w:noProof/>
                      <w:sz w:val="20"/>
                      <w:lang w:val="en-CA" w:bidi="ar-SA"/>
                    </w:rPr>
                    <w:t xml:space="preserve">        }</w:t>
                  </w:r>
                </w:p>
              </w:txbxContent>
            </v:textbox>
          </v:shape>
        </w:pict>
      </w:r>
      <w:r>
        <w:t>type.</w:t>
      </w:r>
      <w:r w:rsidR="00A13921">
        <w:t xml:space="preserve"> </w:t>
      </w:r>
      <w:r>
        <w:t>This would look something like:</w:t>
      </w:r>
      <w:r w:rsidR="00A13921">
        <w:t xml:space="preserve"> </w:t>
      </w:r>
    </w:p>
    <w:p w:rsidR="00337F9E" w:rsidRDefault="00337F9E" w:rsidP="007F64B2"/>
    <w:p w:rsidR="00337F9E" w:rsidRDefault="00337F9E" w:rsidP="007F64B2"/>
    <w:p w:rsidR="00337F9E" w:rsidRDefault="00337F9E" w:rsidP="007F64B2"/>
    <w:p w:rsidR="00337F9E" w:rsidRDefault="00337F9E" w:rsidP="007F64B2"/>
    <w:p w:rsidR="00337F9E" w:rsidRDefault="00337F9E" w:rsidP="007F64B2"/>
    <w:p w:rsidR="00337F9E" w:rsidRDefault="00337F9E" w:rsidP="007F64B2"/>
    <w:p w:rsidR="00337F9E" w:rsidRDefault="00337F9E" w:rsidP="007F64B2"/>
    <w:p w:rsidR="00337F9E" w:rsidRDefault="00337F9E" w:rsidP="007F64B2"/>
    <w:p w:rsidR="00337F9E" w:rsidRDefault="00337F9E" w:rsidP="007F64B2"/>
    <w:p w:rsidR="00337F9E" w:rsidRDefault="00337F9E" w:rsidP="007F64B2"/>
    <w:p w:rsidR="00337F9E" w:rsidRDefault="0073069D" w:rsidP="007F64B2">
      <w:r>
        <w:rPr>
          <w:noProof/>
          <w:lang w:val="en-CA" w:eastAsia="en-CA" w:bidi="ar-SA"/>
        </w:rPr>
        <w:pict>
          <v:shape id="_x0000_s1906" type="#_x0000_t202" style="position:absolute;left:0;text-align:left;margin-left:-126.75pt;margin-top:12.4pt;width:486pt;height:30.6pt;z-index:251853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906;mso-fit-shape-to-text:t" inset="0,0,0,0">
              <w:txbxContent>
                <w:p w:rsidR="004770BA" w:rsidRPr="006853E8" w:rsidRDefault="004770BA" w:rsidP="00337F9E">
                  <w:pPr>
                    <w:pStyle w:val="Caption"/>
                  </w:pPr>
                  <w:bookmarkStart w:id="287" w:name="_Toc246256676"/>
                  <w:r>
                    <w:t xml:space="preserve">C# Code </w:t>
                  </w:r>
                  <w:fldSimple w:instr=" SEQ C#_Code \* ARABIC ">
                    <w:r w:rsidR="00F65BCF">
                      <w:rPr>
                        <w:noProof/>
                      </w:rPr>
                      <w:t>42</w:t>
                    </w:r>
                  </w:fldSimple>
                  <w:r>
                    <w:t>: Declaration of a List of ADTs in C#</w:t>
                  </w:r>
                  <w:bookmarkEnd w:id="287"/>
                </w:p>
              </w:txbxContent>
            </v:textbox>
          </v:shape>
        </w:pict>
      </w:r>
    </w:p>
    <w:p w:rsidR="00337F9E" w:rsidRDefault="00337F9E" w:rsidP="007F64B2"/>
    <w:p w:rsidR="007F64B2" w:rsidRDefault="00EB24B0" w:rsidP="007F64B2">
      <w:r>
        <w:tab/>
      </w:r>
      <w:r w:rsidR="007F64B2">
        <w:t>Note that now our function</w:t>
      </w:r>
      <w:r w:rsidR="0073069D">
        <w:fldChar w:fldCharType="begin"/>
      </w:r>
      <w:r w:rsidR="007F64B2">
        <w:instrText xml:space="preserve"> XE "</w:instrText>
      </w:r>
      <w:r w:rsidR="007F64B2">
        <w:rPr>
          <w:b/>
          <w:i/>
        </w:rPr>
        <w:instrText>function"</w:instrText>
      </w:r>
      <w:r w:rsidR="007F64B2">
        <w:instrText xml:space="preserve"> </w:instrText>
      </w:r>
      <w:r w:rsidR="0073069D">
        <w:fldChar w:fldCharType="end"/>
      </w:r>
      <w:r w:rsidR="007F64B2">
        <w:t xml:space="preserve"> does not have anything being passed into it.</w:t>
      </w:r>
      <w:r w:rsidR="00A13921">
        <w:t xml:space="preserve"> </w:t>
      </w:r>
      <w:r w:rsidR="007F64B2">
        <w:t xml:space="preserve">This is because by definition, since it is embedded inside our </w:t>
      </w:r>
      <w:r w:rsidR="007F64B2">
        <w:rPr>
          <w:rFonts w:ascii="Courier New" w:hAnsi="Courier New" w:cs="Courier New"/>
          <w:noProof/>
          <w:sz w:val="20"/>
        </w:rPr>
        <w:t>Student</w:t>
      </w:r>
      <w:r w:rsidR="007F64B2">
        <w:t xml:space="preserve"> structure</w:t>
      </w:r>
      <w:r w:rsidR="0073069D">
        <w:fldChar w:fldCharType="begin"/>
      </w:r>
      <w:r w:rsidR="007F64B2">
        <w:instrText xml:space="preserve"> XE "</w:instrText>
      </w:r>
      <w:r w:rsidR="007F64B2">
        <w:rPr>
          <w:b/>
          <w:i/>
        </w:rPr>
        <w:instrText>structure"</w:instrText>
      </w:r>
      <w:r w:rsidR="007F64B2">
        <w:instrText xml:space="preserve"> </w:instrText>
      </w:r>
      <w:r w:rsidR="0073069D">
        <w:fldChar w:fldCharType="end"/>
      </w:r>
      <w:r w:rsidR="007F64B2">
        <w:t xml:space="preserve">, </w:t>
      </w:r>
      <w:r w:rsidR="00EF485F">
        <w:t>and the only things we want to reference are declared inside the structure as well, we have access to them locally. If there was a situation where a function inside an ADT needed other information besides local variables, then parameters can be used to pass that information in.</w:t>
      </w:r>
      <w:r w:rsidR="00A13921">
        <w:t xml:space="preserve"> </w:t>
      </w:r>
      <w:r w:rsidR="007F64B2">
        <w:t>Since we are not passing any variable into the function, when we need to refer to any members of the structure (like</w:t>
      </w:r>
      <w:r w:rsidR="007F64B2">
        <w:rPr>
          <w:rFonts w:ascii="Courier New" w:hAnsi="Courier New" w:cs="Courier New"/>
          <w:noProof/>
          <w:sz w:val="20"/>
        </w:rPr>
        <w:t xml:space="preserve"> firstName</w:t>
      </w:r>
      <w:r w:rsidR="007F64B2">
        <w:t>) we can do so a dot, for example</w:t>
      </w:r>
      <w:r w:rsidR="00D46E51">
        <w:t xml:space="preserve"> how we already did in code like</w:t>
      </w:r>
      <w:r w:rsidR="007F64B2">
        <w:t xml:space="preserve"> </w:t>
      </w:r>
      <w:r w:rsidR="007F64B2">
        <w:rPr>
          <w:rFonts w:ascii="Courier New" w:hAnsi="Courier New" w:cs="Courier New"/>
          <w:noProof/>
          <w:sz w:val="20"/>
        </w:rPr>
        <w:t>studentInfo.firstName</w:t>
      </w:r>
      <w:r w:rsidR="007F64B2">
        <w:t>).</w:t>
      </w:r>
      <w:r w:rsidR="00A13921">
        <w:t xml:space="preserve"> </w:t>
      </w:r>
      <w:r>
        <w:t xml:space="preserve">What you should use is </w:t>
      </w:r>
      <w:proofErr w:type="gramStart"/>
      <w:r>
        <w:t xml:space="preserve">the </w:t>
      </w:r>
      <w:r w:rsidRPr="00337F9E">
        <w:rPr>
          <w:rFonts w:ascii="Courier New" w:hAnsi="Courier New" w:cs="Courier New"/>
          <w:noProof/>
          <w:color w:val="0000FF"/>
          <w:sz w:val="20"/>
          <w:lang w:val="en-CA" w:bidi="ar-SA"/>
        </w:rPr>
        <w:t>this</w:t>
      </w:r>
      <w:proofErr w:type="gramEnd"/>
      <w:r w:rsidRPr="00337F9E">
        <w:rPr>
          <w:rFonts w:ascii="Courier New" w:hAnsi="Courier New" w:cs="Courier New"/>
          <w:noProof/>
          <w:sz w:val="20"/>
          <w:lang w:val="en-CA" w:bidi="ar-SA"/>
        </w:rPr>
        <w:t>.</w:t>
      </w:r>
      <w:r>
        <w:rPr>
          <w:rFonts w:ascii="Courier New" w:hAnsi="Courier New" w:cs="Courier New"/>
          <w:noProof/>
          <w:sz w:val="20"/>
          <w:lang w:val="en-CA" w:bidi="ar-SA"/>
        </w:rPr>
        <w:t xml:space="preserve"> (or</w:t>
      </w:r>
      <w:r w:rsidR="007F64B2">
        <w:rPr>
          <w:rFonts w:ascii="Courier New" w:hAnsi="Courier New" w:cs="Courier New"/>
          <w:noProof/>
          <w:color w:val="0000FF"/>
          <w:sz w:val="20"/>
        </w:rPr>
        <w:t xml:space="preserve"> Me</w:t>
      </w:r>
      <w:r>
        <w:rPr>
          <w:rFonts w:ascii="Courier New" w:hAnsi="Courier New" w:cs="Courier New"/>
          <w:noProof/>
          <w:color w:val="0000FF"/>
          <w:sz w:val="20"/>
        </w:rPr>
        <w:t>.)</w:t>
      </w:r>
      <w:r w:rsidR="007F64B2">
        <w:t xml:space="preserve">, which in this case is referring to the structure </w:t>
      </w:r>
      <w:r w:rsidR="007F64B2">
        <w:rPr>
          <w:u w:val="single"/>
        </w:rPr>
        <w:t>not</w:t>
      </w:r>
      <w:r w:rsidR="007F64B2">
        <w:t xml:space="preserve"> the form.</w:t>
      </w:r>
    </w:p>
    <w:p w:rsidR="008835F3" w:rsidRDefault="007F64B2" w:rsidP="00605E53">
      <w:r>
        <w:br/>
      </w:r>
    </w:p>
    <w:p w:rsidR="00217B2C" w:rsidRDefault="00217B2C" w:rsidP="007F64B2">
      <w:pPr>
        <w:ind w:firstLine="720"/>
      </w:pPr>
    </w:p>
    <w:p w:rsidR="00217B2C" w:rsidRDefault="00217B2C" w:rsidP="00217B2C">
      <w:pPr>
        <w:pStyle w:val="Heading2"/>
      </w:pPr>
      <w:bookmarkStart w:id="288" w:name="_Toc247205733"/>
      <w:r>
        <w:t>Searching</w:t>
      </w:r>
      <w:bookmarkEnd w:id="288"/>
    </w:p>
    <w:p w:rsidR="00217B2C" w:rsidRPr="00217B2C" w:rsidRDefault="00217B2C" w:rsidP="00217B2C"/>
    <w:p w:rsidR="00217B2C" w:rsidRDefault="00217B2C" w:rsidP="00217B2C">
      <w:pPr>
        <w:pStyle w:val="Heading3"/>
      </w:pPr>
      <w:bookmarkStart w:id="289" w:name="_Toc247205734"/>
      <w:r>
        <w:t>Linear</w:t>
      </w:r>
      <w:bookmarkEnd w:id="289"/>
    </w:p>
    <w:p w:rsidR="00217B2C" w:rsidRPr="00217B2C" w:rsidRDefault="00217B2C" w:rsidP="00217B2C"/>
    <w:p w:rsidR="00217B2C" w:rsidRDefault="00217B2C" w:rsidP="00217B2C">
      <w:pPr>
        <w:pStyle w:val="Heading3"/>
      </w:pPr>
      <w:bookmarkStart w:id="290" w:name="_Toc247205735"/>
      <w:r>
        <w:t>Binary</w:t>
      </w:r>
      <w:bookmarkEnd w:id="290"/>
    </w:p>
    <w:p w:rsidR="00217B2C" w:rsidRDefault="00217B2C" w:rsidP="00217B2C"/>
    <w:p w:rsidR="003B6479" w:rsidRDefault="003B6479" w:rsidP="00217B2C"/>
    <w:p w:rsidR="003B6479" w:rsidRDefault="003B6479" w:rsidP="00217B2C"/>
    <w:p w:rsidR="00217B2C" w:rsidRDefault="00217B2C" w:rsidP="00217B2C">
      <w:pPr>
        <w:pStyle w:val="Heading2"/>
      </w:pPr>
      <w:bookmarkStart w:id="291" w:name="_Toc247205736"/>
      <w:r>
        <w:t>Sorting</w:t>
      </w:r>
      <w:bookmarkEnd w:id="291"/>
    </w:p>
    <w:p w:rsidR="00217B2C" w:rsidRPr="00217B2C" w:rsidRDefault="00217B2C" w:rsidP="00217B2C"/>
    <w:p w:rsidR="00217B2C" w:rsidRPr="00217B2C" w:rsidRDefault="00217B2C" w:rsidP="00217B2C">
      <w:pPr>
        <w:pStyle w:val="Heading3"/>
      </w:pPr>
      <w:bookmarkStart w:id="292" w:name="_Toc247205737"/>
      <w:r>
        <w:t>Bubble Sort</w:t>
      </w:r>
      <w:bookmarkEnd w:id="292"/>
    </w:p>
    <w:p w:rsidR="007B690B" w:rsidRDefault="007B690B" w:rsidP="00217B2C"/>
    <w:p w:rsidR="00EF485F" w:rsidRPr="00217B2C" w:rsidRDefault="00EF485F" w:rsidP="00EF485F">
      <w:pPr>
        <w:pStyle w:val="Heading3"/>
      </w:pPr>
      <w:bookmarkStart w:id="293" w:name="_Toc247205738"/>
      <w:r>
        <w:t>Selection Sort</w:t>
      </w:r>
      <w:bookmarkEnd w:id="293"/>
    </w:p>
    <w:p w:rsidR="00EF485F" w:rsidRDefault="00EF485F" w:rsidP="00EF485F"/>
    <w:p w:rsidR="00EF485F" w:rsidRDefault="00E81AC0" w:rsidP="00EF485F">
      <w:pPr>
        <w:pStyle w:val="Heading3"/>
      </w:pPr>
      <w:bookmarkStart w:id="294" w:name="_Toc247205739"/>
      <w:r>
        <w:t>Insertion</w:t>
      </w:r>
      <w:r w:rsidR="00EF485F">
        <w:t xml:space="preserve"> Sort</w:t>
      </w:r>
      <w:bookmarkEnd w:id="294"/>
    </w:p>
    <w:p w:rsidR="00E81AC0" w:rsidRDefault="00E81AC0" w:rsidP="00E81AC0"/>
    <w:p w:rsidR="00E81AC0" w:rsidRPr="00217B2C" w:rsidRDefault="00E81AC0" w:rsidP="00E81AC0">
      <w:pPr>
        <w:pStyle w:val="Heading3"/>
      </w:pPr>
      <w:bookmarkStart w:id="295" w:name="_Toc247205740"/>
      <w:r>
        <w:t>Quick Sort</w:t>
      </w:r>
      <w:bookmarkEnd w:id="295"/>
    </w:p>
    <w:p w:rsidR="00E81AC0" w:rsidRDefault="00E81AC0" w:rsidP="00E81AC0"/>
    <w:p w:rsidR="00E81AC0" w:rsidRPr="00E81AC0" w:rsidRDefault="00E81AC0" w:rsidP="00E81AC0"/>
    <w:p w:rsidR="00EF485F" w:rsidRDefault="00EF485F" w:rsidP="00EF485F"/>
    <w:p w:rsidR="00EF485F" w:rsidRDefault="00EF485F" w:rsidP="00217B2C">
      <w:pPr>
        <w:sectPr w:rsidR="00EF485F" w:rsidSect="001E7955">
          <w:footerReference w:type="even" r:id="rId231"/>
          <w:footerReference w:type="default" r:id="rId232"/>
          <w:type w:val="oddPage"/>
          <w:pgSz w:w="12240" w:h="15840" w:code="1"/>
          <w:pgMar w:top="1080" w:right="1080" w:bottom="1080" w:left="3960" w:header="720" w:footer="720" w:gutter="0"/>
          <w:cols w:space="360"/>
          <w:titlePg/>
          <w:docGrid w:linePitch="272"/>
        </w:sectPr>
      </w:pPr>
    </w:p>
    <w:p w:rsidR="00CC5A14" w:rsidRDefault="007B690B" w:rsidP="00CC5A14">
      <w:pPr>
        <w:pStyle w:val="Title"/>
        <w:jc w:val="left"/>
      </w:pPr>
      <w:r>
        <w:lastRenderedPageBreak/>
        <w:t>Chapter 7 – Reading and Writing Files</w:t>
      </w:r>
    </w:p>
    <w:p w:rsidR="00CC5A14" w:rsidRDefault="00CC5A14" w:rsidP="00CC5A14"/>
    <w:p w:rsidR="00CC5A14" w:rsidRDefault="00CC5A14">
      <w:pPr>
        <w:spacing w:before="0" w:after="0" w:line="240" w:lineRule="auto"/>
        <w:jc w:val="left"/>
        <w:rPr>
          <w:b/>
          <w:bCs/>
          <w:caps/>
          <w:color w:val="FFFFFF"/>
          <w:spacing w:val="15"/>
          <w:sz w:val="36"/>
          <w:szCs w:val="22"/>
        </w:rPr>
      </w:pPr>
      <w:r>
        <w:br w:type="page"/>
      </w:r>
    </w:p>
    <w:p w:rsidR="00CC5A14" w:rsidRDefault="00CC5A14" w:rsidP="00CB51BB">
      <w:pPr>
        <w:pStyle w:val="Heading1"/>
      </w:pPr>
      <w:bookmarkStart w:id="296" w:name="_Toc247205741"/>
      <w:r>
        <w:lastRenderedPageBreak/>
        <w:t>Chapter 7 – Reading and Writing Files</w:t>
      </w:r>
      <w:bookmarkEnd w:id="296"/>
    </w:p>
    <w:p w:rsidR="00E50362" w:rsidRDefault="00E50362" w:rsidP="00E50362"/>
    <w:p w:rsidR="00E50362" w:rsidRDefault="00E50362" w:rsidP="00E50362">
      <w:r>
        <w:tab/>
        <w:t>All of the programs we have written so far have all saved their valuable information in memory.</w:t>
      </w:r>
      <w:r w:rsidR="00A13921">
        <w:t xml:space="preserve"> </w:t>
      </w:r>
      <w:r>
        <w:t>The only problem with this model is that as soon as you exit the application or turn the computer off, all the information that is in memory is lost.</w:t>
      </w:r>
      <w:r w:rsidR="00A13921">
        <w:t xml:space="preserve"> </w:t>
      </w:r>
      <w:r>
        <w:t>To save valuable pieces of information we need a way to write and read that information from and to disk.</w:t>
      </w:r>
      <w:r w:rsidR="00A13921">
        <w:t xml:space="preserve"> </w:t>
      </w:r>
    </w:p>
    <w:p w:rsidR="00E50362" w:rsidRDefault="00E50362" w:rsidP="00E50362">
      <w:r>
        <w:tab/>
        <w:t>Before we can go any further we need to be introduced to “</w:t>
      </w:r>
      <w:r>
        <w:rPr>
          <w:rFonts w:ascii="Courier New" w:hAnsi="Courier New" w:cs="Courier New"/>
          <w:noProof/>
          <w:color w:val="0000FF"/>
          <w:sz w:val="20"/>
          <w:lang w:bidi="ar-SA"/>
        </w:rPr>
        <w:t>Imports</w:t>
      </w:r>
      <w:r>
        <w:t>“.</w:t>
      </w:r>
      <w:r w:rsidR="00A13921">
        <w:t xml:space="preserve"> </w:t>
      </w:r>
      <w:r>
        <w:t xml:space="preserve">Imports are used to add a set of library, that </w:t>
      </w:r>
      <w:proofErr w:type="gramStart"/>
      <w:r>
        <w:t>are</w:t>
      </w:r>
      <w:proofErr w:type="gramEnd"/>
      <w:r>
        <w:t xml:space="preserve"> provided by Microsoft, to your application so that you can use them.</w:t>
      </w:r>
      <w:r w:rsidR="00A13921">
        <w:t xml:space="preserve"> </w:t>
      </w:r>
      <w:r>
        <w:t>In this case the set of libraries that we are including are “</w:t>
      </w:r>
      <w:r>
        <w:rPr>
          <w:rFonts w:ascii="Courier New" w:hAnsi="Courier New" w:cs="Courier New"/>
          <w:noProof/>
          <w:color w:val="0000FF"/>
          <w:sz w:val="20"/>
          <w:lang w:bidi="ar-SA"/>
        </w:rPr>
        <w:t>Imports</w:t>
      </w:r>
      <w:r>
        <w:t>“.</w:t>
      </w:r>
      <w:r w:rsidR="00A13921">
        <w:t xml:space="preserve"> </w:t>
      </w:r>
      <w:r>
        <w:rPr>
          <w:rFonts w:ascii="Courier New" w:hAnsi="Courier New" w:cs="Courier New"/>
          <w:noProof/>
          <w:sz w:val="20"/>
          <w:lang w:bidi="ar-SA"/>
        </w:rPr>
        <w:t>System.IO</w:t>
      </w:r>
      <w:r>
        <w:t xml:space="preserve"> is a set of libraries that let the user do Input and Output to disk.</w:t>
      </w:r>
      <w:r w:rsidR="00A13921">
        <w:t xml:space="preserve"> </w:t>
      </w:r>
      <w:r>
        <w:t>This statement comes right after you top comment section and before the “</w:t>
      </w:r>
      <w:r>
        <w:rPr>
          <w:rFonts w:ascii="Courier New" w:hAnsi="Courier New" w:cs="Courier New"/>
          <w:noProof/>
          <w:color w:val="0000FF"/>
          <w:sz w:val="20"/>
          <w:lang w:bidi="ar-SA"/>
        </w:rPr>
        <w:t>Public</w:t>
      </w:r>
      <w:r>
        <w:rPr>
          <w:rFonts w:ascii="Courier New" w:hAnsi="Courier New" w:cs="Courier New"/>
          <w:noProof/>
          <w:sz w:val="20"/>
          <w:lang w:bidi="ar-SA"/>
        </w:rPr>
        <w:t xml:space="preserve"> </w:t>
      </w:r>
      <w:r>
        <w:rPr>
          <w:rFonts w:ascii="Courier New" w:hAnsi="Courier New" w:cs="Courier New"/>
          <w:noProof/>
          <w:color w:val="0000FF"/>
          <w:sz w:val="20"/>
          <w:lang w:bidi="ar-SA"/>
        </w:rPr>
        <w:t>Class</w:t>
      </w:r>
      <w:r>
        <w:t>” statement.</w:t>
      </w:r>
    </w:p>
    <w:p w:rsidR="00E50362" w:rsidRDefault="00E50362" w:rsidP="00E50362"/>
    <w:p w:rsidR="00E50362" w:rsidRDefault="00E50362" w:rsidP="00E50362">
      <w:pPr>
        <w:pStyle w:val="Heading2"/>
      </w:pPr>
      <w:bookmarkStart w:id="297" w:name="_Toc247205742"/>
      <w:r>
        <w:t>File Stream</w:t>
      </w:r>
      <w:bookmarkEnd w:id="297"/>
    </w:p>
    <w:p w:rsidR="00E50362" w:rsidRDefault="00E50362" w:rsidP="00E50362">
      <w:pPr>
        <w:ind w:firstLine="720"/>
      </w:pPr>
      <w:r>
        <w:t xml:space="preserve">To be able to actually open a file in Visual Basic you must associate the file with a files stream </w:t>
      </w:r>
      <w:r w:rsidR="00A62A48">
        <w:t>object</w:t>
      </w:r>
      <w:r>
        <w:t>.</w:t>
      </w:r>
      <w:r w:rsidR="00A13921">
        <w:t xml:space="preserve"> </w:t>
      </w:r>
      <w:r w:rsidR="00A62A48">
        <w:t>This object can then perform all the usual actions you would expect a file to be able to do, read, write and so on.</w:t>
      </w:r>
      <w:r w:rsidR="00A13921">
        <w:t xml:space="preserve"> </w:t>
      </w:r>
      <w:r w:rsidR="00A62A48">
        <w:t>Since it is an object, it is a two step process; you must first reserve the space in memory and then instantiate the object.</w:t>
      </w:r>
      <w:r w:rsidR="00A13921">
        <w:t xml:space="preserve"> </w:t>
      </w:r>
      <w:r w:rsidR="00A62A48">
        <w:t>This is done like:</w:t>
      </w:r>
    </w:p>
    <w:p w:rsidR="00A62A48" w:rsidRDefault="00A62A48" w:rsidP="00A62A48">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Dim</w:t>
      </w:r>
      <w:r>
        <w:rPr>
          <w:rFonts w:ascii="Courier New" w:hAnsi="Courier New" w:cs="Courier New"/>
          <w:noProof/>
          <w:sz w:val="20"/>
          <w:lang w:bidi="ar-SA"/>
        </w:rPr>
        <w:t xml:space="preserve"> aFileStream </w:t>
      </w:r>
      <w:r>
        <w:rPr>
          <w:rFonts w:ascii="Courier New" w:hAnsi="Courier New" w:cs="Courier New"/>
          <w:noProof/>
          <w:color w:val="0000FF"/>
          <w:sz w:val="20"/>
          <w:lang w:bidi="ar-SA"/>
        </w:rPr>
        <w:t>As</w:t>
      </w:r>
      <w:r>
        <w:rPr>
          <w:rFonts w:ascii="Courier New" w:hAnsi="Courier New" w:cs="Courier New"/>
          <w:noProof/>
          <w:sz w:val="20"/>
          <w:lang w:bidi="ar-SA"/>
        </w:rPr>
        <w:t xml:space="preserve"> FileStream</w:t>
      </w:r>
    </w:p>
    <w:p w:rsidR="00A62A48" w:rsidRDefault="00A62A48" w:rsidP="00A62A48">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p>
    <w:p w:rsidR="00A62A48" w:rsidRDefault="00A62A48" w:rsidP="00A62A48">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aFileStream = </w:t>
      </w:r>
      <w:r>
        <w:rPr>
          <w:rFonts w:ascii="Courier New" w:hAnsi="Courier New" w:cs="Courier New"/>
          <w:noProof/>
          <w:color w:val="0000FF"/>
          <w:sz w:val="20"/>
          <w:lang w:bidi="ar-SA"/>
        </w:rPr>
        <w:t>New</w:t>
      </w:r>
      <w:r>
        <w:rPr>
          <w:rFonts w:ascii="Courier New" w:hAnsi="Courier New" w:cs="Courier New"/>
          <w:noProof/>
          <w:sz w:val="20"/>
          <w:lang w:bidi="ar-SA"/>
        </w:rPr>
        <w:t xml:space="preserve"> FileStream(fileNameToOpen, FileMode.Open, FileAccess.Read)</w:t>
      </w:r>
    </w:p>
    <w:p w:rsidR="00E50362" w:rsidRDefault="00A62A48" w:rsidP="00E50362">
      <w:r>
        <w:t xml:space="preserve">You will notice that the </w:t>
      </w:r>
      <w:proofErr w:type="gramStart"/>
      <w:r>
        <w:t>New</w:t>
      </w:r>
      <w:proofErr w:type="gramEnd"/>
      <w:r>
        <w:t xml:space="preserve"> method from this class has 3 mandatory parameters.</w:t>
      </w:r>
      <w:r w:rsidR="00A13921">
        <w:t xml:space="preserve"> </w:t>
      </w:r>
      <w:r>
        <w:t>The first one is the location and name of the file.</w:t>
      </w:r>
      <w:r w:rsidR="00A13921">
        <w:t xml:space="preserve"> </w:t>
      </w:r>
      <w:r>
        <w:t>The easiest way to get this information is through an open file dialogue box control object.</w:t>
      </w:r>
      <w:r w:rsidR="00A13921">
        <w:t xml:space="preserve"> </w:t>
      </w:r>
      <w:r>
        <w:t>This is just another control object like a text box or a button in your toolbox.</w:t>
      </w:r>
      <w:r w:rsidR="00A13921">
        <w:t xml:space="preserve"> </w:t>
      </w:r>
      <w:r>
        <w:t xml:space="preserve">The next parameter is an enumerated type that states what kind of </w:t>
      </w:r>
      <w:r>
        <w:lastRenderedPageBreak/>
        <w:t>operation we are performing.</w:t>
      </w:r>
      <w:r w:rsidR="00A13921">
        <w:t xml:space="preserve"> </w:t>
      </w:r>
      <w:r>
        <w:t>In this case we are opening up the file (as compared to creating a new one, truncating or appending).</w:t>
      </w:r>
      <w:r w:rsidR="00A13921">
        <w:t xml:space="preserve"> </w:t>
      </w:r>
      <w:r>
        <w:t xml:space="preserve">The last parameter is also and enumerated type and states the action we are performing (reading or writing). </w:t>
      </w:r>
    </w:p>
    <w:p w:rsidR="00A62A48" w:rsidRDefault="00A62A48" w:rsidP="00E50362"/>
    <w:p w:rsidR="00580B39" w:rsidRDefault="00580B39" w:rsidP="00580B39">
      <w:pPr>
        <w:pStyle w:val="Heading2"/>
      </w:pPr>
      <w:bookmarkStart w:id="298" w:name="_Toc247205743"/>
      <w:r>
        <w:t>Stream Reader</w:t>
      </w:r>
      <w:bookmarkEnd w:id="298"/>
    </w:p>
    <w:p w:rsidR="00580B39" w:rsidRDefault="00580B39" w:rsidP="00580B39">
      <w:pPr>
        <w:ind w:firstLine="720"/>
      </w:pPr>
      <w:r>
        <w:t>Once we have the file open, the next task is to be able to read in the text.</w:t>
      </w:r>
      <w:r w:rsidR="00A13921">
        <w:t xml:space="preserve"> </w:t>
      </w:r>
      <w:r>
        <w:t>To do this we are going to use another class, this time called “Stream Reader”.</w:t>
      </w:r>
      <w:r w:rsidR="00A13921">
        <w:t xml:space="preserve"> </w:t>
      </w:r>
      <w:r>
        <w:t>This class gives us the ability to read either a single character or line from a file streamer.</w:t>
      </w:r>
      <w:r w:rsidR="00A13921">
        <w:t xml:space="preserve"> </w:t>
      </w:r>
      <w:r>
        <w:t>Since in the last section we learned how to open up a file, we are going to use that to read in one line of text at a time.</w:t>
      </w:r>
      <w:r w:rsidR="00A13921">
        <w:t xml:space="preserve"> </w:t>
      </w:r>
      <w:r w:rsidR="00FB4CE4">
        <w:t>Instantiating a stream reader object looks like:</w:t>
      </w:r>
    </w:p>
    <w:p w:rsidR="00FB4CE4" w:rsidRDefault="00580B39" w:rsidP="00FB4CE4">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Dim</w:t>
      </w:r>
      <w:r>
        <w:rPr>
          <w:rFonts w:ascii="Courier New" w:hAnsi="Courier New" w:cs="Courier New"/>
          <w:noProof/>
          <w:sz w:val="20"/>
          <w:lang w:bidi="ar-SA"/>
        </w:rPr>
        <w:t xml:space="preserve"> </w:t>
      </w:r>
      <w:r w:rsidR="00FB4CE4">
        <w:rPr>
          <w:rFonts w:ascii="Courier New" w:hAnsi="Courier New" w:cs="Courier New"/>
          <w:noProof/>
          <w:sz w:val="20"/>
          <w:lang w:bidi="ar-SA"/>
        </w:rPr>
        <w:t xml:space="preserve">aStreamReader </w:t>
      </w:r>
      <w:r w:rsidR="00FB4CE4">
        <w:rPr>
          <w:rFonts w:ascii="Courier New" w:hAnsi="Courier New" w:cs="Courier New"/>
          <w:noProof/>
          <w:color w:val="0000FF"/>
          <w:sz w:val="20"/>
          <w:lang w:bidi="ar-SA"/>
        </w:rPr>
        <w:t>As</w:t>
      </w:r>
      <w:r w:rsidR="00FB4CE4">
        <w:rPr>
          <w:rFonts w:ascii="Courier New" w:hAnsi="Courier New" w:cs="Courier New"/>
          <w:noProof/>
          <w:sz w:val="20"/>
          <w:lang w:bidi="ar-SA"/>
        </w:rPr>
        <w:t xml:space="preserve"> StreamReader</w:t>
      </w:r>
    </w:p>
    <w:p w:rsidR="00580B39" w:rsidRDefault="00580B39" w:rsidP="00FB4CE4">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p>
    <w:p w:rsidR="00FB4CE4" w:rsidRDefault="00FB4CE4" w:rsidP="00FB4CE4">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aStreamReader = </w:t>
      </w:r>
      <w:r>
        <w:rPr>
          <w:rFonts w:ascii="Courier New" w:hAnsi="Courier New" w:cs="Courier New"/>
          <w:noProof/>
          <w:color w:val="0000FF"/>
          <w:sz w:val="20"/>
          <w:lang w:bidi="ar-SA"/>
        </w:rPr>
        <w:t>New</w:t>
      </w:r>
      <w:r>
        <w:rPr>
          <w:rFonts w:ascii="Courier New" w:hAnsi="Courier New" w:cs="Courier New"/>
          <w:noProof/>
          <w:sz w:val="20"/>
          <w:lang w:bidi="ar-SA"/>
        </w:rPr>
        <w:t xml:space="preserve"> StreamReader(aFileStream)</w:t>
      </w:r>
    </w:p>
    <w:p w:rsidR="00FB4CE4" w:rsidRDefault="00FB4CE4" w:rsidP="00FB4CE4">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aLineOfText = aStreamReader.ReadLine</w:t>
      </w:r>
    </w:p>
    <w:p w:rsidR="00FB4CE4" w:rsidRDefault="00580B39" w:rsidP="00580B39">
      <w:r>
        <w:t xml:space="preserve">You will notice that the New method from this class has </w:t>
      </w:r>
      <w:r w:rsidR="00FB4CE4">
        <w:t>1</w:t>
      </w:r>
      <w:r>
        <w:t xml:space="preserve"> mandatory parameters</w:t>
      </w:r>
      <w:r w:rsidR="00FB4CE4">
        <w:t xml:space="preserve"> and it is a file stream object that we just learnt how to instantiate.</w:t>
      </w:r>
      <w:r w:rsidR="00A13921">
        <w:t xml:space="preserve"> </w:t>
      </w:r>
      <w:r w:rsidR="00FB4CE4">
        <w:t xml:space="preserve">The method </w:t>
      </w:r>
      <w:proofErr w:type="spellStart"/>
      <w:r w:rsidR="00FB4CE4">
        <w:t>ReadLine</w:t>
      </w:r>
      <w:proofErr w:type="spellEnd"/>
      <w:r w:rsidR="00FB4CE4">
        <w:t xml:space="preserve"> then brings in one line at a time from the file.</w:t>
      </w:r>
      <w:r w:rsidR="00A13921">
        <w:t xml:space="preserve"> </w:t>
      </w:r>
      <w:r w:rsidR="00FB4CE4">
        <w:t>In the above example we just place each line into a string variable.</w:t>
      </w:r>
    </w:p>
    <w:p w:rsidR="00FB4CE4" w:rsidRDefault="00FB4CE4" w:rsidP="00580B39">
      <w:r>
        <w:tab/>
        <w:t>The key to stop reading in a new line is when you reach the end of a file.</w:t>
      </w:r>
      <w:r w:rsidR="00A13921">
        <w:t xml:space="preserve"> </w:t>
      </w:r>
      <w:r>
        <w:t xml:space="preserve">This is noted by returning a -1 from the Peek method in the </w:t>
      </w:r>
      <w:proofErr w:type="spellStart"/>
      <w:r>
        <w:t>StreamReader</w:t>
      </w:r>
      <w:proofErr w:type="spellEnd"/>
      <w:r>
        <w:t xml:space="preserve"> class (</w:t>
      </w:r>
      <w:r>
        <w:rPr>
          <w:rFonts w:ascii="Courier New" w:hAnsi="Courier New" w:cs="Courier New"/>
          <w:noProof/>
          <w:color w:val="0000FF"/>
          <w:sz w:val="20"/>
          <w:lang w:bidi="ar-SA"/>
        </w:rPr>
        <w:t>Do</w:t>
      </w:r>
      <w:r>
        <w:rPr>
          <w:rFonts w:ascii="Courier New" w:hAnsi="Courier New" w:cs="Courier New"/>
          <w:noProof/>
          <w:sz w:val="20"/>
          <w:lang w:bidi="ar-SA"/>
        </w:rPr>
        <w:t xml:space="preserve"> </w:t>
      </w:r>
      <w:r>
        <w:rPr>
          <w:rFonts w:ascii="Courier New" w:hAnsi="Courier New" w:cs="Courier New"/>
          <w:noProof/>
          <w:color w:val="0000FF"/>
          <w:sz w:val="20"/>
          <w:lang w:bidi="ar-SA"/>
        </w:rPr>
        <w:t>While</w:t>
      </w:r>
      <w:r>
        <w:rPr>
          <w:rFonts w:ascii="Courier New" w:hAnsi="Courier New" w:cs="Courier New"/>
          <w:noProof/>
          <w:sz w:val="20"/>
          <w:lang w:bidi="ar-SA"/>
        </w:rPr>
        <w:t xml:space="preserve"> (aStreamReader.Peek &gt; -1)</w:t>
      </w:r>
      <w:r>
        <w:t>).</w:t>
      </w:r>
      <w:r w:rsidR="00A13921">
        <w:t xml:space="preserve"> </w:t>
      </w:r>
      <w:r>
        <w:t xml:space="preserve">Also once you are finished with the stream reader and </w:t>
      </w:r>
      <w:proofErr w:type="spellStart"/>
      <w:r>
        <w:t>filestream</w:t>
      </w:r>
      <w:proofErr w:type="spellEnd"/>
      <w:r>
        <w:t>; it is always good OO practice to close the objects down gracefully by using the close method.</w:t>
      </w:r>
    </w:p>
    <w:p w:rsidR="00FB4CE4" w:rsidRDefault="00FB4CE4" w:rsidP="00580B39"/>
    <w:p w:rsidR="00C95C57" w:rsidRDefault="00C95C57" w:rsidP="00C95C57">
      <w:pPr>
        <w:pStyle w:val="Heading2"/>
      </w:pPr>
      <w:bookmarkStart w:id="299" w:name="_Toc247205744"/>
      <w:r>
        <w:t>Stream Writer</w:t>
      </w:r>
      <w:bookmarkEnd w:id="299"/>
    </w:p>
    <w:p w:rsidR="00C95C57" w:rsidRDefault="00C95C57" w:rsidP="00C95C57">
      <w:pPr>
        <w:ind w:firstLine="720"/>
      </w:pPr>
      <w:r>
        <w:t>The logical next step after learning how to read in a file would be to write out a file.</w:t>
      </w:r>
      <w:r w:rsidR="00A13921">
        <w:t xml:space="preserve"> </w:t>
      </w:r>
      <w:r>
        <w:t xml:space="preserve">Once again VB has a class to help us with this, </w:t>
      </w:r>
      <w:proofErr w:type="spellStart"/>
      <w:r>
        <w:t>StreamWriter</w:t>
      </w:r>
      <w:proofErr w:type="spellEnd"/>
      <w:r>
        <w:t>.</w:t>
      </w:r>
      <w:r w:rsidR="00A13921">
        <w:t xml:space="preserve"> </w:t>
      </w:r>
      <w:r>
        <w:t xml:space="preserve">This class has a method that allows the user to take a line of </w:t>
      </w:r>
      <w:r>
        <w:lastRenderedPageBreak/>
        <w:t>text and write it out to a text file.</w:t>
      </w:r>
      <w:r w:rsidR="00A13921">
        <w:t xml:space="preserve"> </w:t>
      </w:r>
      <w:r>
        <w:t>Instantiating a stream writer object looks like:</w:t>
      </w:r>
    </w:p>
    <w:p w:rsidR="00C95C57" w:rsidRDefault="00C95C57" w:rsidP="00C95C57">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Dim</w:t>
      </w:r>
      <w:r>
        <w:rPr>
          <w:rFonts w:ascii="Courier New" w:hAnsi="Courier New" w:cs="Courier New"/>
          <w:noProof/>
          <w:sz w:val="20"/>
          <w:lang w:bidi="ar-SA"/>
        </w:rPr>
        <w:t xml:space="preserve"> aStreamWriter </w:t>
      </w:r>
      <w:r>
        <w:rPr>
          <w:rFonts w:ascii="Courier New" w:hAnsi="Courier New" w:cs="Courier New"/>
          <w:noProof/>
          <w:color w:val="0000FF"/>
          <w:sz w:val="20"/>
          <w:lang w:bidi="ar-SA"/>
        </w:rPr>
        <w:t>As</w:t>
      </w:r>
      <w:r>
        <w:rPr>
          <w:rFonts w:ascii="Courier New" w:hAnsi="Courier New" w:cs="Courier New"/>
          <w:noProof/>
          <w:sz w:val="20"/>
          <w:lang w:bidi="ar-SA"/>
        </w:rPr>
        <w:t xml:space="preserve"> StreamWriter</w:t>
      </w:r>
    </w:p>
    <w:p w:rsidR="00C95C57" w:rsidRDefault="00C95C57" w:rsidP="00C95C57">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p>
    <w:p w:rsidR="00C95C57" w:rsidRDefault="00C95C57" w:rsidP="00C95C57">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 xml:space="preserve">aStreamWriter = </w:t>
      </w:r>
      <w:r>
        <w:rPr>
          <w:rFonts w:ascii="Courier New" w:hAnsi="Courier New" w:cs="Courier New"/>
          <w:noProof/>
          <w:color w:val="0000FF"/>
          <w:sz w:val="20"/>
          <w:lang w:bidi="ar-SA"/>
        </w:rPr>
        <w:t>New</w:t>
      </w:r>
      <w:r>
        <w:rPr>
          <w:rFonts w:ascii="Courier New" w:hAnsi="Courier New" w:cs="Courier New"/>
          <w:noProof/>
          <w:sz w:val="20"/>
          <w:lang w:bidi="ar-SA"/>
        </w:rPr>
        <w:t xml:space="preserve"> aStreamWriter(aFileStream)</w:t>
      </w:r>
    </w:p>
    <w:p w:rsidR="00C95C57" w:rsidRDefault="00C95C57" w:rsidP="00C95C57">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sz w:val="20"/>
          <w:lang w:bidi="ar-SA"/>
        </w:rPr>
        <w:t>aStreamWriter.WriteLine(aLineOfText)</w:t>
      </w:r>
    </w:p>
    <w:p w:rsidR="00C95C57" w:rsidRDefault="00C95C57" w:rsidP="00C95C57">
      <w:r>
        <w:t xml:space="preserve">You will notice that the </w:t>
      </w:r>
      <w:proofErr w:type="gramStart"/>
      <w:r>
        <w:t>New</w:t>
      </w:r>
      <w:proofErr w:type="gramEnd"/>
      <w:r>
        <w:t xml:space="preserve"> method from this class has 1 mandatory parameters and it is a file stream just like we used in the </w:t>
      </w:r>
      <w:proofErr w:type="spellStart"/>
      <w:r>
        <w:t>StreamReader</w:t>
      </w:r>
      <w:proofErr w:type="spellEnd"/>
      <w:r>
        <w:t xml:space="preserve"> class.</w:t>
      </w:r>
      <w:r w:rsidR="00A13921">
        <w:t xml:space="preserve"> </w:t>
      </w:r>
      <w:r>
        <w:t xml:space="preserve">The method </w:t>
      </w:r>
      <w:proofErr w:type="spellStart"/>
      <w:r>
        <w:t>WriteLine</w:t>
      </w:r>
      <w:proofErr w:type="spellEnd"/>
      <w:r>
        <w:t xml:space="preserve"> as expected will take a line of text and write it to the file.</w:t>
      </w:r>
    </w:p>
    <w:p w:rsidR="00C95C57" w:rsidRDefault="00C95C57" w:rsidP="00580B39">
      <w:r>
        <w:tab/>
        <w:t>Although we are using a file stream class again, we have to ensure that we have it set up correctly for writing.</w:t>
      </w:r>
      <w:r w:rsidR="00A13921">
        <w:t xml:space="preserve"> </w:t>
      </w:r>
      <w:r>
        <w:t>You will remember that last time it was set just to read in a file.</w:t>
      </w:r>
      <w:r w:rsidR="00A13921">
        <w:t xml:space="preserve"> </w:t>
      </w:r>
      <w:r>
        <w:t>To set it to create a new file and write it out we would have to do the following:</w:t>
      </w:r>
    </w:p>
    <w:p w:rsidR="00C95C57" w:rsidRDefault="00C95C57" w:rsidP="00C95C57">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r>
        <w:rPr>
          <w:rFonts w:ascii="Courier New" w:hAnsi="Courier New" w:cs="Courier New"/>
          <w:noProof/>
          <w:color w:val="0000FF"/>
          <w:sz w:val="20"/>
          <w:lang w:bidi="ar-SA"/>
        </w:rPr>
        <w:t>Dim</w:t>
      </w:r>
      <w:r>
        <w:rPr>
          <w:rFonts w:ascii="Courier New" w:hAnsi="Courier New" w:cs="Courier New"/>
          <w:noProof/>
          <w:sz w:val="20"/>
          <w:lang w:bidi="ar-SA"/>
        </w:rPr>
        <w:t xml:space="preserve"> aFileStream </w:t>
      </w:r>
      <w:r>
        <w:rPr>
          <w:rFonts w:ascii="Courier New" w:hAnsi="Courier New" w:cs="Courier New"/>
          <w:noProof/>
          <w:color w:val="0000FF"/>
          <w:sz w:val="20"/>
          <w:lang w:bidi="ar-SA"/>
        </w:rPr>
        <w:t>As</w:t>
      </w:r>
      <w:r>
        <w:rPr>
          <w:rFonts w:ascii="Courier New" w:hAnsi="Courier New" w:cs="Courier New"/>
          <w:noProof/>
          <w:sz w:val="20"/>
          <w:lang w:bidi="ar-SA"/>
        </w:rPr>
        <w:t xml:space="preserve"> FileStream</w:t>
      </w:r>
    </w:p>
    <w:p w:rsidR="00C95C57" w:rsidRDefault="00C95C57" w:rsidP="00C95C57">
      <w:pPr>
        <w:shd w:val="clear" w:color="auto" w:fill="C6D9F1" w:themeFill="text2" w:themeFillTint="33"/>
        <w:autoSpaceDE w:val="0"/>
        <w:autoSpaceDN w:val="0"/>
        <w:adjustRightInd w:val="0"/>
        <w:spacing w:before="0" w:after="0" w:line="240" w:lineRule="auto"/>
        <w:jc w:val="left"/>
        <w:rPr>
          <w:rFonts w:ascii="Courier New" w:hAnsi="Courier New" w:cs="Courier New"/>
          <w:noProof/>
          <w:sz w:val="20"/>
          <w:lang w:bidi="ar-SA"/>
        </w:rPr>
      </w:pPr>
    </w:p>
    <w:p w:rsidR="00C95C57" w:rsidRDefault="00C95C57" w:rsidP="008A5EC7">
      <w:pPr>
        <w:shd w:val="clear" w:color="auto" w:fill="C6D9F1" w:themeFill="text2" w:themeFillTint="33"/>
        <w:autoSpaceDE w:val="0"/>
        <w:autoSpaceDN w:val="0"/>
        <w:adjustRightInd w:val="0"/>
        <w:spacing w:before="0" w:after="0" w:line="240" w:lineRule="auto"/>
        <w:jc w:val="left"/>
      </w:pPr>
      <w:r>
        <w:rPr>
          <w:rFonts w:ascii="Courier New" w:hAnsi="Courier New" w:cs="Courier New"/>
          <w:noProof/>
          <w:sz w:val="20"/>
          <w:lang w:bidi="ar-SA"/>
        </w:rPr>
        <w:t xml:space="preserve">aFileStream = </w:t>
      </w:r>
      <w:r>
        <w:rPr>
          <w:rFonts w:ascii="Courier New" w:hAnsi="Courier New" w:cs="Courier New"/>
          <w:noProof/>
          <w:color w:val="0000FF"/>
          <w:sz w:val="20"/>
          <w:lang w:bidi="ar-SA"/>
        </w:rPr>
        <w:t>New</w:t>
      </w:r>
      <w:r>
        <w:rPr>
          <w:rFonts w:ascii="Courier New" w:hAnsi="Courier New" w:cs="Courier New"/>
          <w:noProof/>
          <w:sz w:val="20"/>
          <w:lang w:bidi="ar-SA"/>
        </w:rPr>
        <w:t xml:space="preserve"> FileStream(fileNameToWrite, FileMode.Create, FileAccess.</w:t>
      </w:r>
      <w:r w:rsidR="008A5EC7">
        <w:rPr>
          <w:rFonts w:ascii="Courier New" w:hAnsi="Courier New" w:cs="Courier New"/>
          <w:noProof/>
          <w:sz w:val="20"/>
          <w:lang w:bidi="ar-SA"/>
        </w:rPr>
        <w:t>Write</w:t>
      </w:r>
      <w:r>
        <w:rPr>
          <w:rFonts w:ascii="Courier New" w:hAnsi="Courier New" w:cs="Courier New"/>
          <w:noProof/>
          <w:sz w:val="20"/>
          <w:lang w:bidi="ar-SA"/>
        </w:rPr>
        <w:t>)</w:t>
      </w:r>
    </w:p>
    <w:p w:rsidR="008A5EC7" w:rsidRDefault="008A5EC7" w:rsidP="00580B39">
      <w:r>
        <w:t>You will notice that the second and third parameters have been changed to reflect the fact that we will be creating a new file and writing to it.</w:t>
      </w:r>
      <w:r w:rsidR="00A13921">
        <w:t xml:space="preserve"> </w:t>
      </w:r>
      <w:r>
        <w:t>You will also notice that the first parameter has changed to “</w:t>
      </w:r>
      <w:proofErr w:type="spellStart"/>
      <w:r>
        <w:t>fileNameToWrite</w:t>
      </w:r>
      <w:proofErr w:type="spellEnd"/>
      <w:r>
        <w:t>”.</w:t>
      </w:r>
      <w:r w:rsidR="00A13921">
        <w:t xml:space="preserve"> </w:t>
      </w:r>
      <w:r>
        <w:t>Since this file name (most likely) does not already exist, we will have to create it and that means using the open file dialog box control object is not good.</w:t>
      </w:r>
      <w:r w:rsidR="00A13921">
        <w:t xml:space="preserve"> </w:t>
      </w:r>
      <w:r>
        <w:t>Fortunately VB has provided us with yet another control object, the “</w:t>
      </w:r>
      <w:proofErr w:type="spellStart"/>
      <w:r>
        <w:t>SaveFileDialog</w:t>
      </w:r>
      <w:proofErr w:type="spellEnd"/>
      <w:r>
        <w:t>” control object.</w:t>
      </w:r>
      <w:r w:rsidR="00A13921">
        <w:t xml:space="preserve"> </w:t>
      </w:r>
      <w:r>
        <w:t>Once again there is a “show” method and a method to return the location and name of the file we are saving.</w:t>
      </w:r>
    </w:p>
    <w:p w:rsidR="008A5EC7" w:rsidRPr="00E50362" w:rsidRDefault="008A5EC7" w:rsidP="00580B39">
      <w:pPr>
        <w:sectPr w:rsidR="008A5EC7" w:rsidRPr="00E50362" w:rsidSect="007B690B">
          <w:footerReference w:type="default" r:id="rId233"/>
          <w:pgSz w:w="12240" w:h="15840" w:code="1"/>
          <w:pgMar w:top="1080" w:right="1080" w:bottom="1080" w:left="3960" w:header="720" w:footer="720" w:gutter="0"/>
          <w:cols w:space="360"/>
          <w:titlePg/>
          <w:docGrid w:linePitch="272"/>
        </w:sectPr>
      </w:pPr>
    </w:p>
    <w:p w:rsidR="007F64B2" w:rsidRDefault="008835F3" w:rsidP="008835F3">
      <w:pPr>
        <w:pStyle w:val="Title"/>
        <w:jc w:val="left"/>
      </w:pPr>
      <w:r>
        <w:lastRenderedPageBreak/>
        <w:t xml:space="preserve">Chapter </w:t>
      </w:r>
      <w:r w:rsidR="007B690B">
        <w:t>8</w:t>
      </w:r>
      <w:r>
        <w:t xml:space="preserve"> – Using OOP</w:t>
      </w:r>
    </w:p>
    <w:p w:rsidR="008835F3" w:rsidRDefault="00335F98">
      <w:pPr>
        <w:spacing w:before="0" w:after="0" w:line="240" w:lineRule="auto"/>
        <w:jc w:val="left"/>
      </w:pPr>
      <w:r>
        <w:rPr>
          <w:noProof/>
          <w:lang w:val="en-CA" w:eastAsia="en-CA" w:bidi="ar-SA"/>
        </w:rPr>
        <w:drawing>
          <wp:anchor distT="0" distB="0" distL="114300" distR="114300" simplePos="0" relativeHeight="251727360" behindDoc="1" locked="0" layoutInCell="1" allowOverlap="1">
            <wp:simplePos x="0" y="0"/>
            <wp:positionH relativeFrom="column">
              <wp:posOffset>-854037</wp:posOffset>
            </wp:positionH>
            <wp:positionV relativeFrom="paragraph">
              <wp:posOffset>46325</wp:posOffset>
            </wp:positionV>
            <wp:extent cx="4574984" cy="6466901"/>
            <wp:effectExtent l="19050" t="0" r="0" b="0"/>
            <wp:wrapNone/>
            <wp:docPr id="461" name="Picture 460" descr="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png"/>
                    <pic:cNvPicPr/>
                  </pic:nvPicPr>
                  <pic:blipFill>
                    <a:blip r:embed="rId234" cstate="print"/>
                    <a:stretch>
                      <a:fillRect/>
                    </a:stretch>
                  </pic:blipFill>
                  <pic:spPr>
                    <a:xfrm>
                      <a:off x="0" y="0"/>
                      <a:ext cx="4574984" cy="6466901"/>
                    </a:xfrm>
                    <a:prstGeom prst="rect">
                      <a:avLst/>
                    </a:prstGeom>
                  </pic:spPr>
                </pic:pic>
              </a:graphicData>
            </a:graphic>
          </wp:anchor>
        </w:drawing>
      </w:r>
      <w:r w:rsidR="008835F3">
        <w:br w:type="page"/>
      </w:r>
    </w:p>
    <w:p w:rsidR="008835F3" w:rsidRDefault="008835F3" w:rsidP="008835F3">
      <w:pPr>
        <w:pStyle w:val="Heading1"/>
        <w:jc w:val="left"/>
      </w:pPr>
      <w:bookmarkStart w:id="300" w:name="_Toc247205745"/>
      <w:r>
        <w:lastRenderedPageBreak/>
        <w:t xml:space="preserve">Chapter </w:t>
      </w:r>
      <w:r w:rsidR="007B690B">
        <w:t>8</w:t>
      </w:r>
      <w:r>
        <w:t xml:space="preserve"> – Using OOP</w:t>
      </w:r>
      <w:bookmarkEnd w:id="300"/>
    </w:p>
    <w:p w:rsidR="008835F3" w:rsidRPr="00B61B78" w:rsidRDefault="00B61B78" w:rsidP="008835F3">
      <w:pPr>
        <w:rPr>
          <w:sz w:val="12"/>
        </w:rPr>
      </w:pPr>
      <w:r>
        <w:rPr>
          <w:sz w:val="12"/>
        </w:rPr>
        <w:t>(</w:t>
      </w:r>
      <w:r w:rsidRPr="00FA36F5">
        <w:rPr>
          <w:sz w:val="12"/>
        </w:rPr>
        <w:t xml:space="preserve">The following concepts, explanations and diagrams taken from a </w:t>
      </w:r>
      <w:hyperlink r:id="rId235" w:history="1">
        <w:r w:rsidRPr="00FA36F5">
          <w:rPr>
            <w:rStyle w:val="Hyperlink"/>
            <w:sz w:val="12"/>
          </w:rPr>
          <w:t>Su</w:t>
        </w:r>
        <w:r>
          <w:rPr>
            <w:rStyle w:val="Hyperlink"/>
            <w:sz w:val="12"/>
          </w:rPr>
          <w:t>n</w:t>
        </w:r>
        <w:r w:rsidRPr="00FA36F5">
          <w:rPr>
            <w:rStyle w:val="Hyperlink"/>
            <w:sz w:val="12"/>
          </w:rPr>
          <w:t xml:space="preserve"> tutorial</w:t>
        </w:r>
      </w:hyperlink>
      <w:r>
        <w:rPr>
          <w:sz w:val="12"/>
        </w:rPr>
        <w:t xml:space="preserve"> on OOP)</w:t>
      </w:r>
    </w:p>
    <w:p w:rsidR="008835F3" w:rsidRDefault="008835F3" w:rsidP="008835F3">
      <w:r>
        <w:tab/>
        <w:t>We have been using OOP</w:t>
      </w:r>
      <w:r w:rsidR="00594AAB">
        <w:t xml:space="preserve"> all along and you have not been aware of it.</w:t>
      </w:r>
      <w:r w:rsidR="00A13921">
        <w:t xml:space="preserve"> </w:t>
      </w:r>
      <w:r w:rsidR="00594AAB">
        <w:t xml:space="preserve">The foundation of VB </w:t>
      </w:r>
      <w:r w:rsidR="00ED3411">
        <w:t xml:space="preserve">and C# </w:t>
      </w:r>
      <w:r w:rsidR="00594AAB">
        <w:t>(even all the way back to its 1.0 version) was built on OO concepts, to help make GUI programming easier.</w:t>
      </w:r>
      <w:r w:rsidR="00A13921">
        <w:t xml:space="preserve"> </w:t>
      </w:r>
      <w:r w:rsidR="00594AAB">
        <w:t>Every time you drag a control object like a button onto a form, you were doing OOP.</w:t>
      </w:r>
    </w:p>
    <w:p w:rsidR="00594AAB" w:rsidRDefault="00594AAB" w:rsidP="008835F3">
      <w:r>
        <w:tab/>
        <w:t>You did not have to re-write all the code that is needed for that button to appear.</w:t>
      </w:r>
      <w:r w:rsidR="00A13921">
        <w:t xml:space="preserve"> </w:t>
      </w:r>
      <w:r>
        <w:t>You did not have to write all the code to change the text that appears.</w:t>
      </w:r>
      <w:r w:rsidR="00A13921">
        <w:t xml:space="preserve"> </w:t>
      </w:r>
      <w:r>
        <w:t>And so on and so on.</w:t>
      </w:r>
      <w:r w:rsidR="00A13921">
        <w:t xml:space="preserve"> </w:t>
      </w:r>
      <w:r>
        <w:t xml:space="preserve">All the properties and methods were written by someone else and you got </w:t>
      </w:r>
      <w:r w:rsidR="00ED3411">
        <w:t>to</w:t>
      </w:r>
      <w:r>
        <w:t xml:space="preserve"> just use them.</w:t>
      </w:r>
      <w:r w:rsidR="00A13921">
        <w:t xml:space="preserve"> </w:t>
      </w:r>
      <w:r>
        <w:t>In this section we are going to step back and look at the foundation of OOP and see how it is implemented.</w:t>
      </w:r>
    </w:p>
    <w:p w:rsidR="00FA36F5" w:rsidRDefault="00FA36F5" w:rsidP="008835F3"/>
    <w:p w:rsidR="00217B2C" w:rsidRDefault="00217B2C" w:rsidP="00217B2C">
      <w:pPr>
        <w:pStyle w:val="Heading2"/>
      </w:pPr>
      <w:bookmarkStart w:id="301" w:name="_Toc247205746"/>
      <w:r>
        <w:t>What is an Object?</w:t>
      </w:r>
      <w:bookmarkEnd w:id="301"/>
    </w:p>
    <w:p w:rsidR="00217B2C" w:rsidRDefault="0073069D" w:rsidP="00217B2C">
      <w:pPr>
        <w:ind w:firstLine="720"/>
      </w:pPr>
      <w:hyperlink r:id="rId236" w:history="1">
        <w:r w:rsidR="004E0565">
          <w:rPr>
            <w:rStyle w:val="Hyperlink"/>
            <w:b/>
            <w:i/>
          </w:rPr>
          <w:t>Ob</w:t>
        </w:r>
        <w:r w:rsidR="00217B2C">
          <w:rPr>
            <w:rStyle w:val="Hyperlink"/>
            <w:b/>
            <w:i/>
          </w:rPr>
          <w:t>jects</w:t>
        </w:r>
      </w:hyperlink>
      <w:r>
        <w:rPr>
          <w:b/>
          <w:i/>
          <w:sz w:val="48"/>
          <w:szCs w:val="48"/>
        </w:rPr>
        <w:fldChar w:fldCharType="begin"/>
      </w:r>
      <w:r w:rsidR="00217B2C">
        <w:rPr>
          <w:b/>
          <w:i/>
          <w:sz w:val="48"/>
          <w:szCs w:val="48"/>
        </w:rPr>
        <w:instrText xml:space="preserve"> XE "O</w:instrText>
      </w:r>
      <w:r w:rsidR="00217B2C">
        <w:rPr>
          <w:b/>
          <w:i/>
        </w:rPr>
        <w:instrText>bjects"</w:instrText>
      </w:r>
      <w:r w:rsidR="00217B2C">
        <w:rPr>
          <w:b/>
          <w:i/>
          <w:sz w:val="48"/>
          <w:szCs w:val="48"/>
        </w:rPr>
        <w:instrText xml:space="preserve"> </w:instrText>
      </w:r>
      <w:r>
        <w:rPr>
          <w:b/>
          <w:i/>
          <w:sz w:val="48"/>
          <w:szCs w:val="48"/>
        </w:rPr>
        <w:fldChar w:fldCharType="end"/>
      </w:r>
      <w:r w:rsidR="00217B2C">
        <w:t xml:space="preserve"> are </w:t>
      </w:r>
      <w:proofErr w:type="gramStart"/>
      <w:r w:rsidR="00217B2C">
        <w:t>key</w:t>
      </w:r>
      <w:proofErr w:type="gramEnd"/>
      <w:r w:rsidR="00217B2C">
        <w:t xml:space="preserve"> to understanding object-oriented technology. Look around right now and you'll find many examples of real-world objects: your dog, your desk, your television set, your bicycle.</w:t>
      </w:r>
    </w:p>
    <w:p w:rsidR="00217B2C" w:rsidRDefault="00217B2C" w:rsidP="00217B2C">
      <w:pPr>
        <w:ind w:firstLine="720"/>
      </w:pPr>
      <w:r>
        <w:t xml:space="preserve">Real-world objects share two characteristics: They all have </w:t>
      </w:r>
      <w:r>
        <w:rPr>
          <w:i/>
        </w:rPr>
        <w:t>state</w:t>
      </w:r>
      <w:r>
        <w:t xml:space="preserve"> and </w:t>
      </w:r>
      <w:r>
        <w:rPr>
          <w:i/>
        </w:rPr>
        <w:t>behavior</w:t>
      </w:r>
      <w:r>
        <w:t>. Dogs have state (name, colo</w:t>
      </w:r>
      <w:r w:rsidR="00857A4D">
        <w:t>u</w:t>
      </w:r>
      <w:r>
        <w:t xml:space="preserve">r, </w:t>
      </w:r>
      <w:proofErr w:type="gramStart"/>
      <w:r>
        <w:t>breed</w:t>
      </w:r>
      <w:proofErr w:type="gramEnd"/>
      <w:r>
        <w:t xml:space="preserve">, hungry) and behavior (barking, fetching, wagging tail). Bicycles also have state (current gear, current pedal cadence, </w:t>
      </w:r>
      <w:proofErr w:type="gramStart"/>
      <w:r>
        <w:t>current</w:t>
      </w:r>
      <w:proofErr w:type="gramEnd"/>
      <w:r>
        <w:t xml:space="preserve"> speed) and behavior (changing gear, changing pedal cadence, applying brakes). Identifying the state and behavior for real-world objects is a great way to begin thinking in terms of object-oriented programming. </w:t>
      </w:r>
    </w:p>
    <w:p w:rsidR="00217B2C" w:rsidRDefault="00217B2C" w:rsidP="00217B2C">
      <w:pPr>
        <w:ind w:firstLine="720"/>
      </w:pPr>
    </w:p>
    <w:p w:rsidR="00217B2C" w:rsidRDefault="00217B2C" w:rsidP="00217B2C"/>
    <w:p w:rsidR="00217B2C" w:rsidRDefault="00217B2C" w:rsidP="00217B2C">
      <w:pPr>
        <w:jc w:val="center"/>
      </w:pPr>
      <w:r>
        <w:rPr>
          <w:noProof/>
          <w:lang w:val="en-CA" w:eastAsia="en-CA" w:bidi="ar-SA"/>
        </w:rPr>
        <w:lastRenderedPageBreak/>
        <w:drawing>
          <wp:inline distT="0" distB="0" distL="0" distR="0">
            <wp:extent cx="3281045" cy="2003425"/>
            <wp:effectExtent l="19050" t="0" r="0" b="0"/>
            <wp:docPr id="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7" cstate="print"/>
                    <a:srcRect/>
                    <a:stretch>
                      <a:fillRect/>
                    </a:stretch>
                  </pic:blipFill>
                  <pic:spPr bwMode="auto">
                    <a:xfrm>
                      <a:off x="0" y="0"/>
                      <a:ext cx="3281045" cy="2003425"/>
                    </a:xfrm>
                    <a:prstGeom prst="rect">
                      <a:avLst/>
                    </a:prstGeom>
                    <a:noFill/>
                    <a:ln w="9525">
                      <a:noFill/>
                      <a:miter lim="800000"/>
                      <a:headEnd/>
                      <a:tailEnd/>
                    </a:ln>
                  </pic:spPr>
                </pic:pic>
              </a:graphicData>
            </a:graphic>
          </wp:inline>
        </w:drawing>
      </w:r>
      <w:r>
        <w:br/>
        <w:t>A Software Object</w:t>
      </w:r>
    </w:p>
    <w:p w:rsidR="00217B2C" w:rsidRDefault="00217B2C" w:rsidP="00217B2C"/>
    <w:p w:rsidR="00217B2C" w:rsidRDefault="00217B2C" w:rsidP="00217B2C">
      <w:r>
        <w:tab/>
        <w:t>Software objects are conceptually similar to real-world objects: they too consist of state and related behavior. An object stores its state in fields (variables) and exposes its behavior through methods</w:t>
      </w:r>
      <w:r w:rsidR="0073069D">
        <w:fldChar w:fldCharType="begin"/>
      </w:r>
      <w:r>
        <w:instrText xml:space="preserve"> XE "</w:instrText>
      </w:r>
      <w:r w:rsidRPr="000D3DAB">
        <w:rPr>
          <w:b/>
          <w:i/>
        </w:rPr>
        <w:instrText>methods</w:instrText>
      </w:r>
      <w:r>
        <w:rPr>
          <w:b/>
          <w:i/>
        </w:rPr>
        <w:instrText>"</w:instrText>
      </w:r>
      <w:r>
        <w:instrText xml:space="preserve"> </w:instrText>
      </w:r>
      <w:r w:rsidR="0073069D">
        <w:fldChar w:fldCharType="end"/>
      </w:r>
      <w:r>
        <w:t xml:space="preserve"> (functions). Methods operate on an object's internal state and serve as the primary mechanism for object-to-object communication. Hiding internal state and requiring </w:t>
      </w:r>
      <w:r>
        <w:rPr>
          <w:u w:val="single"/>
        </w:rPr>
        <w:t>all interaction</w:t>
      </w:r>
      <w:r>
        <w:t xml:space="preserve"> to be performed through an object's methods is known as data encapsulation — a fundamental principle of object-oriented programming.</w:t>
      </w:r>
    </w:p>
    <w:p w:rsidR="00217B2C" w:rsidRDefault="00217B2C" w:rsidP="00217B2C"/>
    <w:p w:rsidR="00217B2C" w:rsidRDefault="00217B2C" w:rsidP="00594AAB">
      <w:pPr>
        <w:jc w:val="center"/>
      </w:pPr>
      <w:r>
        <w:rPr>
          <w:noProof/>
          <w:lang w:val="en-CA" w:eastAsia="en-CA" w:bidi="ar-SA"/>
        </w:rPr>
        <w:drawing>
          <wp:inline distT="0" distB="0" distL="0" distR="0">
            <wp:extent cx="2595245" cy="2070735"/>
            <wp:effectExtent l="19050" t="0" r="0" b="0"/>
            <wp:docPr id="1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8" cstate="print"/>
                    <a:srcRect/>
                    <a:stretch>
                      <a:fillRect/>
                    </a:stretch>
                  </pic:blipFill>
                  <pic:spPr bwMode="auto">
                    <a:xfrm>
                      <a:off x="0" y="0"/>
                      <a:ext cx="2595245" cy="2070735"/>
                    </a:xfrm>
                    <a:prstGeom prst="rect">
                      <a:avLst/>
                    </a:prstGeom>
                    <a:noFill/>
                    <a:ln w="9525">
                      <a:noFill/>
                      <a:miter lim="800000"/>
                      <a:headEnd/>
                      <a:tailEnd/>
                    </a:ln>
                  </pic:spPr>
                </pic:pic>
              </a:graphicData>
            </a:graphic>
          </wp:inline>
        </w:drawing>
      </w:r>
      <w:r>
        <w:br/>
        <w:t>A bicycle modeled as a software object.</w:t>
      </w:r>
    </w:p>
    <w:p w:rsidR="00217B2C" w:rsidRDefault="00217B2C" w:rsidP="00217B2C">
      <w:r>
        <w:tab/>
        <w:t>By attributing state (current speed, current pedal cadence, and current gear) and providing methods</w:t>
      </w:r>
      <w:r w:rsidR="0073069D">
        <w:fldChar w:fldCharType="begin"/>
      </w:r>
      <w:r>
        <w:instrText xml:space="preserve"> XE "</w:instrText>
      </w:r>
      <w:r w:rsidRPr="000D3DAB">
        <w:rPr>
          <w:b/>
          <w:i/>
        </w:rPr>
        <w:instrText>methods</w:instrText>
      </w:r>
      <w:r>
        <w:rPr>
          <w:b/>
          <w:i/>
        </w:rPr>
        <w:instrText>"</w:instrText>
      </w:r>
      <w:r>
        <w:instrText xml:space="preserve"> </w:instrText>
      </w:r>
      <w:r w:rsidR="0073069D">
        <w:fldChar w:fldCharType="end"/>
      </w:r>
      <w:r>
        <w:t xml:space="preserve"> for changing that state, the object </w:t>
      </w:r>
      <w:r>
        <w:lastRenderedPageBreak/>
        <w:t>remains in control of how the outside world is allowed to use it. For example, if the bicycle only has 6 gears, a method to change gears could reject any value that is less than 1 or greater than 6.</w:t>
      </w:r>
    </w:p>
    <w:p w:rsidR="00217B2C" w:rsidRDefault="00857A4D" w:rsidP="00217B2C">
      <w:r>
        <w:tab/>
      </w:r>
      <w:r w:rsidR="00217B2C">
        <w:t>Bundling code into individual software objects provides a number of benefits, including:</w:t>
      </w:r>
    </w:p>
    <w:p w:rsidR="00217B2C" w:rsidRDefault="0073069D" w:rsidP="00217B2C">
      <w:pPr>
        <w:numPr>
          <w:ilvl w:val="0"/>
          <w:numId w:val="15"/>
        </w:numPr>
        <w:spacing w:before="0" w:after="0" w:line="240" w:lineRule="auto"/>
      </w:pPr>
      <w:hyperlink r:id="rId239" w:history="1">
        <w:r w:rsidR="00217B2C">
          <w:rPr>
            <w:rStyle w:val="Hyperlink"/>
            <w:b/>
            <w:i/>
          </w:rPr>
          <w:t>Modularity</w:t>
        </w:r>
      </w:hyperlink>
      <w:r>
        <w:rPr>
          <w:b/>
          <w:i/>
        </w:rPr>
        <w:fldChar w:fldCharType="begin"/>
      </w:r>
      <w:r w:rsidR="00217B2C">
        <w:rPr>
          <w:b/>
          <w:i/>
        </w:rPr>
        <w:instrText xml:space="preserve"> XE "Modularity" </w:instrText>
      </w:r>
      <w:r>
        <w:rPr>
          <w:b/>
          <w:i/>
        </w:rPr>
        <w:fldChar w:fldCharType="end"/>
      </w:r>
      <w:r w:rsidR="00217B2C">
        <w:t xml:space="preserve">: The source code for </w:t>
      </w:r>
      <w:r w:rsidR="008B6295">
        <w:t>one</w:t>
      </w:r>
      <w:r w:rsidR="00217B2C">
        <w:t xml:space="preserve"> object can be written and maintained independently of the source code for other objects. Once created, an object can be easily passed around inside the system.</w:t>
      </w:r>
    </w:p>
    <w:p w:rsidR="00217B2C" w:rsidRDefault="0073069D" w:rsidP="00217B2C">
      <w:pPr>
        <w:numPr>
          <w:ilvl w:val="0"/>
          <w:numId w:val="15"/>
        </w:numPr>
        <w:spacing w:before="0" w:after="0" w:line="240" w:lineRule="auto"/>
      </w:pPr>
      <w:hyperlink r:id="rId240" w:history="1">
        <w:r w:rsidR="00217B2C">
          <w:rPr>
            <w:rStyle w:val="Hyperlink"/>
            <w:b/>
            <w:i/>
          </w:rPr>
          <w:t>Information-hiding</w:t>
        </w:r>
      </w:hyperlink>
      <w:r>
        <w:rPr>
          <w:b/>
          <w:i/>
        </w:rPr>
        <w:fldChar w:fldCharType="begin"/>
      </w:r>
      <w:r w:rsidR="00217B2C">
        <w:rPr>
          <w:b/>
          <w:i/>
        </w:rPr>
        <w:instrText xml:space="preserve"> XE "Information-hiding" </w:instrText>
      </w:r>
      <w:r>
        <w:rPr>
          <w:b/>
          <w:i/>
        </w:rPr>
        <w:fldChar w:fldCharType="end"/>
      </w:r>
      <w:r w:rsidR="00217B2C">
        <w:t>: By interacting only with an object's methods</w:t>
      </w:r>
      <w:r>
        <w:fldChar w:fldCharType="begin"/>
      </w:r>
      <w:r w:rsidR="00217B2C">
        <w:instrText xml:space="preserve"> XE "</w:instrText>
      </w:r>
      <w:r w:rsidR="00217B2C" w:rsidRPr="000D3DAB">
        <w:rPr>
          <w:b/>
          <w:i/>
        </w:rPr>
        <w:instrText>methods</w:instrText>
      </w:r>
      <w:r w:rsidR="00217B2C">
        <w:rPr>
          <w:b/>
          <w:i/>
        </w:rPr>
        <w:instrText>"</w:instrText>
      </w:r>
      <w:r w:rsidR="00217B2C">
        <w:instrText xml:space="preserve"> </w:instrText>
      </w:r>
      <w:r>
        <w:fldChar w:fldCharType="end"/>
      </w:r>
      <w:r w:rsidR="00217B2C">
        <w:t>, the details of its internal implementation remain hidden from the outside world.</w:t>
      </w:r>
    </w:p>
    <w:p w:rsidR="00217B2C" w:rsidRDefault="0073069D" w:rsidP="00217B2C">
      <w:pPr>
        <w:numPr>
          <w:ilvl w:val="0"/>
          <w:numId w:val="15"/>
        </w:numPr>
        <w:spacing w:before="0" w:after="0" w:line="240" w:lineRule="auto"/>
      </w:pPr>
      <w:hyperlink r:id="rId241" w:history="1">
        <w:r w:rsidR="00217B2C">
          <w:rPr>
            <w:rStyle w:val="Hyperlink"/>
            <w:b/>
            <w:i/>
          </w:rPr>
          <w:t>Code re-use</w:t>
        </w:r>
      </w:hyperlink>
      <w:r>
        <w:rPr>
          <w:b/>
          <w:i/>
        </w:rPr>
        <w:fldChar w:fldCharType="begin"/>
      </w:r>
      <w:r w:rsidR="00217B2C">
        <w:rPr>
          <w:b/>
          <w:i/>
        </w:rPr>
        <w:instrText xml:space="preserve"> XE "Code re-use" </w:instrText>
      </w:r>
      <w:r>
        <w:rPr>
          <w:b/>
          <w:i/>
        </w:rPr>
        <w:fldChar w:fldCharType="end"/>
      </w:r>
      <w:r w:rsidR="00217B2C">
        <w:t>: If an object already exists (perhaps written by another software developer), you can use that object in your program. This allows specialists to implement/test/debug complex, task-specific objects, which you can then trust to run in your own code.</w:t>
      </w:r>
    </w:p>
    <w:p w:rsidR="00594AAB" w:rsidRDefault="00217B2C" w:rsidP="00217B2C">
      <w:pPr>
        <w:numPr>
          <w:ilvl w:val="0"/>
          <w:numId w:val="15"/>
        </w:numPr>
        <w:spacing w:before="0" w:after="0" w:line="240" w:lineRule="auto"/>
      </w:pPr>
      <w:proofErr w:type="spellStart"/>
      <w:r>
        <w:t>Pluggability</w:t>
      </w:r>
      <w:proofErr w:type="spellEnd"/>
      <w:r>
        <w:t xml:space="preserve"> and debugging ease: If a particular object turns out to be problematic, you can simply remove it from your application and plug in a different object as its replacement. This is analogous to fixing mechanical problems in the real world. If a bolt breaks, you replace it, not the entire machine.</w:t>
      </w:r>
    </w:p>
    <w:p w:rsidR="00217B2C" w:rsidRDefault="00217B2C" w:rsidP="00594AAB">
      <w:pPr>
        <w:spacing w:before="0" w:after="0" w:line="240" w:lineRule="auto"/>
        <w:ind w:left="783"/>
      </w:pPr>
      <w:r>
        <w:br/>
      </w:r>
    </w:p>
    <w:p w:rsidR="00217B2C" w:rsidRDefault="00217B2C" w:rsidP="00217B2C">
      <w:pPr>
        <w:pStyle w:val="Heading2"/>
      </w:pPr>
      <w:bookmarkStart w:id="302" w:name="_Toc247205747"/>
      <w:r>
        <w:t>What is a Class?</w:t>
      </w:r>
      <w:bookmarkEnd w:id="302"/>
    </w:p>
    <w:p w:rsidR="00217B2C" w:rsidRDefault="00594AAB" w:rsidP="00217B2C">
      <w:pPr>
        <w:ind w:firstLine="720"/>
      </w:pPr>
      <w:r>
        <w:t>In</w:t>
      </w:r>
      <w:r w:rsidR="00217B2C">
        <w:t xml:space="preserve"> the real world, you'll often find many individual objects all of the same kind. There may be thousands of other bicycles in existence, all of the same make and model. Each bicycle was built from the same set of blueprints and therefore contains the same components. In object-oriented terms, we say that your bicycle is an </w:t>
      </w:r>
      <w:hyperlink r:id="rId242" w:history="1">
        <w:r w:rsidR="00217B2C">
          <w:rPr>
            <w:rStyle w:val="Hyperlink"/>
            <w:b/>
            <w:i/>
          </w:rPr>
          <w:t>instance</w:t>
        </w:r>
      </w:hyperlink>
      <w:r w:rsidR="0073069D">
        <w:rPr>
          <w:b/>
          <w:i/>
        </w:rPr>
        <w:fldChar w:fldCharType="begin"/>
      </w:r>
      <w:r w:rsidR="00217B2C">
        <w:rPr>
          <w:b/>
          <w:i/>
        </w:rPr>
        <w:instrText xml:space="preserve"> XE "instance" </w:instrText>
      </w:r>
      <w:r w:rsidR="0073069D">
        <w:rPr>
          <w:b/>
          <w:i/>
        </w:rPr>
        <w:fldChar w:fldCharType="end"/>
      </w:r>
      <w:r w:rsidR="00217B2C">
        <w:rPr>
          <w:b/>
          <w:i/>
        </w:rPr>
        <w:t xml:space="preserve"> </w:t>
      </w:r>
      <w:r w:rsidR="00217B2C">
        <w:t xml:space="preserve">of the </w:t>
      </w:r>
      <w:hyperlink r:id="rId243" w:history="1">
        <w:r w:rsidR="00217B2C">
          <w:rPr>
            <w:rStyle w:val="Hyperlink"/>
            <w:b/>
            <w:i/>
          </w:rPr>
          <w:t>class</w:t>
        </w:r>
      </w:hyperlink>
      <w:r w:rsidR="0073069D">
        <w:rPr>
          <w:b/>
          <w:i/>
        </w:rPr>
        <w:fldChar w:fldCharType="begin"/>
      </w:r>
      <w:r w:rsidR="00217B2C">
        <w:rPr>
          <w:b/>
          <w:i/>
        </w:rPr>
        <w:instrText xml:space="preserve"> XE "class" </w:instrText>
      </w:r>
      <w:r w:rsidR="0073069D">
        <w:rPr>
          <w:b/>
          <w:i/>
        </w:rPr>
        <w:fldChar w:fldCharType="end"/>
      </w:r>
      <w:r w:rsidR="00217B2C">
        <w:t xml:space="preserve"> of objects known as bicycles. A class is the blueprint from which individual objects are created.</w:t>
      </w:r>
      <w:r w:rsidR="00A13921">
        <w:t xml:space="preserve"> </w:t>
      </w:r>
      <w:r w:rsidR="00217B2C">
        <w:t>Think of it as a cookie cutter.</w:t>
      </w:r>
      <w:r w:rsidR="00A13921">
        <w:t xml:space="preserve"> </w:t>
      </w:r>
      <w:r w:rsidR="00217B2C">
        <w:t>The cookie cutter is the class and the cookies themselves that you eat are instances of the cookie cutter class.</w:t>
      </w:r>
    </w:p>
    <w:p w:rsidR="00217B2C" w:rsidRDefault="00217B2C" w:rsidP="00217B2C">
      <w:pPr>
        <w:ind w:firstLine="720"/>
      </w:pPr>
      <w:r>
        <w:t>The following Bicycle class</w:t>
      </w:r>
      <w:r w:rsidR="0073069D">
        <w:fldChar w:fldCharType="begin"/>
      </w:r>
      <w:r>
        <w:instrText xml:space="preserve"> XE "</w:instrText>
      </w:r>
      <w:r>
        <w:rPr>
          <w:b/>
          <w:i/>
        </w:rPr>
        <w:instrText>class"</w:instrText>
      </w:r>
      <w:r>
        <w:instrText xml:space="preserve"> </w:instrText>
      </w:r>
      <w:r w:rsidR="0073069D">
        <w:fldChar w:fldCharType="end"/>
      </w:r>
      <w:r>
        <w:t xml:space="preserve"> is one possible implementation (in </w:t>
      </w:r>
      <w:r w:rsidR="008707FE">
        <w:t>C#</w:t>
      </w:r>
      <w:r>
        <w:t>) of a bicycle:</w:t>
      </w:r>
    </w:p>
    <w:p w:rsidR="00217B2C" w:rsidRDefault="00217B2C" w:rsidP="00217B2C">
      <w:pPr>
        <w:ind w:firstLine="720"/>
      </w:pPr>
    </w:p>
    <w:p w:rsidR="008707FE" w:rsidRDefault="0073069D" w:rsidP="00217B2C">
      <w:pPr>
        <w:ind w:firstLine="720"/>
      </w:pPr>
      <w:r>
        <w:rPr>
          <w:noProof/>
          <w:lang w:val="en-CA" w:eastAsia="en-CA" w:bidi="ar-SA"/>
        </w:rPr>
        <w:lastRenderedPageBreak/>
        <w:pict>
          <v:shape id="_x0000_s1935" type="#_x0000_t202" style="position:absolute;margin-left:-163.6pt;margin-top:-20.25pt;width:486pt;height:446.8pt;z-index:25185638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935">
              <w:txbxContent>
                <w:p w:rsidR="004770BA" w:rsidRPr="008707FE" w:rsidRDefault="004770BA" w:rsidP="0029758F">
                  <w:pPr>
                    <w:autoSpaceDE w:val="0"/>
                    <w:autoSpaceDN w:val="0"/>
                    <w:adjustRightInd w:val="0"/>
                    <w:spacing w:before="0" w:after="0" w:line="240" w:lineRule="auto"/>
                    <w:jc w:val="left"/>
                    <w:rPr>
                      <w:rFonts w:ascii="Courier New" w:hAnsi="Courier New" w:cs="Courier New"/>
                      <w:noProof/>
                      <w:color w:val="2B91A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class</w:t>
                  </w:r>
                  <w:r w:rsidRPr="008707FE">
                    <w:rPr>
                      <w:rFonts w:ascii="Courier New" w:hAnsi="Courier New" w:cs="Courier New"/>
                      <w:noProof/>
                      <w:sz w:val="20"/>
                      <w:lang w:val="en-CA" w:bidi="ar-SA"/>
                    </w:rPr>
                    <w:t xml:space="preserve"> </w:t>
                  </w:r>
                  <w:r w:rsidRPr="008707FE">
                    <w:rPr>
                      <w:rFonts w:ascii="Courier New" w:hAnsi="Courier New" w:cs="Courier New"/>
                      <w:noProof/>
                      <w:color w:val="2B91AF"/>
                      <w:sz w:val="20"/>
                      <w:lang w:val="en-CA" w:bidi="ar-SA"/>
                    </w:rPr>
                    <w:t>Bicycle</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color w:val="008000"/>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8000"/>
                      <w:sz w:val="20"/>
                      <w:lang w:val="en-CA" w:bidi="ar-SA"/>
                    </w:rPr>
                    <w:t>// this is the class definition for a bicycle</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color w:val="008000"/>
                      <w:sz w:val="20"/>
                      <w:lang w:val="en-CA" w:bidi="ar-SA"/>
                    </w:rPr>
                  </w:pPr>
                </w:p>
                <w:p w:rsidR="004770BA" w:rsidRPr="008707FE" w:rsidRDefault="004770BA" w:rsidP="0029758F">
                  <w:pPr>
                    <w:autoSpaceDE w:val="0"/>
                    <w:autoSpaceDN w:val="0"/>
                    <w:adjustRightInd w:val="0"/>
                    <w:spacing w:before="0" w:after="0" w:line="240" w:lineRule="auto"/>
                    <w:jc w:val="left"/>
                    <w:rPr>
                      <w:rFonts w:ascii="Courier New" w:hAnsi="Courier New" w:cs="Courier New"/>
                      <w:noProof/>
                      <w:color w:val="008000"/>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8000"/>
                      <w:sz w:val="20"/>
                      <w:lang w:val="en-CA" w:bidi="ar-SA"/>
                    </w:rPr>
                    <w:t>//private fields</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color w:val="008000"/>
                      <w:sz w:val="20"/>
                      <w:lang w:val="en-CA" w:bidi="ar-SA"/>
                    </w:rPr>
                  </w:pP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private</w:t>
                  </w: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int</w:t>
                  </w:r>
                  <w:r w:rsidRPr="008707FE">
                    <w:rPr>
                      <w:rFonts w:ascii="Courier New" w:hAnsi="Courier New" w:cs="Courier New"/>
                      <w:noProof/>
                      <w:sz w:val="20"/>
                      <w:lang w:val="en-CA" w:bidi="ar-SA"/>
                    </w:rPr>
                    <w:t xml:space="preserve"> _cadence = 0;</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private</w:t>
                  </w: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int</w:t>
                  </w:r>
                  <w:r w:rsidRPr="008707FE">
                    <w:rPr>
                      <w:rFonts w:ascii="Courier New" w:hAnsi="Courier New" w:cs="Courier New"/>
                      <w:noProof/>
                      <w:sz w:val="20"/>
                      <w:lang w:val="en-CA" w:bidi="ar-SA"/>
                    </w:rPr>
                    <w:t xml:space="preserve"> _speed = 0;</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private</w:t>
                  </w: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int</w:t>
                  </w:r>
                  <w:r w:rsidRPr="008707FE">
                    <w:rPr>
                      <w:rFonts w:ascii="Courier New" w:hAnsi="Courier New" w:cs="Courier New"/>
                      <w:noProof/>
                      <w:sz w:val="20"/>
                      <w:lang w:val="en-CA" w:bidi="ar-SA"/>
                    </w:rPr>
                    <w:t xml:space="preserve"> _gear = 1;</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color w:val="0000FF"/>
                      <w:sz w:val="20"/>
                      <w:lang w:val="en-CA" w:bidi="ar-SA"/>
                    </w:rPr>
                  </w:pPr>
                </w:p>
                <w:p w:rsidR="004770BA" w:rsidRPr="008707FE" w:rsidRDefault="004770BA" w:rsidP="0029758F">
                  <w:pPr>
                    <w:autoSpaceDE w:val="0"/>
                    <w:autoSpaceDN w:val="0"/>
                    <w:adjustRightInd w:val="0"/>
                    <w:spacing w:before="0" w:after="0" w:line="240" w:lineRule="auto"/>
                    <w:jc w:val="left"/>
                    <w:rPr>
                      <w:rFonts w:ascii="Courier New" w:hAnsi="Courier New" w:cs="Courier New"/>
                      <w:noProof/>
                      <w:color w:val="008000"/>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8000"/>
                      <w:sz w:val="20"/>
                      <w:lang w:val="en-CA" w:bidi="ar-SA"/>
                    </w:rPr>
                    <w:t xml:space="preserve">// public method(s)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public</w:t>
                  </w: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void</w:t>
                  </w:r>
                  <w:r w:rsidRPr="008707FE">
                    <w:rPr>
                      <w:rFonts w:ascii="Courier New" w:hAnsi="Courier New" w:cs="Courier New"/>
                      <w:noProof/>
                      <w:sz w:val="20"/>
                      <w:lang w:val="en-CA" w:bidi="ar-SA"/>
                    </w:rPr>
                    <w:t xml:space="preserve"> SpeedUp(</w:t>
                  </w:r>
                  <w:r w:rsidRPr="008707FE">
                    <w:rPr>
                      <w:rFonts w:ascii="Courier New" w:hAnsi="Courier New" w:cs="Courier New"/>
                      <w:noProof/>
                      <w:color w:val="0000FF"/>
                      <w:sz w:val="20"/>
                      <w:lang w:val="en-CA" w:bidi="ar-SA"/>
                    </w:rPr>
                    <w:t>int</w:t>
                  </w:r>
                  <w:r w:rsidRPr="008707FE">
                    <w:rPr>
                      <w:rFonts w:ascii="Courier New" w:hAnsi="Courier New" w:cs="Courier New"/>
                      <w:noProof/>
                      <w:sz w:val="20"/>
                      <w:lang w:val="en-CA" w:bidi="ar-SA"/>
                    </w:rPr>
                    <w:t xml:space="preserve"> speedIncrease)</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color w:val="008000"/>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8000"/>
                      <w:sz w:val="20"/>
                      <w:lang w:val="en-CA" w:bidi="ar-SA"/>
                    </w:rPr>
                    <w:t>// increase the current speed by value passed in</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this</w:t>
                  </w:r>
                  <w:r w:rsidRPr="008707FE">
                    <w:rPr>
                      <w:rFonts w:ascii="Courier New" w:hAnsi="Courier New" w:cs="Courier New"/>
                      <w:noProof/>
                      <w:sz w:val="20"/>
                      <w:lang w:val="en-CA" w:bidi="ar-SA"/>
                    </w:rPr>
                    <w:t xml:space="preserve">._speed = </w:t>
                  </w:r>
                  <w:r w:rsidRPr="008707FE">
                    <w:rPr>
                      <w:rFonts w:ascii="Courier New" w:hAnsi="Courier New" w:cs="Courier New"/>
                      <w:noProof/>
                      <w:color w:val="0000FF"/>
                      <w:sz w:val="20"/>
                      <w:lang w:val="en-CA" w:bidi="ar-SA"/>
                    </w:rPr>
                    <w:t>this</w:t>
                  </w:r>
                  <w:r w:rsidRPr="008707FE">
                    <w:rPr>
                      <w:rFonts w:ascii="Courier New" w:hAnsi="Courier New" w:cs="Courier New"/>
                      <w:noProof/>
                      <w:sz w:val="20"/>
                      <w:lang w:val="en-CA" w:bidi="ar-SA"/>
                    </w:rPr>
                    <w:t>._speed + speedIncrease;</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public</w:t>
                  </w: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void</w:t>
                  </w:r>
                  <w:r w:rsidRPr="008707FE">
                    <w:rPr>
                      <w:rFonts w:ascii="Courier New" w:hAnsi="Courier New" w:cs="Courier New"/>
                      <w:noProof/>
                      <w:sz w:val="20"/>
                      <w:lang w:val="en-CA" w:bidi="ar-SA"/>
                    </w:rPr>
                    <w:t xml:space="preserve"> ApplyBrakes(</w:t>
                  </w:r>
                  <w:r w:rsidRPr="008707FE">
                    <w:rPr>
                      <w:rFonts w:ascii="Courier New" w:hAnsi="Courier New" w:cs="Courier New"/>
                      <w:noProof/>
                      <w:color w:val="0000FF"/>
                      <w:sz w:val="20"/>
                      <w:lang w:val="en-CA" w:bidi="ar-SA"/>
                    </w:rPr>
                    <w:t>int</w:t>
                  </w:r>
                  <w:r w:rsidRPr="008707FE">
                    <w:rPr>
                      <w:rFonts w:ascii="Courier New" w:hAnsi="Courier New" w:cs="Courier New"/>
                      <w:noProof/>
                      <w:sz w:val="20"/>
                      <w:lang w:val="en-CA" w:bidi="ar-SA"/>
                    </w:rPr>
                    <w:t xml:space="preserve"> speedDecrease)</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color w:val="008000"/>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8000"/>
                      <w:sz w:val="20"/>
                      <w:lang w:val="en-CA" w:bidi="ar-SA"/>
                    </w:rPr>
                    <w:t>// decrease the current speed by value passed in</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this</w:t>
                  </w:r>
                  <w:r w:rsidRPr="008707FE">
                    <w:rPr>
                      <w:rFonts w:ascii="Courier New" w:hAnsi="Courier New" w:cs="Courier New"/>
                      <w:noProof/>
                      <w:sz w:val="20"/>
                      <w:lang w:val="en-CA" w:bidi="ar-SA"/>
                    </w:rPr>
                    <w:t xml:space="preserve">._speed = </w:t>
                  </w:r>
                  <w:r w:rsidRPr="008707FE">
                    <w:rPr>
                      <w:rFonts w:ascii="Courier New" w:hAnsi="Courier New" w:cs="Courier New"/>
                      <w:noProof/>
                      <w:color w:val="0000FF"/>
                      <w:sz w:val="20"/>
                      <w:lang w:val="en-CA" w:bidi="ar-SA"/>
                    </w:rPr>
                    <w:t>this</w:t>
                  </w:r>
                  <w:r w:rsidRPr="008707FE">
                    <w:rPr>
                      <w:rFonts w:ascii="Courier New" w:hAnsi="Courier New" w:cs="Courier New"/>
                      <w:noProof/>
                      <w:sz w:val="20"/>
                      <w:lang w:val="en-CA" w:bidi="ar-SA"/>
                    </w:rPr>
                    <w:t>._speed + speedDecrease;</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public</w:t>
                  </w: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string</w:t>
                  </w:r>
                  <w:r w:rsidRPr="008707FE">
                    <w:rPr>
                      <w:rFonts w:ascii="Courier New" w:hAnsi="Courier New" w:cs="Courier New"/>
                      <w:noProof/>
                      <w:sz w:val="20"/>
                      <w:lang w:val="en-CA" w:bidi="ar-SA"/>
                    </w:rPr>
                    <w:t xml:space="preserve"> CurrentState()</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color w:val="008000"/>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8000"/>
                      <w:sz w:val="20"/>
                      <w:lang w:val="en-CA" w:bidi="ar-SA"/>
                    </w:rPr>
                    <w:t xml:space="preserve">// returns the current state of the bicycle as a string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color w:val="008000"/>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8000"/>
                      <w:sz w:val="20"/>
                      <w:lang w:val="en-CA" w:bidi="ar-SA"/>
                    </w:rPr>
                    <w:t>// this varaible is local to this property</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string</w:t>
                  </w:r>
                  <w:r w:rsidRPr="008707FE">
                    <w:rPr>
                      <w:rFonts w:ascii="Courier New" w:hAnsi="Courier New" w:cs="Courier New"/>
                      <w:noProof/>
                      <w:sz w:val="20"/>
                      <w:lang w:val="en-CA" w:bidi="ar-SA"/>
                    </w:rPr>
                    <w:t xml:space="preserve"> returnString;</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returnString = </w:t>
                  </w:r>
                  <w:r w:rsidRPr="008707FE">
                    <w:rPr>
                      <w:rFonts w:ascii="Courier New" w:hAnsi="Courier New" w:cs="Courier New"/>
                      <w:noProof/>
                      <w:color w:val="A31515"/>
                      <w:sz w:val="20"/>
                      <w:lang w:val="en-CA" w:bidi="ar-SA"/>
                    </w:rPr>
                    <w:t>"Cadence: "</w:t>
                  </w:r>
                  <w:r w:rsidRPr="008707FE">
                    <w:rPr>
                      <w:rFonts w:ascii="Courier New" w:hAnsi="Courier New" w:cs="Courier New"/>
                      <w:noProof/>
                      <w:sz w:val="20"/>
                      <w:lang w:val="en-CA" w:bidi="ar-SA"/>
                    </w:rPr>
                    <w:t xml:space="preserve"> + </w:t>
                  </w:r>
                  <w:r w:rsidRPr="008707FE">
                    <w:rPr>
                      <w:rFonts w:ascii="Courier New" w:hAnsi="Courier New" w:cs="Courier New"/>
                      <w:noProof/>
                      <w:color w:val="0000FF"/>
                      <w:sz w:val="20"/>
                      <w:lang w:val="en-CA" w:bidi="ar-SA"/>
                    </w:rPr>
                    <w:t>this</w:t>
                  </w:r>
                  <w:r w:rsidRPr="008707FE">
                    <w:rPr>
                      <w:rFonts w:ascii="Courier New" w:hAnsi="Courier New" w:cs="Courier New"/>
                      <w:noProof/>
                      <w:sz w:val="20"/>
                      <w:lang w:val="en-CA" w:bidi="ar-SA"/>
                    </w:rPr>
                    <w:t xml:space="preserve">._cadence + </w:t>
                  </w:r>
                  <w:r w:rsidRPr="008707FE">
                    <w:rPr>
                      <w:rFonts w:ascii="Courier New" w:hAnsi="Courier New" w:cs="Courier New"/>
                      <w:noProof/>
                      <w:color w:val="A31515"/>
                      <w:sz w:val="20"/>
                      <w:lang w:val="en-CA" w:bidi="ar-SA"/>
                    </w:rPr>
                    <w:t>" Speed: "</w:t>
                  </w:r>
                  <w:r w:rsidRPr="008707FE">
                    <w:rPr>
                      <w:rFonts w:ascii="Courier New" w:hAnsi="Courier New" w:cs="Courier New"/>
                      <w:noProof/>
                      <w:sz w:val="20"/>
                      <w:lang w:val="en-CA" w:bidi="ar-SA"/>
                    </w:rPr>
                    <w:t xml:space="preserve"> +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this</w:t>
                  </w:r>
                  <w:r w:rsidRPr="008707FE">
                    <w:rPr>
                      <w:rFonts w:ascii="Courier New" w:hAnsi="Courier New" w:cs="Courier New"/>
                      <w:noProof/>
                      <w:sz w:val="20"/>
                      <w:lang w:val="en-CA" w:bidi="ar-SA"/>
                    </w:rPr>
                    <w:t xml:space="preserve">._speed + </w:t>
                  </w:r>
                  <w:r w:rsidRPr="008707FE">
                    <w:rPr>
                      <w:rFonts w:ascii="Courier New" w:hAnsi="Courier New" w:cs="Courier New"/>
                      <w:noProof/>
                      <w:color w:val="A31515"/>
                      <w:sz w:val="20"/>
                      <w:lang w:val="en-CA" w:bidi="ar-SA"/>
                    </w:rPr>
                    <w:t>" Gear: "</w:t>
                  </w:r>
                  <w:r w:rsidRPr="008707FE">
                    <w:rPr>
                      <w:rFonts w:ascii="Courier New" w:hAnsi="Courier New" w:cs="Courier New"/>
                      <w:noProof/>
                      <w:sz w:val="20"/>
                      <w:lang w:val="en-CA" w:bidi="ar-SA"/>
                    </w:rPr>
                    <w:t xml:space="preserve"> + </w:t>
                  </w:r>
                  <w:r w:rsidRPr="008707FE">
                    <w:rPr>
                      <w:rFonts w:ascii="Courier New" w:hAnsi="Courier New" w:cs="Courier New"/>
                      <w:noProof/>
                      <w:color w:val="0000FF"/>
                      <w:sz w:val="20"/>
                      <w:lang w:val="en-CA" w:bidi="ar-SA"/>
                    </w:rPr>
                    <w:t>this</w:t>
                  </w:r>
                  <w:r w:rsidRPr="008707FE">
                    <w:rPr>
                      <w:rFonts w:ascii="Courier New" w:hAnsi="Courier New" w:cs="Courier New"/>
                      <w:noProof/>
                      <w:sz w:val="20"/>
                      <w:lang w:val="en-CA" w:bidi="ar-SA"/>
                    </w:rPr>
                    <w:t>._gear;</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r w:rsidRPr="008707FE">
                    <w:rPr>
                      <w:rFonts w:ascii="Courier New" w:hAnsi="Courier New" w:cs="Courier New"/>
                      <w:noProof/>
                      <w:color w:val="0000FF"/>
                      <w:sz w:val="20"/>
                      <w:lang w:val="en-CA" w:bidi="ar-SA"/>
                    </w:rPr>
                    <w:t>return</w:t>
                  </w:r>
                  <w:r w:rsidRPr="008707FE">
                    <w:rPr>
                      <w:rFonts w:ascii="Courier New" w:hAnsi="Courier New" w:cs="Courier New"/>
                      <w:noProof/>
                      <w:sz w:val="20"/>
                      <w:lang w:val="en-CA" w:bidi="ar-SA"/>
                    </w:rPr>
                    <w:t xml:space="preserve"> returnString;           </w:t>
                  </w:r>
                </w:p>
                <w:p w:rsidR="004770BA" w:rsidRPr="008707FE" w:rsidRDefault="004770BA" w:rsidP="0029758F">
                  <w:pPr>
                    <w:autoSpaceDE w:val="0"/>
                    <w:autoSpaceDN w:val="0"/>
                    <w:adjustRightInd w:val="0"/>
                    <w:spacing w:before="0" w:after="0" w:line="240" w:lineRule="auto"/>
                    <w:jc w:val="left"/>
                    <w:rPr>
                      <w:rFonts w:ascii="Courier New" w:hAnsi="Courier New" w:cs="Courier New"/>
                      <w:noProof/>
                      <w:sz w:val="20"/>
                      <w:lang w:val="en-CA" w:bidi="ar-SA"/>
                    </w:rPr>
                  </w:pPr>
                  <w:r w:rsidRPr="008707FE">
                    <w:rPr>
                      <w:rFonts w:ascii="Courier New" w:hAnsi="Courier New" w:cs="Courier New"/>
                      <w:noProof/>
                      <w:sz w:val="20"/>
                      <w:lang w:val="en-CA" w:bidi="ar-SA"/>
                    </w:rPr>
                    <w:t xml:space="preserve">        }</w:t>
                  </w:r>
                </w:p>
                <w:p w:rsidR="004770BA" w:rsidRPr="008707FE" w:rsidRDefault="004770BA" w:rsidP="0029758F">
                  <w:pPr>
                    <w:rPr>
                      <w:sz w:val="20"/>
                    </w:rPr>
                  </w:pPr>
                  <w:r w:rsidRPr="008707FE">
                    <w:rPr>
                      <w:rFonts w:ascii="Courier New" w:hAnsi="Courier New" w:cs="Courier New"/>
                      <w:noProof/>
                      <w:sz w:val="20"/>
                      <w:lang w:val="en-CA" w:bidi="ar-SA"/>
                    </w:rPr>
                    <w:t xml:space="preserve">    }</w:t>
                  </w:r>
                </w:p>
              </w:txbxContent>
            </v:textbox>
          </v:shape>
        </w:pict>
      </w:r>
    </w:p>
    <w:p w:rsidR="008707FE" w:rsidRDefault="008707FE" w:rsidP="00217B2C">
      <w:pPr>
        <w:ind w:firstLine="720"/>
      </w:pPr>
    </w:p>
    <w:p w:rsidR="008707FE" w:rsidRDefault="008707FE" w:rsidP="00217B2C">
      <w:pPr>
        <w:ind w:firstLine="720"/>
      </w:pPr>
    </w:p>
    <w:p w:rsidR="008707FE" w:rsidRDefault="008707FE" w:rsidP="00217B2C">
      <w:pPr>
        <w:ind w:firstLine="720"/>
      </w:pPr>
    </w:p>
    <w:p w:rsidR="008707FE" w:rsidRDefault="008707FE" w:rsidP="00217B2C">
      <w:pPr>
        <w:ind w:firstLine="720"/>
      </w:pPr>
    </w:p>
    <w:p w:rsidR="00217B2C" w:rsidRDefault="00217B2C" w:rsidP="00217B2C"/>
    <w:p w:rsidR="00217B2C" w:rsidRDefault="00217B2C" w:rsidP="00217B2C"/>
    <w:p w:rsidR="008707FE" w:rsidRDefault="008707FE" w:rsidP="00217B2C"/>
    <w:p w:rsidR="008707FE" w:rsidRDefault="008707FE" w:rsidP="00217B2C"/>
    <w:p w:rsidR="008707FE" w:rsidRDefault="008707FE" w:rsidP="00217B2C"/>
    <w:p w:rsidR="008707FE" w:rsidRDefault="008707FE" w:rsidP="00217B2C"/>
    <w:p w:rsidR="008707FE" w:rsidRDefault="008707FE" w:rsidP="00217B2C"/>
    <w:p w:rsidR="008707FE" w:rsidRDefault="008707FE" w:rsidP="00217B2C"/>
    <w:p w:rsidR="008707FE" w:rsidRDefault="008707FE" w:rsidP="00217B2C"/>
    <w:p w:rsidR="008707FE" w:rsidRDefault="008707FE" w:rsidP="00217B2C"/>
    <w:p w:rsidR="008707FE" w:rsidRDefault="008707FE" w:rsidP="00217B2C"/>
    <w:p w:rsidR="008707FE" w:rsidRDefault="0073069D" w:rsidP="00217B2C">
      <w:r>
        <w:rPr>
          <w:noProof/>
          <w:lang w:val="en-CA" w:eastAsia="en-CA" w:bidi="ar-SA"/>
        </w:rPr>
        <w:pict>
          <v:shape id="_x0000_s1934" type="#_x0000_t202" style="position:absolute;left:0;text-align:left;margin-left:-138.3pt;margin-top:17.4pt;width:486pt;height:30.6pt;z-index:251855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934;mso-fit-shape-to-text:t" inset="0,0,0,0">
              <w:txbxContent>
                <w:p w:rsidR="004770BA" w:rsidRPr="006853E8" w:rsidRDefault="004770BA" w:rsidP="008707FE">
                  <w:pPr>
                    <w:pStyle w:val="Caption"/>
                  </w:pPr>
                  <w:bookmarkStart w:id="303" w:name="_Toc246256677"/>
                  <w:r>
                    <w:t xml:space="preserve">C# Code </w:t>
                  </w:r>
                  <w:fldSimple w:instr=" SEQ C#_Code \* ARABIC ">
                    <w:r w:rsidR="00F65BCF">
                      <w:rPr>
                        <w:noProof/>
                      </w:rPr>
                      <w:t>43</w:t>
                    </w:r>
                  </w:fldSimple>
                  <w:r>
                    <w:t>: Class definition in C#</w:t>
                  </w:r>
                  <w:bookmarkEnd w:id="303"/>
                </w:p>
              </w:txbxContent>
            </v:textbox>
          </v:shape>
        </w:pict>
      </w:r>
    </w:p>
    <w:p w:rsidR="0029758F" w:rsidRDefault="0029758F" w:rsidP="00217B2C"/>
    <w:p w:rsidR="00217B2C" w:rsidRDefault="00217B2C" w:rsidP="00217B2C">
      <w:r>
        <w:t xml:space="preserve">The syntax of the </w:t>
      </w:r>
      <w:r w:rsidR="009A492C">
        <w:t>class might</w:t>
      </w:r>
      <w:r>
        <w:t xml:space="preserve"> will look new to you, but the design of this class</w:t>
      </w:r>
      <w:r w:rsidR="0073069D">
        <w:fldChar w:fldCharType="begin"/>
      </w:r>
      <w:r>
        <w:instrText xml:space="preserve"> XE "</w:instrText>
      </w:r>
      <w:r>
        <w:rPr>
          <w:b/>
          <w:i/>
        </w:rPr>
        <w:instrText>class"</w:instrText>
      </w:r>
      <w:r>
        <w:instrText xml:space="preserve"> </w:instrText>
      </w:r>
      <w:r w:rsidR="0073069D">
        <w:fldChar w:fldCharType="end"/>
      </w:r>
      <w:r>
        <w:t xml:space="preserve"> is based on the previous discussion of bicycle objects. (It should also look somewhat familiar to a structure</w:t>
      </w:r>
      <w:r w:rsidR="0073069D">
        <w:fldChar w:fldCharType="begin"/>
      </w:r>
      <w:r>
        <w:instrText xml:space="preserve"> XE "</w:instrText>
      </w:r>
      <w:r>
        <w:rPr>
          <w:b/>
          <w:i/>
        </w:rPr>
        <w:instrText>structure"</w:instrText>
      </w:r>
      <w:r>
        <w:instrText xml:space="preserve"> </w:instrText>
      </w:r>
      <w:r w:rsidR="0073069D">
        <w:fldChar w:fldCharType="end"/>
      </w:r>
      <w:r>
        <w:t xml:space="preserve"> that has a function</w:t>
      </w:r>
      <w:r w:rsidR="0073069D">
        <w:fldChar w:fldCharType="begin"/>
      </w:r>
      <w:r>
        <w:instrText xml:space="preserve"> XE "</w:instrText>
      </w:r>
      <w:r>
        <w:rPr>
          <w:b/>
          <w:i/>
        </w:rPr>
        <w:instrText>function"</w:instrText>
      </w:r>
      <w:r>
        <w:instrText xml:space="preserve"> </w:instrText>
      </w:r>
      <w:r w:rsidR="0073069D">
        <w:fldChar w:fldCharType="end"/>
      </w:r>
      <w:r>
        <w:t xml:space="preserve"> in it!).</w:t>
      </w:r>
      <w:r w:rsidR="00A13921">
        <w:t xml:space="preserve"> </w:t>
      </w:r>
      <w:r>
        <w:t>The fields (</w:t>
      </w:r>
      <w:r>
        <w:rPr>
          <w:rFonts w:ascii="Courier New" w:hAnsi="Courier New" w:cs="Courier New"/>
          <w:noProof/>
          <w:sz w:val="20"/>
        </w:rPr>
        <w:t>cadence</w:t>
      </w:r>
      <w:r>
        <w:t xml:space="preserve">, </w:t>
      </w:r>
      <w:r>
        <w:rPr>
          <w:rFonts w:ascii="Courier New" w:hAnsi="Courier New" w:cs="Courier New"/>
          <w:noProof/>
          <w:sz w:val="20"/>
        </w:rPr>
        <w:t>speed</w:t>
      </w:r>
      <w:r>
        <w:t xml:space="preserve">, and </w:t>
      </w:r>
      <w:r>
        <w:rPr>
          <w:rFonts w:ascii="Courier New" w:hAnsi="Courier New" w:cs="Courier New"/>
          <w:noProof/>
          <w:sz w:val="20"/>
        </w:rPr>
        <w:t>gear</w:t>
      </w:r>
      <w:r>
        <w:t>) represent the object's state, and the methods</w:t>
      </w:r>
      <w:r w:rsidR="0073069D">
        <w:fldChar w:fldCharType="begin"/>
      </w:r>
      <w:r>
        <w:instrText xml:space="preserve"> XE "</w:instrText>
      </w:r>
      <w:r w:rsidRPr="000D3DAB">
        <w:rPr>
          <w:b/>
          <w:i/>
        </w:rPr>
        <w:instrText>methods</w:instrText>
      </w:r>
      <w:r>
        <w:rPr>
          <w:b/>
          <w:i/>
        </w:rPr>
        <w:instrText>"</w:instrText>
      </w:r>
      <w:r>
        <w:instrText xml:space="preserve"> </w:instrText>
      </w:r>
      <w:r w:rsidR="0073069D">
        <w:fldChar w:fldCharType="end"/>
      </w:r>
      <w:r>
        <w:t xml:space="preserve"> (</w:t>
      </w:r>
      <w:proofErr w:type="spellStart"/>
      <w:r>
        <w:rPr>
          <w:rFonts w:ascii="Courier New" w:hAnsi="Courier New" w:cs="Courier New"/>
          <w:noProof/>
          <w:sz w:val="20"/>
        </w:rPr>
        <w:t>SpeedUp</w:t>
      </w:r>
      <w:proofErr w:type="spellEnd"/>
      <w:r>
        <w:t>,</w:t>
      </w:r>
      <w:r w:rsidR="009A492C">
        <w:t xml:space="preserve"> </w:t>
      </w:r>
      <w:r>
        <w:rPr>
          <w:rFonts w:ascii="Courier New" w:hAnsi="Courier New" w:cs="Courier New"/>
          <w:noProof/>
          <w:sz w:val="20"/>
        </w:rPr>
        <w:t>ApplyBrakes</w:t>
      </w:r>
      <w:r w:rsidR="009A492C">
        <w:rPr>
          <w:rFonts w:ascii="Courier New" w:hAnsi="Courier New" w:cs="Courier New"/>
          <w:noProof/>
          <w:sz w:val="20"/>
        </w:rPr>
        <w:t xml:space="preserve"> and Current State</w:t>
      </w:r>
      <w:r>
        <w:t>) define its int</w:t>
      </w:r>
      <w:r w:rsidR="009A492C">
        <w:t>eraction with the outside world</w:t>
      </w:r>
      <w:r>
        <w:t>.</w:t>
      </w:r>
    </w:p>
    <w:p w:rsidR="00217B2C" w:rsidRDefault="00217B2C" w:rsidP="00CF5ECD">
      <w:pPr>
        <w:ind w:firstLine="720"/>
      </w:pPr>
      <w:r>
        <w:lastRenderedPageBreak/>
        <w:t>You may have noticed that the Bicycle class</w:t>
      </w:r>
      <w:r w:rsidR="0073069D">
        <w:fldChar w:fldCharType="begin"/>
      </w:r>
      <w:r>
        <w:instrText xml:space="preserve"> XE "</w:instrText>
      </w:r>
      <w:r>
        <w:rPr>
          <w:b/>
          <w:i/>
        </w:rPr>
        <w:instrText>class"</w:instrText>
      </w:r>
      <w:r>
        <w:instrText xml:space="preserve"> </w:instrText>
      </w:r>
      <w:r w:rsidR="0073069D">
        <w:fldChar w:fldCharType="end"/>
      </w:r>
      <w:r>
        <w:t xml:space="preserve"> does not contain a starting point (a click event or main method). That's </w:t>
      </w:r>
      <w:r>
        <w:rPr>
          <w:u w:val="single"/>
        </w:rPr>
        <w:t>because it's not a complete application</w:t>
      </w:r>
      <w:r>
        <w:t>; it's just the blueprint for bicycles that might be used in an application. The responsibility of creating and using new bicycle objects belongs to some other class in your application.</w:t>
      </w:r>
      <w:r w:rsidR="00CF5ECD">
        <w:t xml:space="preserve"> For now what we will do is create a Windows application, like normal, and interact with our new class. The final GUI window might look like:</w:t>
      </w:r>
    </w:p>
    <w:p w:rsidR="00217B2C" w:rsidRDefault="00217B2C" w:rsidP="00CF5ECD">
      <w:pPr>
        <w:jc w:val="center"/>
      </w:pPr>
      <w:r>
        <w:rPr>
          <w:noProof/>
          <w:lang w:val="en-CA" w:eastAsia="en-CA" w:bidi="ar-SA"/>
        </w:rPr>
        <w:drawing>
          <wp:inline distT="0" distB="0" distL="0" distR="0">
            <wp:extent cx="2286000" cy="1412240"/>
            <wp:effectExtent l="19050" t="0" r="0" b="0"/>
            <wp:docPr id="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4" cstate="print"/>
                    <a:srcRect/>
                    <a:stretch>
                      <a:fillRect/>
                    </a:stretch>
                  </pic:blipFill>
                  <pic:spPr bwMode="auto">
                    <a:xfrm>
                      <a:off x="0" y="0"/>
                      <a:ext cx="2286000" cy="1412240"/>
                    </a:xfrm>
                    <a:prstGeom prst="rect">
                      <a:avLst/>
                    </a:prstGeom>
                    <a:noFill/>
                    <a:ln w="9525">
                      <a:noFill/>
                      <a:miter lim="800000"/>
                      <a:headEnd/>
                      <a:tailEnd/>
                    </a:ln>
                  </pic:spPr>
                </pic:pic>
              </a:graphicData>
            </a:graphic>
          </wp:inline>
        </w:drawing>
      </w:r>
    </w:p>
    <w:p w:rsidR="009B317F" w:rsidRDefault="009B317F" w:rsidP="009B317F"/>
    <w:p w:rsidR="009B317F" w:rsidRDefault="009B317F" w:rsidP="009B317F">
      <w:pPr>
        <w:pStyle w:val="Heading2"/>
      </w:pPr>
      <w:bookmarkStart w:id="304" w:name="_Toc247205748"/>
      <w:r>
        <w:t>Fields</w:t>
      </w:r>
      <w:bookmarkEnd w:id="304"/>
    </w:p>
    <w:p w:rsidR="009B317F" w:rsidRDefault="00D24639" w:rsidP="009B317F">
      <w:r>
        <w:tab/>
        <w:t xml:space="preserve">All (or almost all) classes will have properties that we will need to have saved somewhere. This piece of information must be saved somewhere in memory and </w:t>
      </w:r>
      <w:r w:rsidR="00F2702B">
        <w:t>a</w:t>
      </w:r>
      <w:r>
        <w:t xml:space="preserve">s usually it will be saved in a </w:t>
      </w:r>
      <w:r w:rsidR="00F2702B">
        <w:t>variable.</w:t>
      </w:r>
      <w:r>
        <w:t xml:space="preserve"> </w:t>
      </w:r>
    </w:p>
    <w:p w:rsidR="009B317F" w:rsidRDefault="009B317F" w:rsidP="009B317F">
      <w:r>
        <w:tab/>
        <w:t xml:space="preserve">The problem with saving it in a variable is that we </w:t>
      </w:r>
      <w:r w:rsidRPr="00B16AC1">
        <w:rPr>
          <w:b/>
        </w:rPr>
        <w:t>DO NOT</w:t>
      </w:r>
      <w:r>
        <w:t xml:space="preserve"> want anyone (or any piece of code) outside of the class to be able to see the variable, since if they could then they could also change the value. This would break all the rules of encapsulation and there would be no point in having properties in the first place. To overcome this there is a new way to declare a variable using the reserved word “Private” (once again this is why we do not say we are “Dimming</w:t>
      </w:r>
      <w:r w:rsidR="00B16AC1">
        <w:t>” a variable in VB</w:t>
      </w:r>
      <w:r>
        <w:t xml:space="preserve">). </w:t>
      </w:r>
    </w:p>
    <w:p w:rsidR="009B317F" w:rsidRDefault="009B317F" w:rsidP="009B317F">
      <w:r>
        <w:tab/>
        <w:t xml:space="preserve">This privately declared variable that actually holds the current value of a property is also called a Field. Once again the field is hidden from any code outside of the class and can only be accessed through </w:t>
      </w:r>
      <w:r w:rsidR="00B16AC1">
        <w:t>a predefined way</w:t>
      </w:r>
      <w:r>
        <w:t xml:space="preserve">. The standard naming convention for a field is to an underscore before it (i.e. </w:t>
      </w:r>
      <w:proofErr w:type="gramStart"/>
      <w:r>
        <w:t>_ )</w:t>
      </w:r>
      <w:proofErr w:type="gramEnd"/>
      <w:r>
        <w:t>. You might also see code that has an “m_” instead of just the “_”.</w:t>
      </w:r>
    </w:p>
    <w:p w:rsidR="008835F3" w:rsidRDefault="008835F3" w:rsidP="008835F3"/>
    <w:p w:rsidR="007B690B" w:rsidRDefault="007B690B" w:rsidP="007B690B">
      <w:pPr>
        <w:pStyle w:val="Heading2"/>
      </w:pPr>
      <w:bookmarkStart w:id="305" w:name="_Toc247205749"/>
      <w:r>
        <w:lastRenderedPageBreak/>
        <w:t>Property Members</w:t>
      </w:r>
      <w:bookmarkEnd w:id="305"/>
    </w:p>
    <w:p w:rsidR="007B690B" w:rsidRDefault="00A930CB" w:rsidP="007B690B">
      <w:pPr>
        <w:ind w:firstLine="720"/>
      </w:pPr>
      <w:r>
        <w:t>Va</w:t>
      </w:r>
      <w:r w:rsidR="007B690B">
        <w:t>riables of a class</w:t>
      </w:r>
      <w:r w:rsidR="0073069D">
        <w:fldChar w:fldCharType="begin"/>
      </w:r>
      <w:r w:rsidR="007B690B">
        <w:instrText xml:space="preserve"> XE "</w:instrText>
      </w:r>
      <w:r w:rsidR="007B690B">
        <w:rPr>
          <w:b/>
          <w:i/>
        </w:rPr>
        <w:instrText>class"</w:instrText>
      </w:r>
      <w:r w:rsidR="007B690B">
        <w:instrText xml:space="preserve"> </w:instrText>
      </w:r>
      <w:r w:rsidR="0073069D">
        <w:fldChar w:fldCharType="end"/>
      </w:r>
      <w:r w:rsidR="007B690B">
        <w:t xml:space="preserve"> are called </w:t>
      </w:r>
      <w:hyperlink r:id="rId245" w:history="1">
        <w:r w:rsidR="007B690B">
          <w:rPr>
            <w:rStyle w:val="Hyperlink"/>
            <w:b/>
            <w:bCs/>
            <w:i/>
            <w:iCs/>
          </w:rPr>
          <w:t>data members</w:t>
        </w:r>
      </w:hyperlink>
      <w:r w:rsidR="0073069D">
        <w:rPr>
          <w:b/>
          <w:bCs/>
          <w:i/>
          <w:iCs/>
        </w:rPr>
        <w:fldChar w:fldCharType="begin"/>
      </w:r>
      <w:r w:rsidR="007B690B">
        <w:rPr>
          <w:b/>
          <w:bCs/>
          <w:i/>
          <w:iCs/>
        </w:rPr>
        <w:instrText xml:space="preserve"> XE "data members" </w:instrText>
      </w:r>
      <w:r w:rsidR="0073069D">
        <w:rPr>
          <w:b/>
          <w:bCs/>
          <w:i/>
          <w:iCs/>
        </w:rPr>
        <w:fldChar w:fldCharType="end"/>
      </w:r>
      <w:r w:rsidR="007B690B">
        <w:t>.</w:t>
      </w:r>
      <w:r w:rsidR="00A13921">
        <w:t xml:space="preserve"> </w:t>
      </w:r>
      <w:r w:rsidR="007B690B">
        <w:t xml:space="preserve">They are declared as </w:t>
      </w:r>
      <w:r w:rsidR="007B690B">
        <w:rPr>
          <w:rFonts w:ascii="Courier New" w:hAnsi="Courier New" w:cs="Courier New"/>
          <w:noProof/>
          <w:color w:val="0000FF"/>
          <w:sz w:val="20"/>
        </w:rPr>
        <w:t>Private</w:t>
      </w:r>
      <w:r w:rsidR="007B690B">
        <w:t xml:space="preserve"> to make them accessible to the methods</w:t>
      </w:r>
      <w:r w:rsidR="0073069D">
        <w:fldChar w:fldCharType="begin"/>
      </w:r>
      <w:r w:rsidR="007B690B">
        <w:instrText xml:space="preserve"> XE "</w:instrText>
      </w:r>
      <w:r w:rsidR="007B690B" w:rsidRPr="000D3DAB">
        <w:rPr>
          <w:b/>
          <w:i/>
        </w:rPr>
        <w:instrText>methods</w:instrText>
      </w:r>
      <w:r w:rsidR="007B690B">
        <w:rPr>
          <w:b/>
          <w:i/>
        </w:rPr>
        <w:instrText>"</w:instrText>
      </w:r>
      <w:r w:rsidR="007B690B">
        <w:instrText xml:space="preserve"> </w:instrText>
      </w:r>
      <w:r w:rsidR="0073069D">
        <w:fldChar w:fldCharType="end"/>
      </w:r>
      <w:r w:rsidR="007B690B">
        <w:t xml:space="preserve"> o</w:t>
      </w:r>
      <w:r>
        <w:t>f a class only (encapsulation f</w:t>
      </w:r>
      <w:r w:rsidR="007B690B">
        <w:t>r</w:t>
      </w:r>
      <w:r>
        <w:t>o</w:t>
      </w:r>
      <w:r w:rsidR="007B690B">
        <w:t>m above).</w:t>
      </w:r>
      <w:r w:rsidR="00A13921">
        <w:t xml:space="preserve"> </w:t>
      </w:r>
      <w:r w:rsidR="007B690B">
        <w:t xml:space="preserve">If we want to change one of these values, we must go </w:t>
      </w:r>
      <w:r>
        <w:t>through</w:t>
      </w:r>
      <w:r w:rsidR="007B690B">
        <w:t xml:space="preserve"> a method to do so.</w:t>
      </w:r>
    </w:p>
    <w:p w:rsidR="000B3F31" w:rsidRDefault="007B690B" w:rsidP="000B3F31">
      <w:pPr>
        <w:ind w:firstLine="720"/>
      </w:pPr>
      <w:r>
        <w:t xml:space="preserve">A property member is used to return or change information </w:t>
      </w:r>
      <w:r w:rsidR="00683FB8">
        <w:t>in a field</w:t>
      </w:r>
      <w:r>
        <w:t>.</w:t>
      </w:r>
      <w:r w:rsidR="00A13921">
        <w:t xml:space="preserve"> </w:t>
      </w:r>
      <w:r>
        <w:t>For example, in the bicycle class</w:t>
      </w:r>
      <w:r w:rsidR="0073069D">
        <w:fldChar w:fldCharType="begin"/>
      </w:r>
      <w:r>
        <w:instrText xml:space="preserve"> XE "</w:instrText>
      </w:r>
      <w:r>
        <w:rPr>
          <w:b/>
          <w:i/>
        </w:rPr>
        <w:instrText>class"</w:instrText>
      </w:r>
      <w:r>
        <w:instrText xml:space="preserve"> </w:instrText>
      </w:r>
      <w:r w:rsidR="0073069D">
        <w:fldChar w:fldCharType="end"/>
      </w:r>
      <w:r>
        <w:t xml:space="preserve">, if we want to find out what the value </w:t>
      </w:r>
      <w:r w:rsidR="00A930CB">
        <w:t>of</w:t>
      </w:r>
      <w:r>
        <w:t xml:space="preserve"> </w:t>
      </w:r>
      <w:r>
        <w:rPr>
          <w:rFonts w:ascii="Courier New" w:hAnsi="Courier New" w:cs="Courier New"/>
          <w:noProof/>
          <w:sz w:val="20"/>
        </w:rPr>
        <w:t>cadence</w:t>
      </w:r>
      <w:r>
        <w:t xml:space="preserve"> is or to change the value of </w:t>
      </w:r>
      <w:r>
        <w:rPr>
          <w:rFonts w:ascii="Courier New" w:hAnsi="Courier New" w:cs="Courier New"/>
          <w:noProof/>
          <w:sz w:val="20"/>
        </w:rPr>
        <w:t>cadence</w:t>
      </w:r>
      <w:r>
        <w:t>, we could use a property member.</w:t>
      </w:r>
      <w:r w:rsidR="00A13921">
        <w:t xml:space="preserve"> </w:t>
      </w:r>
      <w:r w:rsidR="004770BA">
        <w:t>In VB</w:t>
      </w:r>
      <w:r>
        <w:t>, to declare a property we use the reserved word</w:t>
      </w:r>
      <w:r w:rsidRPr="00E55AB3">
        <w:rPr>
          <w:rFonts w:ascii="Courier New" w:hAnsi="Courier New" w:cs="Courier New"/>
          <w:noProof/>
          <w:color w:val="0000FF"/>
          <w:sz w:val="20"/>
        </w:rPr>
        <w:t xml:space="preserve"> </w:t>
      </w:r>
      <w:r>
        <w:rPr>
          <w:rFonts w:ascii="Courier New" w:hAnsi="Courier New" w:cs="Courier New"/>
          <w:noProof/>
          <w:color w:val="0000FF"/>
          <w:sz w:val="20"/>
        </w:rPr>
        <w:t>Property</w:t>
      </w:r>
      <w:r>
        <w:t>.</w:t>
      </w:r>
      <w:r w:rsidR="00A13921">
        <w:t xml:space="preserve"> </w:t>
      </w:r>
      <w:r>
        <w:t>VB is also nice enough to write the basic plumbing of the code for you.</w:t>
      </w:r>
      <w:r w:rsidR="00A13921">
        <w:t xml:space="preserve"> </w:t>
      </w:r>
      <w:r>
        <w:t>All you have to type</w:t>
      </w:r>
      <w:r w:rsidR="0073069D">
        <w:fldChar w:fldCharType="begin"/>
      </w:r>
      <w:r>
        <w:instrText xml:space="preserve"> XE "</w:instrText>
      </w:r>
      <w:r>
        <w:rPr>
          <w:b/>
          <w:i/>
        </w:rPr>
        <w:instrText>type"</w:instrText>
      </w:r>
      <w:r>
        <w:instrText xml:space="preserve"> </w:instrText>
      </w:r>
      <w:r w:rsidR="0073069D">
        <w:fldChar w:fldCharType="end"/>
      </w:r>
      <w:r>
        <w:t xml:space="preserve"> in is the first line of the declaration (ex. </w:t>
      </w:r>
      <w:r>
        <w:rPr>
          <w:rFonts w:ascii="Courier New" w:hAnsi="Courier New" w:cs="Courier New"/>
          <w:noProof/>
          <w:color w:val="0000FF"/>
          <w:sz w:val="20"/>
        </w:rPr>
        <w:t>Property</w:t>
      </w:r>
      <w:r>
        <w:rPr>
          <w:rFonts w:ascii="Courier New" w:hAnsi="Courier New" w:cs="Courier New"/>
          <w:noProof/>
          <w:sz w:val="20"/>
        </w:rPr>
        <w:t xml:space="preserve"> BicycleCadence() </w:t>
      </w:r>
      <w:r>
        <w:rPr>
          <w:rFonts w:ascii="Courier New" w:hAnsi="Courier New" w:cs="Courier New"/>
          <w:noProof/>
          <w:color w:val="0000FF"/>
          <w:sz w:val="20"/>
        </w:rPr>
        <w:t>As</w:t>
      </w:r>
      <w:r>
        <w:rPr>
          <w:rFonts w:ascii="Courier New" w:hAnsi="Courier New" w:cs="Courier New"/>
          <w:noProof/>
          <w:sz w:val="20"/>
        </w:rPr>
        <w:t xml:space="preserve"> </w:t>
      </w:r>
      <w:r>
        <w:rPr>
          <w:rFonts w:ascii="Courier New" w:hAnsi="Courier New" w:cs="Courier New"/>
          <w:noProof/>
          <w:color w:val="0000FF"/>
          <w:sz w:val="20"/>
        </w:rPr>
        <w:t>Integer</w:t>
      </w:r>
      <w:r>
        <w:t>) and then press Enter and VB will create for you.</w:t>
      </w:r>
    </w:p>
    <w:p w:rsidR="007B690B" w:rsidRDefault="007B690B" w:rsidP="000B3F31">
      <w:pPr>
        <w:ind w:firstLine="720"/>
      </w:pPr>
      <w:r>
        <w:rPr>
          <w:noProof/>
          <w:lang w:val="en-CA" w:eastAsia="en-CA" w:bidi="ar-SA"/>
        </w:rPr>
        <w:drawing>
          <wp:inline distT="0" distB="0" distL="0" distR="0">
            <wp:extent cx="2904490" cy="1330960"/>
            <wp:effectExtent l="19050" t="0" r="0" b="0"/>
            <wp:docPr id="28"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pic:cNvPicPr>
                      <a:picLocks noChangeAspect="1" noChangeArrowheads="1"/>
                    </pic:cNvPicPr>
                  </pic:nvPicPr>
                  <pic:blipFill>
                    <a:blip r:embed="rId246" cstate="print"/>
                    <a:srcRect/>
                    <a:stretch>
                      <a:fillRect/>
                    </a:stretch>
                  </pic:blipFill>
                  <pic:spPr bwMode="auto">
                    <a:xfrm>
                      <a:off x="0" y="0"/>
                      <a:ext cx="2904490" cy="1330960"/>
                    </a:xfrm>
                    <a:prstGeom prst="rect">
                      <a:avLst/>
                    </a:prstGeom>
                    <a:noFill/>
                    <a:ln w="9525">
                      <a:noFill/>
                      <a:miter lim="800000"/>
                      <a:headEnd/>
                      <a:tailEnd/>
                    </a:ln>
                  </pic:spPr>
                </pic:pic>
              </a:graphicData>
            </a:graphic>
          </wp:inline>
        </w:drawing>
      </w:r>
      <w:r>
        <w:br/>
        <w:t>Then you just have to write the rest of the procedure</w:t>
      </w:r>
      <w:r w:rsidR="0073069D">
        <w:fldChar w:fldCharType="begin"/>
      </w:r>
      <w:r>
        <w:instrText xml:space="preserve"> XE "</w:instrText>
      </w:r>
      <w:r>
        <w:rPr>
          <w:b/>
          <w:i/>
        </w:rPr>
        <w:instrText>procedure"</w:instrText>
      </w:r>
      <w:r>
        <w:instrText xml:space="preserve"> </w:instrText>
      </w:r>
      <w:r w:rsidR="0073069D">
        <w:fldChar w:fldCharType="end"/>
      </w:r>
      <w:r>
        <w:t>.</w:t>
      </w:r>
    </w:p>
    <w:p w:rsidR="007B690B" w:rsidRDefault="007B690B" w:rsidP="007B690B">
      <w:pPr>
        <w:jc w:val="center"/>
      </w:pPr>
      <w:r>
        <w:rPr>
          <w:noProof/>
          <w:lang w:val="en-CA" w:eastAsia="en-CA" w:bidi="ar-SA"/>
        </w:rPr>
        <w:drawing>
          <wp:inline distT="0" distB="0" distL="0" distR="0">
            <wp:extent cx="2891155" cy="1330960"/>
            <wp:effectExtent l="19050" t="0" r="4445" b="0"/>
            <wp:docPr id="30"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247" cstate="print"/>
                    <a:srcRect/>
                    <a:stretch>
                      <a:fillRect/>
                    </a:stretch>
                  </pic:blipFill>
                  <pic:spPr bwMode="auto">
                    <a:xfrm>
                      <a:off x="0" y="0"/>
                      <a:ext cx="2891155" cy="1330960"/>
                    </a:xfrm>
                    <a:prstGeom prst="rect">
                      <a:avLst/>
                    </a:prstGeom>
                    <a:noFill/>
                    <a:ln w="9525">
                      <a:noFill/>
                      <a:miter lim="800000"/>
                      <a:headEnd/>
                      <a:tailEnd/>
                    </a:ln>
                  </pic:spPr>
                </pic:pic>
              </a:graphicData>
            </a:graphic>
          </wp:inline>
        </w:drawing>
      </w:r>
    </w:p>
    <w:p w:rsidR="007B690B" w:rsidRDefault="007B690B" w:rsidP="007B690B">
      <w:r>
        <w:t>Note that to return the variable</w:t>
      </w:r>
      <w:r w:rsidR="0073069D">
        <w:fldChar w:fldCharType="begin"/>
      </w:r>
      <w:r>
        <w:instrText xml:space="preserve"> XE "</w:instrText>
      </w:r>
      <w:r>
        <w:rPr>
          <w:b/>
          <w:i/>
        </w:rPr>
        <w:instrText>variable"</w:instrText>
      </w:r>
      <w:r>
        <w:instrText xml:space="preserve"> </w:instrText>
      </w:r>
      <w:r w:rsidR="0073069D">
        <w:fldChar w:fldCharType="end"/>
      </w:r>
      <w:r>
        <w:t>; the code is identical to what you have been doing with functions (</w:t>
      </w:r>
      <w:r>
        <w:rPr>
          <w:rFonts w:ascii="Courier New" w:hAnsi="Courier New" w:cs="Courier New"/>
          <w:noProof/>
          <w:color w:val="0000FF"/>
          <w:sz w:val="20"/>
        </w:rPr>
        <w:t>Return</w:t>
      </w:r>
      <w:r>
        <w:rPr>
          <w:rFonts w:ascii="Courier New" w:hAnsi="Courier New" w:cs="Courier New"/>
          <w:noProof/>
          <w:sz w:val="20"/>
        </w:rPr>
        <w:t xml:space="preserve"> cadence</w:t>
      </w:r>
      <w:r>
        <w:t>).</w:t>
      </w:r>
      <w:r w:rsidR="00A13921">
        <w:t xml:space="preserve"> </w:t>
      </w:r>
      <w:r>
        <w:t>To change the variable to a new value you just use the value that is passed into the procedure</w:t>
      </w:r>
      <w:r w:rsidR="0073069D">
        <w:fldChar w:fldCharType="begin"/>
      </w:r>
      <w:r>
        <w:instrText xml:space="preserve"> XE "</w:instrText>
      </w:r>
      <w:r>
        <w:rPr>
          <w:b/>
          <w:i/>
        </w:rPr>
        <w:instrText>procedure"</w:instrText>
      </w:r>
      <w:r>
        <w:instrText xml:space="preserve"> </w:instrText>
      </w:r>
      <w:r w:rsidR="0073069D">
        <w:fldChar w:fldCharType="end"/>
      </w:r>
      <w:r>
        <w:t xml:space="preserve"> (</w:t>
      </w:r>
      <w:proofErr w:type="spellStart"/>
      <w:r>
        <w:rPr>
          <w:rFonts w:ascii="Courier New" w:hAnsi="Courier New" w:cs="Courier New"/>
          <w:noProof/>
          <w:color w:val="0000FF"/>
          <w:sz w:val="20"/>
        </w:rPr>
        <w:t>ByVal</w:t>
      </w:r>
      <w:proofErr w:type="spellEnd"/>
      <w:r>
        <w:rPr>
          <w:rFonts w:ascii="Courier New" w:hAnsi="Courier New" w:cs="Courier New"/>
          <w:noProof/>
          <w:sz w:val="20"/>
        </w:rPr>
        <w:t xml:space="preserve"> value </w:t>
      </w:r>
      <w:r>
        <w:rPr>
          <w:rFonts w:ascii="Courier New" w:hAnsi="Courier New" w:cs="Courier New"/>
          <w:noProof/>
          <w:color w:val="0000FF"/>
          <w:sz w:val="20"/>
        </w:rPr>
        <w:t>As</w:t>
      </w:r>
      <w:r>
        <w:rPr>
          <w:rFonts w:ascii="Courier New" w:hAnsi="Courier New" w:cs="Courier New"/>
          <w:noProof/>
          <w:sz w:val="20"/>
        </w:rPr>
        <w:t xml:space="preserve"> </w:t>
      </w:r>
      <w:r>
        <w:rPr>
          <w:rFonts w:ascii="Courier New" w:hAnsi="Courier New" w:cs="Courier New"/>
          <w:noProof/>
          <w:color w:val="0000FF"/>
          <w:sz w:val="20"/>
        </w:rPr>
        <w:t>Integer</w:t>
      </w:r>
      <w:r>
        <w:t>) and assign it to cadence (</w:t>
      </w:r>
      <w:r>
        <w:rPr>
          <w:rFonts w:ascii="Courier New" w:hAnsi="Courier New" w:cs="Courier New"/>
          <w:noProof/>
          <w:sz w:val="20"/>
        </w:rPr>
        <w:t>cadence = value</w:t>
      </w:r>
      <w:r>
        <w:t>).</w:t>
      </w:r>
      <w:r w:rsidR="00A13921">
        <w:t xml:space="preserve"> </w:t>
      </w:r>
      <w:r>
        <w:tab/>
        <w:t xml:space="preserve">You should only be doing this to </w:t>
      </w:r>
      <w:r w:rsidR="004770BA">
        <w:t xml:space="preserve">fields </w:t>
      </w:r>
      <w:r>
        <w:t>that you want to be allowed to change by outside code.</w:t>
      </w:r>
      <w:r w:rsidR="00A13921">
        <w:t xml:space="preserve"> </w:t>
      </w:r>
      <w:r>
        <w:t xml:space="preserve">Some of your private variables you might want to be </w:t>
      </w:r>
      <w:r>
        <w:lastRenderedPageBreak/>
        <w:t>completely hidden and never accessible.</w:t>
      </w:r>
      <w:r w:rsidR="00A13921">
        <w:t xml:space="preserve"> </w:t>
      </w:r>
      <w:r>
        <w:t>It is normal to have several variables inside a class</w:t>
      </w:r>
      <w:r w:rsidR="0073069D">
        <w:fldChar w:fldCharType="begin"/>
      </w:r>
      <w:r>
        <w:instrText xml:space="preserve"> XE "</w:instrText>
      </w:r>
      <w:r>
        <w:rPr>
          <w:b/>
          <w:i/>
        </w:rPr>
        <w:instrText>class"</w:instrText>
      </w:r>
      <w:r>
        <w:instrText xml:space="preserve"> </w:instrText>
      </w:r>
      <w:r w:rsidR="0073069D">
        <w:fldChar w:fldCharType="end"/>
      </w:r>
      <w:r>
        <w:t xml:space="preserve"> that are just used to hold temporary values that are used in intermediate steps.</w:t>
      </w:r>
    </w:p>
    <w:p w:rsidR="004770BA" w:rsidRDefault="004770BA" w:rsidP="007B690B">
      <w:r>
        <w:tab/>
        <w:t>In C#, there is no reserved word</w:t>
      </w:r>
      <w:r w:rsidRPr="00E55AB3">
        <w:rPr>
          <w:rFonts w:ascii="Courier New" w:hAnsi="Courier New" w:cs="Courier New"/>
          <w:noProof/>
          <w:color w:val="0000FF"/>
          <w:sz w:val="20"/>
        </w:rPr>
        <w:t xml:space="preserve"> </w:t>
      </w:r>
      <w:r>
        <w:rPr>
          <w:rFonts w:ascii="Courier New" w:hAnsi="Courier New" w:cs="Courier New"/>
          <w:noProof/>
          <w:color w:val="0000FF"/>
          <w:sz w:val="20"/>
        </w:rPr>
        <w:t>Property</w:t>
      </w:r>
      <w:r>
        <w:t xml:space="preserve"> used to create a </w:t>
      </w:r>
      <w:r w:rsidR="0073069D">
        <w:rPr>
          <w:noProof/>
          <w:lang w:val="en-CA" w:eastAsia="en-CA" w:bidi="ar-SA"/>
        </w:rPr>
        <w:pict>
          <v:shape id="_x0000_s1963" type="#_x0000_t202" style="position:absolute;margin-left:-128pt;margin-top:18.4pt;width:486pt;height:143pt;z-index:25185843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963">
              <w:txbxContent>
                <w:p w:rsidR="004770BA" w:rsidRPr="004770BA" w:rsidRDefault="004770BA" w:rsidP="004770BA">
                  <w:pPr>
                    <w:autoSpaceDE w:val="0"/>
                    <w:autoSpaceDN w:val="0"/>
                    <w:adjustRightInd w:val="0"/>
                    <w:spacing w:before="0" w:after="0" w:line="240" w:lineRule="auto"/>
                    <w:jc w:val="left"/>
                    <w:rPr>
                      <w:rFonts w:ascii="Courier New" w:hAnsi="Courier New" w:cs="Courier New"/>
                      <w:noProof/>
                      <w:sz w:val="20"/>
                      <w:lang w:val="en-CA" w:bidi="ar-SA"/>
                    </w:rPr>
                  </w:pPr>
                  <w:r w:rsidRPr="004770BA">
                    <w:rPr>
                      <w:rFonts w:ascii="Courier New" w:hAnsi="Courier New" w:cs="Courier New"/>
                      <w:noProof/>
                      <w:sz w:val="20"/>
                      <w:lang w:val="en-CA" w:bidi="ar-SA"/>
                    </w:rPr>
                    <w:t xml:space="preserve">        </w:t>
                  </w:r>
                  <w:r w:rsidRPr="004770BA">
                    <w:rPr>
                      <w:rFonts w:ascii="Courier New" w:hAnsi="Courier New" w:cs="Courier New"/>
                      <w:noProof/>
                      <w:color w:val="0000FF"/>
                      <w:sz w:val="20"/>
                      <w:lang w:val="en-CA" w:bidi="ar-SA"/>
                    </w:rPr>
                    <w:t>public</w:t>
                  </w:r>
                  <w:r w:rsidRPr="004770BA">
                    <w:rPr>
                      <w:rFonts w:ascii="Courier New" w:hAnsi="Courier New" w:cs="Courier New"/>
                      <w:noProof/>
                      <w:sz w:val="20"/>
                      <w:lang w:val="en-CA" w:bidi="ar-SA"/>
                    </w:rPr>
                    <w:t xml:space="preserve"> </w:t>
                  </w:r>
                  <w:r w:rsidRPr="004770BA">
                    <w:rPr>
                      <w:rFonts w:ascii="Courier New" w:hAnsi="Courier New" w:cs="Courier New"/>
                      <w:noProof/>
                      <w:color w:val="0000FF"/>
                      <w:sz w:val="20"/>
                      <w:lang w:val="en-CA" w:bidi="ar-SA"/>
                    </w:rPr>
                    <w:t>int</w:t>
                  </w:r>
                  <w:r w:rsidRPr="004770BA">
                    <w:rPr>
                      <w:rFonts w:ascii="Courier New" w:hAnsi="Courier New" w:cs="Courier New"/>
                      <w:noProof/>
                      <w:sz w:val="20"/>
                      <w:lang w:val="en-CA" w:bidi="ar-SA"/>
                    </w:rPr>
                    <w:t xml:space="preserve"> Cadence </w:t>
                  </w:r>
                </w:p>
                <w:p w:rsidR="004770BA" w:rsidRPr="004770BA" w:rsidRDefault="004770BA" w:rsidP="004770BA">
                  <w:pPr>
                    <w:autoSpaceDE w:val="0"/>
                    <w:autoSpaceDN w:val="0"/>
                    <w:adjustRightInd w:val="0"/>
                    <w:spacing w:before="0" w:after="0" w:line="240" w:lineRule="auto"/>
                    <w:jc w:val="left"/>
                    <w:rPr>
                      <w:rFonts w:ascii="Courier New" w:hAnsi="Courier New" w:cs="Courier New"/>
                      <w:noProof/>
                      <w:sz w:val="20"/>
                      <w:lang w:val="en-CA" w:bidi="ar-SA"/>
                    </w:rPr>
                  </w:pPr>
                  <w:r w:rsidRPr="004770BA">
                    <w:rPr>
                      <w:rFonts w:ascii="Courier New" w:hAnsi="Courier New" w:cs="Courier New"/>
                      <w:noProof/>
                      <w:sz w:val="20"/>
                      <w:lang w:val="en-CA" w:bidi="ar-SA"/>
                    </w:rPr>
                    <w:t xml:space="preserve">        { </w:t>
                  </w:r>
                </w:p>
                <w:p w:rsidR="004770BA" w:rsidRPr="004770BA" w:rsidRDefault="004770BA" w:rsidP="004770BA">
                  <w:pPr>
                    <w:autoSpaceDE w:val="0"/>
                    <w:autoSpaceDN w:val="0"/>
                    <w:adjustRightInd w:val="0"/>
                    <w:spacing w:before="0" w:after="0" w:line="240" w:lineRule="auto"/>
                    <w:jc w:val="left"/>
                    <w:rPr>
                      <w:rFonts w:ascii="Courier New" w:hAnsi="Courier New" w:cs="Courier New"/>
                      <w:noProof/>
                      <w:color w:val="0000FF"/>
                      <w:sz w:val="20"/>
                      <w:lang w:val="en-CA" w:bidi="ar-SA"/>
                    </w:rPr>
                  </w:pPr>
                  <w:r w:rsidRPr="004770BA">
                    <w:rPr>
                      <w:rFonts w:ascii="Courier New" w:hAnsi="Courier New" w:cs="Courier New"/>
                      <w:noProof/>
                      <w:sz w:val="20"/>
                      <w:lang w:val="en-CA" w:bidi="ar-SA"/>
                    </w:rPr>
                    <w:t xml:space="preserve">            </w:t>
                  </w:r>
                  <w:r w:rsidRPr="004770BA">
                    <w:rPr>
                      <w:rFonts w:ascii="Courier New" w:hAnsi="Courier New" w:cs="Courier New"/>
                      <w:noProof/>
                      <w:color w:val="0000FF"/>
                      <w:sz w:val="20"/>
                      <w:lang w:val="en-CA" w:bidi="ar-SA"/>
                    </w:rPr>
                    <w:t>get</w:t>
                  </w:r>
                </w:p>
                <w:p w:rsidR="004770BA" w:rsidRPr="004770BA" w:rsidRDefault="004770BA" w:rsidP="004770BA">
                  <w:pPr>
                    <w:autoSpaceDE w:val="0"/>
                    <w:autoSpaceDN w:val="0"/>
                    <w:adjustRightInd w:val="0"/>
                    <w:spacing w:before="0" w:after="0" w:line="240" w:lineRule="auto"/>
                    <w:jc w:val="left"/>
                    <w:rPr>
                      <w:rFonts w:ascii="Courier New" w:hAnsi="Courier New" w:cs="Courier New"/>
                      <w:noProof/>
                      <w:sz w:val="20"/>
                      <w:lang w:val="en-CA" w:bidi="ar-SA"/>
                    </w:rPr>
                  </w:pPr>
                  <w:r w:rsidRPr="004770BA">
                    <w:rPr>
                      <w:rFonts w:ascii="Courier New" w:hAnsi="Courier New" w:cs="Courier New"/>
                      <w:noProof/>
                      <w:sz w:val="20"/>
                      <w:lang w:val="en-CA" w:bidi="ar-SA"/>
                    </w:rPr>
                    <w:t xml:space="preserve">            {</w:t>
                  </w:r>
                </w:p>
                <w:p w:rsidR="004770BA" w:rsidRPr="004770BA" w:rsidRDefault="004770BA" w:rsidP="004770BA">
                  <w:pPr>
                    <w:autoSpaceDE w:val="0"/>
                    <w:autoSpaceDN w:val="0"/>
                    <w:adjustRightInd w:val="0"/>
                    <w:spacing w:before="0" w:after="0" w:line="240" w:lineRule="auto"/>
                    <w:jc w:val="left"/>
                    <w:rPr>
                      <w:rFonts w:ascii="Courier New" w:hAnsi="Courier New" w:cs="Courier New"/>
                      <w:noProof/>
                      <w:sz w:val="20"/>
                      <w:lang w:val="en-CA" w:bidi="ar-SA"/>
                    </w:rPr>
                  </w:pPr>
                  <w:r w:rsidRPr="004770BA">
                    <w:rPr>
                      <w:rFonts w:ascii="Courier New" w:hAnsi="Courier New" w:cs="Courier New"/>
                      <w:noProof/>
                      <w:sz w:val="20"/>
                      <w:lang w:val="en-CA" w:bidi="ar-SA"/>
                    </w:rPr>
                    <w:t xml:space="preserve">                </w:t>
                  </w:r>
                  <w:r w:rsidRPr="004770BA">
                    <w:rPr>
                      <w:rFonts w:ascii="Courier New" w:hAnsi="Courier New" w:cs="Courier New"/>
                      <w:noProof/>
                      <w:color w:val="0000FF"/>
                      <w:sz w:val="20"/>
                      <w:lang w:val="en-CA" w:bidi="ar-SA"/>
                    </w:rPr>
                    <w:t>return</w:t>
                  </w:r>
                  <w:r w:rsidRPr="004770BA">
                    <w:rPr>
                      <w:rFonts w:ascii="Courier New" w:hAnsi="Courier New" w:cs="Courier New"/>
                      <w:noProof/>
                      <w:sz w:val="20"/>
                      <w:lang w:val="en-CA" w:bidi="ar-SA"/>
                    </w:rPr>
                    <w:t xml:space="preserve"> </w:t>
                  </w:r>
                  <w:r w:rsidRPr="004770BA">
                    <w:rPr>
                      <w:rFonts w:ascii="Courier New" w:hAnsi="Courier New" w:cs="Courier New"/>
                      <w:noProof/>
                      <w:color w:val="0000FF"/>
                      <w:sz w:val="20"/>
                      <w:lang w:val="en-CA" w:bidi="ar-SA"/>
                    </w:rPr>
                    <w:t>this</w:t>
                  </w:r>
                  <w:r w:rsidRPr="004770BA">
                    <w:rPr>
                      <w:rFonts w:ascii="Courier New" w:hAnsi="Courier New" w:cs="Courier New"/>
                      <w:noProof/>
                      <w:sz w:val="20"/>
                      <w:lang w:val="en-CA" w:bidi="ar-SA"/>
                    </w:rPr>
                    <w:t>._cadence;</w:t>
                  </w:r>
                </w:p>
                <w:p w:rsidR="004770BA" w:rsidRPr="004770BA" w:rsidRDefault="004770BA" w:rsidP="004770BA">
                  <w:pPr>
                    <w:autoSpaceDE w:val="0"/>
                    <w:autoSpaceDN w:val="0"/>
                    <w:adjustRightInd w:val="0"/>
                    <w:spacing w:before="0" w:after="0" w:line="240" w:lineRule="auto"/>
                    <w:jc w:val="left"/>
                    <w:rPr>
                      <w:rFonts w:ascii="Courier New" w:hAnsi="Courier New" w:cs="Courier New"/>
                      <w:noProof/>
                      <w:sz w:val="20"/>
                      <w:lang w:val="en-CA" w:bidi="ar-SA"/>
                    </w:rPr>
                  </w:pPr>
                  <w:r w:rsidRPr="004770BA">
                    <w:rPr>
                      <w:rFonts w:ascii="Courier New" w:hAnsi="Courier New" w:cs="Courier New"/>
                      <w:noProof/>
                      <w:sz w:val="20"/>
                      <w:lang w:val="en-CA" w:bidi="ar-SA"/>
                    </w:rPr>
                    <w:t xml:space="preserve">            }</w:t>
                  </w:r>
                </w:p>
                <w:p w:rsidR="004770BA" w:rsidRPr="004770BA" w:rsidRDefault="004770BA" w:rsidP="004770BA">
                  <w:pPr>
                    <w:autoSpaceDE w:val="0"/>
                    <w:autoSpaceDN w:val="0"/>
                    <w:adjustRightInd w:val="0"/>
                    <w:spacing w:before="0" w:after="0" w:line="240" w:lineRule="auto"/>
                    <w:jc w:val="left"/>
                    <w:rPr>
                      <w:rFonts w:ascii="Courier New" w:hAnsi="Courier New" w:cs="Courier New"/>
                      <w:noProof/>
                      <w:color w:val="0000FF"/>
                      <w:sz w:val="20"/>
                      <w:lang w:val="en-CA" w:bidi="ar-SA"/>
                    </w:rPr>
                  </w:pPr>
                  <w:r w:rsidRPr="004770BA">
                    <w:rPr>
                      <w:rFonts w:ascii="Courier New" w:hAnsi="Courier New" w:cs="Courier New"/>
                      <w:noProof/>
                      <w:sz w:val="20"/>
                      <w:lang w:val="en-CA" w:bidi="ar-SA"/>
                    </w:rPr>
                    <w:t xml:space="preserve">            </w:t>
                  </w:r>
                  <w:r w:rsidRPr="004770BA">
                    <w:rPr>
                      <w:rFonts w:ascii="Courier New" w:hAnsi="Courier New" w:cs="Courier New"/>
                      <w:noProof/>
                      <w:color w:val="0000FF"/>
                      <w:sz w:val="20"/>
                      <w:lang w:val="en-CA" w:bidi="ar-SA"/>
                    </w:rPr>
                    <w:t>set</w:t>
                  </w:r>
                </w:p>
                <w:p w:rsidR="004770BA" w:rsidRPr="004770BA" w:rsidRDefault="004770BA" w:rsidP="004770BA">
                  <w:pPr>
                    <w:autoSpaceDE w:val="0"/>
                    <w:autoSpaceDN w:val="0"/>
                    <w:adjustRightInd w:val="0"/>
                    <w:spacing w:before="0" w:after="0" w:line="240" w:lineRule="auto"/>
                    <w:jc w:val="left"/>
                    <w:rPr>
                      <w:rFonts w:ascii="Courier New" w:hAnsi="Courier New" w:cs="Courier New"/>
                      <w:noProof/>
                      <w:sz w:val="20"/>
                      <w:lang w:val="en-CA" w:bidi="ar-SA"/>
                    </w:rPr>
                  </w:pPr>
                  <w:r w:rsidRPr="004770BA">
                    <w:rPr>
                      <w:rFonts w:ascii="Courier New" w:hAnsi="Courier New" w:cs="Courier New"/>
                      <w:noProof/>
                      <w:sz w:val="20"/>
                      <w:lang w:val="en-CA" w:bidi="ar-SA"/>
                    </w:rPr>
                    <w:t xml:space="preserve">            {</w:t>
                  </w:r>
                </w:p>
                <w:p w:rsidR="004770BA" w:rsidRPr="004770BA" w:rsidRDefault="004770BA" w:rsidP="004770BA">
                  <w:pPr>
                    <w:autoSpaceDE w:val="0"/>
                    <w:autoSpaceDN w:val="0"/>
                    <w:adjustRightInd w:val="0"/>
                    <w:spacing w:before="0" w:after="0" w:line="240" w:lineRule="auto"/>
                    <w:jc w:val="left"/>
                    <w:rPr>
                      <w:rFonts w:ascii="Courier New" w:hAnsi="Courier New" w:cs="Courier New"/>
                      <w:noProof/>
                      <w:sz w:val="20"/>
                      <w:lang w:val="en-CA" w:bidi="ar-SA"/>
                    </w:rPr>
                  </w:pPr>
                  <w:r w:rsidRPr="004770BA">
                    <w:rPr>
                      <w:rFonts w:ascii="Courier New" w:hAnsi="Courier New" w:cs="Courier New"/>
                      <w:noProof/>
                      <w:sz w:val="20"/>
                      <w:lang w:val="en-CA" w:bidi="ar-SA"/>
                    </w:rPr>
                    <w:t xml:space="preserve">                </w:t>
                  </w:r>
                  <w:r w:rsidRPr="004770BA">
                    <w:rPr>
                      <w:rFonts w:ascii="Courier New" w:hAnsi="Courier New" w:cs="Courier New"/>
                      <w:noProof/>
                      <w:color w:val="0000FF"/>
                      <w:sz w:val="20"/>
                      <w:lang w:val="en-CA" w:bidi="ar-SA"/>
                    </w:rPr>
                    <w:t>this</w:t>
                  </w:r>
                  <w:r w:rsidRPr="004770BA">
                    <w:rPr>
                      <w:rFonts w:ascii="Courier New" w:hAnsi="Courier New" w:cs="Courier New"/>
                      <w:noProof/>
                      <w:sz w:val="20"/>
                      <w:lang w:val="en-CA" w:bidi="ar-SA"/>
                    </w:rPr>
                    <w:t xml:space="preserve">._cadence = </w:t>
                  </w:r>
                  <w:r w:rsidRPr="004770BA">
                    <w:rPr>
                      <w:rFonts w:ascii="Courier New" w:hAnsi="Courier New" w:cs="Courier New"/>
                      <w:noProof/>
                      <w:color w:val="0000FF"/>
                      <w:sz w:val="20"/>
                      <w:lang w:val="en-CA" w:bidi="ar-SA"/>
                    </w:rPr>
                    <w:t>value</w:t>
                  </w:r>
                  <w:r w:rsidRPr="004770BA">
                    <w:rPr>
                      <w:rFonts w:ascii="Courier New" w:hAnsi="Courier New" w:cs="Courier New"/>
                      <w:noProof/>
                      <w:sz w:val="20"/>
                      <w:lang w:val="en-CA" w:bidi="ar-SA"/>
                    </w:rPr>
                    <w:t>;</w:t>
                  </w:r>
                </w:p>
                <w:p w:rsidR="004770BA" w:rsidRPr="004770BA" w:rsidRDefault="004770BA" w:rsidP="004770BA">
                  <w:pPr>
                    <w:autoSpaceDE w:val="0"/>
                    <w:autoSpaceDN w:val="0"/>
                    <w:adjustRightInd w:val="0"/>
                    <w:spacing w:before="0" w:after="0" w:line="240" w:lineRule="auto"/>
                    <w:jc w:val="left"/>
                    <w:rPr>
                      <w:rFonts w:ascii="Courier New" w:hAnsi="Courier New" w:cs="Courier New"/>
                      <w:noProof/>
                      <w:sz w:val="20"/>
                      <w:lang w:val="en-CA" w:bidi="ar-SA"/>
                    </w:rPr>
                  </w:pPr>
                  <w:r w:rsidRPr="004770BA">
                    <w:rPr>
                      <w:rFonts w:ascii="Courier New" w:hAnsi="Courier New" w:cs="Courier New"/>
                      <w:noProof/>
                      <w:sz w:val="20"/>
                      <w:lang w:val="en-CA" w:bidi="ar-SA"/>
                    </w:rPr>
                    <w:t xml:space="preserve">            } </w:t>
                  </w:r>
                </w:p>
                <w:p w:rsidR="004770BA" w:rsidRPr="004770BA" w:rsidRDefault="004770BA" w:rsidP="004770BA">
                  <w:pPr>
                    <w:rPr>
                      <w:sz w:val="20"/>
                    </w:rPr>
                  </w:pPr>
                  <w:r w:rsidRPr="004770BA">
                    <w:rPr>
                      <w:rFonts w:ascii="Courier New" w:hAnsi="Courier New" w:cs="Courier New"/>
                      <w:noProof/>
                      <w:sz w:val="20"/>
                      <w:lang w:val="en-CA" w:bidi="ar-SA"/>
                    </w:rPr>
                    <w:t xml:space="preserve">        }</w:t>
                  </w:r>
                </w:p>
              </w:txbxContent>
            </v:textbox>
          </v:shape>
        </w:pict>
      </w:r>
      <w:r>
        <w:t xml:space="preserve">property. The basic structure is the same though. </w:t>
      </w:r>
    </w:p>
    <w:p w:rsidR="00683FB8" w:rsidRDefault="00683FB8" w:rsidP="007B690B"/>
    <w:p w:rsidR="00683FB8" w:rsidRDefault="00683FB8" w:rsidP="007B690B"/>
    <w:p w:rsidR="004770BA" w:rsidRDefault="004770BA" w:rsidP="007B690B"/>
    <w:p w:rsidR="004770BA" w:rsidRDefault="004770BA" w:rsidP="007B690B"/>
    <w:p w:rsidR="004770BA" w:rsidRDefault="004770BA" w:rsidP="007B690B"/>
    <w:p w:rsidR="004770BA" w:rsidRDefault="0073069D" w:rsidP="007B690B">
      <w:r>
        <w:rPr>
          <w:noProof/>
          <w:lang w:val="en-CA" w:eastAsia="en-CA" w:bidi="ar-SA"/>
        </w:rPr>
        <w:pict>
          <v:shape id="_x0000_s1962" type="#_x0000_t202" style="position:absolute;left:0;text-align:left;margin-left:-128pt;margin-top:8.1pt;width:486pt;height:30.6pt;z-index:251857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962;mso-fit-shape-to-text:t" inset="0,0,0,0">
              <w:txbxContent>
                <w:p w:rsidR="004770BA" w:rsidRPr="006853E8" w:rsidRDefault="004770BA" w:rsidP="004770BA">
                  <w:pPr>
                    <w:pStyle w:val="Caption"/>
                  </w:pPr>
                  <w:bookmarkStart w:id="306" w:name="_Toc246256678"/>
                  <w:r>
                    <w:t xml:space="preserve">C# Code </w:t>
                  </w:r>
                  <w:fldSimple w:instr=" SEQ C#_Code \* ARABIC ">
                    <w:r w:rsidR="00F65BCF">
                      <w:rPr>
                        <w:noProof/>
                      </w:rPr>
                      <w:t>44</w:t>
                    </w:r>
                  </w:fldSimple>
                  <w:r>
                    <w:t xml:space="preserve">: </w:t>
                  </w:r>
                  <w:r w:rsidR="00E23521">
                    <w:t>Property Definition</w:t>
                  </w:r>
                  <w:r>
                    <w:t xml:space="preserve"> in C#</w:t>
                  </w:r>
                  <w:bookmarkEnd w:id="306"/>
                </w:p>
              </w:txbxContent>
            </v:textbox>
          </v:shape>
        </w:pict>
      </w:r>
    </w:p>
    <w:p w:rsidR="004770BA" w:rsidRDefault="004770BA" w:rsidP="007B690B"/>
    <w:p w:rsidR="007B690B" w:rsidRDefault="007B690B" w:rsidP="007B690B">
      <w:pPr>
        <w:rPr>
          <w:rFonts w:ascii="Courier New" w:hAnsi="Courier New" w:cs="Courier New"/>
          <w:noProof/>
          <w:sz w:val="20"/>
        </w:rPr>
      </w:pPr>
      <w:r>
        <w:tab/>
        <w:t>Once all the plumbing for properties have been completed in your class</w:t>
      </w:r>
      <w:r w:rsidR="0073069D">
        <w:fldChar w:fldCharType="begin"/>
      </w:r>
      <w:r>
        <w:instrText xml:space="preserve"> XE "</w:instrText>
      </w:r>
      <w:r>
        <w:rPr>
          <w:b/>
          <w:i/>
        </w:rPr>
        <w:instrText>class"</w:instrText>
      </w:r>
      <w:r>
        <w:instrText xml:space="preserve"> </w:instrText>
      </w:r>
      <w:r w:rsidR="0073069D">
        <w:fldChar w:fldCharType="end"/>
      </w:r>
      <w:r>
        <w:t>, you can now use them in your program when you want to find out what the current value of a property is or when you want to change the property to a new value.</w:t>
      </w:r>
      <w:r w:rsidR="00A13921">
        <w:t xml:space="preserve"> </w:t>
      </w:r>
      <w:r>
        <w:t>The syntax will be exactly what you are use to when you get or set the values for properties like textboxes or labels (</w:t>
      </w:r>
      <w:r>
        <w:rPr>
          <w:rFonts w:ascii="Courier New" w:hAnsi="Courier New" w:cs="Courier New"/>
          <w:noProof/>
          <w:sz w:val="20"/>
        </w:rPr>
        <w:t>bike1.BicycleCadence = 5).</w:t>
      </w:r>
      <w:r w:rsidR="00A13921">
        <w:rPr>
          <w:rFonts w:ascii="Courier New" w:hAnsi="Courier New" w:cs="Courier New"/>
          <w:noProof/>
          <w:sz w:val="20"/>
        </w:rPr>
        <w:t xml:space="preserve"> </w:t>
      </w:r>
      <w:r>
        <w:t xml:space="preserve">Notice from the screen shot below, that </w:t>
      </w:r>
      <w:r w:rsidRPr="005E17E4">
        <w:t xml:space="preserve">IntelliSense </w:t>
      </w:r>
      <w:r>
        <w:t>will give you all the valid properties; let it do its job and do not try to remember and write them yourself.</w:t>
      </w:r>
    </w:p>
    <w:p w:rsidR="007B690B" w:rsidRDefault="007B690B" w:rsidP="007B690B">
      <w:pPr>
        <w:rPr>
          <w:rFonts w:ascii="Courier New" w:hAnsi="Courier New" w:cs="Courier New"/>
          <w:noProof/>
          <w:sz w:val="20"/>
        </w:rPr>
      </w:pPr>
    </w:p>
    <w:p w:rsidR="007B690B" w:rsidRDefault="007B690B" w:rsidP="007B690B">
      <w:pPr>
        <w:jc w:val="center"/>
        <w:rPr>
          <w:rFonts w:ascii="Courier New" w:hAnsi="Courier New" w:cs="Courier New"/>
          <w:noProof/>
          <w:sz w:val="20"/>
        </w:rPr>
      </w:pPr>
      <w:r>
        <w:rPr>
          <w:rFonts w:ascii="Courier New" w:hAnsi="Courier New" w:cs="Courier New"/>
          <w:noProof/>
          <w:sz w:val="20"/>
          <w:lang w:val="en-CA" w:eastAsia="en-CA" w:bidi="ar-SA"/>
        </w:rPr>
        <w:drawing>
          <wp:inline distT="0" distB="0" distL="0" distR="0">
            <wp:extent cx="3845560" cy="1640840"/>
            <wp:effectExtent l="19050" t="0" r="2540" b="0"/>
            <wp:docPr id="31"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ic:cNvPicPr>
                      <a:picLocks noChangeAspect="1" noChangeArrowheads="1"/>
                    </pic:cNvPicPr>
                  </pic:nvPicPr>
                  <pic:blipFill>
                    <a:blip r:embed="rId248" cstate="print"/>
                    <a:srcRect/>
                    <a:stretch>
                      <a:fillRect/>
                    </a:stretch>
                  </pic:blipFill>
                  <pic:spPr bwMode="auto">
                    <a:xfrm>
                      <a:off x="0" y="0"/>
                      <a:ext cx="3845560" cy="1640840"/>
                    </a:xfrm>
                    <a:prstGeom prst="rect">
                      <a:avLst/>
                    </a:prstGeom>
                    <a:noFill/>
                    <a:ln w="9525">
                      <a:noFill/>
                      <a:miter lim="800000"/>
                      <a:headEnd/>
                      <a:tailEnd/>
                    </a:ln>
                  </pic:spPr>
                </pic:pic>
              </a:graphicData>
            </a:graphic>
          </wp:inline>
        </w:drawing>
      </w:r>
    </w:p>
    <w:p w:rsidR="007B690B" w:rsidRDefault="007B690B" w:rsidP="007B690B">
      <w:pPr>
        <w:rPr>
          <w:rFonts w:ascii="Courier New" w:hAnsi="Courier New" w:cs="Courier New"/>
          <w:noProof/>
          <w:sz w:val="20"/>
        </w:rPr>
      </w:pPr>
    </w:p>
    <w:p w:rsidR="007B690B" w:rsidRDefault="007B690B" w:rsidP="007B690B">
      <w:pPr>
        <w:pStyle w:val="Heading2"/>
      </w:pPr>
      <w:bookmarkStart w:id="307" w:name="_Toc247205750"/>
      <w:r>
        <w:lastRenderedPageBreak/>
        <w:t>ReadOnly Property</w:t>
      </w:r>
      <w:bookmarkEnd w:id="307"/>
    </w:p>
    <w:p w:rsidR="007B690B" w:rsidRDefault="00A930CB" w:rsidP="007B690B">
      <w:pPr>
        <w:ind w:firstLine="720"/>
      </w:pPr>
      <w:r>
        <w:t>So</w:t>
      </w:r>
      <w:r w:rsidR="007B690B">
        <w:t xml:space="preserve">metimes there are properties that you would like to give people the ability to see what the current value is but </w:t>
      </w:r>
      <w:r w:rsidR="007B690B" w:rsidRPr="00064376">
        <w:rPr>
          <w:u w:val="single"/>
        </w:rPr>
        <w:t>not</w:t>
      </w:r>
      <w:r w:rsidR="007B690B">
        <w:t xml:space="preserve"> change that value.</w:t>
      </w:r>
      <w:r w:rsidR="00A13921">
        <w:t xml:space="preserve"> </w:t>
      </w:r>
      <w:r w:rsidR="007B690B">
        <w:t>From our bicycle class</w:t>
      </w:r>
      <w:r w:rsidR="0073069D">
        <w:fldChar w:fldCharType="begin"/>
      </w:r>
      <w:r w:rsidR="007B690B">
        <w:instrText xml:space="preserve"> XE "</w:instrText>
      </w:r>
      <w:r w:rsidR="007B690B">
        <w:rPr>
          <w:b/>
          <w:i/>
        </w:rPr>
        <w:instrText>class"</w:instrText>
      </w:r>
      <w:r w:rsidR="007B690B">
        <w:instrText xml:space="preserve"> </w:instrText>
      </w:r>
      <w:r w:rsidR="0073069D">
        <w:fldChar w:fldCharType="end"/>
      </w:r>
      <w:r w:rsidR="007B690B">
        <w:t>, it would be reasonable to let someone see what the current speed is, but it would not be reasonable to let them just set the current speed to a value.</w:t>
      </w:r>
      <w:r w:rsidR="00A13921">
        <w:t xml:space="preserve"> </w:t>
      </w:r>
      <w:r w:rsidR="007B690B">
        <w:t xml:space="preserve">To be able to change the speed of a bicycle, you either need to speed up </w:t>
      </w:r>
      <w:r w:rsidR="00E23521">
        <w:t xml:space="preserve">the cadence, change to a higher gear </w:t>
      </w:r>
      <w:r w:rsidR="007B690B">
        <w:t>or</w:t>
      </w:r>
      <w:r w:rsidR="00E23521">
        <w:t xml:space="preserve"> apply the brakes to slow down.</w:t>
      </w:r>
    </w:p>
    <w:p w:rsidR="007B690B" w:rsidRDefault="007B690B" w:rsidP="007B690B">
      <w:pPr>
        <w:ind w:firstLine="720"/>
      </w:pPr>
      <w:r>
        <w:t xml:space="preserve">To allow a property to be seen but not changed directly, you declare a property </w:t>
      </w:r>
      <w:r w:rsidR="00E23521">
        <w:t xml:space="preserve">in VB </w:t>
      </w:r>
      <w:r>
        <w:t>as</w:t>
      </w:r>
      <w:r w:rsidRPr="00DD4914">
        <w:rPr>
          <w:rFonts w:ascii="Courier New" w:hAnsi="Courier New" w:cs="Courier New"/>
          <w:noProof/>
          <w:color w:val="0000FF"/>
          <w:sz w:val="20"/>
        </w:rPr>
        <w:t xml:space="preserve"> </w:t>
      </w:r>
      <w:r>
        <w:rPr>
          <w:rFonts w:ascii="Courier New" w:hAnsi="Courier New" w:cs="Courier New"/>
          <w:noProof/>
          <w:color w:val="0000FF"/>
          <w:sz w:val="20"/>
        </w:rPr>
        <w:t>ReadOnly</w:t>
      </w:r>
      <w:r>
        <w:rPr>
          <w:rFonts w:ascii="Courier New" w:hAnsi="Courier New" w:cs="Courier New"/>
          <w:noProof/>
          <w:sz w:val="20"/>
        </w:rPr>
        <w:t xml:space="preserve"> </w:t>
      </w:r>
      <w:r>
        <w:rPr>
          <w:rFonts w:ascii="Courier New" w:hAnsi="Courier New" w:cs="Courier New"/>
          <w:noProof/>
          <w:color w:val="0000FF"/>
          <w:sz w:val="20"/>
        </w:rPr>
        <w:t>Property</w:t>
      </w:r>
      <w:r>
        <w:t>.</w:t>
      </w:r>
      <w:r w:rsidR="00A13921">
        <w:t xml:space="preserve"> </w:t>
      </w:r>
      <w:r>
        <w:t xml:space="preserve">When you do this </w:t>
      </w:r>
      <w:r w:rsidR="00E23521">
        <w:t>VB will</w:t>
      </w:r>
      <w:r>
        <w:t xml:space="preserve"> just create </w:t>
      </w:r>
      <w:r w:rsidR="00E23521">
        <w:t>the plumbing for the Get method;</w:t>
      </w:r>
      <w:r>
        <w:t xml:space="preserve"> it will not create (or let you add in) the Set method.</w:t>
      </w:r>
      <w:r w:rsidR="00A13921">
        <w:t xml:space="preserve"> </w:t>
      </w:r>
      <w:r>
        <w:t>In our bicycle example, the bicycle speed property would look like:</w:t>
      </w:r>
    </w:p>
    <w:p w:rsidR="007B690B" w:rsidRDefault="007B690B" w:rsidP="007B690B">
      <w:pPr>
        <w:jc w:val="center"/>
        <w:rPr>
          <w:rFonts w:ascii="Courier New" w:hAnsi="Courier New" w:cs="Courier New"/>
          <w:noProof/>
          <w:sz w:val="20"/>
        </w:rPr>
      </w:pPr>
      <w:r>
        <w:rPr>
          <w:rFonts w:ascii="Courier New" w:hAnsi="Courier New" w:cs="Courier New"/>
          <w:noProof/>
          <w:sz w:val="20"/>
          <w:lang w:val="en-CA" w:eastAsia="en-CA" w:bidi="ar-SA"/>
        </w:rPr>
        <w:drawing>
          <wp:inline distT="0" distB="0" distL="0" distR="0">
            <wp:extent cx="3388360" cy="820420"/>
            <wp:effectExtent l="19050" t="0" r="2540" b="0"/>
            <wp:docPr id="450"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pic:cNvPicPr>
                      <a:picLocks noChangeAspect="1" noChangeArrowheads="1"/>
                    </pic:cNvPicPr>
                  </pic:nvPicPr>
                  <pic:blipFill>
                    <a:blip r:embed="rId249" cstate="print"/>
                    <a:srcRect/>
                    <a:stretch>
                      <a:fillRect/>
                    </a:stretch>
                  </pic:blipFill>
                  <pic:spPr bwMode="auto">
                    <a:xfrm>
                      <a:off x="0" y="0"/>
                      <a:ext cx="3388360" cy="820420"/>
                    </a:xfrm>
                    <a:prstGeom prst="rect">
                      <a:avLst/>
                    </a:prstGeom>
                    <a:noFill/>
                    <a:ln w="9525">
                      <a:noFill/>
                      <a:miter lim="800000"/>
                      <a:headEnd/>
                      <a:tailEnd/>
                    </a:ln>
                  </pic:spPr>
                </pic:pic>
              </a:graphicData>
            </a:graphic>
          </wp:inline>
        </w:drawing>
      </w:r>
    </w:p>
    <w:p w:rsidR="00E23521" w:rsidRDefault="00E23521" w:rsidP="00E23521">
      <w:pPr>
        <w:jc w:val="left"/>
      </w:pPr>
      <w:r>
        <w:rPr>
          <w:rFonts w:ascii="Courier New" w:hAnsi="Courier New" w:cs="Courier New"/>
          <w:noProof/>
          <w:sz w:val="20"/>
        </w:rPr>
        <w:tab/>
      </w:r>
      <w:r>
        <w:t xml:space="preserve">Once again in C# there is no property key word, so there will be no </w:t>
      </w:r>
      <w:proofErr w:type="spellStart"/>
      <w:r>
        <w:t>ReadOnly</w:t>
      </w:r>
      <w:proofErr w:type="spellEnd"/>
      <w:r>
        <w:t xml:space="preserve"> Property key word. For C#, if you just include the “get” but no “set”, then by definition, you have created a read only property. </w:t>
      </w:r>
    </w:p>
    <w:p w:rsidR="00C27556" w:rsidRDefault="0073069D" w:rsidP="00E23521">
      <w:pPr>
        <w:jc w:val="left"/>
      </w:pPr>
      <w:r>
        <w:rPr>
          <w:noProof/>
          <w:lang w:val="en-CA" w:eastAsia="en-CA" w:bidi="ar-SA"/>
        </w:rPr>
        <w:pict>
          <v:shape id="_x0000_s1965" type="#_x0000_t202" style="position:absolute;margin-left:-126.7pt;margin-top:3.25pt;width:486pt;height:112.05pt;z-index:25186048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965">
              <w:txbxContent>
                <w:p w:rsidR="00C27556" w:rsidRPr="00C27556" w:rsidRDefault="00C27556" w:rsidP="00C27556">
                  <w:pPr>
                    <w:autoSpaceDE w:val="0"/>
                    <w:autoSpaceDN w:val="0"/>
                    <w:adjustRightInd w:val="0"/>
                    <w:spacing w:before="0" w:after="0" w:line="240" w:lineRule="auto"/>
                    <w:jc w:val="left"/>
                    <w:rPr>
                      <w:rFonts w:ascii="Courier New" w:hAnsi="Courier New" w:cs="Courier New"/>
                      <w:noProof/>
                      <w:sz w:val="20"/>
                      <w:lang w:val="en-CA" w:bidi="ar-SA"/>
                    </w:rPr>
                  </w:pPr>
                  <w:r w:rsidRPr="00C27556">
                    <w:rPr>
                      <w:rFonts w:ascii="Courier New" w:hAnsi="Courier New" w:cs="Courier New"/>
                      <w:noProof/>
                      <w:color w:val="0000FF"/>
                      <w:sz w:val="20"/>
                      <w:lang w:val="en-CA" w:bidi="ar-SA"/>
                    </w:rPr>
                    <w:t>public</w:t>
                  </w:r>
                  <w:r w:rsidRPr="00C27556">
                    <w:rPr>
                      <w:rFonts w:ascii="Courier New" w:hAnsi="Courier New" w:cs="Courier New"/>
                      <w:noProof/>
                      <w:sz w:val="20"/>
                      <w:lang w:val="en-CA" w:bidi="ar-SA"/>
                    </w:rPr>
                    <w:t xml:space="preserve"> </w:t>
                  </w:r>
                  <w:r w:rsidRPr="00C27556">
                    <w:rPr>
                      <w:rFonts w:ascii="Courier New" w:hAnsi="Courier New" w:cs="Courier New"/>
                      <w:noProof/>
                      <w:color w:val="0000FF"/>
                      <w:sz w:val="20"/>
                      <w:lang w:val="en-CA" w:bidi="ar-SA"/>
                    </w:rPr>
                    <w:t>int</w:t>
                  </w:r>
                  <w:r w:rsidRPr="00C27556">
                    <w:rPr>
                      <w:rFonts w:ascii="Courier New" w:hAnsi="Courier New" w:cs="Courier New"/>
                      <w:noProof/>
                      <w:sz w:val="20"/>
                      <w:lang w:val="en-CA" w:bidi="ar-SA"/>
                    </w:rPr>
                    <w:t xml:space="preserve"> Speed</w:t>
                  </w:r>
                </w:p>
                <w:p w:rsidR="00C27556" w:rsidRPr="00C27556" w:rsidRDefault="00C27556" w:rsidP="00C27556">
                  <w:pPr>
                    <w:autoSpaceDE w:val="0"/>
                    <w:autoSpaceDN w:val="0"/>
                    <w:adjustRightInd w:val="0"/>
                    <w:spacing w:before="0" w:after="0" w:line="240" w:lineRule="auto"/>
                    <w:jc w:val="left"/>
                    <w:rPr>
                      <w:rFonts w:ascii="Courier New" w:hAnsi="Courier New" w:cs="Courier New"/>
                      <w:noProof/>
                      <w:sz w:val="20"/>
                      <w:lang w:val="en-CA" w:bidi="ar-SA"/>
                    </w:rPr>
                  </w:pPr>
                  <w:r w:rsidRPr="00C27556">
                    <w:rPr>
                      <w:rFonts w:ascii="Courier New" w:hAnsi="Courier New" w:cs="Courier New"/>
                      <w:noProof/>
                      <w:sz w:val="20"/>
                      <w:lang w:val="en-CA" w:bidi="ar-SA"/>
                    </w:rPr>
                    <w:t>{</w:t>
                  </w:r>
                </w:p>
                <w:p w:rsidR="00C27556" w:rsidRPr="00C27556" w:rsidRDefault="00C27556" w:rsidP="00C27556">
                  <w:pPr>
                    <w:autoSpaceDE w:val="0"/>
                    <w:autoSpaceDN w:val="0"/>
                    <w:adjustRightInd w:val="0"/>
                    <w:spacing w:before="0" w:after="0" w:line="240" w:lineRule="auto"/>
                    <w:jc w:val="left"/>
                    <w:rPr>
                      <w:rFonts w:ascii="Courier New" w:hAnsi="Courier New" w:cs="Courier New"/>
                      <w:noProof/>
                      <w:color w:val="008000"/>
                      <w:sz w:val="20"/>
                      <w:lang w:val="en-CA" w:bidi="ar-SA"/>
                    </w:rPr>
                  </w:pPr>
                  <w:r w:rsidRPr="00C27556">
                    <w:rPr>
                      <w:rFonts w:ascii="Courier New" w:hAnsi="Courier New" w:cs="Courier New"/>
                      <w:noProof/>
                      <w:sz w:val="20"/>
                      <w:lang w:val="en-CA" w:bidi="ar-SA"/>
                    </w:rPr>
                    <w:t xml:space="preserve">    </w:t>
                  </w:r>
                  <w:r w:rsidRPr="00C27556">
                    <w:rPr>
                      <w:rFonts w:ascii="Courier New" w:hAnsi="Courier New" w:cs="Courier New"/>
                      <w:noProof/>
                      <w:color w:val="008000"/>
                      <w:sz w:val="20"/>
                      <w:lang w:val="en-CA" w:bidi="ar-SA"/>
                    </w:rPr>
                    <w:t>// this is read-only because you can't suddenly just decide to go 100km/h!</w:t>
                  </w:r>
                </w:p>
                <w:p w:rsidR="00C27556" w:rsidRPr="00C27556" w:rsidRDefault="00C27556" w:rsidP="00C27556">
                  <w:pPr>
                    <w:autoSpaceDE w:val="0"/>
                    <w:autoSpaceDN w:val="0"/>
                    <w:adjustRightInd w:val="0"/>
                    <w:spacing w:before="0" w:after="0" w:line="240" w:lineRule="auto"/>
                    <w:jc w:val="left"/>
                    <w:rPr>
                      <w:rFonts w:ascii="Courier New" w:hAnsi="Courier New" w:cs="Courier New"/>
                      <w:noProof/>
                      <w:color w:val="0000FF"/>
                      <w:sz w:val="20"/>
                      <w:lang w:val="en-CA" w:bidi="ar-SA"/>
                    </w:rPr>
                  </w:pPr>
                  <w:r w:rsidRPr="00C27556">
                    <w:rPr>
                      <w:rFonts w:ascii="Courier New" w:hAnsi="Courier New" w:cs="Courier New"/>
                      <w:noProof/>
                      <w:sz w:val="20"/>
                      <w:lang w:val="en-CA" w:bidi="ar-SA"/>
                    </w:rPr>
                    <w:t xml:space="preserve">    </w:t>
                  </w:r>
                  <w:r w:rsidRPr="00C27556">
                    <w:rPr>
                      <w:rFonts w:ascii="Courier New" w:hAnsi="Courier New" w:cs="Courier New"/>
                      <w:noProof/>
                      <w:color w:val="0000FF"/>
                      <w:sz w:val="20"/>
                      <w:lang w:val="en-CA" w:bidi="ar-SA"/>
                    </w:rPr>
                    <w:t>get</w:t>
                  </w:r>
                </w:p>
                <w:p w:rsidR="00C27556" w:rsidRPr="00C27556" w:rsidRDefault="00C27556" w:rsidP="00C27556">
                  <w:pPr>
                    <w:autoSpaceDE w:val="0"/>
                    <w:autoSpaceDN w:val="0"/>
                    <w:adjustRightInd w:val="0"/>
                    <w:spacing w:before="0" w:after="0" w:line="240" w:lineRule="auto"/>
                    <w:jc w:val="left"/>
                    <w:rPr>
                      <w:rFonts w:ascii="Courier New" w:hAnsi="Courier New" w:cs="Courier New"/>
                      <w:noProof/>
                      <w:sz w:val="20"/>
                      <w:lang w:val="en-CA" w:bidi="ar-SA"/>
                    </w:rPr>
                  </w:pPr>
                  <w:r w:rsidRPr="00C27556">
                    <w:rPr>
                      <w:rFonts w:ascii="Courier New" w:hAnsi="Courier New" w:cs="Courier New"/>
                      <w:noProof/>
                      <w:sz w:val="20"/>
                      <w:lang w:val="en-CA" w:bidi="ar-SA"/>
                    </w:rPr>
                    <w:t xml:space="preserve">    {</w:t>
                  </w:r>
                </w:p>
                <w:p w:rsidR="00C27556" w:rsidRPr="00C27556" w:rsidRDefault="00C27556" w:rsidP="00C27556">
                  <w:pPr>
                    <w:autoSpaceDE w:val="0"/>
                    <w:autoSpaceDN w:val="0"/>
                    <w:adjustRightInd w:val="0"/>
                    <w:spacing w:before="0" w:after="0" w:line="240" w:lineRule="auto"/>
                    <w:jc w:val="left"/>
                    <w:rPr>
                      <w:rFonts w:ascii="Courier New" w:hAnsi="Courier New" w:cs="Courier New"/>
                      <w:noProof/>
                      <w:sz w:val="20"/>
                      <w:lang w:val="en-CA" w:bidi="ar-SA"/>
                    </w:rPr>
                  </w:pPr>
                  <w:r w:rsidRPr="00C27556">
                    <w:rPr>
                      <w:rFonts w:ascii="Courier New" w:hAnsi="Courier New" w:cs="Courier New"/>
                      <w:noProof/>
                      <w:sz w:val="20"/>
                      <w:lang w:val="en-CA" w:bidi="ar-SA"/>
                    </w:rPr>
                    <w:t xml:space="preserve">        </w:t>
                  </w:r>
                  <w:r w:rsidRPr="00C27556">
                    <w:rPr>
                      <w:rFonts w:ascii="Courier New" w:hAnsi="Courier New" w:cs="Courier New"/>
                      <w:noProof/>
                      <w:color w:val="0000FF"/>
                      <w:sz w:val="20"/>
                      <w:lang w:val="en-CA" w:bidi="ar-SA"/>
                    </w:rPr>
                    <w:t>return</w:t>
                  </w:r>
                  <w:r w:rsidRPr="00C27556">
                    <w:rPr>
                      <w:rFonts w:ascii="Courier New" w:hAnsi="Courier New" w:cs="Courier New"/>
                      <w:noProof/>
                      <w:sz w:val="20"/>
                      <w:lang w:val="en-CA" w:bidi="ar-SA"/>
                    </w:rPr>
                    <w:t xml:space="preserve"> </w:t>
                  </w:r>
                  <w:r w:rsidRPr="00C27556">
                    <w:rPr>
                      <w:rFonts w:ascii="Courier New" w:hAnsi="Courier New" w:cs="Courier New"/>
                      <w:noProof/>
                      <w:color w:val="0000FF"/>
                      <w:sz w:val="20"/>
                      <w:lang w:val="en-CA" w:bidi="ar-SA"/>
                    </w:rPr>
                    <w:t>this</w:t>
                  </w:r>
                  <w:r w:rsidRPr="00C27556">
                    <w:rPr>
                      <w:rFonts w:ascii="Courier New" w:hAnsi="Courier New" w:cs="Courier New"/>
                      <w:noProof/>
                      <w:sz w:val="20"/>
                      <w:lang w:val="en-CA" w:bidi="ar-SA"/>
                    </w:rPr>
                    <w:t>._speed;</w:t>
                  </w:r>
                </w:p>
                <w:p w:rsidR="00C27556" w:rsidRPr="00C27556" w:rsidRDefault="00C27556" w:rsidP="00C27556">
                  <w:pPr>
                    <w:autoSpaceDE w:val="0"/>
                    <w:autoSpaceDN w:val="0"/>
                    <w:adjustRightInd w:val="0"/>
                    <w:spacing w:before="0" w:after="0" w:line="240" w:lineRule="auto"/>
                    <w:jc w:val="left"/>
                    <w:rPr>
                      <w:rFonts w:ascii="Courier New" w:hAnsi="Courier New" w:cs="Courier New"/>
                      <w:noProof/>
                      <w:sz w:val="20"/>
                      <w:lang w:val="en-CA" w:bidi="ar-SA"/>
                    </w:rPr>
                  </w:pPr>
                  <w:r w:rsidRPr="00C27556">
                    <w:rPr>
                      <w:rFonts w:ascii="Courier New" w:hAnsi="Courier New" w:cs="Courier New"/>
                      <w:noProof/>
                      <w:sz w:val="20"/>
                      <w:lang w:val="en-CA" w:bidi="ar-SA"/>
                    </w:rPr>
                    <w:t xml:space="preserve">    }</w:t>
                  </w:r>
                </w:p>
                <w:p w:rsidR="00C27556" w:rsidRPr="00C27556" w:rsidRDefault="00C27556" w:rsidP="00C27556">
                  <w:pPr>
                    <w:rPr>
                      <w:sz w:val="20"/>
                    </w:rPr>
                  </w:pPr>
                  <w:r w:rsidRPr="00C27556">
                    <w:rPr>
                      <w:rFonts w:ascii="Courier New" w:hAnsi="Courier New" w:cs="Courier New"/>
                      <w:noProof/>
                      <w:sz w:val="20"/>
                      <w:lang w:val="en-CA" w:bidi="ar-SA"/>
                    </w:rPr>
                    <w:t>}</w:t>
                  </w:r>
                </w:p>
              </w:txbxContent>
            </v:textbox>
          </v:shape>
        </w:pict>
      </w:r>
    </w:p>
    <w:p w:rsidR="00C27556" w:rsidRDefault="00C27556" w:rsidP="00E23521">
      <w:pPr>
        <w:jc w:val="left"/>
      </w:pPr>
    </w:p>
    <w:p w:rsidR="00C27556" w:rsidRDefault="00C27556" w:rsidP="00E23521">
      <w:pPr>
        <w:jc w:val="left"/>
      </w:pPr>
    </w:p>
    <w:p w:rsidR="00C27556" w:rsidRDefault="00C27556" w:rsidP="00E23521">
      <w:pPr>
        <w:jc w:val="left"/>
      </w:pPr>
    </w:p>
    <w:p w:rsidR="00C27556" w:rsidRDefault="0073069D" w:rsidP="00E23521">
      <w:pPr>
        <w:jc w:val="left"/>
      </w:pPr>
      <w:r>
        <w:rPr>
          <w:noProof/>
          <w:lang w:val="en-CA" w:eastAsia="en-CA" w:bidi="ar-SA"/>
        </w:rPr>
        <w:pict>
          <v:shape id="_x0000_s1964" type="#_x0000_t202" style="position:absolute;margin-left:-126.7pt;margin-top:14.25pt;width:486pt;height:30.6pt;z-index:251859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964;mso-fit-shape-to-text:t" inset="0,0,0,0">
              <w:txbxContent>
                <w:p w:rsidR="00C27556" w:rsidRPr="006853E8" w:rsidRDefault="00C27556" w:rsidP="00C27556">
                  <w:pPr>
                    <w:pStyle w:val="Caption"/>
                  </w:pPr>
                  <w:bookmarkStart w:id="308" w:name="_Toc246256679"/>
                  <w:r>
                    <w:t xml:space="preserve">C# Code </w:t>
                  </w:r>
                  <w:fldSimple w:instr=" SEQ C#_Code \* ARABIC ">
                    <w:r w:rsidR="00F65BCF">
                      <w:rPr>
                        <w:noProof/>
                      </w:rPr>
                      <w:t>45</w:t>
                    </w:r>
                  </w:fldSimple>
                  <w:r>
                    <w:t>: Read-only Property in C#</w:t>
                  </w:r>
                  <w:bookmarkEnd w:id="308"/>
                </w:p>
              </w:txbxContent>
            </v:textbox>
          </v:shape>
        </w:pict>
      </w:r>
    </w:p>
    <w:p w:rsidR="007B690B" w:rsidRDefault="007B690B" w:rsidP="007B690B"/>
    <w:p w:rsidR="007D461D" w:rsidRDefault="007D461D" w:rsidP="007B690B"/>
    <w:p w:rsidR="007D461D" w:rsidRDefault="007D461D" w:rsidP="007B690B"/>
    <w:p w:rsidR="007B690B" w:rsidRDefault="007B690B" w:rsidP="007B690B">
      <w:pPr>
        <w:pStyle w:val="Heading2"/>
      </w:pPr>
      <w:bookmarkStart w:id="309" w:name="_Toc247205751"/>
      <w:r>
        <w:lastRenderedPageBreak/>
        <w:t>Methods</w:t>
      </w:r>
      <w:bookmarkEnd w:id="309"/>
    </w:p>
    <w:p w:rsidR="007B690B" w:rsidRDefault="00A930CB" w:rsidP="007B690B">
      <w:pPr>
        <w:ind w:firstLine="720"/>
      </w:pPr>
      <w:r>
        <w:t>In</w:t>
      </w:r>
      <w:r w:rsidR="007B690B">
        <w:t xml:space="preserve"> structured programming, we used functions and procedures to group together code that performed an action.</w:t>
      </w:r>
      <w:r w:rsidR="00A13921">
        <w:t xml:space="preserve"> </w:t>
      </w:r>
      <w:r w:rsidR="005A0530">
        <w:t>The idea behind grouping them</w:t>
      </w:r>
      <w:r w:rsidR="007B690B">
        <w:t xml:space="preserve"> together in a package, like a procedure</w:t>
      </w:r>
      <w:r w:rsidR="0073069D">
        <w:fldChar w:fldCharType="begin"/>
      </w:r>
      <w:r w:rsidR="007B690B">
        <w:instrText xml:space="preserve"> XE "</w:instrText>
      </w:r>
      <w:r w:rsidR="007B690B">
        <w:rPr>
          <w:b/>
          <w:i/>
        </w:rPr>
        <w:instrText>procedure"</w:instrText>
      </w:r>
      <w:r w:rsidR="007B690B">
        <w:instrText xml:space="preserve"> </w:instrText>
      </w:r>
      <w:r w:rsidR="0073069D">
        <w:fldChar w:fldCharType="end"/>
      </w:r>
      <w:r w:rsidR="007B690B">
        <w:t xml:space="preserve"> or function</w:t>
      </w:r>
      <w:r w:rsidR="0073069D">
        <w:fldChar w:fldCharType="begin"/>
      </w:r>
      <w:r w:rsidR="007B690B">
        <w:instrText xml:space="preserve"> XE "</w:instrText>
      </w:r>
      <w:r w:rsidR="007B690B">
        <w:rPr>
          <w:b/>
          <w:i/>
        </w:rPr>
        <w:instrText>function"</w:instrText>
      </w:r>
      <w:r w:rsidR="007B690B">
        <w:instrText xml:space="preserve"> </w:instrText>
      </w:r>
      <w:r w:rsidR="0073069D">
        <w:fldChar w:fldCharType="end"/>
      </w:r>
      <w:r w:rsidR="007B690B">
        <w:t>, was code reuse.</w:t>
      </w:r>
      <w:r w:rsidR="00A13921">
        <w:t xml:space="preserve"> </w:t>
      </w:r>
      <w:r w:rsidR="007B690B">
        <w:t>The related code was used several times or we thought it could be used in another program in the future.</w:t>
      </w:r>
      <w:r w:rsidR="00A13921">
        <w:t xml:space="preserve"> </w:t>
      </w:r>
      <w:r w:rsidR="007B690B">
        <w:t>In OOP</w:t>
      </w:r>
      <w:r w:rsidR="0073069D">
        <w:fldChar w:fldCharType="begin"/>
      </w:r>
      <w:r w:rsidR="007B690B">
        <w:instrText xml:space="preserve"> XE "</w:instrText>
      </w:r>
      <w:r w:rsidR="007B690B" w:rsidRPr="006F7306">
        <w:rPr>
          <w:b/>
          <w:i/>
        </w:rPr>
        <w:instrText>OOP</w:instrText>
      </w:r>
      <w:r w:rsidR="007B690B">
        <w:rPr>
          <w:b/>
          <w:i/>
        </w:rPr>
        <w:instrText>"</w:instrText>
      </w:r>
      <w:r w:rsidR="007B690B">
        <w:instrText xml:space="preserve"> </w:instrText>
      </w:r>
      <w:r w:rsidR="0073069D">
        <w:fldChar w:fldCharType="end"/>
      </w:r>
      <w:r w:rsidR="007B690B">
        <w:t xml:space="preserve"> we will still need functions and procedures to perform actions and to return values.</w:t>
      </w:r>
      <w:r w:rsidR="00A13921">
        <w:t xml:space="preserve"> </w:t>
      </w:r>
      <w:r w:rsidR="007B690B">
        <w:t xml:space="preserve">In OOP functions and procedures are called </w:t>
      </w:r>
      <w:hyperlink r:id="rId250" w:history="1">
        <w:r w:rsidR="007B690B" w:rsidRPr="000D3DAB">
          <w:rPr>
            <w:rStyle w:val="Hyperlink"/>
            <w:b/>
            <w:i/>
          </w:rPr>
          <w:t>methods</w:t>
        </w:r>
      </w:hyperlink>
      <w:r w:rsidR="0073069D">
        <w:rPr>
          <w:b/>
          <w:i/>
        </w:rPr>
        <w:fldChar w:fldCharType="begin"/>
      </w:r>
      <w:r w:rsidR="007B690B">
        <w:rPr>
          <w:b/>
          <w:i/>
        </w:rPr>
        <w:instrText xml:space="preserve"> XE "</w:instrText>
      </w:r>
      <w:r w:rsidR="007B690B" w:rsidRPr="000D3DAB">
        <w:rPr>
          <w:b/>
          <w:i/>
        </w:rPr>
        <w:instrText>methods</w:instrText>
      </w:r>
      <w:r w:rsidR="007B690B">
        <w:rPr>
          <w:b/>
          <w:i/>
        </w:rPr>
        <w:instrText xml:space="preserve">" </w:instrText>
      </w:r>
      <w:r w:rsidR="0073069D">
        <w:rPr>
          <w:b/>
          <w:i/>
        </w:rPr>
        <w:fldChar w:fldCharType="end"/>
      </w:r>
      <w:r w:rsidR="007B690B">
        <w:t>.</w:t>
      </w:r>
    </w:p>
    <w:p w:rsidR="007B690B" w:rsidRDefault="007B690B" w:rsidP="007B690B">
      <w:pPr>
        <w:ind w:firstLine="720"/>
      </w:pPr>
      <w:r>
        <w:t>A method is a procedure</w:t>
      </w:r>
      <w:r w:rsidR="0073069D">
        <w:fldChar w:fldCharType="begin"/>
      </w:r>
      <w:r>
        <w:instrText xml:space="preserve"> XE "</w:instrText>
      </w:r>
      <w:r>
        <w:rPr>
          <w:b/>
          <w:i/>
        </w:rPr>
        <w:instrText>procedure"</w:instrText>
      </w:r>
      <w:r>
        <w:instrText xml:space="preserve"> </w:instrText>
      </w:r>
      <w:r w:rsidR="0073069D">
        <w:fldChar w:fldCharType="end"/>
      </w:r>
      <w:r>
        <w:t xml:space="preserve"> or a function</w:t>
      </w:r>
      <w:r w:rsidR="0073069D">
        <w:fldChar w:fldCharType="begin"/>
      </w:r>
      <w:r>
        <w:instrText xml:space="preserve"> XE "</w:instrText>
      </w:r>
      <w:r>
        <w:rPr>
          <w:b/>
          <w:i/>
        </w:rPr>
        <w:instrText>function"</w:instrText>
      </w:r>
      <w:r>
        <w:instrText xml:space="preserve"> </w:instrText>
      </w:r>
      <w:r w:rsidR="0073069D">
        <w:fldChar w:fldCharType="end"/>
      </w:r>
      <w:r>
        <w:t xml:space="preserve"> in a class</w:t>
      </w:r>
      <w:r w:rsidR="0073069D">
        <w:fldChar w:fldCharType="begin"/>
      </w:r>
      <w:r>
        <w:instrText xml:space="preserve"> XE "</w:instrText>
      </w:r>
      <w:r>
        <w:rPr>
          <w:b/>
          <w:i/>
        </w:rPr>
        <w:instrText>class"</w:instrText>
      </w:r>
      <w:r>
        <w:instrText xml:space="preserve"> </w:instrText>
      </w:r>
      <w:r w:rsidR="0073069D">
        <w:fldChar w:fldCharType="end"/>
      </w:r>
      <w:r>
        <w:t>.</w:t>
      </w:r>
      <w:r w:rsidR="00A13921">
        <w:t xml:space="preserve"> </w:t>
      </w:r>
      <w:r>
        <w:t xml:space="preserve">Methods are used to perform actions on or return values from </w:t>
      </w:r>
      <w:r w:rsidR="005A0530">
        <w:t>our fields</w:t>
      </w:r>
      <w:r>
        <w:t>.</w:t>
      </w:r>
      <w:r w:rsidR="00A13921">
        <w:t xml:space="preserve"> </w:t>
      </w:r>
      <w:r>
        <w:t>Just like in structured programming methods</w:t>
      </w:r>
      <w:r w:rsidR="0073069D">
        <w:fldChar w:fldCharType="begin"/>
      </w:r>
      <w:r>
        <w:instrText xml:space="preserve"> XE "</w:instrText>
      </w:r>
      <w:r w:rsidRPr="000D3DAB">
        <w:rPr>
          <w:b/>
          <w:i/>
        </w:rPr>
        <w:instrText>methods</w:instrText>
      </w:r>
      <w:r>
        <w:rPr>
          <w:b/>
          <w:i/>
        </w:rPr>
        <w:instrText>"</w:instrText>
      </w:r>
      <w:r>
        <w:instrText xml:space="preserve"> </w:instrText>
      </w:r>
      <w:r w:rsidR="0073069D">
        <w:fldChar w:fldCharType="end"/>
      </w:r>
      <w:r>
        <w:t xml:space="preserve"> might have none, one or several parameters passed to them.</w:t>
      </w:r>
      <w:r w:rsidR="00A13921">
        <w:t xml:space="preserve"> </w:t>
      </w:r>
      <w:r>
        <w:t>Just like a function, a method might also have a return value.</w:t>
      </w:r>
      <w:r w:rsidR="00A13921">
        <w:t xml:space="preserve"> </w:t>
      </w:r>
      <w:r>
        <w:t>The purpose of having methods in our class is to provide a way for the class’s private variables to be accessed, changed and returned.</w:t>
      </w:r>
      <w:r w:rsidR="00A13921">
        <w:t xml:space="preserve"> </w:t>
      </w:r>
      <w:r w:rsidRPr="002E1230">
        <w:rPr>
          <w:i/>
        </w:rPr>
        <w:t>Remember in OOP</w:t>
      </w:r>
      <w:r w:rsidR="0073069D">
        <w:rPr>
          <w:i/>
        </w:rPr>
        <w:fldChar w:fldCharType="begin"/>
      </w:r>
      <w:r>
        <w:rPr>
          <w:i/>
        </w:rPr>
        <w:instrText xml:space="preserve"> XE "</w:instrText>
      </w:r>
      <w:r w:rsidRPr="006F7306">
        <w:rPr>
          <w:b/>
          <w:i/>
        </w:rPr>
        <w:instrText>OOP</w:instrText>
      </w:r>
      <w:r>
        <w:rPr>
          <w:b/>
          <w:i/>
        </w:rPr>
        <w:instrText>"</w:instrText>
      </w:r>
      <w:r>
        <w:rPr>
          <w:i/>
        </w:rPr>
        <w:instrText xml:space="preserve"> </w:instrText>
      </w:r>
      <w:r w:rsidR="0073069D">
        <w:rPr>
          <w:i/>
        </w:rPr>
        <w:fldChar w:fldCharType="end"/>
      </w:r>
      <w:r w:rsidRPr="002E1230">
        <w:rPr>
          <w:i/>
        </w:rPr>
        <w:t>, the data is hidden (encapsulation) and can only be changed by the proper use of methods</w:t>
      </w:r>
      <w:r w:rsidR="005A0530">
        <w:rPr>
          <w:i/>
        </w:rPr>
        <w:t xml:space="preserve"> or properties</w:t>
      </w:r>
      <w:r w:rsidRPr="002E1230">
        <w:rPr>
          <w:i/>
        </w:rPr>
        <w:t>.</w:t>
      </w:r>
      <w:r w:rsidR="00A13921">
        <w:t xml:space="preserve"> </w:t>
      </w:r>
    </w:p>
    <w:p w:rsidR="007B690B" w:rsidRDefault="007B690B" w:rsidP="007B690B">
      <w:pPr>
        <w:ind w:firstLine="720"/>
      </w:pPr>
    </w:p>
    <w:p w:rsidR="007B690B" w:rsidRDefault="007B690B" w:rsidP="007B690B">
      <w:pPr>
        <w:ind w:firstLine="720"/>
      </w:pPr>
      <w:r>
        <w:t>Since methods</w:t>
      </w:r>
      <w:r w:rsidR="0073069D">
        <w:fldChar w:fldCharType="begin"/>
      </w:r>
      <w:r>
        <w:instrText xml:space="preserve"> XE "</w:instrText>
      </w:r>
      <w:r w:rsidRPr="000D3DAB">
        <w:rPr>
          <w:b/>
          <w:i/>
        </w:rPr>
        <w:instrText>methods</w:instrText>
      </w:r>
      <w:r>
        <w:rPr>
          <w:b/>
          <w:i/>
        </w:rPr>
        <w:instrText>"</w:instrText>
      </w:r>
      <w:r>
        <w:instrText xml:space="preserve"> </w:instrText>
      </w:r>
      <w:r w:rsidR="0073069D">
        <w:fldChar w:fldCharType="end"/>
      </w:r>
      <w:r>
        <w:t xml:space="preserve"> are the only publicly available way for objects to </w:t>
      </w:r>
      <w:r w:rsidR="005A0530">
        <w:t>access or change</w:t>
      </w:r>
      <w:r>
        <w:t xml:space="preserve"> their private variables, the methods will usually be declared as </w:t>
      </w:r>
      <w:r>
        <w:rPr>
          <w:rFonts w:ascii="Courier New" w:hAnsi="Courier New" w:cs="Courier New"/>
          <w:noProof/>
          <w:color w:val="0000FF"/>
          <w:sz w:val="20"/>
        </w:rPr>
        <w:t>Public</w:t>
      </w:r>
      <w:r>
        <w:t>.</w:t>
      </w:r>
      <w:r w:rsidR="00A13921">
        <w:t xml:space="preserve"> </w:t>
      </w:r>
      <w:r>
        <w:t>Since methods are just like procedures and functions, the proper naming convention for methods is the same as procedures and functions; each word starts with a capital letter, there are no underscores and it must be an actions word (verb</w:t>
      </w:r>
      <w:r w:rsidR="0073069D">
        <w:fldChar w:fldCharType="begin"/>
      </w:r>
      <w:r>
        <w:instrText xml:space="preserve"> XE "</w:instrText>
      </w:r>
      <w:r>
        <w:rPr>
          <w:b/>
          <w:i/>
        </w:rPr>
        <w:instrText>verb"</w:instrText>
      </w:r>
      <w:r>
        <w:instrText xml:space="preserve"> </w:instrText>
      </w:r>
      <w:r w:rsidR="0073069D">
        <w:fldChar w:fldCharType="end"/>
      </w:r>
      <w:r>
        <w:t>) since they are performing some action.</w:t>
      </w:r>
      <w:r w:rsidR="00A13921">
        <w:t xml:space="preserve"> </w:t>
      </w:r>
      <w:r>
        <w:t>A method for our bicycle class</w:t>
      </w:r>
      <w:r w:rsidR="0073069D">
        <w:fldChar w:fldCharType="begin"/>
      </w:r>
      <w:r>
        <w:instrText xml:space="preserve"> XE "</w:instrText>
      </w:r>
      <w:r>
        <w:rPr>
          <w:b/>
          <w:i/>
        </w:rPr>
        <w:instrText>class"</w:instrText>
      </w:r>
      <w:r>
        <w:instrText xml:space="preserve"> </w:instrText>
      </w:r>
      <w:r w:rsidR="0073069D">
        <w:fldChar w:fldCharType="end"/>
      </w:r>
      <w:r>
        <w:t xml:space="preserve"> would look something like:</w:t>
      </w:r>
    </w:p>
    <w:p w:rsidR="007B690B" w:rsidRDefault="007B690B" w:rsidP="007B690B">
      <w:pPr>
        <w:ind w:firstLine="720"/>
      </w:pPr>
      <w:r>
        <w:rPr>
          <w:noProof/>
          <w:lang w:val="en-CA" w:eastAsia="en-CA" w:bidi="ar-SA"/>
        </w:rPr>
        <w:drawing>
          <wp:inline distT="0" distB="0" distL="0" distR="0">
            <wp:extent cx="3576955" cy="470535"/>
            <wp:effectExtent l="19050" t="0" r="4445" b="0"/>
            <wp:docPr id="451" name="Picture 70" descr="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ȗ°"/>
                    <pic:cNvPicPr>
                      <a:picLocks noChangeAspect="1" noChangeArrowheads="1"/>
                    </pic:cNvPicPr>
                  </pic:nvPicPr>
                  <pic:blipFill>
                    <a:blip r:embed="rId251" cstate="print"/>
                    <a:srcRect/>
                    <a:stretch>
                      <a:fillRect/>
                    </a:stretch>
                  </pic:blipFill>
                  <pic:spPr bwMode="auto">
                    <a:xfrm>
                      <a:off x="0" y="0"/>
                      <a:ext cx="3576955" cy="470535"/>
                    </a:xfrm>
                    <a:prstGeom prst="rect">
                      <a:avLst/>
                    </a:prstGeom>
                    <a:noFill/>
                    <a:ln w="9525">
                      <a:noFill/>
                      <a:miter lim="800000"/>
                      <a:headEnd/>
                      <a:tailEnd/>
                    </a:ln>
                  </pic:spPr>
                </pic:pic>
              </a:graphicData>
            </a:graphic>
          </wp:inline>
        </w:drawing>
      </w:r>
    </w:p>
    <w:p w:rsidR="007B690B" w:rsidRDefault="007B690B" w:rsidP="007B690B">
      <w:pPr>
        <w:ind w:firstLine="720"/>
      </w:pPr>
      <w:r>
        <w:t>Sometimes in our class</w:t>
      </w:r>
      <w:r w:rsidR="0073069D">
        <w:fldChar w:fldCharType="begin"/>
      </w:r>
      <w:r>
        <w:instrText xml:space="preserve"> XE "</w:instrText>
      </w:r>
      <w:r>
        <w:rPr>
          <w:b/>
          <w:i/>
        </w:rPr>
        <w:instrText>class"</w:instrText>
      </w:r>
      <w:r>
        <w:instrText xml:space="preserve"> </w:instrText>
      </w:r>
      <w:r w:rsidR="0073069D">
        <w:fldChar w:fldCharType="end"/>
      </w:r>
      <w:r>
        <w:t>, just like in our structured programming code, we might have classes that we do not want to make visible to the object but we would like to be used for “background” work inside of our class.</w:t>
      </w:r>
      <w:r w:rsidR="00A13921">
        <w:t xml:space="preserve"> </w:t>
      </w:r>
      <w:r>
        <w:t xml:space="preserve">Since we do not want the object to see them, we declare them as </w:t>
      </w:r>
      <w:r>
        <w:rPr>
          <w:rFonts w:ascii="Courier New" w:hAnsi="Courier New" w:cs="Courier New"/>
          <w:noProof/>
          <w:color w:val="0000FF"/>
          <w:sz w:val="20"/>
        </w:rPr>
        <w:t>Protected</w:t>
      </w:r>
      <w:r>
        <w:t>, so that any code inside of our class can see them, but no</w:t>
      </w:r>
      <w:r w:rsidR="005A0530">
        <w:t xml:space="preserve"> outside</w:t>
      </w:r>
      <w:r>
        <w:t xml:space="preserve"> object can use them.</w:t>
      </w:r>
      <w:r w:rsidR="00A13921">
        <w:t xml:space="preserve"> </w:t>
      </w:r>
      <w:r>
        <w:t>In our bicycle example, if you change the gear that you are in, then the speed of the bicycle will change (given everything else stays the same).</w:t>
      </w:r>
      <w:r w:rsidR="00A13921">
        <w:t xml:space="preserve"> </w:t>
      </w:r>
      <w:r>
        <w:t xml:space="preserve">We will therefore include a </w:t>
      </w:r>
      <w:r>
        <w:rPr>
          <w:rFonts w:ascii="Courier New" w:hAnsi="Courier New" w:cs="Courier New"/>
          <w:noProof/>
          <w:color w:val="0000FF"/>
          <w:sz w:val="20"/>
        </w:rPr>
        <w:t>Protected</w:t>
      </w:r>
      <w:r>
        <w:t xml:space="preserve"> </w:t>
      </w:r>
      <w:r>
        <w:lastRenderedPageBreak/>
        <w:t>procedure</w:t>
      </w:r>
      <w:r w:rsidR="0073069D">
        <w:fldChar w:fldCharType="begin"/>
      </w:r>
      <w:r>
        <w:instrText xml:space="preserve"> XE "</w:instrText>
      </w:r>
      <w:r>
        <w:rPr>
          <w:b/>
          <w:i/>
        </w:rPr>
        <w:instrText>procedure"</w:instrText>
      </w:r>
      <w:r>
        <w:instrText xml:space="preserve"> </w:instrText>
      </w:r>
      <w:r w:rsidR="0073069D">
        <w:fldChar w:fldCharType="end"/>
      </w:r>
      <w:r>
        <w:t xml:space="preserve"> called </w:t>
      </w:r>
      <w:r>
        <w:rPr>
          <w:rFonts w:ascii="Courier New" w:hAnsi="Courier New" w:cs="Courier New"/>
          <w:noProof/>
          <w:sz w:val="20"/>
        </w:rPr>
        <w:t>RecalculateSpeed</w:t>
      </w:r>
      <w:r>
        <w:t xml:space="preserve"> that will change the speed for us when the gears are changed.</w:t>
      </w:r>
      <w:r w:rsidR="00A13921">
        <w:t xml:space="preserve"> </w:t>
      </w:r>
      <w:r>
        <w:t>It will look something like:</w:t>
      </w:r>
    </w:p>
    <w:p w:rsidR="007B690B" w:rsidRDefault="007B690B" w:rsidP="007B690B">
      <w:pPr>
        <w:ind w:firstLine="720"/>
      </w:pPr>
    </w:p>
    <w:p w:rsidR="007B690B" w:rsidRDefault="0073069D" w:rsidP="007B690B">
      <w:pPr>
        <w:ind w:firstLine="720"/>
        <w:jc w:val="left"/>
      </w:pPr>
      <w:r>
        <w:rPr>
          <w:noProof/>
          <w:lang w:val="en-CA" w:eastAsia="en-CA" w:bidi="ar-SA"/>
        </w:rPr>
        <w:pict>
          <v:shape id="_x0000_s1967" type="#_x0000_t202" style="position:absolute;margin-left:-164pt;margin-top:109.7pt;width:486pt;height:263.7pt;z-index:251862528;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1967">
              <w:txbxContent>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sidRPr="00C05F46">
                    <w:rPr>
                      <w:rFonts w:ascii="Courier New" w:hAnsi="Courier New" w:cs="Courier New"/>
                      <w:noProof/>
                      <w:color w:val="0000FF"/>
                      <w:sz w:val="20"/>
                      <w:lang w:val="en-CA" w:bidi="ar-SA"/>
                    </w:rPr>
                    <w:t>protected</w:t>
                  </w:r>
                  <w:r w:rsidRPr="00C05F46">
                    <w:rPr>
                      <w:rFonts w:ascii="Courier New" w:hAnsi="Courier New" w:cs="Courier New"/>
                      <w:noProof/>
                      <w:sz w:val="20"/>
                      <w:lang w:val="en-CA" w:bidi="ar-SA"/>
                    </w:rPr>
                    <w:t xml:space="preserve"> </w:t>
                  </w:r>
                  <w:r w:rsidRPr="00C05F46">
                    <w:rPr>
                      <w:rFonts w:ascii="Courier New" w:hAnsi="Courier New" w:cs="Courier New"/>
                      <w:noProof/>
                      <w:color w:val="0000FF"/>
                      <w:sz w:val="20"/>
                      <w:lang w:val="en-CA" w:bidi="ar-SA"/>
                    </w:rPr>
                    <w:t>void</w:t>
                  </w:r>
                  <w:r w:rsidRPr="00C05F46">
                    <w:rPr>
                      <w:rFonts w:ascii="Courier New" w:hAnsi="Courier New" w:cs="Courier New"/>
                      <w:noProof/>
                      <w:sz w:val="20"/>
                      <w:lang w:val="en-CA" w:bidi="ar-SA"/>
                    </w:rPr>
                    <w:t xml:space="preserve"> CadenceSpeedRecalculate(</w:t>
                  </w:r>
                  <w:r w:rsidRPr="00C05F46">
                    <w:rPr>
                      <w:rFonts w:ascii="Courier New" w:hAnsi="Courier New" w:cs="Courier New"/>
                      <w:noProof/>
                      <w:color w:val="0000FF"/>
                      <w:sz w:val="20"/>
                      <w:lang w:val="en-CA" w:bidi="ar-SA"/>
                    </w:rPr>
                    <w:t>int</w:t>
                  </w:r>
                  <w:r w:rsidRPr="00C05F46">
                    <w:rPr>
                      <w:rFonts w:ascii="Courier New" w:hAnsi="Courier New" w:cs="Courier New"/>
                      <w:noProof/>
                      <w:sz w:val="20"/>
                      <w:lang w:val="en-CA" w:bidi="ar-SA"/>
                    </w:rPr>
                    <w:t xml:space="preserve"> newCadence)</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color w:val="008000"/>
                      <w:sz w:val="20"/>
                      <w:lang w:val="en-CA" w:bidi="ar-SA"/>
                    </w:rPr>
                  </w:pPr>
                  <w:r w:rsidRPr="00C05F46">
                    <w:rPr>
                      <w:rFonts w:ascii="Courier New" w:hAnsi="Courier New" w:cs="Courier New"/>
                      <w:noProof/>
                      <w:sz w:val="20"/>
                      <w:lang w:val="en-CA" w:bidi="ar-SA"/>
                    </w:rPr>
                    <w:t xml:space="preserve">        </w:t>
                  </w:r>
                  <w:r w:rsidRPr="00C05F46">
                    <w:rPr>
                      <w:rFonts w:ascii="Courier New" w:hAnsi="Courier New" w:cs="Courier New"/>
                      <w:noProof/>
                      <w:color w:val="008000"/>
                      <w:sz w:val="20"/>
                      <w:lang w:val="en-CA" w:bidi="ar-SA"/>
                    </w:rPr>
                    <w:t>// if you change the Cadence on a bicycle, it will change the speed</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color w:val="008000"/>
                      <w:sz w:val="20"/>
                      <w:lang w:val="en-CA" w:bidi="ar-SA"/>
                    </w:rPr>
                  </w:pPr>
                  <w:r w:rsidRPr="00C05F46">
                    <w:rPr>
                      <w:rFonts w:ascii="Courier New" w:hAnsi="Courier New" w:cs="Courier New"/>
                      <w:noProof/>
                      <w:sz w:val="20"/>
                      <w:lang w:val="en-CA" w:bidi="ar-SA"/>
                    </w:rPr>
                    <w:t xml:space="preserve">        </w:t>
                  </w:r>
                  <w:r w:rsidRPr="00C05F46">
                    <w:rPr>
                      <w:rFonts w:ascii="Courier New" w:hAnsi="Courier New" w:cs="Courier New"/>
                      <w:noProof/>
                      <w:color w:val="008000"/>
                      <w:sz w:val="20"/>
                      <w:lang w:val="en-CA" w:bidi="ar-SA"/>
                    </w:rPr>
                    <w:t>// (this formula is not real, I just made it up!</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color w:val="008000"/>
                      <w:sz w:val="20"/>
                      <w:lang w:val="en-CA" w:bidi="ar-SA"/>
                    </w:rPr>
                  </w:pP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w:t>
                  </w:r>
                  <w:r w:rsidRPr="00C05F46">
                    <w:rPr>
                      <w:rFonts w:ascii="Courier New" w:hAnsi="Courier New" w:cs="Courier New"/>
                      <w:noProof/>
                      <w:color w:val="0000FF"/>
                      <w:sz w:val="20"/>
                      <w:lang w:val="en-CA" w:bidi="ar-SA"/>
                    </w:rPr>
                    <w:t>int</w:t>
                  </w:r>
                  <w:r w:rsidRPr="00C05F46">
                    <w:rPr>
                      <w:rFonts w:ascii="Courier New" w:hAnsi="Courier New" w:cs="Courier New"/>
                      <w:noProof/>
                      <w:sz w:val="20"/>
                      <w:lang w:val="en-CA" w:bidi="ar-SA"/>
                    </w:rPr>
                    <w:t xml:space="preserve"> cadenceDifference;</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cadenceDifference = newCadence - _cadence;</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w:t>
                  </w:r>
                  <w:r w:rsidRPr="00C05F46">
                    <w:rPr>
                      <w:rFonts w:ascii="Courier New" w:hAnsi="Courier New" w:cs="Courier New"/>
                      <w:noProof/>
                      <w:color w:val="0000FF"/>
                      <w:sz w:val="20"/>
                      <w:lang w:val="en-CA" w:bidi="ar-SA"/>
                    </w:rPr>
                    <w:t>if</w:t>
                  </w:r>
                  <w:r w:rsidRPr="00C05F46">
                    <w:rPr>
                      <w:rFonts w:ascii="Courier New" w:hAnsi="Courier New" w:cs="Courier New"/>
                      <w:noProof/>
                      <w:sz w:val="20"/>
                      <w:lang w:val="en-CA" w:bidi="ar-SA"/>
                    </w:rPr>
                    <w:t xml:space="preserve"> (cadenceDifference &gt; 0)</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_speed = _speed * (1 + (cadenceDifference / 20));</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w:t>
                  </w:r>
                  <w:r w:rsidRPr="00C05F46">
                    <w:rPr>
                      <w:rFonts w:ascii="Courier New" w:hAnsi="Courier New" w:cs="Courier New"/>
                      <w:noProof/>
                      <w:color w:val="0000FF"/>
                      <w:sz w:val="20"/>
                      <w:lang w:val="en-CA" w:bidi="ar-SA"/>
                    </w:rPr>
                    <w:t>else</w:t>
                  </w:r>
                  <w:r w:rsidRPr="00C05F46">
                    <w:rPr>
                      <w:rFonts w:ascii="Courier New" w:hAnsi="Courier New" w:cs="Courier New"/>
                      <w:noProof/>
                      <w:sz w:val="20"/>
                      <w:lang w:val="en-CA" w:bidi="ar-SA"/>
                    </w:rPr>
                    <w:t xml:space="preserve"> </w:t>
                  </w:r>
                  <w:r w:rsidRPr="00C05F46">
                    <w:rPr>
                      <w:rFonts w:ascii="Courier New" w:hAnsi="Courier New" w:cs="Courier New"/>
                      <w:noProof/>
                      <w:color w:val="0000FF"/>
                      <w:sz w:val="20"/>
                      <w:lang w:val="en-CA" w:bidi="ar-SA"/>
                    </w:rPr>
                    <w:t>if</w:t>
                  </w:r>
                  <w:r w:rsidRPr="00C05F46">
                    <w:rPr>
                      <w:rFonts w:ascii="Courier New" w:hAnsi="Courier New" w:cs="Courier New"/>
                      <w:noProof/>
                      <w:sz w:val="20"/>
                      <w:lang w:val="en-CA" w:bidi="ar-SA"/>
                    </w:rPr>
                    <w:t xml:space="preserve"> (cadenceDifference &lt; 0)</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Pr>
                      <w:rFonts w:ascii="Courier New" w:hAnsi="Courier New" w:cs="Courier New"/>
                      <w:noProof/>
                      <w:sz w:val="20"/>
                      <w:lang w:val="en-CA" w:bidi="ar-SA"/>
                    </w:rPr>
                    <w:t xml:space="preserve">     </w:t>
                  </w:r>
                  <w:r w:rsidRPr="00C05F46">
                    <w:rPr>
                      <w:rFonts w:ascii="Courier New" w:hAnsi="Courier New" w:cs="Courier New"/>
                      <w:noProof/>
                      <w:sz w:val="20"/>
                      <w:lang w:val="en-CA" w:bidi="ar-SA"/>
                    </w:rPr>
                    <w:t xml:space="preserve">   {</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_speed = _speed * (1 + (cadenceDifference / 20));</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color w:val="0000FF"/>
                      <w:sz w:val="20"/>
                      <w:lang w:val="en-CA" w:bidi="ar-SA"/>
                    </w:rPr>
                  </w:pPr>
                  <w:r w:rsidRPr="00C05F46">
                    <w:rPr>
                      <w:rFonts w:ascii="Courier New" w:hAnsi="Courier New" w:cs="Courier New"/>
                      <w:noProof/>
                      <w:sz w:val="20"/>
                      <w:lang w:val="en-CA" w:bidi="ar-SA"/>
                    </w:rPr>
                    <w:t xml:space="preserve">        </w:t>
                  </w:r>
                  <w:r w:rsidRPr="00C05F46">
                    <w:rPr>
                      <w:rFonts w:ascii="Courier New" w:hAnsi="Courier New" w:cs="Courier New"/>
                      <w:noProof/>
                      <w:color w:val="0000FF"/>
                      <w:sz w:val="20"/>
                      <w:lang w:val="en-CA" w:bidi="ar-SA"/>
                    </w:rPr>
                    <w:t>else</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color w:val="008000"/>
                      <w:sz w:val="20"/>
                      <w:lang w:val="en-CA" w:bidi="ar-SA"/>
                    </w:rPr>
                  </w:pPr>
                  <w:r w:rsidRPr="00C05F46">
                    <w:rPr>
                      <w:rFonts w:ascii="Courier New" w:hAnsi="Courier New" w:cs="Courier New"/>
                      <w:noProof/>
                      <w:sz w:val="20"/>
                      <w:lang w:val="en-CA" w:bidi="ar-SA"/>
                    </w:rPr>
                    <w:t xml:space="preserve">            </w:t>
                  </w:r>
                  <w:r w:rsidRPr="00C05F46">
                    <w:rPr>
                      <w:rFonts w:ascii="Courier New" w:hAnsi="Courier New" w:cs="Courier New"/>
                      <w:noProof/>
                      <w:color w:val="008000"/>
                      <w:sz w:val="20"/>
                      <w:lang w:val="en-CA" w:bidi="ar-SA"/>
                    </w:rPr>
                    <w:t>// do nothing, it is the same gear</w:t>
                  </w:r>
                </w:p>
                <w:p w:rsidR="00C05F46" w:rsidRPr="00C05F46" w:rsidRDefault="00C05F46" w:rsidP="00C05F46">
                  <w:pPr>
                    <w:autoSpaceDE w:val="0"/>
                    <w:autoSpaceDN w:val="0"/>
                    <w:adjustRightInd w:val="0"/>
                    <w:spacing w:before="0" w:after="0" w:line="240" w:lineRule="auto"/>
                    <w:jc w:val="left"/>
                    <w:rPr>
                      <w:rFonts w:ascii="Courier New" w:hAnsi="Courier New" w:cs="Courier New"/>
                      <w:noProof/>
                      <w:sz w:val="20"/>
                      <w:lang w:val="en-CA" w:bidi="ar-SA"/>
                    </w:rPr>
                  </w:pPr>
                  <w:r w:rsidRPr="00C05F46">
                    <w:rPr>
                      <w:rFonts w:ascii="Courier New" w:hAnsi="Courier New" w:cs="Courier New"/>
                      <w:noProof/>
                      <w:sz w:val="20"/>
                      <w:lang w:val="en-CA" w:bidi="ar-SA"/>
                    </w:rPr>
                    <w:t xml:space="preserve">        }</w:t>
                  </w:r>
                </w:p>
                <w:p w:rsidR="00C05F46" w:rsidRPr="00C05F46" w:rsidRDefault="00C05F46" w:rsidP="00C05F46">
                  <w:pPr>
                    <w:rPr>
                      <w:sz w:val="20"/>
                    </w:rPr>
                  </w:pPr>
                  <w:r w:rsidRPr="00C05F46">
                    <w:rPr>
                      <w:rFonts w:ascii="Courier New" w:hAnsi="Courier New" w:cs="Courier New"/>
                      <w:noProof/>
                      <w:sz w:val="20"/>
                      <w:lang w:val="en-CA" w:bidi="ar-SA"/>
                    </w:rPr>
                    <w:t xml:space="preserve">     }</w:t>
                  </w:r>
                </w:p>
              </w:txbxContent>
            </v:textbox>
          </v:shape>
        </w:pict>
      </w:r>
      <w:r w:rsidR="007B690B">
        <w:rPr>
          <w:noProof/>
          <w:lang w:val="en-CA" w:eastAsia="en-CA" w:bidi="ar-SA"/>
        </w:rPr>
        <w:drawing>
          <wp:anchor distT="0" distB="0" distL="114300" distR="114300" simplePos="0" relativeHeight="251613696" behindDoc="0" locked="0" layoutInCell="1" allowOverlap="1">
            <wp:simplePos x="0" y="0"/>
            <wp:positionH relativeFrom="column">
              <wp:align>center</wp:align>
            </wp:positionH>
            <wp:positionV relativeFrom="paragraph">
              <wp:posOffset>0</wp:posOffset>
            </wp:positionV>
            <wp:extent cx="4514850" cy="1176655"/>
            <wp:effectExtent l="19050" t="0" r="0" b="0"/>
            <wp:wrapSquare wrapText="bothSides"/>
            <wp:docPr id="452" name="Picture 461" descr="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ƙ°"/>
                    <pic:cNvPicPr>
                      <a:picLocks noChangeAspect="1" noChangeArrowheads="1"/>
                    </pic:cNvPicPr>
                  </pic:nvPicPr>
                  <pic:blipFill>
                    <a:blip r:embed="rId252" cstate="print"/>
                    <a:srcRect/>
                    <a:stretch>
                      <a:fillRect/>
                    </a:stretch>
                  </pic:blipFill>
                  <pic:spPr bwMode="auto">
                    <a:xfrm>
                      <a:off x="0" y="0"/>
                      <a:ext cx="4514850" cy="1176655"/>
                    </a:xfrm>
                    <a:prstGeom prst="rect">
                      <a:avLst/>
                    </a:prstGeom>
                    <a:noFill/>
                    <a:ln w="9525">
                      <a:noFill/>
                      <a:miter lim="800000"/>
                      <a:headEnd/>
                      <a:tailEnd/>
                    </a:ln>
                  </pic:spPr>
                </pic:pic>
              </a:graphicData>
            </a:graphic>
          </wp:anchor>
        </w:drawing>
      </w:r>
    </w:p>
    <w:p w:rsidR="00C05F46" w:rsidRDefault="00C05F46" w:rsidP="007B690B"/>
    <w:p w:rsidR="00C05F46" w:rsidRDefault="00C05F46" w:rsidP="007B690B"/>
    <w:p w:rsidR="00C05F46" w:rsidRDefault="00C05F46" w:rsidP="007B690B"/>
    <w:p w:rsidR="00C05F46" w:rsidRDefault="00C05F46" w:rsidP="007B690B"/>
    <w:p w:rsidR="00C05F46" w:rsidRDefault="00C05F46" w:rsidP="007B690B"/>
    <w:p w:rsidR="00C05F46" w:rsidRDefault="00C05F46" w:rsidP="007B690B"/>
    <w:p w:rsidR="00C05F46" w:rsidRDefault="00C05F46" w:rsidP="007B690B"/>
    <w:p w:rsidR="00C05F46" w:rsidRDefault="00C05F46" w:rsidP="007B690B"/>
    <w:p w:rsidR="00C05F46" w:rsidRDefault="00C05F46" w:rsidP="007B690B"/>
    <w:p w:rsidR="00C05F46" w:rsidRDefault="00C05F46" w:rsidP="007B690B"/>
    <w:p w:rsidR="00C05F46" w:rsidRDefault="0073069D" w:rsidP="007B690B">
      <w:r>
        <w:rPr>
          <w:noProof/>
          <w:lang w:val="en-CA" w:eastAsia="en-CA" w:bidi="ar-SA"/>
        </w:rPr>
        <w:pict>
          <v:shape id="_x0000_s1966" type="#_x0000_t202" style="position:absolute;left:0;text-align:left;margin-left:-128pt;margin-top:.7pt;width:486pt;height:30.6pt;z-index:251861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1966;mso-fit-shape-to-text:t" inset="0,0,0,0">
              <w:txbxContent>
                <w:p w:rsidR="00C05F46" w:rsidRPr="006853E8" w:rsidRDefault="00C05F46" w:rsidP="00C05F46">
                  <w:pPr>
                    <w:pStyle w:val="Caption"/>
                  </w:pPr>
                  <w:bookmarkStart w:id="310" w:name="_Toc246256680"/>
                  <w:r>
                    <w:t xml:space="preserve">C# Code </w:t>
                  </w:r>
                  <w:fldSimple w:instr=" SEQ C#_Code \* ARABIC ">
                    <w:r w:rsidR="00F65BCF">
                      <w:rPr>
                        <w:noProof/>
                      </w:rPr>
                      <w:t>46</w:t>
                    </w:r>
                  </w:fldSimple>
                  <w:r>
                    <w:t>: Protected Function inside a Class in C#</w:t>
                  </w:r>
                  <w:bookmarkEnd w:id="310"/>
                </w:p>
              </w:txbxContent>
            </v:textbox>
          </v:shape>
        </w:pict>
      </w:r>
    </w:p>
    <w:p w:rsidR="00C05F46" w:rsidRDefault="00C05F46" w:rsidP="007B690B"/>
    <w:p w:rsidR="00692EDF" w:rsidRDefault="007B690B" w:rsidP="007B690B">
      <w:r>
        <w:t>Now every time the gear is changed, we can call this procedure</w:t>
      </w:r>
      <w:r w:rsidR="0073069D">
        <w:fldChar w:fldCharType="begin"/>
      </w:r>
      <w:r>
        <w:instrText xml:space="preserve"> XE "</w:instrText>
      </w:r>
      <w:r>
        <w:rPr>
          <w:b/>
          <w:i/>
        </w:rPr>
        <w:instrText>procedure"</w:instrText>
      </w:r>
      <w:r>
        <w:instrText xml:space="preserve"> </w:instrText>
      </w:r>
      <w:r w:rsidR="0073069D">
        <w:fldChar w:fldCharType="end"/>
      </w:r>
      <w:r>
        <w:t>.</w:t>
      </w:r>
      <w:r w:rsidR="005A0530">
        <w:t xml:space="preserve"> We should also remove our old “speed” method, since it does not really make any </w:t>
      </w:r>
      <w:r w:rsidR="009B317F">
        <w:t>sense</w:t>
      </w:r>
      <w:r w:rsidR="005A0530">
        <w:t xml:space="preserve"> to be able to change the </w:t>
      </w:r>
      <w:r w:rsidR="009B317F">
        <w:t>speed directly. The only way that we should be able to change the speed is with a change of gears or a change of cadence.</w:t>
      </w:r>
    </w:p>
    <w:p w:rsidR="007B690B" w:rsidRDefault="007B690B" w:rsidP="007B690B">
      <w:pPr>
        <w:pStyle w:val="Heading2"/>
      </w:pPr>
      <w:bookmarkStart w:id="311" w:name="_Toc247205752"/>
      <w:r>
        <w:lastRenderedPageBreak/>
        <w:t>UML</w:t>
      </w:r>
      <w:bookmarkEnd w:id="311"/>
      <w:r w:rsidR="0073069D">
        <w:fldChar w:fldCharType="begin"/>
      </w:r>
      <w:r>
        <w:instrText xml:space="preserve"> XE "</w:instrText>
      </w:r>
      <w:r w:rsidRPr="00622E44">
        <w:rPr>
          <w:b/>
          <w:i/>
        </w:rPr>
        <w:instrText>UML</w:instrText>
      </w:r>
      <w:r>
        <w:rPr>
          <w:b/>
          <w:i/>
        </w:rPr>
        <w:instrText>"</w:instrText>
      </w:r>
      <w:r>
        <w:instrText xml:space="preserve"> </w:instrText>
      </w:r>
      <w:r w:rsidR="0073069D">
        <w:fldChar w:fldCharType="end"/>
      </w:r>
    </w:p>
    <w:p w:rsidR="007B690B" w:rsidRDefault="007B690B" w:rsidP="007B690B">
      <w:pPr>
        <w:ind w:firstLine="720"/>
      </w:pPr>
      <w:r w:rsidRPr="00652B88">
        <w:t>Unified Modeling Language (</w:t>
      </w:r>
      <w:hyperlink r:id="rId253" w:history="1">
        <w:r w:rsidRPr="00622E44">
          <w:rPr>
            <w:rStyle w:val="Hyperlink"/>
            <w:b/>
            <w:i/>
          </w:rPr>
          <w:t>UML</w:t>
        </w:r>
      </w:hyperlink>
      <w:r w:rsidR="0073069D">
        <w:rPr>
          <w:b/>
          <w:i/>
        </w:rPr>
        <w:fldChar w:fldCharType="begin"/>
      </w:r>
      <w:r>
        <w:rPr>
          <w:b/>
          <w:i/>
        </w:rPr>
        <w:instrText xml:space="preserve"> XE "</w:instrText>
      </w:r>
      <w:r w:rsidRPr="00622E44">
        <w:rPr>
          <w:b/>
          <w:i/>
        </w:rPr>
        <w:instrText>UML</w:instrText>
      </w:r>
      <w:r>
        <w:rPr>
          <w:b/>
          <w:i/>
        </w:rPr>
        <w:instrText xml:space="preserve">" </w:instrText>
      </w:r>
      <w:r w:rsidR="0073069D">
        <w:rPr>
          <w:b/>
          <w:i/>
        </w:rPr>
        <w:fldChar w:fldCharType="end"/>
      </w:r>
      <w:r w:rsidRPr="00652B88">
        <w:t>) is a standard language for specifying, visualizing, constructing, and documenting the artifacts of software systems, as well as for business modeling and other non-software systems. The UML represents a collection of best engineering practices that have proven successful in the modelin</w:t>
      </w:r>
      <w:r>
        <w:t>g of large and complex systems.</w:t>
      </w:r>
      <w:r w:rsidR="00A13921">
        <w:t xml:space="preserve"> </w:t>
      </w:r>
      <w:r w:rsidRPr="00652B88">
        <w:t xml:space="preserve">The UML is </w:t>
      </w:r>
      <w:proofErr w:type="gramStart"/>
      <w:r w:rsidRPr="00652B88">
        <w:t>a very important part of developing object</w:t>
      </w:r>
      <w:proofErr w:type="gramEnd"/>
      <w:r w:rsidRPr="00652B88">
        <w:t xml:space="preserve"> oriented software and the software development process.</w:t>
      </w:r>
      <w:r w:rsidR="00A13921">
        <w:t xml:space="preserve"> </w:t>
      </w:r>
      <w:r w:rsidRPr="00652B88">
        <w:t>The UML uses mostly graphical notations to express the design of software projects.</w:t>
      </w:r>
      <w:r w:rsidR="00A13921">
        <w:t xml:space="preserve"> </w:t>
      </w:r>
      <w:r w:rsidRPr="00652B88">
        <w:t>Using the UML helps project teams communicate, explore potential designs, and validate the architectural design of the software.</w:t>
      </w:r>
      <w:r w:rsidR="00A13921">
        <w:t xml:space="preserve"> </w:t>
      </w:r>
      <w:r>
        <w:t>UML is designed to aid the program in their Object-Orient Design (OOD).</w:t>
      </w:r>
    </w:p>
    <w:p w:rsidR="002D6993" w:rsidRDefault="007B690B" w:rsidP="007B690B">
      <w:pPr>
        <w:ind w:firstLine="720"/>
      </w:pPr>
      <w:r>
        <w:rPr>
          <w:noProof/>
          <w:lang w:val="en-CA" w:eastAsia="en-CA" w:bidi="ar-SA"/>
        </w:rPr>
        <w:drawing>
          <wp:anchor distT="0" distB="0" distL="114300" distR="114300" simplePos="0" relativeHeight="251614720" behindDoc="0" locked="0" layoutInCell="1" allowOverlap="1">
            <wp:simplePos x="0" y="0"/>
            <wp:positionH relativeFrom="column">
              <wp:posOffset>-1708150</wp:posOffset>
            </wp:positionH>
            <wp:positionV relativeFrom="paragraph">
              <wp:posOffset>1579245</wp:posOffset>
            </wp:positionV>
            <wp:extent cx="6200775" cy="3402965"/>
            <wp:effectExtent l="19050" t="19050" r="28575" b="26035"/>
            <wp:wrapSquare wrapText="bothSides"/>
            <wp:docPr id="453" name="Picture 462" descr="http://upload.wikimedia.org/wikipedia/commons/6/6f/Uml_hierarchie_des_diagram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upload.wikimedia.org/wikipedia/commons/6/6f/Uml_hierarchie_des_diagrammes.png"/>
                    <pic:cNvPicPr>
                      <a:picLocks noChangeAspect="1" noChangeArrowheads="1"/>
                    </pic:cNvPicPr>
                  </pic:nvPicPr>
                  <pic:blipFill>
                    <a:blip r:embed="rId254" r:link="rId255" cstate="print"/>
                    <a:srcRect/>
                    <a:stretch>
                      <a:fillRect/>
                    </a:stretch>
                  </pic:blipFill>
                  <pic:spPr bwMode="auto">
                    <a:xfrm>
                      <a:off x="0" y="0"/>
                      <a:ext cx="6200775" cy="3402965"/>
                    </a:xfrm>
                    <a:prstGeom prst="rect">
                      <a:avLst/>
                    </a:prstGeom>
                    <a:noFill/>
                    <a:ln w="12700">
                      <a:solidFill>
                        <a:srgbClr val="000000"/>
                      </a:solidFill>
                      <a:miter lim="800000"/>
                      <a:headEnd/>
                      <a:tailEnd/>
                    </a:ln>
                  </pic:spPr>
                </pic:pic>
              </a:graphicData>
            </a:graphic>
          </wp:anchor>
        </w:drawing>
      </w:r>
      <w:r w:rsidRPr="00622E44">
        <w:t>It is important to distinguish between the UML</w:t>
      </w:r>
      <w:r w:rsidR="0073069D">
        <w:fldChar w:fldCharType="begin"/>
      </w:r>
      <w:r>
        <w:instrText xml:space="preserve"> XE "</w:instrText>
      </w:r>
      <w:r w:rsidRPr="00622E44">
        <w:rPr>
          <w:b/>
          <w:i/>
        </w:rPr>
        <w:instrText>UML</w:instrText>
      </w:r>
      <w:r>
        <w:rPr>
          <w:b/>
          <w:i/>
        </w:rPr>
        <w:instrText>"</w:instrText>
      </w:r>
      <w:r>
        <w:instrText xml:space="preserve"> </w:instrText>
      </w:r>
      <w:r w:rsidR="0073069D">
        <w:fldChar w:fldCharType="end"/>
      </w:r>
      <w:r w:rsidRPr="00622E44">
        <w:t xml:space="preserve"> model and</w:t>
      </w:r>
      <w:r>
        <w:t xml:space="preserve"> the set of diagrams we will be using.</w:t>
      </w:r>
      <w:r w:rsidR="00A13921">
        <w:t xml:space="preserve"> </w:t>
      </w:r>
      <w:r>
        <w:t>We will only be using a few of the many types of UML diagrams.</w:t>
      </w:r>
      <w:r w:rsidR="00A13921">
        <w:t xml:space="preserve"> </w:t>
      </w:r>
      <w:r>
        <w:t>Also a</w:t>
      </w:r>
      <w:r w:rsidRPr="00622E44">
        <w:t xml:space="preserve"> diagram is a partial graphical representation of </w:t>
      </w:r>
      <w:r>
        <w:t>the complete</w:t>
      </w:r>
      <w:r w:rsidRPr="00622E44">
        <w:t xml:space="preserve"> system's model. The model also contains a "semantic backplane" — textual documentation </w:t>
      </w:r>
      <w:r>
        <w:t>that brings all the mo</w:t>
      </w:r>
      <w:smartTag w:uri="urn:schemas-microsoft-com:office:smarttags" w:element="State">
        <w:smartTag w:uri="urn:schemas-microsoft-com:office:smarttags" w:element="place">
          <w:r>
            <w:t>del</w:t>
          </w:r>
        </w:smartTag>
      </w:smartTag>
      <w:r>
        <w:t xml:space="preserve"> elements</w:t>
      </w:r>
      <w:r w:rsidR="0073069D">
        <w:fldChar w:fldCharType="begin"/>
      </w:r>
      <w:r>
        <w:instrText xml:space="preserve"> XE "</w:instrText>
      </w:r>
      <w:r>
        <w:rPr>
          <w:b/>
          <w:i/>
        </w:rPr>
        <w:instrText>elements"</w:instrText>
      </w:r>
      <w:r>
        <w:instrText xml:space="preserve"> </w:instrText>
      </w:r>
      <w:r w:rsidR="0073069D">
        <w:fldChar w:fldCharType="end"/>
      </w:r>
      <w:r>
        <w:t xml:space="preserve"> and diagrams together.</w:t>
      </w:r>
      <w:r w:rsidR="00A13921">
        <w:t xml:space="preserve"> </w:t>
      </w:r>
      <w:r>
        <w:t>The following diagram represents all the different types of UML diagrams in a hierarchical diagram.</w:t>
      </w:r>
    </w:p>
    <w:p w:rsidR="007B690B" w:rsidRDefault="007B690B" w:rsidP="007B690B">
      <w:pPr>
        <w:pStyle w:val="Heading2"/>
      </w:pPr>
      <w:bookmarkStart w:id="312" w:name="_Toc247205753"/>
      <w:r>
        <w:lastRenderedPageBreak/>
        <w:t>Class Diagrams</w:t>
      </w:r>
      <w:bookmarkEnd w:id="312"/>
    </w:p>
    <w:p w:rsidR="007B690B" w:rsidRDefault="00A930CB" w:rsidP="007B690B">
      <w:pPr>
        <w:ind w:firstLine="720"/>
      </w:pPr>
      <w:r>
        <w:t xml:space="preserve">In </w:t>
      </w:r>
      <w:r w:rsidR="007B690B">
        <w:t>the UML</w:t>
      </w:r>
      <w:r w:rsidR="0073069D">
        <w:fldChar w:fldCharType="begin"/>
      </w:r>
      <w:r w:rsidR="007B690B">
        <w:instrText xml:space="preserve"> XE "</w:instrText>
      </w:r>
      <w:r w:rsidR="007B690B" w:rsidRPr="00622E44">
        <w:rPr>
          <w:b/>
          <w:i/>
        </w:rPr>
        <w:instrText>UML</w:instrText>
      </w:r>
      <w:r w:rsidR="007B690B">
        <w:rPr>
          <w:b/>
          <w:i/>
        </w:rPr>
        <w:instrText>"</w:instrText>
      </w:r>
      <w:r w:rsidR="007B690B">
        <w:instrText xml:space="preserve"> </w:instrText>
      </w:r>
      <w:r w:rsidR="0073069D">
        <w:fldChar w:fldCharType="end"/>
      </w:r>
      <w:r w:rsidR="007B690B" w:rsidRPr="00622E44">
        <w:t>, a class</w:t>
      </w:r>
      <w:r w:rsidR="0073069D">
        <w:fldChar w:fldCharType="begin"/>
      </w:r>
      <w:r w:rsidR="007B690B">
        <w:instrText xml:space="preserve"> XE "</w:instrText>
      </w:r>
      <w:r w:rsidR="007B690B">
        <w:rPr>
          <w:b/>
          <w:i/>
        </w:rPr>
        <w:instrText>class"</w:instrText>
      </w:r>
      <w:r w:rsidR="007B690B">
        <w:instrText xml:space="preserve"> </w:instrText>
      </w:r>
      <w:r w:rsidR="0073069D">
        <w:fldChar w:fldCharType="end"/>
      </w:r>
      <w:r w:rsidR="007B690B" w:rsidRPr="00622E44">
        <w:t xml:space="preserve"> diagram is a type</w:t>
      </w:r>
      <w:r w:rsidR="0073069D">
        <w:fldChar w:fldCharType="begin"/>
      </w:r>
      <w:r w:rsidR="007B690B">
        <w:instrText xml:space="preserve"> XE "</w:instrText>
      </w:r>
      <w:r w:rsidR="007B690B">
        <w:rPr>
          <w:b/>
          <w:i/>
        </w:rPr>
        <w:instrText>type"</w:instrText>
      </w:r>
      <w:r w:rsidR="007B690B">
        <w:instrText xml:space="preserve"> </w:instrText>
      </w:r>
      <w:r w:rsidR="0073069D">
        <w:fldChar w:fldCharType="end"/>
      </w:r>
      <w:r w:rsidR="007B690B" w:rsidRPr="00622E44">
        <w:t xml:space="preserve"> of static structure</w:t>
      </w:r>
      <w:r w:rsidR="0073069D">
        <w:fldChar w:fldCharType="begin"/>
      </w:r>
      <w:r w:rsidR="007B690B">
        <w:instrText xml:space="preserve"> XE "</w:instrText>
      </w:r>
      <w:r w:rsidR="007B690B">
        <w:rPr>
          <w:b/>
          <w:i/>
        </w:rPr>
        <w:instrText>structure"</w:instrText>
      </w:r>
      <w:r w:rsidR="007B690B">
        <w:instrText xml:space="preserve"> </w:instrText>
      </w:r>
      <w:r w:rsidR="0073069D">
        <w:fldChar w:fldCharType="end"/>
      </w:r>
      <w:r w:rsidR="007B690B" w:rsidRPr="00622E44">
        <w:t xml:space="preserve"> diagram that describes the structure of a system by showing the system's classes, their attributes, and the relationships between the classes.</w:t>
      </w:r>
      <w:r w:rsidR="00A13921">
        <w:t xml:space="preserve"> </w:t>
      </w:r>
    </w:p>
    <w:p w:rsidR="007B690B" w:rsidRDefault="007B690B" w:rsidP="007B690B">
      <w:pPr>
        <w:ind w:firstLine="720"/>
      </w:pPr>
      <w:r>
        <w:t>When drawing a class</w:t>
      </w:r>
      <w:r w:rsidR="0073069D">
        <w:fldChar w:fldCharType="begin"/>
      </w:r>
      <w:r>
        <w:instrText xml:space="preserve"> XE "</w:instrText>
      </w:r>
      <w:r>
        <w:rPr>
          <w:b/>
          <w:i/>
        </w:rPr>
        <w:instrText>class"</w:instrText>
      </w:r>
      <w:r>
        <w:instrText xml:space="preserve"> </w:instrText>
      </w:r>
      <w:r w:rsidR="0073069D">
        <w:fldChar w:fldCharType="end"/>
      </w:r>
      <w:r>
        <w:t xml:space="preserve"> diagram, a</w:t>
      </w:r>
      <w:r w:rsidRPr="00EE7C85">
        <w:t xml:space="preserve"> class </w:t>
      </w:r>
      <w:r>
        <w:t>i</w:t>
      </w:r>
      <w:r w:rsidRPr="00EE7C85">
        <w:t>s represented by a box with the name of the class written inside it.</w:t>
      </w:r>
      <w:r w:rsidR="00A13921">
        <w:t xml:space="preserve"> </w:t>
      </w:r>
      <w:r w:rsidRPr="00EE7C85">
        <w:t>An optional compartment below the class name can show the class's attributes (i.e. its properties). Each attribute is shown with at least its name, and optionally with its type</w:t>
      </w:r>
      <w:r w:rsidR="0073069D">
        <w:fldChar w:fldCharType="begin"/>
      </w:r>
      <w:r>
        <w:instrText xml:space="preserve"> XE "</w:instrText>
      </w:r>
      <w:r>
        <w:rPr>
          <w:b/>
          <w:i/>
        </w:rPr>
        <w:instrText>type"</w:instrText>
      </w:r>
      <w:r>
        <w:instrText xml:space="preserve"> </w:instrText>
      </w:r>
      <w:r w:rsidR="0073069D">
        <w:fldChar w:fldCharType="end"/>
      </w:r>
      <w:r w:rsidRPr="00EE7C85">
        <w:t>, initial value, and other properties.</w:t>
      </w:r>
      <w:r w:rsidR="00A13921">
        <w:t xml:space="preserve"> </w:t>
      </w:r>
      <w:r w:rsidRPr="00EE7C85">
        <w:t>The class's operations (i.e. its methods</w:t>
      </w:r>
      <w:r w:rsidR="0073069D">
        <w:fldChar w:fldCharType="begin"/>
      </w:r>
      <w:r>
        <w:instrText xml:space="preserve"> XE "</w:instrText>
      </w:r>
      <w:r w:rsidRPr="000D3DAB">
        <w:rPr>
          <w:b/>
          <w:i/>
        </w:rPr>
        <w:instrText>methods</w:instrText>
      </w:r>
      <w:r>
        <w:rPr>
          <w:b/>
          <w:i/>
        </w:rPr>
        <w:instrText>"</w:instrText>
      </w:r>
      <w:r>
        <w:instrText xml:space="preserve"> </w:instrText>
      </w:r>
      <w:r w:rsidR="0073069D">
        <w:fldChar w:fldCharType="end"/>
      </w:r>
      <w:r w:rsidRPr="00EE7C85">
        <w:t>) can appear in another compartment.</w:t>
      </w:r>
      <w:r w:rsidR="00A13921">
        <w:t xml:space="preserve"> </w:t>
      </w:r>
      <w:r w:rsidRPr="00EE7C85">
        <w:t>Each operation is shown with at least its name, and optionally also with its parameters and return type.</w:t>
      </w:r>
      <w:r w:rsidR="00A13921">
        <w:t xml:space="preserve"> </w:t>
      </w:r>
      <w:r>
        <w:t>Just like in code when we place comments to ensure people understand what we are writing, in a class diagram o</w:t>
      </w:r>
      <w:r w:rsidRPr="00EE7C85">
        <w:t>ther compartments may be defined, e.g., to capture responsibilities, requirements, constraints.</w:t>
      </w:r>
      <w:r w:rsidR="00A13921">
        <w:t xml:space="preserve"> </w:t>
      </w:r>
      <w:r>
        <w:t>Attributes and operations may have their visibility marked as follows:</w:t>
      </w:r>
    </w:p>
    <w:p w:rsidR="007B690B" w:rsidRDefault="007B690B" w:rsidP="007B690B">
      <w:pPr>
        <w:numPr>
          <w:ilvl w:val="0"/>
          <w:numId w:val="17"/>
        </w:numPr>
        <w:spacing w:before="0" w:after="0" w:line="240" w:lineRule="auto"/>
      </w:pPr>
      <w:r>
        <w:t xml:space="preserve">+ for public </w:t>
      </w:r>
    </w:p>
    <w:p w:rsidR="007B690B" w:rsidRDefault="007B690B" w:rsidP="007B690B">
      <w:pPr>
        <w:numPr>
          <w:ilvl w:val="0"/>
          <w:numId w:val="17"/>
        </w:numPr>
        <w:spacing w:before="0" w:after="0" w:line="240" w:lineRule="auto"/>
      </w:pPr>
      <w:r>
        <w:t xml:space="preserve"># for protected </w:t>
      </w:r>
    </w:p>
    <w:p w:rsidR="007B690B" w:rsidRDefault="007B690B" w:rsidP="007B690B">
      <w:pPr>
        <w:numPr>
          <w:ilvl w:val="0"/>
          <w:numId w:val="17"/>
        </w:numPr>
        <w:spacing w:before="0" w:after="0" w:line="240" w:lineRule="auto"/>
      </w:pPr>
      <w:r>
        <w:t xml:space="preserve">− for private </w:t>
      </w:r>
    </w:p>
    <w:p w:rsidR="007B690B" w:rsidRDefault="007B690B" w:rsidP="007B690B"/>
    <w:p w:rsidR="007B690B" w:rsidRDefault="007B690B" w:rsidP="007B690B">
      <w:r>
        <w:t>The class</w:t>
      </w:r>
      <w:r w:rsidR="0073069D">
        <w:fldChar w:fldCharType="begin"/>
      </w:r>
      <w:r>
        <w:instrText xml:space="preserve"> XE "</w:instrText>
      </w:r>
      <w:r>
        <w:rPr>
          <w:b/>
          <w:i/>
        </w:rPr>
        <w:instrText>class"</w:instrText>
      </w:r>
      <w:r>
        <w:instrText xml:space="preserve"> </w:instrText>
      </w:r>
      <w:r w:rsidR="0073069D">
        <w:fldChar w:fldCharType="end"/>
      </w:r>
      <w:r>
        <w:t xml:space="preserve"> diagram for our bicycle class would look something like:</w:t>
      </w:r>
    </w:p>
    <w:p w:rsidR="007B690B" w:rsidRPr="00EE7C85" w:rsidRDefault="0073069D" w:rsidP="007B690B">
      <w:r w:rsidRPr="0073069D">
        <w:rPr>
          <w:noProof/>
          <w:lang w:bidi="ar-SA"/>
        </w:rPr>
      </w:r>
      <w:r>
        <w:rPr>
          <w:noProof/>
          <w:lang w:bidi="ar-SA"/>
        </w:rPr>
        <w:pict>
          <v:group id="Canvas 498" o:spid="_x0000_s1372" editas="canvas" style="width:270pt;height:171pt;mso-position-horizontal-relative:char;mso-position-vertical-relative:line" coordsize="3429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">
            <o:lock v:ext="edit" ungrouping="t"/>
            <v:rect id="_x0000_s1373" style="position:absolute;width:34290;height:21717;visibility:visible" filled="f" stroked="f"/>
            <v:shape id="Text Box 500" o:spid="_x0000_s1374" type="#_x0000_t202" style="position:absolute;left:6858;top:1143;width:24003;height:16338;visibility:visible">
              <v:textbox style="mso-next-textbox:#Text Box 500">
                <w:txbxContent>
                  <w:p w:rsidR="004770BA" w:rsidRPr="0056326E" w:rsidRDefault="004770BA" w:rsidP="007B690B">
                    <w:pPr>
                      <w:jc w:val="center"/>
                      <w:rPr>
                        <w:rFonts w:ascii="Arial" w:hAnsi="Arial" w:cs="Arial"/>
                      </w:rPr>
                    </w:pPr>
                    <w:r w:rsidRPr="0056326E">
                      <w:rPr>
                        <w:rFonts w:ascii="Arial" w:hAnsi="Arial" w:cs="Arial"/>
                      </w:rPr>
                      <w:t>Bicycle</w:t>
                    </w:r>
                  </w:p>
                  <w:p w:rsidR="004770BA" w:rsidRPr="0056326E" w:rsidRDefault="004770BA" w:rsidP="007B690B">
                    <w:pPr>
                      <w:jc w:val="left"/>
                      <w:rPr>
                        <w:rFonts w:ascii="Arial" w:hAnsi="Arial" w:cs="Arial"/>
                        <w:sz w:val="20"/>
                      </w:rPr>
                    </w:pPr>
                    <w:r>
                      <w:br/>
                    </w:r>
                    <w:r>
                      <w:rPr>
                        <w:rFonts w:ascii="Arial" w:hAnsi="Arial" w:cs="Arial"/>
                        <w:sz w:val="20"/>
                      </w:rPr>
                      <w:t>+</w:t>
                    </w:r>
                    <w:r w:rsidRPr="0056326E">
                      <w:rPr>
                        <w:rFonts w:ascii="Arial" w:hAnsi="Arial" w:cs="Arial"/>
                        <w:sz w:val="20"/>
                      </w:rPr>
                      <w:t xml:space="preserve"> </w:t>
                    </w:r>
                    <w:proofErr w:type="gramStart"/>
                    <w:r w:rsidRPr="0056326E">
                      <w:rPr>
                        <w:rFonts w:ascii="Arial" w:hAnsi="Arial" w:cs="Arial"/>
                        <w:sz w:val="20"/>
                      </w:rPr>
                      <w:t>cadence :</w:t>
                    </w:r>
                    <w:proofErr w:type="gramEnd"/>
                    <w:r w:rsidRPr="0056326E">
                      <w:rPr>
                        <w:rFonts w:ascii="Arial" w:hAnsi="Arial" w:cs="Arial"/>
                        <w:sz w:val="20"/>
                      </w:rPr>
                      <w:t xml:space="preserve"> integer</w:t>
                    </w:r>
                  </w:p>
                  <w:p w:rsidR="004770BA" w:rsidRPr="0056326E" w:rsidRDefault="004770BA" w:rsidP="007B690B">
                    <w:pPr>
                      <w:jc w:val="left"/>
                      <w:rPr>
                        <w:rFonts w:ascii="Arial" w:hAnsi="Arial" w:cs="Arial"/>
                        <w:sz w:val="20"/>
                      </w:rPr>
                    </w:pPr>
                    <w:r>
                      <w:rPr>
                        <w:rFonts w:ascii="Arial" w:hAnsi="Arial" w:cs="Arial"/>
                        <w:sz w:val="20"/>
                      </w:rPr>
                      <w:t>+</w:t>
                    </w:r>
                    <w:r w:rsidRPr="0056326E">
                      <w:rPr>
                        <w:rFonts w:ascii="Arial" w:hAnsi="Arial" w:cs="Arial"/>
                        <w:sz w:val="20"/>
                      </w:rPr>
                      <w:t xml:space="preserve"> </w:t>
                    </w:r>
                    <w:proofErr w:type="gramStart"/>
                    <w:r w:rsidRPr="0056326E">
                      <w:rPr>
                        <w:rFonts w:ascii="Arial" w:hAnsi="Arial" w:cs="Arial"/>
                        <w:sz w:val="20"/>
                      </w:rPr>
                      <w:t>speed</w:t>
                    </w:r>
                    <w:r>
                      <w:rPr>
                        <w:rFonts w:ascii="Arial" w:hAnsi="Arial" w:cs="Arial"/>
                        <w:sz w:val="20"/>
                      </w:rPr>
                      <w:t>(</w:t>
                    </w:r>
                    <w:proofErr w:type="gramEnd"/>
                    <w:r>
                      <w:rPr>
                        <w:rFonts w:ascii="Arial" w:hAnsi="Arial" w:cs="Arial"/>
                        <w:sz w:val="20"/>
                      </w:rPr>
                      <w:t>increment)</w:t>
                    </w:r>
                    <w:r w:rsidRPr="0056326E">
                      <w:rPr>
                        <w:rFonts w:ascii="Arial" w:hAnsi="Arial" w:cs="Arial"/>
                        <w:sz w:val="20"/>
                      </w:rPr>
                      <w:t xml:space="preserve"> : integer</w:t>
                    </w:r>
                  </w:p>
                  <w:p w:rsidR="004770BA" w:rsidRPr="0056326E" w:rsidRDefault="004770BA" w:rsidP="007B690B">
                    <w:pPr>
                      <w:jc w:val="left"/>
                      <w:rPr>
                        <w:rFonts w:ascii="Arial" w:hAnsi="Arial" w:cs="Arial"/>
                        <w:sz w:val="20"/>
                      </w:rPr>
                    </w:pPr>
                    <w:r>
                      <w:rPr>
                        <w:rFonts w:ascii="Arial" w:hAnsi="Arial" w:cs="Arial"/>
                        <w:sz w:val="20"/>
                      </w:rPr>
                      <w:t>+</w:t>
                    </w:r>
                    <w:r w:rsidRPr="0056326E">
                      <w:rPr>
                        <w:rFonts w:ascii="Arial" w:hAnsi="Arial" w:cs="Arial"/>
                        <w:sz w:val="20"/>
                      </w:rPr>
                      <w:t xml:space="preserve"> gear </w:t>
                    </w:r>
                    <w:r>
                      <w:rPr>
                        <w:rFonts w:ascii="Arial" w:hAnsi="Arial" w:cs="Arial"/>
                        <w:sz w:val="20"/>
                      </w:rPr>
                      <w:t>(</w:t>
                    </w:r>
                    <w:proofErr w:type="spellStart"/>
                    <w:r>
                      <w:rPr>
                        <w:rFonts w:ascii="Arial" w:hAnsi="Arial" w:cs="Arial"/>
                        <w:sz w:val="20"/>
                      </w:rPr>
                      <w:t>newGear</w:t>
                    </w:r>
                    <w:proofErr w:type="spellEnd"/>
                    <w:r>
                      <w:rPr>
                        <w:rFonts w:ascii="Arial" w:hAnsi="Arial" w:cs="Arial"/>
                        <w:sz w:val="20"/>
                      </w:rPr>
                      <w:t>)</w:t>
                    </w:r>
                    <w:r w:rsidRPr="0056326E">
                      <w:rPr>
                        <w:rFonts w:ascii="Arial" w:hAnsi="Arial" w:cs="Arial"/>
                        <w:sz w:val="20"/>
                      </w:rPr>
                      <w:t>: integer</w:t>
                    </w:r>
                  </w:p>
                  <w:p w:rsidR="004770BA" w:rsidRPr="0056326E" w:rsidRDefault="004770BA" w:rsidP="007B690B">
                    <w:pPr>
                      <w:jc w:val="left"/>
                      <w:rPr>
                        <w:rFonts w:ascii="Arial" w:hAnsi="Arial" w:cs="Arial"/>
                        <w:sz w:val="20"/>
                      </w:rPr>
                    </w:pPr>
                  </w:p>
                  <w:p w:rsidR="004770BA" w:rsidRPr="0056326E" w:rsidRDefault="004770BA" w:rsidP="007B690B">
                    <w:pPr>
                      <w:jc w:val="left"/>
                      <w:rPr>
                        <w:rFonts w:ascii="Arial" w:hAnsi="Arial" w:cs="Arial"/>
                        <w:sz w:val="20"/>
                      </w:rPr>
                    </w:pPr>
                    <w:r w:rsidRPr="0056326E">
                      <w:rPr>
                        <w:rFonts w:ascii="Arial" w:hAnsi="Arial" w:cs="Arial"/>
                        <w:sz w:val="20"/>
                      </w:rPr>
                      <w:t xml:space="preserve"># </w:t>
                    </w:r>
                    <w:proofErr w:type="spellStart"/>
                    <w:r w:rsidRPr="0056326E">
                      <w:rPr>
                        <w:rFonts w:ascii="Arial" w:hAnsi="Arial" w:cs="Arial"/>
                        <w:sz w:val="20"/>
                      </w:rPr>
                      <w:t>RecalculateSpeed</w:t>
                    </w:r>
                    <w:proofErr w:type="spellEnd"/>
                    <w:r w:rsidRPr="0056326E">
                      <w:rPr>
                        <w:rFonts w:ascii="Arial" w:hAnsi="Arial" w:cs="Arial"/>
                        <w:sz w:val="20"/>
                      </w:rPr>
                      <w:t xml:space="preserve"> (</w:t>
                    </w:r>
                    <w:proofErr w:type="spellStart"/>
                    <w:proofErr w:type="gramStart"/>
                    <w:r w:rsidRPr="0056326E">
                      <w:rPr>
                        <w:rFonts w:ascii="Arial" w:hAnsi="Arial" w:cs="Arial"/>
                        <w:sz w:val="20"/>
                      </w:rPr>
                      <w:t>oldGear</w:t>
                    </w:r>
                    <w:proofErr w:type="spellEnd"/>
                    <w:r w:rsidRPr="0056326E">
                      <w:rPr>
                        <w:rFonts w:ascii="Arial" w:hAnsi="Arial" w:cs="Arial"/>
                        <w:sz w:val="20"/>
                      </w:rPr>
                      <w:t xml:space="preserve"> :</w:t>
                    </w:r>
                    <w:proofErr w:type="gramEnd"/>
                    <w:r w:rsidRPr="0056326E">
                      <w:rPr>
                        <w:rFonts w:ascii="Arial" w:hAnsi="Arial" w:cs="Arial"/>
                        <w:sz w:val="20"/>
                      </w:rPr>
                      <w:t xml:space="preserve"> integer, </w:t>
                    </w:r>
                    <w:proofErr w:type="spellStart"/>
                    <w:r w:rsidRPr="0056326E">
                      <w:rPr>
                        <w:rFonts w:ascii="Arial" w:hAnsi="Arial" w:cs="Arial"/>
                        <w:sz w:val="20"/>
                      </w:rPr>
                      <w:t>newGear</w:t>
                    </w:r>
                    <w:proofErr w:type="spellEnd"/>
                    <w:r w:rsidRPr="0056326E">
                      <w:rPr>
                        <w:rFonts w:ascii="Arial" w:hAnsi="Arial" w:cs="Arial"/>
                        <w:sz w:val="20"/>
                      </w:rPr>
                      <w:t>: integer)</w:t>
                    </w:r>
                  </w:p>
                  <w:p w:rsidR="004770BA" w:rsidRPr="0056326E" w:rsidRDefault="004770BA" w:rsidP="007B690B">
                    <w:pPr>
                      <w:jc w:val="left"/>
                      <w:rPr>
                        <w:rFonts w:ascii="Arial" w:hAnsi="Arial" w:cs="Arial"/>
                        <w:sz w:val="20"/>
                      </w:rPr>
                    </w:pPr>
                    <w:r w:rsidRPr="0056326E">
                      <w:rPr>
                        <w:rFonts w:ascii="Arial" w:hAnsi="Arial" w:cs="Arial"/>
                        <w:sz w:val="20"/>
                      </w:rPr>
                      <w:t xml:space="preserve">+ </w:t>
                    </w:r>
                    <w:proofErr w:type="spellStart"/>
                    <w:r w:rsidRPr="0056326E">
                      <w:rPr>
                        <w:rFonts w:ascii="Arial" w:hAnsi="Arial" w:cs="Arial"/>
                        <w:sz w:val="20"/>
                      </w:rPr>
                      <w:t>SpeedUp</w:t>
                    </w:r>
                    <w:proofErr w:type="spellEnd"/>
                    <w:r>
                      <w:rPr>
                        <w:rFonts w:ascii="Arial" w:hAnsi="Arial" w:cs="Arial"/>
                        <w:sz w:val="20"/>
                      </w:rPr>
                      <w:t xml:space="preserve"> </w:t>
                    </w:r>
                    <w:r w:rsidRPr="0056326E">
                      <w:rPr>
                        <w:rFonts w:ascii="Arial" w:hAnsi="Arial" w:cs="Arial"/>
                        <w:sz w:val="20"/>
                      </w:rPr>
                      <w:t>(</w:t>
                    </w:r>
                    <w:proofErr w:type="gramStart"/>
                    <w:r w:rsidRPr="0056326E">
                      <w:rPr>
                        <w:rFonts w:ascii="Arial" w:hAnsi="Arial" w:cs="Arial"/>
                        <w:sz w:val="20"/>
                      </w:rPr>
                      <w:t>increment :</w:t>
                    </w:r>
                    <w:proofErr w:type="gramEnd"/>
                    <w:r w:rsidRPr="0056326E">
                      <w:rPr>
                        <w:rFonts w:ascii="Arial" w:hAnsi="Arial" w:cs="Arial"/>
                        <w:sz w:val="20"/>
                      </w:rPr>
                      <w:t xml:space="preserve"> integer)</w:t>
                    </w:r>
                  </w:p>
                  <w:p w:rsidR="004770BA" w:rsidRPr="0056326E" w:rsidRDefault="004770BA" w:rsidP="007B690B">
                    <w:pPr>
                      <w:jc w:val="left"/>
                      <w:rPr>
                        <w:rFonts w:ascii="Arial" w:hAnsi="Arial" w:cs="Arial"/>
                        <w:sz w:val="20"/>
                      </w:rPr>
                    </w:pPr>
                    <w:r w:rsidRPr="0056326E">
                      <w:rPr>
                        <w:rFonts w:ascii="Arial" w:hAnsi="Arial" w:cs="Arial"/>
                        <w:sz w:val="20"/>
                      </w:rPr>
                      <w:t xml:space="preserve">+ </w:t>
                    </w:r>
                    <w:proofErr w:type="spellStart"/>
                    <w:r w:rsidRPr="0056326E">
                      <w:rPr>
                        <w:rFonts w:ascii="Arial" w:hAnsi="Arial" w:cs="Arial"/>
                        <w:sz w:val="20"/>
                      </w:rPr>
                      <w:t>ApplyBrakes</w:t>
                    </w:r>
                    <w:proofErr w:type="spellEnd"/>
                    <w:r w:rsidRPr="0056326E">
                      <w:rPr>
                        <w:rFonts w:ascii="Arial" w:hAnsi="Arial" w:cs="Arial"/>
                        <w:sz w:val="20"/>
                      </w:rPr>
                      <w:t xml:space="preserve"> (</w:t>
                    </w:r>
                    <w:proofErr w:type="gramStart"/>
                    <w:r w:rsidRPr="0056326E">
                      <w:rPr>
                        <w:rFonts w:ascii="Arial" w:hAnsi="Arial" w:cs="Arial"/>
                        <w:sz w:val="20"/>
                      </w:rPr>
                      <w:t>decrement</w:t>
                    </w:r>
                    <w:r>
                      <w:rPr>
                        <w:rFonts w:ascii="Arial" w:hAnsi="Arial" w:cs="Arial"/>
                        <w:sz w:val="20"/>
                      </w:rPr>
                      <w:t xml:space="preserve"> </w:t>
                    </w:r>
                    <w:r w:rsidRPr="0056326E">
                      <w:rPr>
                        <w:rFonts w:ascii="Arial" w:hAnsi="Arial" w:cs="Arial"/>
                        <w:sz w:val="20"/>
                      </w:rPr>
                      <w:t>:</w:t>
                    </w:r>
                    <w:proofErr w:type="gramEnd"/>
                    <w:r w:rsidRPr="0056326E">
                      <w:rPr>
                        <w:rFonts w:ascii="Arial" w:hAnsi="Arial" w:cs="Arial"/>
                        <w:sz w:val="20"/>
                      </w:rPr>
                      <w:t xml:space="preserve"> integer)</w:t>
                    </w:r>
                  </w:p>
                </w:txbxContent>
              </v:textbox>
            </v:shape>
            <v:line id="Line 501" o:spid="_x0000_s1375" style="position:absolute;visibility:visible" from="6858,4572" to="30861,4578"/>
            <v:line id="Line 502" o:spid="_x0000_s1376" style="position:absolute;visibility:visible" from="6858,10287" to="30861,10287"/>
            <w10:wrap type="none"/>
            <w10:anchorlock/>
          </v:group>
        </w:pict>
      </w:r>
    </w:p>
    <w:p w:rsidR="007B690B" w:rsidRDefault="007B690B" w:rsidP="008835F3">
      <w:pPr>
        <w:sectPr w:rsidR="007B690B" w:rsidSect="001E7955">
          <w:footerReference w:type="even" r:id="rId256"/>
          <w:footerReference w:type="default" r:id="rId257"/>
          <w:type w:val="oddPage"/>
          <w:pgSz w:w="12240" w:h="15840" w:code="1"/>
          <w:pgMar w:top="1080" w:right="1080" w:bottom="1080" w:left="3960" w:header="720" w:footer="720" w:gutter="0"/>
          <w:cols w:space="360"/>
          <w:titlePg/>
          <w:docGrid w:linePitch="272"/>
        </w:sectPr>
      </w:pPr>
    </w:p>
    <w:p w:rsidR="008835F3" w:rsidRDefault="008835F3" w:rsidP="008835F3">
      <w:pPr>
        <w:pStyle w:val="Title"/>
        <w:jc w:val="left"/>
      </w:pPr>
      <w:r>
        <w:lastRenderedPageBreak/>
        <w:t>Chapter 8 – Creating Objects</w:t>
      </w:r>
    </w:p>
    <w:p w:rsidR="008835F3" w:rsidRDefault="00335F98">
      <w:pPr>
        <w:spacing w:before="0" w:after="0" w:line="240" w:lineRule="auto"/>
        <w:jc w:val="left"/>
      </w:pPr>
      <w:r>
        <w:rPr>
          <w:noProof/>
          <w:lang w:val="en-CA" w:eastAsia="en-CA" w:bidi="ar-SA"/>
        </w:rPr>
        <w:drawing>
          <wp:anchor distT="0" distB="0" distL="114300" distR="114300" simplePos="0" relativeHeight="251728384" behindDoc="1" locked="0" layoutInCell="1" allowOverlap="1">
            <wp:simplePos x="0" y="0"/>
            <wp:positionH relativeFrom="column">
              <wp:posOffset>-887087</wp:posOffset>
            </wp:positionH>
            <wp:positionV relativeFrom="paragraph">
              <wp:posOffset>94822</wp:posOffset>
            </wp:positionV>
            <wp:extent cx="4574983" cy="6477918"/>
            <wp:effectExtent l="19050" t="0" r="0" b="0"/>
            <wp:wrapNone/>
            <wp:docPr id="462" name="Picture 461" descr="programming langu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ming languages.png"/>
                    <pic:cNvPicPr/>
                  </pic:nvPicPr>
                  <pic:blipFill>
                    <a:blip r:embed="rId258" cstate="print"/>
                    <a:stretch>
                      <a:fillRect/>
                    </a:stretch>
                  </pic:blipFill>
                  <pic:spPr>
                    <a:xfrm>
                      <a:off x="0" y="0"/>
                      <a:ext cx="4574983" cy="6477918"/>
                    </a:xfrm>
                    <a:prstGeom prst="rect">
                      <a:avLst/>
                    </a:prstGeom>
                  </pic:spPr>
                </pic:pic>
              </a:graphicData>
            </a:graphic>
          </wp:anchor>
        </w:drawing>
      </w:r>
      <w:r w:rsidR="008835F3">
        <w:br w:type="page"/>
      </w:r>
    </w:p>
    <w:p w:rsidR="008835F3" w:rsidRDefault="00507D1F" w:rsidP="008835F3">
      <w:pPr>
        <w:pStyle w:val="Heading1"/>
        <w:jc w:val="left"/>
      </w:pPr>
      <w:bookmarkStart w:id="313" w:name="_Toc247205754"/>
      <w:r>
        <w:lastRenderedPageBreak/>
        <w:t>Chapter 9</w:t>
      </w:r>
      <w:r w:rsidR="008835F3">
        <w:t xml:space="preserve"> – Creating Objects</w:t>
      </w:r>
      <w:bookmarkEnd w:id="313"/>
    </w:p>
    <w:p w:rsidR="008835F3" w:rsidRDefault="008835F3" w:rsidP="007B690B">
      <w:pPr>
        <w:ind w:firstLine="432"/>
      </w:pPr>
      <w:r>
        <w:tab/>
      </w:r>
    </w:p>
    <w:p w:rsidR="008835F3" w:rsidRDefault="008835F3" w:rsidP="008835F3">
      <w:pPr>
        <w:pStyle w:val="Heading2"/>
      </w:pPr>
      <w:bookmarkStart w:id="314" w:name="_Toc153459336"/>
      <w:bookmarkStart w:id="315" w:name="_Toc174028159"/>
      <w:bookmarkStart w:id="316" w:name="_Toc247205755"/>
      <w:r>
        <w:t>Encapsulation</w:t>
      </w:r>
      <w:bookmarkEnd w:id="314"/>
      <w:bookmarkEnd w:id="315"/>
      <w:bookmarkEnd w:id="316"/>
    </w:p>
    <w:p w:rsidR="008835F3" w:rsidRDefault="007D5A0C" w:rsidP="008835F3">
      <w:pPr>
        <w:ind w:firstLine="720"/>
        <w:jc w:val="left"/>
      </w:pPr>
      <w:r>
        <w:t>On</w:t>
      </w:r>
      <w:r w:rsidR="008835F3">
        <w:t>e important aspect of classes is that the methods</w:t>
      </w:r>
      <w:r w:rsidR="0073069D">
        <w:fldChar w:fldCharType="begin"/>
      </w:r>
      <w:r w:rsidR="008835F3">
        <w:instrText xml:space="preserve"> XE "</w:instrText>
      </w:r>
      <w:r w:rsidR="008835F3" w:rsidRPr="000D3DAB">
        <w:rPr>
          <w:b/>
          <w:i/>
        </w:rPr>
        <w:instrText>methods</w:instrText>
      </w:r>
      <w:r w:rsidR="008835F3">
        <w:rPr>
          <w:b/>
          <w:i/>
        </w:rPr>
        <w:instrText>"</w:instrText>
      </w:r>
      <w:r w:rsidR="008835F3">
        <w:instrText xml:space="preserve"> </w:instrText>
      </w:r>
      <w:r w:rsidR="0073069D">
        <w:fldChar w:fldCharType="end"/>
      </w:r>
      <w:r w:rsidR="008835F3">
        <w:t xml:space="preserve"> of a class</w:t>
      </w:r>
      <w:r w:rsidR="0073069D">
        <w:fldChar w:fldCharType="begin"/>
      </w:r>
      <w:r w:rsidR="008835F3">
        <w:instrText xml:space="preserve"> XE "</w:instrText>
      </w:r>
      <w:r w:rsidR="008835F3">
        <w:rPr>
          <w:b/>
          <w:i/>
        </w:rPr>
        <w:instrText>class"</w:instrText>
      </w:r>
      <w:r w:rsidR="008835F3">
        <w:instrText xml:space="preserve"> </w:instrText>
      </w:r>
      <w:r w:rsidR="0073069D">
        <w:fldChar w:fldCharType="end"/>
      </w:r>
      <w:r w:rsidR="008835F3">
        <w:t xml:space="preserve"> are the only way </w:t>
      </w:r>
      <w:r w:rsidR="0093697B">
        <w:t xml:space="preserve">to change the values of the private data (fields) of that class. The reason for this is that the methods (and properties) use “logic” to ensure the operation is </w:t>
      </w:r>
      <w:r w:rsidR="00A709A0">
        <w:t>legal</w:t>
      </w:r>
      <w:r w:rsidR="0093697B">
        <w:t>.</w:t>
      </w:r>
      <w:r w:rsidR="00A13921">
        <w:t xml:space="preserve"> </w:t>
      </w:r>
      <w:r w:rsidR="008835F3">
        <w:t xml:space="preserve">For example, in the bicycle class, you </w:t>
      </w:r>
      <w:r w:rsidR="008835F3" w:rsidRPr="00E55AB3">
        <w:rPr>
          <w:u w:val="single"/>
        </w:rPr>
        <w:t>cannot</w:t>
      </w:r>
      <w:r w:rsidR="0093697B">
        <w:t xml:space="preserve"> change the variable</w:t>
      </w:r>
      <w:r w:rsidR="008835F3">
        <w:t xml:space="preserve"> </w:t>
      </w:r>
      <w:r w:rsidR="008835F3">
        <w:rPr>
          <w:rFonts w:ascii="Courier New" w:hAnsi="Courier New" w:cs="Courier New"/>
          <w:noProof/>
          <w:sz w:val="20"/>
        </w:rPr>
        <w:t>speed</w:t>
      </w:r>
      <w:r w:rsidR="008835F3">
        <w:t xml:space="preserve"> directly you must use methods </w:t>
      </w:r>
      <w:r w:rsidR="0093697B">
        <w:t xml:space="preserve">(or properties) like </w:t>
      </w:r>
      <w:r w:rsidR="008835F3">
        <w:t>(</w:t>
      </w:r>
      <w:proofErr w:type="spellStart"/>
      <w:r w:rsidR="008835F3">
        <w:rPr>
          <w:rFonts w:ascii="Courier New" w:hAnsi="Courier New" w:cs="Courier New"/>
          <w:noProof/>
          <w:sz w:val="20"/>
        </w:rPr>
        <w:t>ChangeCadence</w:t>
      </w:r>
      <w:proofErr w:type="spellEnd"/>
      <w:r w:rsidR="008835F3">
        <w:t xml:space="preserve">, </w:t>
      </w:r>
      <w:r w:rsidR="008835F3">
        <w:rPr>
          <w:rFonts w:ascii="Courier New" w:hAnsi="Courier New" w:cs="Courier New"/>
          <w:noProof/>
          <w:sz w:val="20"/>
        </w:rPr>
        <w:t>ChangeGear</w:t>
      </w:r>
      <w:r w:rsidR="008835F3">
        <w:t xml:space="preserve">, </w:t>
      </w:r>
      <w:r w:rsidR="008835F3">
        <w:rPr>
          <w:rFonts w:ascii="Courier New" w:hAnsi="Courier New" w:cs="Courier New"/>
          <w:noProof/>
          <w:sz w:val="20"/>
        </w:rPr>
        <w:t>SpeedUp</w:t>
      </w:r>
      <w:r w:rsidR="008835F3">
        <w:t>, and</w:t>
      </w:r>
      <w:r w:rsidR="008835F3">
        <w:rPr>
          <w:rFonts w:ascii="Courier New" w:hAnsi="Courier New" w:cs="Courier New"/>
          <w:noProof/>
          <w:sz w:val="20"/>
        </w:rPr>
        <w:t xml:space="preserve"> ApplyBrakes</w:t>
      </w:r>
      <w:r w:rsidR="008835F3">
        <w:t>).</w:t>
      </w:r>
      <w:r w:rsidR="00A13921">
        <w:t xml:space="preserve"> </w:t>
      </w:r>
      <w:r w:rsidR="008835F3">
        <w:t xml:space="preserve">The variables are not directly accessible to the Bicycle object and they are said to be </w:t>
      </w:r>
      <w:r w:rsidR="008835F3" w:rsidRPr="00E55AB3">
        <w:rPr>
          <w:u w:val="single"/>
        </w:rPr>
        <w:t>encapsulated</w:t>
      </w:r>
      <w:r w:rsidR="008835F3">
        <w:t xml:space="preserve"> by the class.</w:t>
      </w:r>
      <w:r w:rsidR="00A13921">
        <w:t xml:space="preserve"> </w:t>
      </w:r>
      <w:r w:rsidR="008835F3">
        <w:t xml:space="preserve">Limiting access to data is call </w:t>
      </w:r>
      <w:hyperlink r:id="rId259" w:history="1">
        <w:r w:rsidR="008835F3">
          <w:rPr>
            <w:rStyle w:val="Hyperlink"/>
            <w:b/>
            <w:bCs/>
            <w:i/>
            <w:iCs/>
          </w:rPr>
          <w:t>data hiding</w:t>
        </w:r>
      </w:hyperlink>
      <w:r w:rsidR="0073069D">
        <w:rPr>
          <w:b/>
          <w:bCs/>
          <w:i/>
          <w:iCs/>
        </w:rPr>
        <w:fldChar w:fldCharType="begin"/>
      </w:r>
      <w:r w:rsidR="008835F3">
        <w:rPr>
          <w:b/>
          <w:bCs/>
          <w:i/>
          <w:iCs/>
        </w:rPr>
        <w:instrText xml:space="preserve"> XE "data hiding" </w:instrText>
      </w:r>
      <w:r w:rsidR="0073069D">
        <w:rPr>
          <w:b/>
          <w:bCs/>
          <w:i/>
          <w:iCs/>
        </w:rPr>
        <w:fldChar w:fldCharType="end"/>
      </w:r>
      <w:r w:rsidR="008835F3">
        <w:rPr>
          <w:b/>
          <w:bCs/>
          <w:i/>
          <w:iCs/>
        </w:rPr>
        <w:t xml:space="preserve"> </w:t>
      </w:r>
      <w:r w:rsidR="008835F3">
        <w:t>and is the basis for encapsulation.</w:t>
      </w:r>
      <w:r w:rsidR="00A13921">
        <w:t xml:space="preserve"> </w:t>
      </w:r>
    </w:p>
    <w:p w:rsidR="008835F3" w:rsidRDefault="008835F3" w:rsidP="008835F3">
      <w:pPr>
        <w:ind w:firstLine="720"/>
        <w:jc w:val="left"/>
      </w:pPr>
      <w:r>
        <w:t>Encapsulation is accomplished by using an access modifier in declarations of variables.</w:t>
      </w:r>
      <w:r w:rsidR="00A13921">
        <w:t xml:space="preserve"> </w:t>
      </w:r>
      <w:r>
        <w:t>Access modifiers are keywords that control access to members:</w:t>
      </w:r>
    </w:p>
    <w:p w:rsidR="008835F3" w:rsidRDefault="008835F3" w:rsidP="008835F3">
      <w:pPr>
        <w:numPr>
          <w:ilvl w:val="0"/>
          <w:numId w:val="16"/>
        </w:numPr>
        <w:spacing w:before="0" w:after="0" w:line="240" w:lineRule="auto"/>
        <w:jc w:val="left"/>
      </w:pPr>
      <w:r>
        <w:rPr>
          <w:rFonts w:ascii="Courier New" w:hAnsi="Courier New" w:cs="Courier New"/>
          <w:noProof/>
          <w:color w:val="0000FF"/>
          <w:sz w:val="20"/>
        </w:rPr>
        <w:t>Private</w:t>
      </w:r>
      <w:r>
        <w:t xml:space="preserve"> declares a member as accessible to the method of the class</w:t>
      </w:r>
      <w:r w:rsidR="0073069D">
        <w:fldChar w:fldCharType="begin"/>
      </w:r>
      <w:r>
        <w:instrText xml:space="preserve"> XE "</w:instrText>
      </w:r>
      <w:r>
        <w:rPr>
          <w:b/>
          <w:i/>
        </w:rPr>
        <w:instrText>class"</w:instrText>
      </w:r>
      <w:r>
        <w:instrText xml:space="preserve"> </w:instrText>
      </w:r>
      <w:r w:rsidR="0073069D">
        <w:fldChar w:fldCharType="end"/>
      </w:r>
      <w:r>
        <w:t xml:space="preserve"> only</w:t>
      </w:r>
    </w:p>
    <w:p w:rsidR="008835F3" w:rsidRDefault="008835F3" w:rsidP="008835F3">
      <w:pPr>
        <w:numPr>
          <w:ilvl w:val="0"/>
          <w:numId w:val="16"/>
        </w:numPr>
        <w:spacing w:before="0" w:after="0" w:line="240" w:lineRule="auto"/>
        <w:jc w:val="left"/>
      </w:pPr>
      <w:r>
        <w:rPr>
          <w:rFonts w:ascii="Courier New" w:hAnsi="Courier New" w:cs="Courier New"/>
          <w:noProof/>
          <w:color w:val="0000FF"/>
          <w:sz w:val="20"/>
        </w:rPr>
        <w:t>Protected</w:t>
      </w:r>
      <w:r>
        <w:t xml:space="preserve"> declares a member that can be used from within the class</w:t>
      </w:r>
      <w:r w:rsidR="0073069D">
        <w:fldChar w:fldCharType="begin"/>
      </w:r>
      <w:r>
        <w:instrText xml:space="preserve"> XE "</w:instrText>
      </w:r>
      <w:r>
        <w:rPr>
          <w:b/>
          <w:i/>
        </w:rPr>
        <w:instrText>class"</w:instrText>
      </w:r>
      <w:r>
        <w:instrText xml:space="preserve"> </w:instrText>
      </w:r>
      <w:r w:rsidR="0073069D">
        <w:fldChar w:fldCharType="end"/>
      </w:r>
      <w:r>
        <w:t xml:space="preserve"> only</w:t>
      </w:r>
    </w:p>
    <w:p w:rsidR="008835F3" w:rsidRDefault="008835F3" w:rsidP="008835F3">
      <w:pPr>
        <w:numPr>
          <w:ilvl w:val="0"/>
          <w:numId w:val="16"/>
        </w:numPr>
        <w:spacing w:before="0" w:after="0" w:line="240" w:lineRule="auto"/>
        <w:jc w:val="left"/>
      </w:pPr>
      <w:r>
        <w:rPr>
          <w:rFonts w:ascii="Courier New" w:hAnsi="Courier New" w:cs="Courier New"/>
          <w:noProof/>
          <w:color w:val="0000FF"/>
          <w:sz w:val="20"/>
        </w:rPr>
        <w:t>Public</w:t>
      </w:r>
      <w:r>
        <w:t xml:space="preserve"> explicitly declares a member available to an object of the class</w:t>
      </w:r>
      <w:r w:rsidR="0073069D">
        <w:fldChar w:fldCharType="begin"/>
      </w:r>
      <w:r>
        <w:instrText xml:space="preserve"> XE "</w:instrText>
      </w:r>
      <w:r>
        <w:rPr>
          <w:b/>
          <w:i/>
        </w:rPr>
        <w:instrText>class"</w:instrText>
      </w:r>
      <w:r>
        <w:instrText xml:space="preserve"> </w:instrText>
      </w:r>
      <w:r w:rsidR="0073069D">
        <w:fldChar w:fldCharType="end"/>
      </w:r>
      <w:r>
        <w:t>.</w:t>
      </w:r>
    </w:p>
    <w:p w:rsidR="008835F3" w:rsidRDefault="008835F3" w:rsidP="007B690B"/>
    <w:p w:rsidR="008835F3" w:rsidRDefault="008835F3" w:rsidP="008835F3">
      <w:pPr>
        <w:pStyle w:val="Heading2"/>
      </w:pPr>
      <w:bookmarkStart w:id="317" w:name="_Toc153459342"/>
      <w:bookmarkStart w:id="318" w:name="_Toc174028165"/>
      <w:bookmarkStart w:id="319" w:name="_Toc247205756"/>
      <w:r>
        <w:t>Constructors</w:t>
      </w:r>
      <w:bookmarkEnd w:id="317"/>
      <w:bookmarkEnd w:id="318"/>
      <w:bookmarkEnd w:id="319"/>
    </w:p>
    <w:p w:rsidR="008835F3" w:rsidRDefault="0093697B" w:rsidP="008835F3">
      <w:pPr>
        <w:ind w:firstLine="720"/>
      </w:pPr>
      <w:r>
        <w:t>A c</w:t>
      </w:r>
      <w:r w:rsidR="008835F3">
        <w:t xml:space="preserve">onstructor is a method that is automatically called by the </w:t>
      </w:r>
      <w:r w:rsidR="008835F3">
        <w:rPr>
          <w:rFonts w:ascii="Courier New" w:hAnsi="Courier New" w:cs="Courier New"/>
          <w:noProof/>
          <w:color w:val="0000FF"/>
          <w:sz w:val="20"/>
        </w:rPr>
        <w:t xml:space="preserve">New </w:t>
      </w:r>
      <w:r w:rsidR="008835F3">
        <w:t>keyword when an object is instantiated.</w:t>
      </w:r>
      <w:r w:rsidR="00A13921">
        <w:t xml:space="preserve"> </w:t>
      </w:r>
      <w:r w:rsidR="008835F3">
        <w:t>Assignment of values to fields (private variables) is normally done in the constructor.</w:t>
      </w:r>
      <w:r w:rsidR="00A13921">
        <w:t xml:space="preserve"> </w:t>
      </w:r>
      <w:r w:rsidR="008835F3">
        <w:t>This is a better method of assigning initial values to variables than the way we have been doing, by assigning the value in the declaration statement</w:t>
      </w:r>
      <w:r w:rsidR="0002700A">
        <w:t xml:space="preserve"> (see example below)</w:t>
      </w:r>
      <w:r w:rsidR="0073069D">
        <w:fldChar w:fldCharType="begin"/>
      </w:r>
      <w:r w:rsidR="008835F3">
        <w:instrText xml:space="preserve"> XE "</w:instrText>
      </w:r>
      <w:r w:rsidR="008835F3">
        <w:rPr>
          <w:b/>
          <w:i/>
        </w:rPr>
        <w:instrText>declaration statement"</w:instrText>
      </w:r>
      <w:r w:rsidR="008835F3">
        <w:instrText xml:space="preserve"> </w:instrText>
      </w:r>
      <w:r w:rsidR="0073069D">
        <w:fldChar w:fldCharType="end"/>
      </w:r>
      <w:r w:rsidR="008835F3">
        <w:t>.</w:t>
      </w:r>
    </w:p>
    <w:p w:rsidR="008835F3" w:rsidRDefault="008835F3" w:rsidP="008835F3">
      <w:pPr>
        <w:ind w:firstLine="720"/>
      </w:pPr>
    </w:p>
    <w:p w:rsidR="008835F3" w:rsidRDefault="008835F3" w:rsidP="008835F3">
      <w:pPr>
        <w:ind w:firstLine="720"/>
      </w:pPr>
      <w:r>
        <w:rPr>
          <w:noProof/>
          <w:lang w:val="en-CA" w:eastAsia="en-CA" w:bidi="ar-SA"/>
        </w:rPr>
        <w:lastRenderedPageBreak/>
        <w:drawing>
          <wp:inline distT="0" distB="0" distL="0" distR="0">
            <wp:extent cx="2487930" cy="537845"/>
            <wp:effectExtent l="19050" t="0" r="7620" b="0"/>
            <wp:docPr id="72" name="Picture 72" descr="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ƙ°"/>
                    <pic:cNvPicPr>
                      <a:picLocks noChangeAspect="1" noChangeArrowheads="1"/>
                    </pic:cNvPicPr>
                  </pic:nvPicPr>
                  <pic:blipFill>
                    <a:blip r:embed="rId260" cstate="print"/>
                    <a:srcRect/>
                    <a:stretch>
                      <a:fillRect/>
                    </a:stretch>
                  </pic:blipFill>
                  <pic:spPr bwMode="auto">
                    <a:xfrm>
                      <a:off x="0" y="0"/>
                      <a:ext cx="2487930" cy="537845"/>
                    </a:xfrm>
                    <a:prstGeom prst="rect">
                      <a:avLst/>
                    </a:prstGeom>
                    <a:noFill/>
                    <a:ln w="9525">
                      <a:noFill/>
                      <a:miter lim="800000"/>
                      <a:headEnd/>
                      <a:tailEnd/>
                    </a:ln>
                  </pic:spPr>
                </pic:pic>
              </a:graphicData>
            </a:graphic>
          </wp:inline>
        </w:drawing>
      </w:r>
    </w:p>
    <w:p w:rsidR="008835F3" w:rsidRDefault="008835F3" w:rsidP="008835F3">
      <w:pPr>
        <w:ind w:firstLine="720"/>
      </w:pPr>
    </w:p>
    <w:p w:rsidR="008835F3" w:rsidRDefault="008835F3" w:rsidP="00B50A28">
      <w:r>
        <w:t>If you use a method, then the programmer</w:t>
      </w:r>
      <w:r w:rsidR="0073069D">
        <w:fldChar w:fldCharType="begin"/>
      </w:r>
      <w:r>
        <w:instrText xml:space="preserve"> XE "</w:instrText>
      </w:r>
      <w:r>
        <w:rPr>
          <w:b/>
          <w:i/>
        </w:rPr>
        <w:instrText>programmer"</w:instrText>
      </w:r>
      <w:r>
        <w:instrText xml:space="preserve"> </w:instrText>
      </w:r>
      <w:r w:rsidR="0073069D">
        <w:fldChar w:fldCharType="end"/>
      </w:r>
      <w:r>
        <w:t xml:space="preserve"> instantiating the object can pass in the initial values that they would like.</w:t>
      </w:r>
      <w:r w:rsidR="00A13921">
        <w:t xml:space="preserve"> </w:t>
      </w:r>
      <w:r>
        <w:t>For example when you instantiate a new button object, you would like to set the property position to the value you would like to set.</w:t>
      </w:r>
      <w:r w:rsidR="00A13921">
        <w:t xml:space="preserve"> </w:t>
      </w:r>
      <w:r>
        <w:t xml:space="preserve">The </w:t>
      </w:r>
      <w:r>
        <w:rPr>
          <w:rFonts w:ascii="Courier New" w:hAnsi="Courier New" w:cs="Courier New"/>
          <w:noProof/>
          <w:color w:val="0000FF"/>
          <w:sz w:val="20"/>
        </w:rPr>
        <w:t xml:space="preserve">New </w:t>
      </w:r>
      <w:r>
        <w:t xml:space="preserve">keyword must be used, since this is the key to the compiler to run this during the instantiation of the object. </w:t>
      </w:r>
    </w:p>
    <w:p w:rsidR="008835F3" w:rsidRDefault="008835F3" w:rsidP="008835F3">
      <w:pPr>
        <w:ind w:firstLine="720"/>
      </w:pPr>
      <w:r>
        <w:t>A constructor works just like a normal method.</w:t>
      </w:r>
      <w:r w:rsidR="00A13921">
        <w:t xml:space="preserve"> </w:t>
      </w:r>
      <w:r>
        <w:t xml:space="preserve">Since its syntax is just like a method (except it </w:t>
      </w:r>
      <w:r w:rsidR="00B50A28">
        <w:t>cannot</w:t>
      </w:r>
      <w:r>
        <w:t xml:space="preserve"> return a value, it is like a Sub </w:t>
      </w:r>
      <w:r w:rsidR="00B50A28">
        <w:t xml:space="preserve">or procedure </w:t>
      </w:r>
      <w:r>
        <w:t>not a Function) it can either have none, one or many parameters passed to it.</w:t>
      </w:r>
      <w:r w:rsidR="00A13921">
        <w:t xml:space="preserve"> </w:t>
      </w:r>
      <w:r>
        <w:t>If it is going to have parameters passed to it, then these parameters must be supplied when the object is instantiated.</w:t>
      </w:r>
      <w:r w:rsidR="00A13921">
        <w:t xml:space="preserve"> </w:t>
      </w:r>
      <w:r>
        <w:t xml:space="preserve">Since you can pass parameters into the constructor, it must be marked a </w:t>
      </w:r>
      <w:r>
        <w:rPr>
          <w:rFonts w:ascii="Courier New" w:hAnsi="Courier New" w:cs="Courier New"/>
          <w:noProof/>
          <w:color w:val="0000FF"/>
          <w:sz w:val="20"/>
        </w:rPr>
        <w:t xml:space="preserve">Public </w:t>
      </w:r>
      <w:r>
        <w:t xml:space="preserve">and not </w:t>
      </w:r>
      <w:r>
        <w:rPr>
          <w:rFonts w:ascii="Courier New" w:hAnsi="Courier New" w:cs="Courier New"/>
          <w:noProof/>
          <w:color w:val="0000FF"/>
          <w:sz w:val="20"/>
        </w:rPr>
        <w:t>Private</w:t>
      </w:r>
      <w:r>
        <w:t>.</w:t>
      </w:r>
      <w:r w:rsidR="00A13921">
        <w:t xml:space="preserve"> </w:t>
      </w:r>
      <w:r>
        <w:t xml:space="preserve">(You can actually mark it as </w:t>
      </w:r>
      <w:r>
        <w:rPr>
          <w:rFonts w:ascii="Courier New" w:hAnsi="Courier New" w:cs="Courier New"/>
          <w:noProof/>
          <w:color w:val="0000FF"/>
          <w:sz w:val="20"/>
        </w:rPr>
        <w:t>Protected</w:t>
      </w:r>
      <w:r>
        <w:t>, but you must wait until you learn heritance first to understand this.)</w:t>
      </w:r>
    </w:p>
    <w:p w:rsidR="008835F3" w:rsidRDefault="008835F3" w:rsidP="008835F3">
      <w:pPr>
        <w:ind w:firstLine="720"/>
      </w:pPr>
      <w:r>
        <w:t>For our bicycle class</w:t>
      </w:r>
      <w:r w:rsidR="0073069D">
        <w:fldChar w:fldCharType="begin"/>
      </w:r>
      <w:r>
        <w:instrText xml:space="preserve"> XE "</w:instrText>
      </w:r>
      <w:r>
        <w:rPr>
          <w:b/>
          <w:i/>
        </w:rPr>
        <w:instrText>class"</w:instrText>
      </w:r>
      <w:r>
        <w:instrText xml:space="preserve"> </w:instrText>
      </w:r>
      <w:r w:rsidR="0073069D">
        <w:fldChar w:fldCharType="end"/>
      </w:r>
      <w:r>
        <w:t>, the constructor would look like the following.</w:t>
      </w:r>
      <w:r w:rsidR="00A13921">
        <w:t xml:space="preserve"> </w:t>
      </w:r>
      <w:r>
        <w:t>Notice that the user will now have to pass in the initial</w:t>
      </w:r>
      <w:r w:rsidR="00A13921">
        <w:t xml:space="preserve">    </w:t>
      </w:r>
      <w:r>
        <w:t xml:space="preserve"> cadence, speed and gear.</w:t>
      </w:r>
    </w:p>
    <w:p w:rsidR="008835F3" w:rsidRDefault="008835F3" w:rsidP="008835F3">
      <w:pPr>
        <w:ind w:firstLine="720"/>
        <w:jc w:val="center"/>
      </w:pPr>
      <w:r>
        <w:rPr>
          <w:noProof/>
          <w:lang w:val="en-CA" w:eastAsia="en-CA" w:bidi="ar-SA"/>
        </w:rPr>
        <w:drawing>
          <wp:inline distT="0" distB="0" distL="0" distR="0">
            <wp:extent cx="3805555" cy="1156335"/>
            <wp:effectExtent l="19050" t="0" r="4445" b="0"/>
            <wp:docPr id="73" name="Picture 73" descr="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Ǌ°"/>
                    <pic:cNvPicPr>
                      <a:picLocks noChangeAspect="1" noChangeArrowheads="1"/>
                    </pic:cNvPicPr>
                  </pic:nvPicPr>
                  <pic:blipFill>
                    <a:blip r:embed="rId261" cstate="print"/>
                    <a:srcRect/>
                    <a:stretch>
                      <a:fillRect/>
                    </a:stretch>
                  </pic:blipFill>
                  <pic:spPr bwMode="auto">
                    <a:xfrm>
                      <a:off x="0" y="0"/>
                      <a:ext cx="3805555" cy="1156335"/>
                    </a:xfrm>
                    <a:prstGeom prst="rect">
                      <a:avLst/>
                    </a:prstGeom>
                    <a:noFill/>
                    <a:ln w="9525">
                      <a:noFill/>
                      <a:miter lim="800000"/>
                      <a:headEnd/>
                      <a:tailEnd/>
                    </a:ln>
                  </pic:spPr>
                </pic:pic>
              </a:graphicData>
            </a:graphic>
          </wp:inline>
        </w:drawing>
      </w:r>
    </w:p>
    <w:p w:rsidR="008835F3" w:rsidRDefault="0073069D" w:rsidP="008835F3">
      <w:r>
        <w:rPr>
          <w:noProof/>
          <w:lang w:val="en-CA" w:eastAsia="en-CA" w:bidi="ar-SA"/>
        </w:rPr>
        <w:pict>
          <v:shape id="_x0000_s2004" type="#_x0000_t202" style="position:absolute;margin-left:-125.2pt;margin-top:7.05pt;width:486pt;height:114.75pt;z-index:25187379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2004">
              <w:txbxContent>
                <w:p w:rsidR="002E6734" w:rsidRPr="002E6734" w:rsidRDefault="002E6734" w:rsidP="002E6734">
                  <w:pPr>
                    <w:autoSpaceDE w:val="0"/>
                    <w:autoSpaceDN w:val="0"/>
                    <w:adjustRightInd w:val="0"/>
                    <w:spacing w:before="0" w:after="0" w:line="240" w:lineRule="auto"/>
                    <w:jc w:val="left"/>
                    <w:rPr>
                      <w:rFonts w:ascii="Courier New" w:hAnsi="Courier New" w:cs="Courier New"/>
                      <w:noProof/>
                      <w:sz w:val="20"/>
                      <w:lang w:val="en-CA" w:bidi="ar-SA"/>
                    </w:rPr>
                  </w:pPr>
                  <w:r w:rsidRPr="002E6734">
                    <w:rPr>
                      <w:rFonts w:ascii="Courier New" w:hAnsi="Courier New" w:cs="Courier New"/>
                      <w:noProof/>
                      <w:sz w:val="20"/>
                      <w:lang w:val="en-CA" w:bidi="ar-SA"/>
                    </w:rPr>
                    <w:t xml:space="preserve">        </w:t>
                  </w:r>
                  <w:r w:rsidRPr="002E6734">
                    <w:rPr>
                      <w:rFonts w:ascii="Courier New" w:hAnsi="Courier New" w:cs="Courier New"/>
                      <w:noProof/>
                      <w:color w:val="0000FF"/>
                      <w:sz w:val="20"/>
                      <w:lang w:val="en-CA" w:bidi="ar-SA"/>
                    </w:rPr>
                    <w:t>public</w:t>
                  </w:r>
                  <w:r w:rsidRPr="002E6734">
                    <w:rPr>
                      <w:rFonts w:ascii="Courier New" w:hAnsi="Courier New" w:cs="Courier New"/>
                      <w:noProof/>
                      <w:sz w:val="20"/>
                      <w:lang w:val="en-CA" w:bidi="ar-SA"/>
                    </w:rPr>
                    <w:t xml:space="preserve"> Bicycle(</w:t>
                  </w:r>
                  <w:r w:rsidRPr="002E6734">
                    <w:rPr>
                      <w:rFonts w:ascii="Courier New" w:hAnsi="Courier New" w:cs="Courier New"/>
                      <w:noProof/>
                      <w:color w:val="0000FF"/>
                      <w:sz w:val="20"/>
                      <w:lang w:val="en-CA" w:bidi="ar-SA"/>
                    </w:rPr>
                    <w:t>int</w:t>
                  </w:r>
                  <w:r w:rsidRPr="002E6734">
                    <w:rPr>
                      <w:rFonts w:ascii="Courier New" w:hAnsi="Courier New" w:cs="Courier New"/>
                      <w:noProof/>
                      <w:sz w:val="20"/>
                      <w:lang w:val="en-CA" w:bidi="ar-SA"/>
                    </w:rPr>
                    <w:t xml:space="preserve"> initialGear, </w:t>
                  </w:r>
                  <w:r w:rsidRPr="002E6734">
                    <w:rPr>
                      <w:rFonts w:ascii="Courier New" w:hAnsi="Courier New" w:cs="Courier New"/>
                      <w:noProof/>
                      <w:color w:val="0000FF"/>
                      <w:sz w:val="20"/>
                      <w:lang w:val="en-CA" w:bidi="ar-SA"/>
                    </w:rPr>
                    <w:t>int</w:t>
                  </w:r>
                  <w:r w:rsidRPr="002E6734">
                    <w:rPr>
                      <w:rFonts w:ascii="Courier New" w:hAnsi="Courier New" w:cs="Courier New"/>
                      <w:noProof/>
                      <w:sz w:val="20"/>
                      <w:lang w:val="en-CA" w:bidi="ar-SA"/>
                    </w:rPr>
                    <w:t xml:space="preserve"> cadence, </w:t>
                  </w:r>
                  <w:r w:rsidRPr="002E6734">
                    <w:rPr>
                      <w:rFonts w:ascii="Courier New" w:hAnsi="Courier New" w:cs="Courier New"/>
                      <w:noProof/>
                      <w:color w:val="0000FF"/>
                      <w:sz w:val="20"/>
                      <w:lang w:val="en-CA" w:bidi="ar-SA"/>
                    </w:rPr>
                    <w:t>int</w:t>
                  </w:r>
                  <w:r w:rsidRPr="002E6734">
                    <w:rPr>
                      <w:rFonts w:ascii="Courier New" w:hAnsi="Courier New" w:cs="Courier New"/>
                      <w:noProof/>
                      <w:sz w:val="20"/>
                      <w:lang w:val="en-CA" w:bidi="ar-SA"/>
                    </w:rPr>
                    <w:t xml:space="preserve"> speed)</w:t>
                  </w:r>
                </w:p>
                <w:p w:rsidR="002E6734" w:rsidRPr="002E6734" w:rsidRDefault="002E6734" w:rsidP="002E6734">
                  <w:pPr>
                    <w:autoSpaceDE w:val="0"/>
                    <w:autoSpaceDN w:val="0"/>
                    <w:adjustRightInd w:val="0"/>
                    <w:spacing w:before="0" w:after="0" w:line="240" w:lineRule="auto"/>
                    <w:jc w:val="left"/>
                    <w:rPr>
                      <w:rFonts w:ascii="Courier New" w:hAnsi="Courier New" w:cs="Courier New"/>
                      <w:noProof/>
                      <w:sz w:val="20"/>
                      <w:lang w:val="en-CA" w:bidi="ar-SA"/>
                    </w:rPr>
                  </w:pPr>
                  <w:r w:rsidRPr="002E6734">
                    <w:rPr>
                      <w:rFonts w:ascii="Courier New" w:hAnsi="Courier New" w:cs="Courier New"/>
                      <w:noProof/>
                      <w:sz w:val="20"/>
                      <w:lang w:val="en-CA" w:bidi="ar-SA"/>
                    </w:rPr>
                    <w:t xml:space="preserve">        {</w:t>
                  </w:r>
                </w:p>
                <w:p w:rsidR="002E6734" w:rsidRPr="002E6734" w:rsidRDefault="002E6734" w:rsidP="002E6734">
                  <w:pPr>
                    <w:autoSpaceDE w:val="0"/>
                    <w:autoSpaceDN w:val="0"/>
                    <w:adjustRightInd w:val="0"/>
                    <w:spacing w:before="0" w:after="0" w:line="240" w:lineRule="auto"/>
                    <w:jc w:val="left"/>
                    <w:rPr>
                      <w:rFonts w:ascii="Courier New" w:hAnsi="Courier New" w:cs="Courier New"/>
                      <w:noProof/>
                      <w:color w:val="008000"/>
                      <w:sz w:val="20"/>
                      <w:lang w:val="en-CA" w:bidi="ar-SA"/>
                    </w:rPr>
                  </w:pPr>
                  <w:r w:rsidRPr="002E6734">
                    <w:rPr>
                      <w:rFonts w:ascii="Courier New" w:hAnsi="Courier New" w:cs="Courier New"/>
                      <w:noProof/>
                      <w:sz w:val="20"/>
                      <w:lang w:val="en-CA" w:bidi="ar-SA"/>
                    </w:rPr>
                    <w:t xml:space="preserve">            </w:t>
                  </w:r>
                  <w:r w:rsidRPr="002E6734">
                    <w:rPr>
                      <w:rFonts w:ascii="Courier New" w:hAnsi="Courier New" w:cs="Courier New"/>
                      <w:noProof/>
                      <w:color w:val="008000"/>
                      <w:sz w:val="20"/>
                      <w:lang w:val="en-CA" w:bidi="ar-SA"/>
                    </w:rPr>
                    <w:t>// initial values</w:t>
                  </w:r>
                </w:p>
                <w:p w:rsidR="002E6734" w:rsidRPr="002E6734" w:rsidRDefault="002E6734" w:rsidP="002E6734">
                  <w:pPr>
                    <w:autoSpaceDE w:val="0"/>
                    <w:autoSpaceDN w:val="0"/>
                    <w:adjustRightInd w:val="0"/>
                    <w:spacing w:before="0" w:after="0" w:line="240" w:lineRule="auto"/>
                    <w:jc w:val="left"/>
                    <w:rPr>
                      <w:rFonts w:ascii="Courier New" w:hAnsi="Courier New" w:cs="Courier New"/>
                      <w:noProof/>
                      <w:color w:val="008000"/>
                      <w:sz w:val="20"/>
                      <w:lang w:val="en-CA" w:bidi="ar-SA"/>
                    </w:rPr>
                  </w:pPr>
                </w:p>
                <w:p w:rsidR="002E6734" w:rsidRPr="002E6734" w:rsidRDefault="002E6734" w:rsidP="002E6734">
                  <w:pPr>
                    <w:autoSpaceDE w:val="0"/>
                    <w:autoSpaceDN w:val="0"/>
                    <w:adjustRightInd w:val="0"/>
                    <w:spacing w:before="0" w:after="0" w:line="240" w:lineRule="auto"/>
                    <w:jc w:val="left"/>
                    <w:rPr>
                      <w:rFonts w:ascii="Courier New" w:hAnsi="Courier New" w:cs="Courier New"/>
                      <w:noProof/>
                      <w:sz w:val="20"/>
                      <w:lang w:val="en-CA" w:bidi="ar-SA"/>
                    </w:rPr>
                  </w:pPr>
                  <w:r w:rsidRPr="002E6734">
                    <w:rPr>
                      <w:rFonts w:ascii="Courier New" w:hAnsi="Courier New" w:cs="Courier New"/>
                      <w:noProof/>
                      <w:sz w:val="20"/>
                      <w:lang w:val="en-CA" w:bidi="ar-SA"/>
                    </w:rPr>
                    <w:t xml:space="preserve">            </w:t>
                  </w:r>
                  <w:r w:rsidRPr="002E6734">
                    <w:rPr>
                      <w:rFonts w:ascii="Courier New" w:hAnsi="Courier New" w:cs="Courier New"/>
                      <w:noProof/>
                      <w:color w:val="0000FF"/>
                      <w:sz w:val="20"/>
                      <w:lang w:val="en-CA" w:bidi="ar-SA"/>
                    </w:rPr>
                    <w:t>this</w:t>
                  </w:r>
                  <w:r w:rsidRPr="002E6734">
                    <w:rPr>
                      <w:rFonts w:ascii="Courier New" w:hAnsi="Courier New" w:cs="Courier New"/>
                      <w:noProof/>
                      <w:sz w:val="20"/>
                      <w:lang w:val="en-CA" w:bidi="ar-SA"/>
                    </w:rPr>
                    <w:t>._gear = initialGear;</w:t>
                  </w:r>
                </w:p>
                <w:p w:rsidR="002E6734" w:rsidRPr="002E6734" w:rsidRDefault="002E6734" w:rsidP="002E6734">
                  <w:pPr>
                    <w:autoSpaceDE w:val="0"/>
                    <w:autoSpaceDN w:val="0"/>
                    <w:adjustRightInd w:val="0"/>
                    <w:spacing w:before="0" w:after="0" w:line="240" w:lineRule="auto"/>
                    <w:jc w:val="left"/>
                    <w:rPr>
                      <w:rFonts w:ascii="Courier New" w:hAnsi="Courier New" w:cs="Courier New"/>
                      <w:noProof/>
                      <w:sz w:val="20"/>
                      <w:lang w:val="en-CA" w:bidi="ar-SA"/>
                    </w:rPr>
                  </w:pPr>
                  <w:r w:rsidRPr="002E6734">
                    <w:rPr>
                      <w:rFonts w:ascii="Courier New" w:hAnsi="Courier New" w:cs="Courier New"/>
                      <w:noProof/>
                      <w:sz w:val="20"/>
                      <w:lang w:val="en-CA" w:bidi="ar-SA"/>
                    </w:rPr>
                    <w:t xml:space="preserve">            </w:t>
                  </w:r>
                  <w:r w:rsidRPr="002E6734">
                    <w:rPr>
                      <w:rFonts w:ascii="Courier New" w:hAnsi="Courier New" w:cs="Courier New"/>
                      <w:noProof/>
                      <w:color w:val="0000FF"/>
                      <w:sz w:val="20"/>
                      <w:lang w:val="en-CA" w:bidi="ar-SA"/>
                    </w:rPr>
                    <w:t>this</w:t>
                  </w:r>
                  <w:r w:rsidRPr="002E6734">
                    <w:rPr>
                      <w:rFonts w:ascii="Courier New" w:hAnsi="Courier New" w:cs="Courier New"/>
                      <w:noProof/>
                      <w:sz w:val="20"/>
                      <w:lang w:val="en-CA" w:bidi="ar-SA"/>
                    </w:rPr>
                    <w:t>._cadence = cadence;</w:t>
                  </w:r>
                </w:p>
                <w:p w:rsidR="002E6734" w:rsidRPr="002E6734" w:rsidRDefault="002E6734" w:rsidP="002E6734">
                  <w:pPr>
                    <w:autoSpaceDE w:val="0"/>
                    <w:autoSpaceDN w:val="0"/>
                    <w:adjustRightInd w:val="0"/>
                    <w:spacing w:before="0" w:after="0" w:line="240" w:lineRule="auto"/>
                    <w:jc w:val="left"/>
                    <w:rPr>
                      <w:rFonts w:ascii="Courier New" w:hAnsi="Courier New" w:cs="Courier New"/>
                      <w:noProof/>
                      <w:sz w:val="20"/>
                      <w:lang w:val="en-CA" w:bidi="ar-SA"/>
                    </w:rPr>
                  </w:pPr>
                  <w:r w:rsidRPr="002E6734">
                    <w:rPr>
                      <w:rFonts w:ascii="Courier New" w:hAnsi="Courier New" w:cs="Courier New"/>
                      <w:noProof/>
                      <w:sz w:val="20"/>
                      <w:lang w:val="en-CA" w:bidi="ar-SA"/>
                    </w:rPr>
                    <w:t xml:space="preserve">            </w:t>
                  </w:r>
                  <w:r w:rsidRPr="002E6734">
                    <w:rPr>
                      <w:rFonts w:ascii="Courier New" w:hAnsi="Courier New" w:cs="Courier New"/>
                      <w:noProof/>
                      <w:color w:val="0000FF"/>
                      <w:sz w:val="20"/>
                      <w:lang w:val="en-CA" w:bidi="ar-SA"/>
                    </w:rPr>
                    <w:t>this</w:t>
                  </w:r>
                  <w:r w:rsidRPr="002E6734">
                    <w:rPr>
                      <w:rFonts w:ascii="Courier New" w:hAnsi="Courier New" w:cs="Courier New"/>
                      <w:noProof/>
                      <w:sz w:val="20"/>
                      <w:lang w:val="en-CA" w:bidi="ar-SA"/>
                    </w:rPr>
                    <w:t>._speed = speed;</w:t>
                  </w:r>
                </w:p>
                <w:p w:rsidR="002E6734" w:rsidRPr="002E6734" w:rsidRDefault="002E6734" w:rsidP="002E6734">
                  <w:pPr>
                    <w:rPr>
                      <w:sz w:val="20"/>
                    </w:rPr>
                  </w:pPr>
                  <w:r w:rsidRPr="002E6734">
                    <w:rPr>
                      <w:rFonts w:ascii="Courier New" w:hAnsi="Courier New" w:cs="Courier New"/>
                      <w:noProof/>
                      <w:sz w:val="20"/>
                      <w:lang w:val="en-CA" w:bidi="ar-SA"/>
                    </w:rPr>
                    <w:t xml:space="preserve">        }</w:t>
                  </w:r>
                </w:p>
              </w:txbxContent>
            </v:textbox>
          </v:shape>
        </w:pict>
      </w:r>
    </w:p>
    <w:p w:rsidR="002E6734" w:rsidRDefault="002E6734" w:rsidP="008835F3"/>
    <w:p w:rsidR="002E6734" w:rsidRDefault="002E6734" w:rsidP="008835F3"/>
    <w:p w:rsidR="002E6734" w:rsidRDefault="002E6734" w:rsidP="008835F3"/>
    <w:p w:rsidR="002E6734" w:rsidRDefault="0073069D" w:rsidP="008835F3">
      <w:r>
        <w:rPr>
          <w:noProof/>
          <w:lang w:val="en-CA" w:eastAsia="en-CA" w:bidi="ar-SA"/>
        </w:rPr>
        <w:pict>
          <v:shape id="_x0000_s2003" type="#_x0000_t202" style="position:absolute;left:0;text-align:left;margin-left:-125.2pt;margin-top:22.85pt;width:486pt;height:30.6pt;z-index:251872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2003;mso-fit-shape-to-text:t" inset="0,0,0,0">
              <w:txbxContent>
                <w:p w:rsidR="002E6734" w:rsidRPr="006853E8" w:rsidRDefault="002E6734" w:rsidP="002E6734">
                  <w:pPr>
                    <w:pStyle w:val="Caption"/>
                  </w:pPr>
                  <w:r>
                    <w:t xml:space="preserve">C# Code </w:t>
                  </w:r>
                  <w:fldSimple w:instr=" SEQ C#_Code \* ARABIC ">
                    <w:r w:rsidR="00F65BCF">
                      <w:rPr>
                        <w:noProof/>
                      </w:rPr>
                      <w:t>47</w:t>
                    </w:r>
                  </w:fldSimple>
                  <w:r>
                    <w:t>: Constructor in C#</w:t>
                  </w:r>
                </w:p>
              </w:txbxContent>
            </v:textbox>
          </v:shape>
        </w:pict>
      </w:r>
    </w:p>
    <w:p w:rsidR="002E6734" w:rsidRDefault="002E6734" w:rsidP="008835F3"/>
    <w:p w:rsidR="008835F3" w:rsidRDefault="008835F3" w:rsidP="008835F3">
      <w:r>
        <w:lastRenderedPageBreak/>
        <w:t>The code to actually instantiate our two bicycles will now look like:</w:t>
      </w:r>
    </w:p>
    <w:p w:rsidR="008835F3" w:rsidRDefault="008835F3" w:rsidP="008835F3">
      <w:pPr>
        <w:jc w:val="center"/>
      </w:pPr>
      <w:r>
        <w:rPr>
          <w:noProof/>
          <w:lang w:val="en-CA" w:eastAsia="en-CA" w:bidi="ar-SA"/>
        </w:rPr>
        <w:drawing>
          <wp:inline distT="0" distB="0" distL="0" distR="0">
            <wp:extent cx="3509645" cy="618490"/>
            <wp:effectExtent l="19050" t="0" r="0" b="0"/>
            <wp:docPr id="74" name="Picture 74" descr="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Ǌ°"/>
                    <pic:cNvPicPr>
                      <a:picLocks noChangeAspect="1" noChangeArrowheads="1"/>
                    </pic:cNvPicPr>
                  </pic:nvPicPr>
                  <pic:blipFill>
                    <a:blip r:embed="rId262" cstate="print"/>
                    <a:srcRect/>
                    <a:stretch>
                      <a:fillRect/>
                    </a:stretch>
                  </pic:blipFill>
                  <pic:spPr bwMode="auto">
                    <a:xfrm>
                      <a:off x="0" y="0"/>
                      <a:ext cx="3509645" cy="618490"/>
                    </a:xfrm>
                    <a:prstGeom prst="rect">
                      <a:avLst/>
                    </a:prstGeom>
                    <a:noFill/>
                    <a:ln w="9525">
                      <a:noFill/>
                      <a:miter lim="800000"/>
                      <a:headEnd/>
                      <a:tailEnd/>
                    </a:ln>
                  </pic:spPr>
                </pic:pic>
              </a:graphicData>
            </a:graphic>
          </wp:inline>
        </w:drawing>
      </w:r>
    </w:p>
    <w:p w:rsidR="008835F3" w:rsidRDefault="008835F3" w:rsidP="008835F3">
      <w:pPr>
        <w:jc w:val="center"/>
      </w:pPr>
    </w:p>
    <w:p w:rsidR="008835F3" w:rsidRDefault="008835F3" w:rsidP="008835F3">
      <w:pPr>
        <w:pStyle w:val="Heading2"/>
      </w:pPr>
      <w:bookmarkStart w:id="320" w:name="_Toc153459343"/>
      <w:bookmarkStart w:id="321" w:name="_Toc174028166"/>
      <w:bookmarkStart w:id="322" w:name="_Toc247205757"/>
      <w:r>
        <w:t>Overloading Methods</w:t>
      </w:r>
      <w:bookmarkEnd w:id="320"/>
      <w:bookmarkEnd w:id="321"/>
      <w:bookmarkEnd w:id="322"/>
    </w:p>
    <w:p w:rsidR="008835F3" w:rsidRDefault="00B50A28" w:rsidP="008835F3">
      <w:pPr>
        <w:ind w:firstLine="720"/>
      </w:pPr>
      <w:r>
        <w:t>Se</w:t>
      </w:r>
      <w:r w:rsidR="008835F3">
        <w:t>veral different objects that we have already become use to using give us the opportunity to pass them 1, 2 or more variables as parameters, depending on how we want to use them.</w:t>
      </w:r>
      <w:r w:rsidR="00A13921">
        <w:t xml:space="preserve"> </w:t>
      </w:r>
      <w:r w:rsidR="008835F3">
        <w:t>A great example of this is the message box.</w:t>
      </w:r>
      <w:r w:rsidR="00A13921">
        <w:t xml:space="preserve"> </w:t>
      </w:r>
      <w:r w:rsidR="008835F3">
        <w:t xml:space="preserve">In its most basic form, we </w:t>
      </w:r>
      <w:r w:rsidR="008835F3" w:rsidRPr="00BE7284">
        <w:rPr>
          <w:u w:val="single"/>
        </w:rPr>
        <w:t>must</w:t>
      </w:r>
      <w:r w:rsidR="008835F3">
        <w:t xml:space="preserve"> pass it what we want the message to </w:t>
      </w:r>
      <w:r w:rsidR="002C2ED5">
        <w:t>show</w:t>
      </w:r>
      <w:r w:rsidR="008835F3">
        <w:t xml:space="preserve"> when the box </w:t>
      </w:r>
      <w:r w:rsidR="002C2ED5">
        <w:t xml:space="preserve">appears </w:t>
      </w:r>
      <w:r w:rsidR="008835F3">
        <w:t>on the screen.</w:t>
      </w:r>
      <w:r w:rsidR="00A13921">
        <w:t xml:space="preserve"> </w:t>
      </w:r>
      <w:r w:rsidR="008835F3">
        <w:t>If we just place this one variable</w:t>
      </w:r>
      <w:r w:rsidR="0073069D">
        <w:fldChar w:fldCharType="begin"/>
      </w:r>
      <w:r w:rsidR="008835F3">
        <w:instrText xml:space="preserve"> XE "</w:instrText>
      </w:r>
      <w:r w:rsidR="008835F3">
        <w:rPr>
          <w:b/>
          <w:i/>
        </w:rPr>
        <w:instrText>variable"</w:instrText>
      </w:r>
      <w:r w:rsidR="008835F3">
        <w:instrText xml:space="preserve"> </w:instrText>
      </w:r>
      <w:r w:rsidR="0073069D">
        <w:fldChar w:fldCharType="end"/>
      </w:r>
      <w:r w:rsidR="008835F3">
        <w:t xml:space="preserve"> in the parameter list we will get a message box that looks something like:</w:t>
      </w:r>
    </w:p>
    <w:p w:rsidR="008835F3" w:rsidRDefault="008835F3" w:rsidP="008835F3">
      <w:pPr>
        <w:ind w:firstLine="720"/>
        <w:jc w:val="center"/>
      </w:pPr>
      <w:r>
        <w:rPr>
          <w:noProof/>
          <w:lang w:val="en-CA" w:eastAsia="en-CA" w:bidi="ar-SA"/>
        </w:rPr>
        <w:drawing>
          <wp:inline distT="0" distB="0" distL="0" distR="0">
            <wp:extent cx="1452245" cy="102171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3" cstate="print"/>
                    <a:srcRect/>
                    <a:stretch>
                      <a:fillRect/>
                    </a:stretch>
                  </pic:blipFill>
                  <pic:spPr bwMode="auto">
                    <a:xfrm>
                      <a:off x="0" y="0"/>
                      <a:ext cx="1452245" cy="1021715"/>
                    </a:xfrm>
                    <a:prstGeom prst="rect">
                      <a:avLst/>
                    </a:prstGeom>
                    <a:noFill/>
                    <a:ln w="9525">
                      <a:noFill/>
                      <a:miter lim="800000"/>
                      <a:headEnd/>
                      <a:tailEnd/>
                    </a:ln>
                  </pic:spPr>
                </pic:pic>
              </a:graphicData>
            </a:graphic>
          </wp:inline>
        </w:drawing>
      </w:r>
    </w:p>
    <w:p w:rsidR="008835F3" w:rsidRDefault="008835F3" w:rsidP="008835F3">
      <w:r>
        <w:t xml:space="preserve">On the other hand, we might want </w:t>
      </w:r>
      <w:r w:rsidR="002C2ED5">
        <w:t xml:space="preserve">it </w:t>
      </w:r>
      <w:r>
        <w:t>to also include a title, so that the user knows what the message box is all about.</w:t>
      </w:r>
      <w:r w:rsidR="00A13921">
        <w:t xml:space="preserve"> </w:t>
      </w:r>
      <w:r>
        <w:t>This is the second (and an optional parameter) that we can enter.</w:t>
      </w:r>
      <w:r w:rsidR="00A13921">
        <w:t xml:space="preserve"> </w:t>
      </w:r>
      <w:r>
        <w:t>If we do this, we get a message box that looks something like:</w:t>
      </w:r>
    </w:p>
    <w:p w:rsidR="008835F3" w:rsidRDefault="008835F3" w:rsidP="008835F3">
      <w:pPr>
        <w:jc w:val="center"/>
      </w:pPr>
      <w:r>
        <w:rPr>
          <w:noProof/>
          <w:lang w:val="en-CA" w:eastAsia="en-CA" w:bidi="ar-SA"/>
        </w:rPr>
        <w:drawing>
          <wp:inline distT="0" distB="0" distL="0" distR="0">
            <wp:extent cx="1452245" cy="102171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4" cstate="print"/>
                    <a:srcRect/>
                    <a:stretch>
                      <a:fillRect/>
                    </a:stretch>
                  </pic:blipFill>
                  <pic:spPr bwMode="auto">
                    <a:xfrm>
                      <a:off x="0" y="0"/>
                      <a:ext cx="1452245" cy="1021715"/>
                    </a:xfrm>
                    <a:prstGeom prst="rect">
                      <a:avLst/>
                    </a:prstGeom>
                    <a:noFill/>
                    <a:ln w="9525">
                      <a:noFill/>
                      <a:miter lim="800000"/>
                      <a:headEnd/>
                      <a:tailEnd/>
                    </a:ln>
                  </pic:spPr>
                </pic:pic>
              </a:graphicData>
            </a:graphic>
          </wp:inline>
        </w:drawing>
      </w:r>
    </w:p>
    <w:p w:rsidR="008835F3" w:rsidRDefault="008835F3" w:rsidP="008835F3">
      <w:r>
        <w:t>These optional parameters can also be used when we have a method in a class</w:t>
      </w:r>
      <w:r w:rsidR="0073069D">
        <w:fldChar w:fldCharType="begin"/>
      </w:r>
      <w:r>
        <w:instrText xml:space="preserve"> XE "</w:instrText>
      </w:r>
      <w:r>
        <w:rPr>
          <w:b/>
          <w:i/>
        </w:rPr>
        <w:instrText>class"</w:instrText>
      </w:r>
      <w:r>
        <w:instrText xml:space="preserve"> </w:instrText>
      </w:r>
      <w:r w:rsidR="0073069D">
        <w:fldChar w:fldCharType="end"/>
      </w:r>
      <w:r>
        <w:t>.</w:t>
      </w:r>
      <w:r w:rsidR="00A13921">
        <w:t xml:space="preserve"> </w:t>
      </w:r>
      <w:r w:rsidRPr="00631FD6">
        <w:t xml:space="preserve">IntelliSense </w:t>
      </w:r>
      <w:r>
        <w:t>gives the user a clue that there are options as soon as you start typing the open bracket.</w:t>
      </w:r>
      <w:r w:rsidR="00A13921">
        <w:t xml:space="preserve"> </w:t>
      </w:r>
      <w:r>
        <w:t>For the message box, there are actually 21 different way to send parameters to the method.</w:t>
      </w:r>
    </w:p>
    <w:p w:rsidR="008835F3" w:rsidRDefault="0073069D" w:rsidP="008835F3">
      <w:r>
        <w:rPr>
          <w:noProof/>
          <w:lang w:val="en-CA" w:eastAsia="en-CA" w:bidi="ar-SA"/>
        </w:rPr>
        <w:lastRenderedPageBreak/>
        <w:pict>
          <v:shape id="_x0000_s1999" type="#_x0000_t32" style="position:absolute;left:0;text-align:left;margin-left:-105pt;margin-top:-17.55pt;width:106.15pt;height:41pt;flip:x;z-index:251869696;mso-width-relative:margin;mso-height-relative:margin" o:connectortype="straight" strokecolor="red">
            <v:stroke endarrow="block"/>
          </v:shape>
        </w:pict>
      </w:r>
      <w:r>
        <w:rPr>
          <w:noProof/>
          <w:lang w:val="en-CA" w:eastAsia="en-CA" w:bidi="ar-SA"/>
        </w:rPr>
        <w:pict>
          <v:oval id="_x0000_s1998" style="position:absolute;left:0;text-align:left;margin-left:-139.4pt;margin-top:23.45pt;width:38.9pt;height:17.55pt;z-index:251868672;mso-width-relative:margin;mso-height-relative:margin" filled="f" strokecolor="red"/>
        </w:pict>
      </w:r>
      <w:r w:rsidR="008835F3">
        <w:rPr>
          <w:noProof/>
          <w:lang w:val="en-CA" w:eastAsia="en-CA" w:bidi="ar-SA"/>
        </w:rPr>
        <w:drawing>
          <wp:anchor distT="0" distB="0" distL="114300" distR="114300" simplePos="0" relativeHeight="251604480" behindDoc="0" locked="0" layoutInCell="1" allowOverlap="1">
            <wp:simplePos x="0" y="0"/>
            <wp:positionH relativeFrom="column">
              <wp:posOffset>-1828800</wp:posOffset>
            </wp:positionH>
            <wp:positionV relativeFrom="paragraph">
              <wp:posOffset>175260</wp:posOffset>
            </wp:positionV>
            <wp:extent cx="6169025" cy="715645"/>
            <wp:effectExtent l="19050" t="0" r="3175" b="0"/>
            <wp:wrapSquare wrapText="bothSides"/>
            <wp:docPr id="463" name="Picture 463" descr="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ƙ°"/>
                    <pic:cNvPicPr>
                      <a:picLocks noChangeAspect="1" noChangeArrowheads="1"/>
                    </pic:cNvPicPr>
                  </pic:nvPicPr>
                  <pic:blipFill>
                    <a:blip r:embed="rId265" cstate="print"/>
                    <a:srcRect/>
                    <a:stretch>
                      <a:fillRect/>
                    </a:stretch>
                  </pic:blipFill>
                  <pic:spPr bwMode="auto">
                    <a:xfrm>
                      <a:off x="0" y="0"/>
                      <a:ext cx="6169025" cy="715645"/>
                    </a:xfrm>
                    <a:prstGeom prst="rect">
                      <a:avLst/>
                    </a:prstGeom>
                    <a:noFill/>
                    <a:ln w="9525">
                      <a:noFill/>
                      <a:miter lim="800000"/>
                      <a:headEnd/>
                      <a:tailEnd/>
                    </a:ln>
                  </pic:spPr>
                </pic:pic>
              </a:graphicData>
            </a:graphic>
          </wp:anchor>
        </w:drawing>
      </w:r>
    </w:p>
    <w:p w:rsidR="008835F3" w:rsidRDefault="008835F3" w:rsidP="008835F3"/>
    <w:p w:rsidR="008835F3" w:rsidRDefault="008835F3" w:rsidP="008835F3">
      <w:r>
        <w:tab/>
        <w:t>In OOP</w:t>
      </w:r>
      <w:r w:rsidR="0073069D">
        <w:fldChar w:fldCharType="begin"/>
      </w:r>
      <w:r>
        <w:instrText xml:space="preserve"> XE "</w:instrText>
      </w:r>
      <w:r w:rsidRPr="006F7306">
        <w:rPr>
          <w:b/>
          <w:i/>
        </w:rPr>
        <w:instrText>OOP</w:instrText>
      </w:r>
      <w:r>
        <w:rPr>
          <w:b/>
          <w:i/>
        </w:rPr>
        <w:instrText>"</w:instrText>
      </w:r>
      <w:r>
        <w:instrText xml:space="preserve"> </w:instrText>
      </w:r>
      <w:r w:rsidR="0073069D">
        <w:fldChar w:fldCharType="end"/>
      </w:r>
      <w:r>
        <w:t>, not only can a method have optional parameters, the method can actually do a completely different process, depending on what parameters are passed to it.</w:t>
      </w:r>
      <w:r w:rsidR="00A13921">
        <w:t xml:space="preserve"> </w:t>
      </w:r>
      <w:r>
        <w:t>A method that performs a different action depending on the number or type</w:t>
      </w:r>
      <w:r w:rsidR="0073069D">
        <w:fldChar w:fldCharType="begin"/>
      </w:r>
      <w:r>
        <w:instrText xml:space="preserve"> XE "</w:instrText>
      </w:r>
      <w:r>
        <w:rPr>
          <w:b/>
          <w:i/>
        </w:rPr>
        <w:instrText>type"</w:instrText>
      </w:r>
      <w:r>
        <w:instrText xml:space="preserve"> </w:instrText>
      </w:r>
      <w:r w:rsidR="0073069D">
        <w:fldChar w:fldCharType="end"/>
      </w:r>
      <w:r>
        <w:t xml:space="preserve"> of arguments it receives is said to be </w:t>
      </w:r>
      <w:hyperlink r:id="rId266" w:history="1">
        <w:r w:rsidRPr="003F6C4A">
          <w:rPr>
            <w:rStyle w:val="Hyperlink"/>
            <w:b/>
            <w:i/>
          </w:rPr>
          <w:t>overloaded</w:t>
        </w:r>
      </w:hyperlink>
      <w:r w:rsidR="0073069D">
        <w:rPr>
          <w:b/>
          <w:i/>
        </w:rPr>
        <w:fldChar w:fldCharType="begin"/>
      </w:r>
      <w:r>
        <w:rPr>
          <w:b/>
          <w:i/>
        </w:rPr>
        <w:instrText xml:space="preserve"> XE "</w:instrText>
      </w:r>
      <w:r w:rsidRPr="003F6C4A">
        <w:rPr>
          <w:b/>
          <w:i/>
        </w:rPr>
        <w:instrText>overloaded</w:instrText>
      </w:r>
      <w:r>
        <w:rPr>
          <w:b/>
          <w:i/>
        </w:rPr>
        <w:instrText xml:space="preserve">" </w:instrText>
      </w:r>
      <w:r w:rsidR="0073069D">
        <w:rPr>
          <w:b/>
          <w:i/>
        </w:rPr>
        <w:fldChar w:fldCharType="end"/>
      </w:r>
      <w:r>
        <w:t>.</w:t>
      </w:r>
      <w:r w:rsidR="00A13921">
        <w:t xml:space="preserve"> </w:t>
      </w:r>
      <w:r>
        <w:t>Constructors are a great example of a method that you might want to overload (just like the above mentioned message box constructor).</w:t>
      </w:r>
      <w:r w:rsidR="00D7481F">
        <w:t xml:space="preserve"> Not that overloading can be done with other methods besides constructors; we are just using constructors as an example.</w:t>
      </w:r>
      <w:r w:rsidR="00A13921">
        <w:t xml:space="preserve"> </w:t>
      </w:r>
      <w:r>
        <w:t>By overloading the constructor method, you give the programmer</w:t>
      </w:r>
      <w:r w:rsidR="0073069D">
        <w:fldChar w:fldCharType="begin"/>
      </w:r>
      <w:r>
        <w:instrText xml:space="preserve"> XE "</w:instrText>
      </w:r>
      <w:r>
        <w:rPr>
          <w:b/>
          <w:i/>
        </w:rPr>
        <w:instrText>programmer"</w:instrText>
      </w:r>
      <w:r>
        <w:instrText xml:space="preserve"> </w:instrText>
      </w:r>
      <w:r w:rsidR="0073069D">
        <w:fldChar w:fldCharType="end"/>
      </w:r>
      <w:r>
        <w:t xml:space="preserve"> more flexibility when creating their objects.</w:t>
      </w:r>
    </w:p>
    <w:p w:rsidR="008835F3" w:rsidRDefault="008835F3" w:rsidP="00AB1CDD">
      <w:r>
        <w:tab/>
        <w:t>Take fo</w:t>
      </w:r>
      <w:r w:rsidR="00D7481F">
        <w:t>r example our</w:t>
      </w:r>
      <w:r>
        <w:t xml:space="preserve"> bicycle class</w:t>
      </w:r>
      <w:r w:rsidR="0073069D">
        <w:fldChar w:fldCharType="begin"/>
      </w:r>
      <w:r>
        <w:instrText xml:space="preserve"> XE "</w:instrText>
      </w:r>
      <w:r>
        <w:rPr>
          <w:b/>
          <w:i/>
        </w:rPr>
        <w:instrText>class"</w:instrText>
      </w:r>
      <w:r>
        <w:instrText xml:space="preserve"> </w:instrText>
      </w:r>
      <w:r w:rsidR="0073069D">
        <w:fldChar w:fldCharType="end"/>
      </w:r>
      <w:r>
        <w:t>.</w:t>
      </w:r>
      <w:r w:rsidR="00A13921">
        <w:t xml:space="preserve"> </w:t>
      </w:r>
      <w:r>
        <w:t>So far the class constructor requires that the programmer</w:t>
      </w:r>
      <w:r w:rsidR="0073069D">
        <w:fldChar w:fldCharType="begin"/>
      </w:r>
      <w:r>
        <w:instrText xml:space="preserve"> XE "</w:instrText>
      </w:r>
      <w:r>
        <w:rPr>
          <w:b/>
          <w:i/>
        </w:rPr>
        <w:instrText>programmer"</w:instrText>
      </w:r>
      <w:r>
        <w:instrText xml:space="preserve"> </w:instrText>
      </w:r>
      <w:r w:rsidR="0073069D">
        <w:fldChar w:fldCharType="end"/>
      </w:r>
      <w:r>
        <w:t xml:space="preserve"> include 3 parameters (cadence, speed &amp; gear).</w:t>
      </w:r>
      <w:r w:rsidR="00A13921">
        <w:t xml:space="preserve"> </w:t>
      </w:r>
      <w:r>
        <w:t>If we say for example that most bicycles that come from the factory are set to gear 1 and that that is OK with most people, then there is no reason to force the programmer to type</w:t>
      </w:r>
      <w:r w:rsidR="0073069D">
        <w:fldChar w:fldCharType="begin"/>
      </w:r>
      <w:r>
        <w:instrText xml:space="preserve"> XE "</w:instrText>
      </w:r>
      <w:r>
        <w:rPr>
          <w:b/>
          <w:i/>
        </w:rPr>
        <w:instrText>type"</w:instrText>
      </w:r>
      <w:r>
        <w:instrText xml:space="preserve"> </w:instrText>
      </w:r>
      <w:r w:rsidR="0073069D">
        <w:fldChar w:fldCharType="end"/>
      </w:r>
      <w:r>
        <w:t xml:space="preserve"> in this parameter every time.</w:t>
      </w:r>
      <w:r w:rsidR="00A13921">
        <w:t xml:space="preserve"> </w:t>
      </w:r>
      <w:r>
        <w:t xml:space="preserve">The class can be designed to have this set as a </w:t>
      </w:r>
      <w:r w:rsidR="00AB1CDD">
        <w:t>default</w:t>
      </w:r>
      <w:r>
        <w:t xml:space="preserve"> but if the person wants to change it they can.</w:t>
      </w:r>
      <w:r w:rsidR="00A13921">
        <w:t xml:space="preserve"> </w:t>
      </w:r>
    </w:p>
    <w:p w:rsidR="008835F3" w:rsidRDefault="008835F3" w:rsidP="008835F3">
      <w:pPr>
        <w:ind w:firstLine="720"/>
      </w:pPr>
      <w:r>
        <w:t>To create this second way of instantiating our class</w:t>
      </w:r>
      <w:r w:rsidR="0073069D">
        <w:fldChar w:fldCharType="begin"/>
      </w:r>
      <w:r>
        <w:instrText xml:space="preserve"> XE "</w:instrText>
      </w:r>
      <w:r>
        <w:rPr>
          <w:b/>
          <w:i/>
        </w:rPr>
        <w:instrText>class"</w:instrText>
      </w:r>
      <w:r>
        <w:instrText xml:space="preserve"> </w:instrText>
      </w:r>
      <w:r w:rsidR="0073069D">
        <w:fldChar w:fldCharType="end"/>
      </w:r>
      <w:r>
        <w:t xml:space="preserve"> into an object, we just create a whole new constructor.</w:t>
      </w:r>
      <w:r w:rsidR="00A13921">
        <w:t xml:space="preserve"> </w:t>
      </w:r>
      <w:r>
        <w:t>Oddly enough, we use the exact same steps and even call the second procedure</w:t>
      </w:r>
      <w:r w:rsidR="0073069D">
        <w:fldChar w:fldCharType="begin"/>
      </w:r>
      <w:r>
        <w:instrText xml:space="preserve"> XE "</w:instrText>
      </w:r>
      <w:r>
        <w:rPr>
          <w:b/>
          <w:i/>
        </w:rPr>
        <w:instrText>procedure"</w:instrText>
      </w:r>
      <w:r>
        <w:instrText xml:space="preserve"> </w:instrText>
      </w:r>
      <w:r w:rsidR="0073069D">
        <w:fldChar w:fldCharType="end"/>
      </w:r>
      <w:r>
        <w:t xml:space="preserve"> the </w:t>
      </w:r>
      <w:r w:rsidRPr="0061146B">
        <w:rPr>
          <w:u w:val="single"/>
        </w:rPr>
        <w:t>exact same name</w:t>
      </w:r>
      <w:r>
        <w:t xml:space="preserve"> (it is important that the method must have </w:t>
      </w:r>
      <w:r w:rsidRPr="00AB1CDD">
        <w:rPr>
          <w:b/>
          <w:u w:val="single"/>
        </w:rPr>
        <w:t>the exact same name</w:t>
      </w:r>
      <w:r>
        <w:t xml:space="preserve"> or you have not overloaded</w:t>
      </w:r>
      <w:r w:rsidR="0073069D">
        <w:fldChar w:fldCharType="begin"/>
      </w:r>
      <w:r>
        <w:instrText xml:space="preserve"> XE "</w:instrText>
      </w:r>
      <w:r w:rsidRPr="003F6C4A">
        <w:rPr>
          <w:b/>
          <w:i/>
        </w:rPr>
        <w:instrText>overloaded</w:instrText>
      </w:r>
      <w:r>
        <w:rPr>
          <w:b/>
          <w:i/>
        </w:rPr>
        <w:instrText>"</w:instrText>
      </w:r>
      <w:r>
        <w:instrText xml:space="preserve"> </w:instrText>
      </w:r>
      <w:r w:rsidR="0073069D">
        <w:fldChar w:fldCharType="end"/>
      </w:r>
      <w:r>
        <w:t xml:space="preserve"> the method, you have just created a brand new method).</w:t>
      </w:r>
      <w:r w:rsidR="00A13921">
        <w:t xml:space="preserve"> </w:t>
      </w:r>
      <w:r>
        <w:t xml:space="preserve">Since we are creating a second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Sub</w:t>
      </w:r>
      <w:r>
        <w:rPr>
          <w:rFonts w:ascii="Courier New" w:hAnsi="Courier New" w:cs="Courier New"/>
          <w:noProof/>
          <w:sz w:val="20"/>
        </w:rPr>
        <w:t xml:space="preserve"> </w:t>
      </w:r>
      <w:r>
        <w:rPr>
          <w:rFonts w:ascii="Courier New" w:hAnsi="Courier New" w:cs="Courier New"/>
          <w:noProof/>
          <w:color w:val="0000FF"/>
          <w:sz w:val="20"/>
        </w:rPr>
        <w:t>New</w:t>
      </w:r>
      <w:r>
        <w:t xml:space="preserve"> method for our bicycle class, the two constructors would look something like:</w:t>
      </w:r>
    </w:p>
    <w:p w:rsidR="008835F3" w:rsidRDefault="008835F3" w:rsidP="008835F3">
      <w:pPr>
        <w:ind w:firstLine="720"/>
        <w:jc w:val="center"/>
      </w:pPr>
      <w:r>
        <w:rPr>
          <w:noProof/>
          <w:lang w:val="en-CA" w:eastAsia="en-CA" w:bidi="ar-SA"/>
        </w:rPr>
        <w:lastRenderedPageBreak/>
        <w:drawing>
          <wp:inline distT="0" distB="0" distL="0" distR="0">
            <wp:extent cx="3845560" cy="2286000"/>
            <wp:effectExtent l="19050" t="0" r="2540" b="0"/>
            <wp:docPr id="77" name="Picture 77" descr="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ƛ°"/>
                    <pic:cNvPicPr>
                      <a:picLocks noChangeAspect="1" noChangeArrowheads="1"/>
                    </pic:cNvPicPr>
                  </pic:nvPicPr>
                  <pic:blipFill>
                    <a:blip r:embed="rId267" cstate="print"/>
                    <a:srcRect/>
                    <a:stretch>
                      <a:fillRect/>
                    </a:stretch>
                  </pic:blipFill>
                  <pic:spPr bwMode="auto">
                    <a:xfrm>
                      <a:off x="0" y="0"/>
                      <a:ext cx="3845560" cy="2286000"/>
                    </a:xfrm>
                    <a:prstGeom prst="rect">
                      <a:avLst/>
                    </a:prstGeom>
                    <a:noFill/>
                    <a:ln w="9525">
                      <a:noFill/>
                      <a:miter lim="800000"/>
                      <a:headEnd/>
                      <a:tailEnd/>
                    </a:ln>
                  </pic:spPr>
                </pic:pic>
              </a:graphicData>
            </a:graphic>
          </wp:inline>
        </w:drawing>
      </w:r>
    </w:p>
    <w:p w:rsidR="000377FA" w:rsidRDefault="0073069D" w:rsidP="008835F3">
      <w:r>
        <w:rPr>
          <w:noProof/>
          <w:lang w:val="en-CA" w:eastAsia="en-CA" w:bidi="ar-SA"/>
        </w:rPr>
        <w:pict>
          <v:shape id="_x0000_s2006" type="#_x0000_t202" style="position:absolute;margin-left:-128.35pt;margin-top:4.9pt;width:486pt;height:212.6pt;z-index:25187584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" fillcolor="#eaf1dd" strokeweight="1pt">
            <v:textbox style="mso-next-textbox:#_x0000_s2006">
              <w:txbxContent>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r w:rsidRPr="00771359">
                    <w:rPr>
                      <w:rFonts w:ascii="Courier New" w:hAnsi="Courier New" w:cs="Courier New"/>
                      <w:noProof/>
                      <w:sz w:val="20"/>
                      <w:lang w:val="en-CA" w:bidi="ar-SA"/>
                    </w:rPr>
                    <w:t xml:space="preserve">        </w:t>
                  </w:r>
                  <w:r w:rsidRPr="00771359">
                    <w:rPr>
                      <w:rFonts w:ascii="Courier New" w:hAnsi="Courier New" w:cs="Courier New"/>
                      <w:noProof/>
                      <w:color w:val="0000FF"/>
                      <w:sz w:val="20"/>
                      <w:lang w:val="en-CA" w:bidi="ar-SA"/>
                    </w:rPr>
                    <w:t>public</w:t>
                  </w:r>
                  <w:r w:rsidRPr="00771359">
                    <w:rPr>
                      <w:rFonts w:ascii="Courier New" w:hAnsi="Courier New" w:cs="Courier New"/>
                      <w:noProof/>
                      <w:sz w:val="20"/>
                      <w:lang w:val="en-CA" w:bidi="ar-SA"/>
                    </w:rPr>
                    <w:t xml:space="preserve"> Bicycle(</w:t>
                  </w:r>
                  <w:r w:rsidRPr="00771359">
                    <w:rPr>
                      <w:rFonts w:ascii="Courier New" w:hAnsi="Courier New" w:cs="Courier New"/>
                      <w:noProof/>
                      <w:color w:val="0000FF"/>
                      <w:sz w:val="20"/>
                      <w:lang w:val="en-CA" w:bidi="ar-SA"/>
                    </w:rPr>
                    <w:t>int</w:t>
                  </w:r>
                  <w:r w:rsidRPr="00771359">
                    <w:rPr>
                      <w:rFonts w:ascii="Courier New" w:hAnsi="Courier New" w:cs="Courier New"/>
                      <w:noProof/>
                      <w:sz w:val="20"/>
                      <w:lang w:val="en-CA" w:bidi="ar-SA"/>
                    </w:rPr>
                    <w:t xml:space="preserve"> initialGear, </w:t>
                  </w:r>
                  <w:r w:rsidRPr="00771359">
                    <w:rPr>
                      <w:rFonts w:ascii="Courier New" w:hAnsi="Courier New" w:cs="Courier New"/>
                      <w:noProof/>
                      <w:color w:val="0000FF"/>
                      <w:sz w:val="20"/>
                      <w:lang w:val="en-CA" w:bidi="ar-SA"/>
                    </w:rPr>
                    <w:t>int</w:t>
                  </w:r>
                  <w:r w:rsidRPr="00771359">
                    <w:rPr>
                      <w:rFonts w:ascii="Courier New" w:hAnsi="Courier New" w:cs="Courier New"/>
                      <w:noProof/>
                      <w:sz w:val="20"/>
                      <w:lang w:val="en-CA" w:bidi="ar-SA"/>
                    </w:rPr>
                    <w:t xml:space="preserve"> cadence, </w:t>
                  </w:r>
                  <w:r w:rsidRPr="00771359">
                    <w:rPr>
                      <w:rFonts w:ascii="Courier New" w:hAnsi="Courier New" w:cs="Courier New"/>
                      <w:noProof/>
                      <w:color w:val="0000FF"/>
                      <w:sz w:val="20"/>
                      <w:lang w:val="en-CA" w:bidi="ar-SA"/>
                    </w:rPr>
                    <w:t>int</w:t>
                  </w:r>
                  <w:r w:rsidRPr="00771359">
                    <w:rPr>
                      <w:rFonts w:ascii="Courier New" w:hAnsi="Courier New" w:cs="Courier New"/>
                      <w:noProof/>
                      <w:sz w:val="20"/>
                      <w:lang w:val="en-CA" w:bidi="ar-SA"/>
                    </w:rPr>
                    <w:t xml:space="preserve"> speed)</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r w:rsidRPr="00771359">
                    <w:rPr>
                      <w:rFonts w:ascii="Courier New" w:hAnsi="Courier New" w:cs="Courier New"/>
                      <w:noProof/>
                      <w:sz w:val="20"/>
                      <w:lang w:val="en-CA" w:bidi="ar-SA"/>
                    </w:rPr>
                    <w:t xml:space="preserve">        {</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color w:val="008000"/>
                      <w:sz w:val="20"/>
                      <w:lang w:val="en-CA" w:bidi="ar-SA"/>
                    </w:rPr>
                  </w:pPr>
                  <w:r w:rsidRPr="00771359">
                    <w:rPr>
                      <w:rFonts w:ascii="Courier New" w:hAnsi="Courier New" w:cs="Courier New"/>
                      <w:noProof/>
                      <w:sz w:val="20"/>
                      <w:lang w:val="en-CA" w:bidi="ar-SA"/>
                    </w:rPr>
                    <w:t xml:space="preserve">            </w:t>
                  </w:r>
                  <w:r w:rsidRPr="00771359">
                    <w:rPr>
                      <w:rFonts w:ascii="Courier New" w:hAnsi="Courier New" w:cs="Courier New"/>
                      <w:noProof/>
                      <w:color w:val="008000"/>
                      <w:sz w:val="20"/>
                      <w:lang w:val="en-CA" w:bidi="ar-SA"/>
                    </w:rPr>
                    <w:t>// initial values</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color w:val="008000"/>
                      <w:sz w:val="20"/>
                      <w:lang w:val="en-CA" w:bidi="ar-SA"/>
                    </w:rPr>
                  </w:pPr>
                </w:p>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r w:rsidRPr="00771359">
                    <w:rPr>
                      <w:rFonts w:ascii="Courier New" w:hAnsi="Courier New" w:cs="Courier New"/>
                      <w:noProof/>
                      <w:sz w:val="20"/>
                      <w:lang w:val="en-CA" w:bidi="ar-SA"/>
                    </w:rPr>
                    <w:t xml:space="preserve">            </w:t>
                  </w:r>
                  <w:r w:rsidRPr="00771359">
                    <w:rPr>
                      <w:rFonts w:ascii="Courier New" w:hAnsi="Courier New" w:cs="Courier New"/>
                      <w:noProof/>
                      <w:color w:val="0000FF"/>
                      <w:sz w:val="20"/>
                      <w:lang w:val="en-CA" w:bidi="ar-SA"/>
                    </w:rPr>
                    <w:t>this</w:t>
                  </w:r>
                  <w:r w:rsidRPr="00771359">
                    <w:rPr>
                      <w:rFonts w:ascii="Courier New" w:hAnsi="Courier New" w:cs="Courier New"/>
                      <w:noProof/>
                      <w:sz w:val="20"/>
                      <w:lang w:val="en-CA" w:bidi="ar-SA"/>
                    </w:rPr>
                    <w:t>._gear = initialGear;</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r w:rsidRPr="00771359">
                    <w:rPr>
                      <w:rFonts w:ascii="Courier New" w:hAnsi="Courier New" w:cs="Courier New"/>
                      <w:noProof/>
                      <w:sz w:val="20"/>
                      <w:lang w:val="en-CA" w:bidi="ar-SA"/>
                    </w:rPr>
                    <w:t xml:space="preserve">            </w:t>
                  </w:r>
                  <w:r w:rsidRPr="00771359">
                    <w:rPr>
                      <w:rFonts w:ascii="Courier New" w:hAnsi="Courier New" w:cs="Courier New"/>
                      <w:noProof/>
                      <w:color w:val="0000FF"/>
                      <w:sz w:val="20"/>
                      <w:lang w:val="en-CA" w:bidi="ar-SA"/>
                    </w:rPr>
                    <w:t>this</w:t>
                  </w:r>
                  <w:r w:rsidRPr="00771359">
                    <w:rPr>
                      <w:rFonts w:ascii="Courier New" w:hAnsi="Courier New" w:cs="Courier New"/>
                      <w:noProof/>
                      <w:sz w:val="20"/>
                      <w:lang w:val="en-CA" w:bidi="ar-SA"/>
                    </w:rPr>
                    <w:t>._cadence = cadence;</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r w:rsidRPr="00771359">
                    <w:rPr>
                      <w:rFonts w:ascii="Courier New" w:hAnsi="Courier New" w:cs="Courier New"/>
                      <w:noProof/>
                      <w:sz w:val="20"/>
                      <w:lang w:val="en-CA" w:bidi="ar-SA"/>
                    </w:rPr>
                    <w:t xml:space="preserve">            </w:t>
                  </w:r>
                  <w:r w:rsidRPr="00771359">
                    <w:rPr>
                      <w:rFonts w:ascii="Courier New" w:hAnsi="Courier New" w:cs="Courier New"/>
                      <w:noProof/>
                      <w:color w:val="0000FF"/>
                      <w:sz w:val="20"/>
                      <w:lang w:val="en-CA" w:bidi="ar-SA"/>
                    </w:rPr>
                    <w:t>this</w:t>
                  </w:r>
                  <w:r w:rsidRPr="00771359">
                    <w:rPr>
                      <w:rFonts w:ascii="Courier New" w:hAnsi="Courier New" w:cs="Courier New"/>
                      <w:noProof/>
                      <w:sz w:val="20"/>
                      <w:lang w:val="en-CA" w:bidi="ar-SA"/>
                    </w:rPr>
                    <w:t>._speed = speed;</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r w:rsidRPr="00771359">
                    <w:rPr>
                      <w:rFonts w:ascii="Courier New" w:hAnsi="Courier New" w:cs="Courier New"/>
                      <w:noProof/>
                      <w:sz w:val="20"/>
                      <w:lang w:val="en-CA" w:bidi="ar-SA"/>
                    </w:rPr>
                    <w:t xml:space="preserve">        }</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p>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r w:rsidRPr="00771359">
                    <w:rPr>
                      <w:rFonts w:ascii="Courier New" w:hAnsi="Courier New" w:cs="Courier New"/>
                      <w:noProof/>
                      <w:sz w:val="20"/>
                      <w:lang w:val="en-CA" w:bidi="ar-SA"/>
                    </w:rPr>
                    <w:t xml:space="preserve">        </w:t>
                  </w:r>
                  <w:r w:rsidRPr="00771359">
                    <w:rPr>
                      <w:rFonts w:ascii="Courier New" w:hAnsi="Courier New" w:cs="Courier New"/>
                      <w:noProof/>
                      <w:color w:val="0000FF"/>
                      <w:sz w:val="20"/>
                      <w:lang w:val="en-CA" w:bidi="ar-SA"/>
                    </w:rPr>
                    <w:t>public</w:t>
                  </w:r>
                  <w:r w:rsidRPr="00771359">
                    <w:rPr>
                      <w:rFonts w:ascii="Courier New" w:hAnsi="Courier New" w:cs="Courier New"/>
                      <w:noProof/>
                      <w:sz w:val="20"/>
                      <w:lang w:val="en-CA" w:bidi="ar-SA"/>
                    </w:rPr>
                    <w:t xml:space="preserve"> Bicycle(</w:t>
                  </w:r>
                  <w:r w:rsidRPr="00771359">
                    <w:rPr>
                      <w:rFonts w:ascii="Courier New" w:hAnsi="Courier New" w:cs="Courier New"/>
                      <w:noProof/>
                      <w:color w:val="0000FF"/>
                      <w:sz w:val="20"/>
                      <w:lang w:val="en-CA" w:bidi="ar-SA"/>
                    </w:rPr>
                    <w:t>int</w:t>
                  </w:r>
                  <w:r w:rsidRPr="00771359">
                    <w:rPr>
                      <w:rFonts w:ascii="Courier New" w:hAnsi="Courier New" w:cs="Courier New"/>
                      <w:noProof/>
                      <w:sz w:val="20"/>
                      <w:lang w:val="en-CA" w:bidi="ar-SA"/>
                    </w:rPr>
                    <w:t xml:space="preserve"> cadence, </w:t>
                  </w:r>
                  <w:r w:rsidRPr="00771359">
                    <w:rPr>
                      <w:rFonts w:ascii="Courier New" w:hAnsi="Courier New" w:cs="Courier New"/>
                      <w:noProof/>
                      <w:color w:val="0000FF"/>
                      <w:sz w:val="20"/>
                      <w:lang w:val="en-CA" w:bidi="ar-SA"/>
                    </w:rPr>
                    <w:t>int</w:t>
                  </w:r>
                  <w:r w:rsidRPr="00771359">
                    <w:rPr>
                      <w:rFonts w:ascii="Courier New" w:hAnsi="Courier New" w:cs="Courier New"/>
                      <w:noProof/>
                      <w:sz w:val="20"/>
                      <w:lang w:val="en-CA" w:bidi="ar-SA"/>
                    </w:rPr>
                    <w:t xml:space="preserve"> speed)</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r w:rsidRPr="00771359">
                    <w:rPr>
                      <w:rFonts w:ascii="Courier New" w:hAnsi="Courier New" w:cs="Courier New"/>
                      <w:noProof/>
                      <w:sz w:val="20"/>
                      <w:lang w:val="en-CA" w:bidi="ar-SA"/>
                    </w:rPr>
                    <w:t xml:space="preserve">        {</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color w:val="008000"/>
                      <w:sz w:val="20"/>
                      <w:lang w:val="en-CA" w:bidi="ar-SA"/>
                    </w:rPr>
                  </w:pPr>
                  <w:r w:rsidRPr="00771359">
                    <w:rPr>
                      <w:rFonts w:ascii="Courier New" w:hAnsi="Courier New" w:cs="Courier New"/>
                      <w:noProof/>
                      <w:sz w:val="20"/>
                      <w:lang w:val="en-CA" w:bidi="ar-SA"/>
                    </w:rPr>
                    <w:t xml:space="preserve">            </w:t>
                  </w:r>
                  <w:r w:rsidRPr="00771359">
                    <w:rPr>
                      <w:rFonts w:ascii="Courier New" w:hAnsi="Courier New" w:cs="Courier New"/>
                      <w:noProof/>
                      <w:color w:val="008000"/>
                      <w:sz w:val="20"/>
                      <w:lang w:val="en-CA" w:bidi="ar-SA"/>
                    </w:rPr>
                    <w:t>// initial values</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color w:val="008000"/>
                      <w:sz w:val="20"/>
                      <w:lang w:val="en-CA" w:bidi="ar-SA"/>
                    </w:rPr>
                  </w:pPr>
                </w:p>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r w:rsidRPr="00771359">
                    <w:rPr>
                      <w:rFonts w:ascii="Courier New" w:hAnsi="Courier New" w:cs="Courier New"/>
                      <w:noProof/>
                      <w:sz w:val="20"/>
                      <w:lang w:val="en-CA" w:bidi="ar-SA"/>
                    </w:rPr>
                    <w:t xml:space="preserve">            </w:t>
                  </w:r>
                  <w:r w:rsidRPr="00771359">
                    <w:rPr>
                      <w:rFonts w:ascii="Courier New" w:hAnsi="Courier New" w:cs="Courier New"/>
                      <w:noProof/>
                      <w:color w:val="0000FF"/>
                      <w:sz w:val="20"/>
                      <w:lang w:val="en-CA" w:bidi="ar-SA"/>
                    </w:rPr>
                    <w:t>this</w:t>
                  </w:r>
                  <w:r w:rsidRPr="00771359">
                    <w:rPr>
                      <w:rFonts w:ascii="Courier New" w:hAnsi="Courier New" w:cs="Courier New"/>
                      <w:noProof/>
                      <w:sz w:val="20"/>
                      <w:lang w:val="en-CA" w:bidi="ar-SA"/>
                    </w:rPr>
                    <w:t>._gear = 1;</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r w:rsidRPr="00771359">
                    <w:rPr>
                      <w:rFonts w:ascii="Courier New" w:hAnsi="Courier New" w:cs="Courier New"/>
                      <w:noProof/>
                      <w:sz w:val="20"/>
                      <w:lang w:val="en-CA" w:bidi="ar-SA"/>
                    </w:rPr>
                    <w:t xml:space="preserve">            </w:t>
                  </w:r>
                  <w:r w:rsidRPr="00771359">
                    <w:rPr>
                      <w:rFonts w:ascii="Courier New" w:hAnsi="Courier New" w:cs="Courier New"/>
                      <w:noProof/>
                      <w:color w:val="0000FF"/>
                      <w:sz w:val="20"/>
                      <w:lang w:val="en-CA" w:bidi="ar-SA"/>
                    </w:rPr>
                    <w:t>this</w:t>
                  </w:r>
                  <w:r w:rsidRPr="00771359">
                    <w:rPr>
                      <w:rFonts w:ascii="Courier New" w:hAnsi="Courier New" w:cs="Courier New"/>
                      <w:noProof/>
                      <w:sz w:val="20"/>
                      <w:lang w:val="en-CA" w:bidi="ar-SA"/>
                    </w:rPr>
                    <w:t>._cadence = cadence;</w:t>
                  </w:r>
                </w:p>
                <w:p w:rsidR="00771359" w:rsidRPr="00771359" w:rsidRDefault="00771359" w:rsidP="00771359">
                  <w:pPr>
                    <w:autoSpaceDE w:val="0"/>
                    <w:autoSpaceDN w:val="0"/>
                    <w:adjustRightInd w:val="0"/>
                    <w:spacing w:before="0" w:after="0" w:line="240" w:lineRule="auto"/>
                    <w:jc w:val="left"/>
                    <w:rPr>
                      <w:rFonts w:ascii="Courier New" w:hAnsi="Courier New" w:cs="Courier New"/>
                      <w:noProof/>
                      <w:sz w:val="20"/>
                      <w:lang w:val="en-CA" w:bidi="ar-SA"/>
                    </w:rPr>
                  </w:pPr>
                  <w:r w:rsidRPr="00771359">
                    <w:rPr>
                      <w:rFonts w:ascii="Courier New" w:hAnsi="Courier New" w:cs="Courier New"/>
                      <w:noProof/>
                      <w:sz w:val="20"/>
                      <w:lang w:val="en-CA" w:bidi="ar-SA"/>
                    </w:rPr>
                    <w:t xml:space="preserve">            </w:t>
                  </w:r>
                  <w:r w:rsidRPr="00771359">
                    <w:rPr>
                      <w:rFonts w:ascii="Courier New" w:hAnsi="Courier New" w:cs="Courier New"/>
                      <w:noProof/>
                      <w:color w:val="0000FF"/>
                      <w:sz w:val="20"/>
                      <w:lang w:val="en-CA" w:bidi="ar-SA"/>
                    </w:rPr>
                    <w:t>this</w:t>
                  </w:r>
                  <w:r w:rsidRPr="00771359">
                    <w:rPr>
                      <w:rFonts w:ascii="Courier New" w:hAnsi="Courier New" w:cs="Courier New"/>
                      <w:noProof/>
                      <w:sz w:val="20"/>
                      <w:lang w:val="en-CA" w:bidi="ar-SA"/>
                    </w:rPr>
                    <w:t>._speed = speed;</w:t>
                  </w:r>
                </w:p>
                <w:p w:rsidR="000377FA" w:rsidRPr="00771359" w:rsidRDefault="00771359" w:rsidP="00771359">
                  <w:pPr>
                    <w:rPr>
                      <w:sz w:val="20"/>
                    </w:rPr>
                  </w:pPr>
                  <w:r w:rsidRPr="00771359">
                    <w:rPr>
                      <w:rFonts w:ascii="Courier New" w:hAnsi="Courier New" w:cs="Courier New"/>
                      <w:noProof/>
                      <w:sz w:val="20"/>
                      <w:lang w:val="en-CA" w:bidi="ar-SA"/>
                    </w:rPr>
                    <w:t xml:space="preserve">        }</w:t>
                  </w:r>
                </w:p>
              </w:txbxContent>
            </v:textbox>
          </v:shape>
        </w:pict>
      </w:r>
    </w:p>
    <w:p w:rsidR="000377FA" w:rsidRDefault="000377FA" w:rsidP="008835F3"/>
    <w:p w:rsidR="000377FA" w:rsidRDefault="000377FA" w:rsidP="008835F3"/>
    <w:p w:rsidR="00771359" w:rsidRDefault="00771359" w:rsidP="008835F3"/>
    <w:p w:rsidR="00771359" w:rsidRDefault="00771359" w:rsidP="008835F3"/>
    <w:p w:rsidR="00771359" w:rsidRDefault="00771359" w:rsidP="008835F3"/>
    <w:p w:rsidR="000377FA" w:rsidRDefault="000377FA" w:rsidP="008835F3"/>
    <w:p w:rsidR="000377FA" w:rsidRDefault="000377FA" w:rsidP="008835F3"/>
    <w:p w:rsidR="000377FA" w:rsidRDefault="0073069D" w:rsidP="008835F3">
      <w:r>
        <w:rPr>
          <w:noProof/>
          <w:lang w:val="en-CA" w:eastAsia="en-CA" w:bidi="ar-SA"/>
        </w:rPr>
        <w:pict>
          <v:shape id="_x0000_s2005" type="#_x0000_t202" style="position:absolute;left:0;text-align:left;margin-left:-128.35pt;margin-top:15.1pt;width:486pt;height:30.6pt;z-index:251874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" stroked="f">
            <v:textbox style="mso-next-textbox:#_x0000_s2005;mso-fit-shape-to-text:t" inset="0,0,0,0">
              <w:txbxContent>
                <w:p w:rsidR="000377FA" w:rsidRPr="006853E8" w:rsidRDefault="000377FA" w:rsidP="000377FA">
                  <w:pPr>
                    <w:pStyle w:val="Caption"/>
                  </w:pPr>
                  <w:r>
                    <w:t xml:space="preserve">C# Code </w:t>
                  </w:r>
                  <w:fldSimple w:instr=" SEQ C#_Code \* ARABIC ">
                    <w:r w:rsidR="00F65BCF">
                      <w:rPr>
                        <w:noProof/>
                      </w:rPr>
                      <w:t>48</w:t>
                    </w:r>
                  </w:fldSimple>
                  <w:r>
                    <w:t xml:space="preserve">: </w:t>
                  </w:r>
                  <w:r w:rsidR="00771359">
                    <w:t xml:space="preserve">Overloading the </w:t>
                  </w:r>
                  <w:r>
                    <w:t>Constructor in C#</w:t>
                  </w:r>
                </w:p>
              </w:txbxContent>
            </v:textbox>
          </v:shape>
        </w:pict>
      </w:r>
    </w:p>
    <w:p w:rsidR="000377FA" w:rsidRDefault="000377FA" w:rsidP="008835F3"/>
    <w:p w:rsidR="008835F3" w:rsidRDefault="008835F3" w:rsidP="008835F3">
      <w:r>
        <w:t xml:space="preserve">Note that we now have two constructors, </w:t>
      </w:r>
      <w:r w:rsidRPr="00260F2A">
        <w:rPr>
          <w:u w:val="single"/>
        </w:rPr>
        <w:t>with the exact same name</w:t>
      </w:r>
      <w:r>
        <w:t xml:space="preserve"> (</w:t>
      </w:r>
      <w:r>
        <w:rPr>
          <w:rFonts w:ascii="Courier New" w:hAnsi="Courier New" w:cs="Courier New"/>
          <w:noProof/>
          <w:color w:val="0000FF"/>
          <w:sz w:val="20"/>
        </w:rPr>
        <w:t>Public</w:t>
      </w:r>
      <w:r>
        <w:rPr>
          <w:rFonts w:ascii="Courier New" w:hAnsi="Courier New" w:cs="Courier New"/>
          <w:noProof/>
          <w:sz w:val="20"/>
        </w:rPr>
        <w:t xml:space="preserve"> </w:t>
      </w:r>
      <w:r>
        <w:rPr>
          <w:rFonts w:ascii="Courier New" w:hAnsi="Courier New" w:cs="Courier New"/>
          <w:noProof/>
          <w:color w:val="0000FF"/>
          <w:sz w:val="20"/>
        </w:rPr>
        <w:t>Sub</w:t>
      </w:r>
      <w:r>
        <w:rPr>
          <w:rFonts w:ascii="Courier New" w:hAnsi="Courier New" w:cs="Courier New"/>
          <w:noProof/>
          <w:sz w:val="20"/>
        </w:rPr>
        <w:t xml:space="preserve"> </w:t>
      </w:r>
      <w:r>
        <w:rPr>
          <w:rFonts w:ascii="Courier New" w:hAnsi="Courier New" w:cs="Courier New"/>
          <w:noProof/>
          <w:color w:val="0000FF"/>
          <w:sz w:val="20"/>
        </w:rPr>
        <w:t>New</w:t>
      </w:r>
      <w:r>
        <w:t>) but the second one only has 2 parameters being passed to it and the variable</w:t>
      </w:r>
      <w:r w:rsidR="0073069D">
        <w:fldChar w:fldCharType="begin"/>
      </w:r>
      <w:r>
        <w:instrText xml:space="preserve"> XE "</w:instrText>
      </w:r>
      <w:r>
        <w:rPr>
          <w:b/>
          <w:i/>
        </w:rPr>
        <w:instrText>variable"</w:instrText>
      </w:r>
      <w:r>
        <w:instrText xml:space="preserve"> </w:instrText>
      </w:r>
      <w:r w:rsidR="0073069D">
        <w:fldChar w:fldCharType="end"/>
      </w:r>
      <w:r>
        <w:t xml:space="preserve"> gear is set automatically to 1.</w:t>
      </w:r>
    </w:p>
    <w:p w:rsidR="008835F3" w:rsidRDefault="008835F3" w:rsidP="008835F3">
      <w:r>
        <w:tab/>
        <w:t>Since we now have two different ways to pass parameters to instantiate our class</w:t>
      </w:r>
      <w:r w:rsidR="0073069D">
        <w:fldChar w:fldCharType="begin"/>
      </w:r>
      <w:r>
        <w:instrText xml:space="preserve"> XE "</w:instrText>
      </w:r>
      <w:r>
        <w:rPr>
          <w:b/>
          <w:i/>
        </w:rPr>
        <w:instrText>class"</w:instrText>
      </w:r>
      <w:r>
        <w:instrText xml:space="preserve"> </w:instrText>
      </w:r>
      <w:r w:rsidR="0073069D">
        <w:fldChar w:fldCharType="end"/>
      </w:r>
      <w:r>
        <w:t xml:space="preserve"> into an object, when you start typing the open bracket </w:t>
      </w:r>
      <w:r w:rsidRPr="00631FD6">
        <w:t>IntelliSense</w:t>
      </w:r>
      <w:r>
        <w:t xml:space="preserve"> will show you the first constructor method (our original one) but also show you that there is another constructor method.</w:t>
      </w:r>
    </w:p>
    <w:p w:rsidR="008835F3" w:rsidRDefault="0073069D" w:rsidP="008835F3">
      <w:r>
        <w:rPr>
          <w:noProof/>
          <w:lang w:val="en-CA" w:eastAsia="en-CA" w:bidi="ar-SA"/>
        </w:rPr>
        <w:lastRenderedPageBreak/>
        <w:pict>
          <v:oval id="_x0000_s2000" style="position:absolute;left:0;text-align:left;margin-left:72.65pt;margin-top:7.45pt;width:38.9pt;height:17.55pt;z-index:251870720;mso-width-relative:margin;mso-height-relative:margin" filled="f" strokecolor="red"/>
        </w:pict>
      </w:r>
      <w:r w:rsidR="008835F3">
        <w:rPr>
          <w:noProof/>
          <w:lang w:val="en-CA" w:eastAsia="en-CA" w:bidi="ar-SA"/>
        </w:rPr>
        <w:drawing>
          <wp:inline distT="0" distB="0" distL="0" distR="0">
            <wp:extent cx="4343400" cy="389890"/>
            <wp:effectExtent l="19050" t="0" r="0" b="0"/>
            <wp:docPr id="78" name="Picture 78" descr="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ƛ°"/>
                    <pic:cNvPicPr>
                      <a:picLocks noChangeAspect="1" noChangeArrowheads="1"/>
                    </pic:cNvPicPr>
                  </pic:nvPicPr>
                  <pic:blipFill>
                    <a:blip r:embed="rId268" cstate="print"/>
                    <a:srcRect/>
                    <a:stretch>
                      <a:fillRect/>
                    </a:stretch>
                  </pic:blipFill>
                  <pic:spPr bwMode="auto">
                    <a:xfrm>
                      <a:off x="0" y="0"/>
                      <a:ext cx="4343400" cy="389890"/>
                    </a:xfrm>
                    <a:prstGeom prst="rect">
                      <a:avLst/>
                    </a:prstGeom>
                    <a:noFill/>
                    <a:ln w="9525">
                      <a:noFill/>
                      <a:miter lim="800000"/>
                      <a:headEnd/>
                      <a:tailEnd/>
                    </a:ln>
                  </pic:spPr>
                </pic:pic>
              </a:graphicData>
            </a:graphic>
          </wp:inline>
        </w:drawing>
      </w:r>
    </w:p>
    <w:p w:rsidR="008835F3" w:rsidRDefault="008835F3" w:rsidP="008835F3">
      <w:r>
        <w:t>To see what the other constructor method is, click the little down arrow after the 1 of 2.</w:t>
      </w:r>
    </w:p>
    <w:p w:rsidR="008835F3" w:rsidRDefault="0073069D" w:rsidP="008835F3">
      <w:pPr>
        <w:jc w:val="center"/>
      </w:pPr>
      <w:r>
        <w:rPr>
          <w:noProof/>
          <w:lang w:val="en-CA" w:eastAsia="en-CA" w:bidi="ar-SA"/>
        </w:rPr>
        <w:pict>
          <v:oval id="_x0000_s2002" style="position:absolute;left:0;text-align:left;margin-left:102.35pt;margin-top:12.5pt;width:38.9pt;height:17.55pt;z-index:251871744;mso-width-relative:margin;mso-height-relative:margin" filled="f" strokecolor="red"/>
        </w:pict>
      </w:r>
      <w:r w:rsidR="008835F3">
        <w:rPr>
          <w:noProof/>
          <w:lang w:val="en-CA" w:eastAsia="en-CA" w:bidi="ar-SA"/>
        </w:rPr>
        <w:drawing>
          <wp:inline distT="0" distB="0" distL="0" distR="0">
            <wp:extent cx="4343400" cy="497840"/>
            <wp:effectExtent l="19050" t="0" r="0" b="0"/>
            <wp:docPr id="79" name="Picture 79" descr="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ƛ°"/>
                    <pic:cNvPicPr>
                      <a:picLocks noChangeAspect="1" noChangeArrowheads="1"/>
                    </pic:cNvPicPr>
                  </pic:nvPicPr>
                  <pic:blipFill>
                    <a:blip r:embed="rId269" cstate="print"/>
                    <a:srcRect/>
                    <a:stretch>
                      <a:fillRect/>
                    </a:stretch>
                  </pic:blipFill>
                  <pic:spPr bwMode="auto">
                    <a:xfrm>
                      <a:off x="0" y="0"/>
                      <a:ext cx="4343400" cy="497840"/>
                    </a:xfrm>
                    <a:prstGeom prst="rect">
                      <a:avLst/>
                    </a:prstGeom>
                    <a:noFill/>
                    <a:ln w="9525">
                      <a:noFill/>
                      <a:miter lim="800000"/>
                      <a:headEnd/>
                      <a:tailEnd/>
                    </a:ln>
                  </pic:spPr>
                </pic:pic>
              </a:graphicData>
            </a:graphic>
          </wp:inline>
        </w:drawing>
      </w:r>
    </w:p>
    <w:p w:rsidR="008835F3" w:rsidRDefault="008835F3" w:rsidP="008835F3">
      <w:r>
        <w:t>We now have two different ways to instantiate our bicycle objects and it might look like the following in code.</w:t>
      </w:r>
    </w:p>
    <w:p w:rsidR="008835F3" w:rsidRDefault="008835F3" w:rsidP="008835F3">
      <w:pPr>
        <w:jc w:val="center"/>
      </w:pPr>
      <w:r>
        <w:rPr>
          <w:noProof/>
          <w:lang w:val="en-CA" w:eastAsia="en-CA" w:bidi="ar-SA"/>
        </w:rPr>
        <w:drawing>
          <wp:inline distT="0" distB="0" distL="0" distR="0">
            <wp:extent cx="3442335" cy="591820"/>
            <wp:effectExtent l="19050" t="0" r="5715" b="0"/>
            <wp:docPr id="80" name="Picture 80" descr="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ƛ°"/>
                    <pic:cNvPicPr>
                      <a:picLocks noChangeAspect="1" noChangeArrowheads="1"/>
                    </pic:cNvPicPr>
                  </pic:nvPicPr>
                  <pic:blipFill>
                    <a:blip r:embed="rId270" cstate="print"/>
                    <a:srcRect/>
                    <a:stretch>
                      <a:fillRect/>
                    </a:stretch>
                  </pic:blipFill>
                  <pic:spPr bwMode="auto">
                    <a:xfrm>
                      <a:off x="0" y="0"/>
                      <a:ext cx="3442335" cy="591820"/>
                    </a:xfrm>
                    <a:prstGeom prst="rect">
                      <a:avLst/>
                    </a:prstGeom>
                    <a:noFill/>
                    <a:ln w="9525">
                      <a:noFill/>
                      <a:miter lim="800000"/>
                      <a:headEnd/>
                      <a:tailEnd/>
                    </a:ln>
                  </pic:spPr>
                </pic:pic>
              </a:graphicData>
            </a:graphic>
          </wp:inline>
        </w:drawing>
      </w:r>
    </w:p>
    <w:p w:rsidR="008835F3" w:rsidRDefault="008835F3" w:rsidP="008835F3"/>
    <w:p w:rsidR="008835F3" w:rsidRDefault="008835F3" w:rsidP="008835F3">
      <w:pPr>
        <w:pStyle w:val="Heading2"/>
      </w:pPr>
      <w:bookmarkStart w:id="323" w:name="_Toc153459344"/>
      <w:bookmarkStart w:id="324" w:name="_Toc174028167"/>
      <w:bookmarkStart w:id="325" w:name="_Toc247205758"/>
      <w:r>
        <w:t>Inheritance</w:t>
      </w:r>
      <w:bookmarkEnd w:id="323"/>
      <w:bookmarkEnd w:id="324"/>
      <w:bookmarkEnd w:id="325"/>
    </w:p>
    <w:p w:rsidR="008835F3" w:rsidRDefault="00DF161C" w:rsidP="008835F3">
      <w:pPr>
        <w:ind w:firstLine="720"/>
      </w:pPr>
      <w:r>
        <w:t>Pr</w:t>
      </w:r>
      <w:r w:rsidR="008835F3">
        <w:t>ogrammers (just like all good high school students) are lazy by design; why recreate the wheel when somebody has already done it.</w:t>
      </w:r>
      <w:r w:rsidR="00A13921">
        <w:t xml:space="preserve"> </w:t>
      </w:r>
      <w:r w:rsidR="008835F3">
        <w:t>As has been stated several times, code reuse is a good thing (as long as you know what you are doing and what the code is doing!).</w:t>
      </w:r>
      <w:r w:rsidR="00A13921">
        <w:t xml:space="preserve"> </w:t>
      </w:r>
      <w:r w:rsidR="008835F3">
        <w:t>Large programs have enough new code in them; programmers do not need to re-write lines of code if it is not needed.</w:t>
      </w:r>
      <w:r w:rsidR="00A13921">
        <w:t xml:space="preserve"> </w:t>
      </w:r>
      <w:r w:rsidR="008835F3">
        <w:t>So far we have seen and created functions and procedures to aid in code reuse.</w:t>
      </w:r>
      <w:r w:rsidR="00A13921">
        <w:t xml:space="preserve"> </w:t>
      </w:r>
      <w:r w:rsidR="008835F3">
        <w:t>If we are doing something over and over again in a program, then we should probably create a procedure</w:t>
      </w:r>
      <w:r w:rsidR="0073069D">
        <w:fldChar w:fldCharType="begin"/>
      </w:r>
      <w:r w:rsidR="008835F3">
        <w:instrText xml:space="preserve"> XE "</w:instrText>
      </w:r>
      <w:r w:rsidR="008835F3">
        <w:rPr>
          <w:b/>
          <w:i/>
        </w:rPr>
        <w:instrText>procedure"</w:instrText>
      </w:r>
      <w:r w:rsidR="008835F3">
        <w:instrText xml:space="preserve"> </w:instrText>
      </w:r>
      <w:r w:rsidR="0073069D">
        <w:fldChar w:fldCharType="end"/>
      </w:r>
      <w:r w:rsidR="008835F3">
        <w:t xml:space="preserve"> or function</w:t>
      </w:r>
      <w:r w:rsidR="0073069D">
        <w:fldChar w:fldCharType="begin"/>
      </w:r>
      <w:r w:rsidR="008835F3">
        <w:instrText xml:space="preserve"> XE "</w:instrText>
      </w:r>
      <w:r w:rsidR="008835F3">
        <w:rPr>
          <w:b/>
          <w:i/>
        </w:rPr>
        <w:instrText>function"</w:instrText>
      </w:r>
      <w:r w:rsidR="008835F3">
        <w:instrText xml:space="preserve"> </w:instrText>
      </w:r>
      <w:r w:rsidR="0073069D">
        <w:fldChar w:fldCharType="end"/>
      </w:r>
      <w:r w:rsidR="008835F3">
        <w:t xml:space="preserve"> to do </w:t>
      </w:r>
      <w:r w:rsidR="00BE0E0E">
        <w:t xml:space="preserve">that task </w:t>
      </w:r>
      <w:r w:rsidR="008835F3">
        <w:t>and then call the procedure or function when needed.</w:t>
      </w:r>
    </w:p>
    <w:p w:rsidR="008835F3" w:rsidRDefault="008835F3" w:rsidP="008835F3">
      <w:pPr>
        <w:ind w:firstLine="720"/>
      </w:pPr>
    </w:p>
    <w:p w:rsidR="008835F3" w:rsidRDefault="008835F3" w:rsidP="008835F3">
      <w:pPr>
        <w:ind w:firstLine="720"/>
      </w:pPr>
      <w:r>
        <w:t>In many programs that use classes, we may need several different classes that are related but slightly different.</w:t>
      </w:r>
      <w:r w:rsidR="00A13921">
        <w:t xml:space="preserve"> </w:t>
      </w:r>
      <w:r>
        <w:t>Since we would not want to re-write all the code in the different classes that is the same, we would need a way to avoid the code repetition.</w:t>
      </w:r>
      <w:r w:rsidR="00A13921">
        <w:t xml:space="preserve"> </w:t>
      </w:r>
      <w:r>
        <w:t>In OOP</w:t>
      </w:r>
      <w:r w:rsidR="0073069D">
        <w:fldChar w:fldCharType="begin"/>
      </w:r>
      <w:r>
        <w:instrText xml:space="preserve"> XE "</w:instrText>
      </w:r>
      <w:r w:rsidRPr="006F7306">
        <w:rPr>
          <w:b/>
          <w:i/>
        </w:rPr>
        <w:instrText>OOP</w:instrText>
      </w:r>
      <w:r>
        <w:rPr>
          <w:b/>
          <w:i/>
        </w:rPr>
        <w:instrText>"</w:instrText>
      </w:r>
      <w:r>
        <w:instrText xml:space="preserve"> </w:instrText>
      </w:r>
      <w:r w:rsidR="0073069D">
        <w:fldChar w:fldCharType="end"/>
      </w:r>
      <w:r>
        <w:t xml:space="preserve"> you use </w:t>
      </w:r>
      <w:hyperlink r:id="rId271" w:history="1">
        <w:r w:rsidRPr="00A75F9D">
          <w:rPr>
            <w:rStyle w:val="Hyperlink"/>
            <w:b/>
            <w:i/>
          </w:rPr>
          <w:t>inheritance</w:t>
        </w:r>
      </w:hyperlink>
      <w:r w:rsidR="0073069D">
        <w:rPr>
          <w:b/>
          <w:i/>
        </w:rPr>
        <w:fldChar w:fldCharType="begin"/>
      </w:r>
      <w:r>
        <w:rPr>
          <w:b/>
          <w:i/>
        </w:rPr>
        <w:instrText xml:space="preserve"> XE "</w:instrText>
      </w:r>
      <w:r w:rsidRPr="00A75F9D">
        <w:rPr>
          <w:b/>
          <w:i/>
        </w:rPr>
        <w:instrText>inheritance</w:instrText>
      </w:r>
      <w:r>
        <w:rPr>
          <w:b/>
          <w:i/>
        </w:rPr>
        <w:instrText xml:space="preserve">" </w:instrText>
      </w:r>
      <w:r w:rsidR="0073069D">
        <w:rPr>
          <w:b/>
          <w:i/>
        </w:rPr>
        <w:fldChar w:fldCharType="end"/>
      </w:r>
      <w:r>
        <w:t>.</w:t>
      </w:r>
    </w:p>
    <w:p w:rsidR="008835F3" w:rsidRDefault="008835F3" w:rsidP="008835F3">
      <w:pPr>
        <w:ind w:firstLine="720"/>
      </w:pPr>
      <w:r>
        <w:t>Inheritance is one way to reuse and extend previously written classes.</w:t>
      </w:r>
      <w:r w:rsidR="00A13921">
        <w:t xml:space="preserve"> </w:t>
      </w:r>
      <w:r w:rsidRPr="00A75F9D">
        <w:t xml:space="preserve">Inheritance </w:t>
      </w:r>
      <w:r>
        <w:t xml:space="preserve">also </w:t>
      </w:r>
      <w:r w:rsidRPr="00A75F9D">
        <w:t>provides a powerful and natural mechanism for organizing and structuring your software</w:t>
      </w:r>
      <w:r>
        <w:t>.</w:t>
      </w:r>
      <w:r w:rsidR="00A13921">
        <w:t xml:space="preserve"> </w:t>
      </w:r>
      <w:r w:rsidRPr="00A75F9D">
        <w:t xml:space="preserve">Mountain bikes, road bikes, and </w:t>
      </w:r>
      <w:r w:rsidRPr="00A75F9D">
        <w:lastRenderedPageBreak/>
        <w:t>tandem bikes, for example, all share the characteristics of bicycles (curre</w:t>
      </w:r>
      <w:r>
        <w:t>nt speed, current pedal cadence</w:t>
      </w:r>
      <w:r w:rsidRPr="00A75F9D">
        <w:t xml:space="preserve"> and current gear). Yet each also defines </w:t>
      </w:r>
      <w:r w:rsidRPr="00C35E9D">
        <w:rPr>
          <w:i/>
        </w:rPr>
        <w:t>additional features</w:t>
      </w:r>
      <w:r w:rsidRPr="00A75F9D">
        <w:t xml:space="preserve"> that make them different: tandem bicycles have two seats and two sets of handlebars; road bikes have drop handlebars; some mountain bikes have an additional chain ring, giving them a lower gear ratio.</w:t>
      </w:r>
    </w:p>
    <w:p w:rsidR="008835F3" w:rsidRDefault="008835F3" w:rsidP="008835F3">
      <w:pPr>
        <w:ind w:firstLine="720"/>
      </w:pPr>
      <w:r w:rsidRPr="00A75F9D">
        <w:t xml:space="preserve">Object-oriented programming allows classes to inherit commonly used state and behavior from other classes. In </w:t>
      </w:r>
      <w:r>
        <w:t>our</w:t>
      </w:r>
      <w:r w:rsidRPr="00A75F9D">
        <w:t xml:space="preserve"> example, Bicycle now becomes the </w:t>
      </w:r>
      <w:hyperlink r:id="rId272" w:history="1">
        <w:proofErr w:type="spellStart"/>
        <w:r w:rsidRPr="00A75F9D">
          <w:rPr>
            <w:rStyle w:val="Hyperlink"/>
            <w:b/>
            <w:i/>
          </w:rPr>
          <w:t>superclass</w:t>
        </w:r>
        <w:proofErr w:type="spellEnd"/>
      </w:hyperlink>
      <w:r w:rsidR="0073069D">
        <w:rPr>
          <w:b/>
          <w:i/>
        </w:rPr>
        <w:fldChar w:fldCharType="begin"/>
      </w:r>
      <w:r>
        <w:rPr>
          <w:b/>
          <w:i/>
        </w:rPr>
        <w:instrText xml:space="preserve"> XE "</w:instrText>
      </w:r>
      <w:r w:rsidRPr="00A75F9D">
        <w:rPr>
          <w:b/>
          <w:i/>
        </w:rPr>
        <w:instrText>superclass</w:instrText>
      </w:r>
      <w:r>
        <w:rPr>
          <w:b/>
          <w:i/>
        </w:rPr>
        <w:instrText xml:space="preserve">" </w:instrText>
      </w:r>
      <w:r w:rsidR="0073069D">
        <w:rPr>
          <w:b/>
          <w:i/>
        </w:rPr>
        <w:fldChar w:fldCharType="end"/>
      </w:r>
      <w:r w:rsidRPr="00A75F9D">
        <w:rPr>
          <w:b/>
          <w:i/>
        </w:rPr>
        <w:t xml:space="preserve"> </w:t>
      </w:r>
      <w:r>
        <w:t xml:space="preserve">(or </w:t>
      </w:r>
      <w:proofErr w:type="spellStart"/>
      <w:r>
        <w:t>baseclass</w:t>
      </w:r>
      <w:proofErr w:type="spellEnd"/>
      <w:r>
        <w:t>) o</w:t>
      </w:r>
      <w:r w:rsidRPr="00A75F9D">
        <w:t xml:space="preserve">f </w:t>
      </w:r>
      <w:proofErr w:type="spellStart"/>
      <w:r w:rsidRPr="00A75F9D">
        <w:t>MountainBike</w:t>
      </w:r>
      <w:proofErr w:type="spellEnd"/>
      <w:r w:rsidRPr="00A75F9D">
        <w:t xml:space="preserve">, </w:t>
      </w:r>
      <w:proofErr w:type="spellStart"/>
      <w:r w:rsidRPr="00A75F9D">
        <w:t>RoadBike</w:t>
      </w:r>
      <w:proofErr w:type="spellEnd"/>
      <w:r w:rsidRPr="00A75F9D">
        <w:t xml:space="preserve">, and </w:t>
      </w:r>
      <w:proofErr w:type="spellStart"/>
      <w:r w:rsidRPr="00A75F9D">
        <w:t>TandemBike</w:t>
      </w:r>
      <w:proofErr w:type="spellEnd"/>
      <w:r w:rsidRPr="00A75F9D">
        <w:t xml:space="preserve">. In </w:t>
      </w:r>
      <w:r>
        <w:t>OOP</w:t>
      </w:r>
      <w:r w:rsidR="0073069D">
        <w:fldChar w:fldCharType="begin"/>
      </w:r>
      <w:r>
        <w:instrText xml:space="preserve"> XE "</w:instrText>
      </w:r>
      <w:r w:rsidRPr="006F7306">
        <w:rPr>
          <w:b/>
          <w:i/>
        </w:rPr>
        <w:instrText>OOP</w:instrText>
      </w:r>
      <w:r>
        <w:rPr>
          <w:b/>
          <w:i/>
        </w:rPr>
        <w:instrText>"</w:instrText>
      </w:r>
      <w:r>
        <w:instrText xml:space="preserve"> </w:instrText>
      </w:r>
      <w:r w:rsidR="0073069D">
        <w:fldChar w:fldCharType="end"/>
      </w:r>
      <w:r w:rsidRPr="00A75F9D">
        <w:t xml:space="preserve"> language</w:t>
      </w:r>
      <w:r>
        <w:t>s</w:t>
      </w:r>
      <w:r w:rsidRPr="00A75F9D">
        <w:t>, each class</w:t>
      </w:r>
      <w:r w:rsidR="0073069D">
        <w:fldChar w:fldCharType="begin"/>
      </w:r>
      <w:r>
        <w:instrText xml:space="preserve"> XE "</w:instrText>
      </w:r>
      <w:r>
        <w:rPr>
          <w:b/>
          <w:i/>
        </w:rPr>
        <w:instrText>class"</w:instrText>
      </w:r>
      <w:r>
        <w:instrText xml:space="preserve"> </w:instrText>
      </w:r>
      <w:r w:rsidR="0073069D">
        <w:fldChar w:fldCharType="end"/>
      </w:r>
      <w:r w:rsidRPr="00A75F9D">
        <w:t xml:space="preserve"> is allowed to have one direct </w:t>
      </w:r>
      <w:proofErr w:type="spellStart"/>
      <w:r w:rsidRPr="00A75F9D">
        <w:t>superclass</w:t>
      </w:r>
      <w:proofErr w:type="spellEnd"/>
      <w:r w:rsidR="00426E33">
        <w:t xml:space="preserve"> (most of the time!)</w:t>
      </w:r>
      <w:r w:rsidRPr="00A75F9D">
        <w:t xml:space="preserve">, and each </w:t>
      </w:r>
      <w:proofErr w:type="spellStart"/>
      <w:r w:rsidRPr="00A75F9D">
        <w:t>superclass</w:t>
      </w:r>
      <w:proofErr w:type="spellEnd"/>
      <w:r w:rsidRPr="00A75F9D">
        <w:t xml:space="preserve"> has the potential for an unlimited number of</w:t>
      </w:r>
      <w:r>
        <w:t xml:space="preserve"> </w:t>
      </w:r>
      <w:hyperlink r:id="rId273" w:history="1">
        <w:r w:rsidRPr="00F34FD7">
          <w:rPr>
            <w:rStyle w:val="Hyperlink"/>
            <w:b/>
            <w:i/>
          </w:rPr>
          <w:t>subclasses</w:t>
        </w:r>
      </w:hyperlink>
      <w:r w:rsidR="0073069D">
        <w:rPr>
          <w:b/>
          <w:i/>
        </w:rPr>
        <w:fldChar w:fldCharType="begin"/>
      </w:r>
      <w:r>
        <w:rPr>
          <w:b/>
          <w:i/>
        </w:rPr>
        <w:instrText xml:space="preserve"> XE "</w:instrText>
      </w:r>
      <w:r w:rsidRPr="00F34FD7">
        <w:rPr>
          <w:b/>
          <w:i/>
        </w:rPr>
        <w:instrText>subclasses</w:instrText>
      </w:r>
      <w:r>
        <w:rPr>
          <w:b/>
          <w:i/>
        </w:rPr>
        <w:instrText xml:space="preserve">" </w:instrText>
      </w:r>
      <w:r w:rsidR="0073069D">
        <w:rPr>
          <w:b/>
          <w:i/>
        </w:rPr>
        <w:fldChar w:fldCharType="end"/>
      </w:r>
      <w:r w:rsidRPr="00A75F9D">
        <w:t xml:space="preserve"> </w:t>
      </w:r>
      <w:r>
        <w:t xml:space="preserve">(or </w:t>
      </w:r>
      <w:proofErr w:type="spellStart"/>
      <w:r>
        <w:t>childclasses</w:t>
      </w:r>
      <w:proofErr w:type="spellEnd"/>
      <w:r>
        <w:t xml:space="preserve"> or derived classes)</w:t>
      </w:r>
      <w:r w:rsidRPr="00A75F9D">
        <w:t>:</w:t>
      </w:r>
    </w:p>
    <w:p w:rsidR="008835F3" w:rsidRDefault="008835F3" w:rsidP="008835F3">
      <w:pPr>
        <w:ind w:firstLine="720"/>
      </w:pPr>
    </w:p>
    <w:p w:rsidR="008835F3" w:rsidRDefault="008835F3" w:rsidP="008835F3">
      <w:pPr>
        <w:ind w:firstLine="720"/>
        <w:jc w:val="center"/>
      </w:pPr>
      <w:r>
        <w:rPr>
          <w:noProof/>
          <w:lang w:val="en-CA" w:eastAsia="en-CA" w:bidi="ar-SA"/>
        </w:rPr>
        <w:drawing>
          <wp:anchor distT="0" distB="0" distL="114300" distR="114300" simplePos="0" relativeHeight="251606528" behindDoc="0" locked="0" layoutInCell="1" allowOverlap="1">
            <wp:simplePos x="0" y="0"/>
            <wp:positionH relativeFrom="column">
              <wp:align>center</wp:align>
            </wp:positionH>
            <wp:positionV relativeFrom="paragraph">
              <wp:posOffset>0</wp:posOffset>
            </wp:positionV>
            <wp:extent cx="3810000" cy="3007995"/>
            <wp:effectExtent l="19050" t="0" r="0" b="0"/>
            <wp:wrapSquare wrapText="bothSides"/>
            <wp:docPr id="465" name="Picture 465" descr="A diagram of classes in a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A diagram of classes in a hierarchy."/>
                    <pic:cNvPicPr>
                      <a:picLocks noChangeAspect="1" noChangeArrowheads="1"/>
                    </pic:cNvPicPr>
                  </pic:nvPicPr>
                  <pic:blipFill>
                    <a:blip r:embed="rId274" r:link="rId275" cstate="print"/>
                    <a:srcRect/>
                    <a:stretch>
                      <a:fillRect/>
                    </a:stretch>
                  </pic:blipFill>
                  <pic:spPr bwMode="auto">
                    <a:xfrm>
                      <a:off x="0" y="0"/>
                      <a:ext cx="3810000" cy="3007995"/>
                    </a:xfrm>
                    <a:prstGeom prst="rect">
                      <a:avLst/>
                    </a:prstGeom>
                    <a:noFill/>
                    <a:ln w="9525">
                      <a:noFill/>
                      <a:miter lim="800000"/>
                      <a:headEnd/>
                      <a:tailEnd/>
                    </a:ln>
                  </pic:spPr>
                </pic:pic>
              </a:graphicData>
            </a:graphic>
          </wp:anchor>
        </w:drawing>
      </w:r>
    </w:p>
    <w:p w:rsidR="008835F3" w:rsidRDefault="008835F3" w:rsidP="008835F3">
      <w:pPr>
        <w:ind w:firstLine="720"/>
      </w:pPr>
    </w:p>
    <w:p w:rsidR="008835F3" w:rsidRDefault="008835F3" w:rsidP="008835F3">
      <w:pPr>
        <w:ind w:firstLine="720"/>
      </w:pPr>
      <w:r>
        <w:t xml:space="preserve">In VB, the syntax to inherit from a </w:t>
      </w:r>
      <w:proofErr w:type="spellStart"/>
      <w:r>
        <w:t>baseclass</w:t>
      </w:r>
      <w:proofErr w:type="spellEnd"/>
      <w:r>
        <w:t xml:space="preserve"> is oddly enough the reserved word</w:t>
      </w:r>
      <w:r w:rsidRPr="00EF63BD">
        <w:rPr>
          <w:rFonts w:ascii="Courier New" w:hAnsi="Courier New" w:cs="Courier New"/>
          <w:noProof/>
          <w:color w:val="0000FF"/>
          <w:sz w:val="20"/>
        </w:rPr>
        <w:t xml:space="preserve"> </w:t>
      </w:r>
      <w:r>
        <w:rPr>
          <w:rFonts w:ascii="Courier New" w:hAnsi="Courier New" w:cs="Courier New"/>
          <w:noProof/>
          <w:color w:val="0000FF"/>
          <w:sz w:val="20"/>
        </w:rPr>
        <w:t>Inherits</w:t>
      </w:r>
      <w:r>
        <w:t>.</w:t>
      </w:r>
      <w:r w:rsidR="00A13921">
        <w:t xml:space="preserve"> </w:t>
      </w:r>
      <w:r w:rsidR="00F618FB">
        <w:t>In C# you use the symbol (</w:t>
      </w:r>
      <w:r w:rsidR="00F618FB">
        <w:rPr>
          <w:rFonts w:ascii="Courier New" w:hAnsi="Courier New" w:cs="Courier New"/>
          <w:noProof/>
          <w:color w:val="0000FF"/>
          <w:sz w:val="20"/>
        </w:rPr>
        <w:t>:</w:t>
      </w:r>
      <w:r w:rsidR="00F618FB">
        <w:t xml:space="preserve">). </w:t>
      </w:r>
      <w:r>
        <w:t>You place this at the top of your class</w:t>
      </w:r>
      <w:r w:rsidR="0073069D">
        <w:fldChar w:fldCharType="begin"/>
      </w:r>
      <w:r>
        <w:instrText xml:space="preserve"> XE "</w:instrText>
      </w:r>
      <w:r>
        <w:rPr>
          <w:b/>
          <w:i/>
        </w:rPr>
        <w:instrText>class"</w:instrText>
      </w:r>
      <w:r>
        <w:instrText xml:space="preserve"> </w:instrText>
      </w:r>
      <w:r w:rsidR="0073069D">
        <w:fldChar w:fldCharType="end"/>
      </w:r>
      <w:r>
        <w:t xml:space="preserve"> declaration, right after the class name.</w:t>
      </w:r>
      <w:r w:rsidR="00A13921">
        <w:t xml:space="preserve"> </w:t>
      </w:r>
      <w:r>
        <w:t xml:space="preserve">The </w:t>
      </w:r>
      <w:proofErr w:type="spellStart"/>
      <w:r w:rsidRPr="00A75F9D">
        <w:t>TandemBike</w:t>
      </w:r>
      <w:proofErr w:type="spellEnd"/>
      <w:r>
        <w:t xml:space="preserve"> class definition would now be very short and look something like:</w:t>
      </w:r>
    </w:p>
    <w:p w:rsidR="008835F3" w:rsidRDefault="008835F3" w:rsidP="008835F3">
      <w:pPr>
        <w:ind w:firstLine="720"/>
      </w:pPr>
    </w:p>
    <w:p w:rsidR="008835F3" w:rsidRDefault="008835F3" w:rsidP="008835F3">
      <w:pPr>
        <w:ind w:firstLine="720"/>
      </w:pPr>
      <w:r>
        <w:rPr>
          <w:noProof/>
          <w:lang w:val="en-CA" w:eastAsia="en-CA" w:bidi="ar-SA"/>
        </w:rPr>
        <w:lastRenderedPageBreak/>
        <w:drawing>
          <wp:anchor distT="0" distB="0" distL="114300" distR="114300" simplePos="0" relativeHeight="251605504" behindDoc="0" locked="0" layoutInCell="1" allowOverlap="1">
            <wp:simplePos x="0" y="0"/>
            <wp:positionH relativeFrom="column">
              <wp:align>center</wp:align>
            </wp:positionH>
            <wp:positionV relativeFrom="paragraph">
              <wp:posOffset>0</wp:posOffset>
            </wp:positionV>
            <wp:extent cx="4340225" cy="2252980"/>
            <wp:effectExtent l="19050" t="0" r="3175" b="0"/>
            <wp:wrapSquare wrapText="bothSides"/>
            <wp:docPr id="464" name="Picture 464" descr="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ȗ°"/>
                    <pic:cNvPicPr>
                      <a:picLocks noChangeAspect="1" noChangeArrowheads="1"/>
                    </pic:cNvPicPr>
                  </pic:nvPicPr>
                  <pic:blipFill>
                    <a:blip r:embed="rId276" cstate="print"/>
                    <a:srcRect/>
                    <a:stretch>
                      <a:fillRect/>
                    </a:stretch>
                  </pic:blipFill>
                  <pic:spPr bwMode="auto">
                    <a:xfrm>
                      <a:off x="0" y="0"/>
                      <a:ext cx="4340225" cy="2252980"/>
                    </a:xfrm>
                    <a:prstGeom prst="rect">
                      <a:avLst/>
                    </a:prstGeom>
                    <a:noFill/>
                    <a:ln w="9525">
                      <a:noFill/>
                      <a:miter lim="800000"/>
                      <a:headEnd/>
                      <a:tailEnd/>
                    </a:ln>
                  </pic:spPr>
                </pic:pic>
              </a:graphicData>
            </a:graphic>
          </wp:anchor>
        </w:drawing>
      </w:r>
    </w:p>
    <w:p w:rsidR="008835F3" w:rsidRDefault="008835F3" w:rsidP="008835F3">
      <w:pPr>
        <w:ind w:firstLine="720"/>
      </w:pPr>
      <w:r>
        <w:t>Inheritance is one of the three key things that make up OOP</w:t>
      </w:r>
      <w:r w:rsidR="0073069D">
        <w:fldChar w:fldCharType="begin"/>
      </w:r>
      <w:r>
        <w:instrText xml:space="preserve"> XE "</w:instrText>
      </w:r>
      <w:r w:rsidRPr="006F7306">
        <w:rPr>
          <w:b/>
          <w:i/>
        </w:rPr>
        <w:instrText>OOP</w:instrText>
      </w:r>
      <w:r>
        <w:rPr>
          <w:b/>
          <w:i/>
        </w:rPr>
        <w:instrText>"</w:instrText>
      </w:r>
      <w:r>
        <w:instrText xml:space="preserve"> </w:instrText>
      </w:r>
      <w:r w:rsidR="0073069D">
        <w:fldChar w:fldCharType="end"/>
      </w:r>
      <w:r>
        <w:t xml:space="preserve"> (encapsulation, inheritance</w:t>
      </w:r>
      <w:r w:rsidR="0073069D">
        <w:fldChar w:fldCharType="begin"/>
      </w:r>
      <w:r>
        <w:instrText xml:space="preserve"> XE "</w:instrText>
      </w:r>
      <w:r w:rsidRPr="00A75F9D">
        <w:rPr>
          <w:b/>
          <w:i/>
        </w:rPr>
        <w:instrText>inheritance</w:instrText>
      </w:r>
      <w:r>
        <w:rPr>
          <w:b/>
          <w:i/>
        </w:rPr>
        <w:instrText>"</w:instrText>
      </w:r>
      <w:r>
        <w:instrText xml:space="preserve"> </w:instrText>
      </w:r>
      <w:r w:rsidR="0073069D">
        <w:fldChar w:fldCharType="end"/>
      </w:r>
      <w:r>
        <w:t xml:space="preserve"> and polymorphism</w:t>
      </w:r>
      <w:r w:rsidR="0073069D">
        <w:fldChar w:fldCharType="begin"/>
      </w:r>
      <w:r>
        <w:instrText xml:space="preserve"> XE "</w:instrText>
      </w:r>
      <w:r w:rsidRPr="00115395">
        <w:rPr>
          <w:b/>
          <w:i/>
        </w:rPr>
        <w:instrText>polymorphism</w:instrText>
      </w:r>
      <w:r>
        <w:rPr>
          <w:b/>
          <w:i/>
        </w:rPr>
        <w:instrText>"</w:instrText>
      </w:r>
      <w:r>
        <w:instrText xml:space="preserve"> </w:instrText>
      </w:r>
      <w:r w:rsidR="0073069D">
        <w:fldChar w:fldCharType="end"/>
      </w:r>
      <w:r>
        <w:t>).</w:t>
      </w:r>
      <w:r w:rsidR="00A13921">
        <w:t xml:space="preserve"> </w:t>
      </w:r>
      <w:r>
        <w:t>In university you can take entire course on inheritance in OOP.</w:t>
      </w:r>
      <w:r w:rsidR="00A13921">
        <w:t xml:space="preserve"> </w:t>
      </w:r>
      <w:r w:rsidR="007E3BD8">
        <w:t>Inheritance</w:t>
      </w:r>
      <w:r>
        <w:t xml:space="preserve"> can get much more complicated and involved </w:t>
      </w:r>
      <w:r w:rsidR="00FD54F7">
        <w:t xml:space="preserve">than the above </w:t>
      </w:r>
      <w:r>
        <w:t xml:space="preserve">but at its </w:t>
      </w:r>
      <w:proofErr w:type="gramStart"/>
      <w:r>
        <w:t>core,</w:t>
      </w:r>
      <w:proofErr w:type="gramEnd"/>
      <w:r>
        <w:t xml:space="preserve"> it is just reusing the code from a </w:t>
      </w:r>
      <w:proofErr w:type="spellStart"/>
      <w:r>
        <w:t>superclass</w:t>
      </w:r>
      <w:proofErr w:type="spellEnd"/>
      <w:r w:rsidR="0073069D">
        <w:fldChar w:fldCharType="begin"/>
      </w:r>
      <w:r>
        <w:instrText xml:space="preserve"> XE "</w:instrText>
      </w:r>
      <w:r w:rsidRPr="00A75F9D">
        <w:rPr>
          <w:b/>
          <w:i/>
        </w:rPr>
        <w:instrText>superclass</w:instrText>
      </w:r>
      <w:r>
        <w:rPr>
          <w:b/>
          <w:i/>
        </w:rPr>
        <w:instrText>"</w:instrText>
      </w:r>
      <w:r>
        <w:instrText xml:space="preserve"> </w:instrText>
      </w:r>
      <w:r w:rsidR="0073069D">
        <w:fldChar w:fldCharType="end"/>
      </w:r>
      <w:r>
        <w:t xml:space="preserve"> so that you do not have to re-write it when you create a subclass.</w:t>
      </w:r>
      <w:r w:rsidR="00A13921">
        <w:t xml:space="preserve"> </w:t>
      </w:r>
    </w:p>
    <w:p w:rsidR="008835F3" w:rsidRDefault="008835F3" w:rsidP="008835F3">
      <w:pPr>
        <w:ind w:firstLine="720"/>
      </w:pPr>
      <w:r>
        <w:t xml:space="preserve"> </w:t>
      </w:r>
    </w:p>
    <w:p w:rsidR="008835F3" w:rsidRDefault="008835F3" w:rsidP="008835F3">
      <w:pPr>
        <w:pStyle w:val="Heading2"/>
      </w:pPr>
      <w:bookmarkStart w:id="326" w:name="_Toc153459345"/>
      <w:bookmarkStart w:id="327" w:name="_Toc174028168"/>
      <w:bookmarkStart w:id="328" w:name="_Toc247205759"/>
      <w:r>
        <w:t>Class Diagrams Again!</w:t>
      </w:r>
      <w:bookmarkEnd w:id="326"/>
      <w:bookmarkEnd w:id="327"/>
      <w:bookmarkEnd w:id="328"/>
    </w:p>
    <w:p w:rsidR="008835F3" w:rsidRDefault="00FD54F7" w:rsidP="008835F3">
      <w:pPr>
        <w:ind w:firstLine="720"/>
      </w:pPr>
      <w:r>
        <w:t>No</w:t>
      </w:r>
      <w:r w:rsidR="008835F3">
        <w:t>w that we can use the power of inheritance</w:t>
      </w:r>
      <w:r w:rsidR="0073069D">
        <w:fldChar w:fldCharType="begin"/>
      </w:r>
      <w:r w:rsidR="008835F3">
        <w:instrText xml:space="preserve"> XE "</w:instrText>
      </w:r>
      <w:r w:rsidR="008835F3" w:rsidRPr="00A75F9D">
        <w:rPr>
          <w:b/>
          <w:i/>
        </w:rPr>
        <w:instrText>inheritance</w:instrText>
      </w:r>
      <w:r w:rsidR="008835F3">
        <w:rPr>
          <w:b/>
          <w:i/>
        </w:rPr>
        <w:instrText>"</w:instrText>
      </w:r>
      <w:r w:rsidR="008835F3">
        <w:instrText xml:space="preserve"> </w:instrText>
      </w:r>
      <w:r w:rsidR="0073069D">
        <w:fldChar w:fldCharType="end"/>
      </w:r>
      <w:r w:rsidR="008835F3">
        <w:t xml:space="preserve"> to derive child classes from super classes, the next question usually is how </w:t>
      </w:r>
      <w:proofErr w:type="gramStart"/>
      <w:r w:rsidR="0082645A">
        <w:t xml:space="preserve">do </w:t>
      </w:r>
      <w:r w:rsidR="008835F3">
        <w:t>we represent that in a class</w:t>
      </w:r>
      <w:r w:rsidR="0073069D">
        <w:fldChar w:fldCharType="begin"/>
      </w:r>
      <w:r w:rsidR="008835F3">
        <w:instrText xml:space="preserve"> XE "</w:instrText>
      </w:r>
      <w:r w:rsidR="008835F3">
        <w:rPr>
          <w:b/>
          <w:i/>
        </w:rPr>
        <w:instrText>class"</w:instrText>
      </w:r>
      <w:r w:rsidR="008835F3">
        <w:instrText xml:space="preserve"> </w:instrText>
      </w:r>
      <w:r w:rsidR="0073069D">
        <w:fldChar w:fldCharType="end"/>
      </w:r>
      <w:proofErr w:type="gramEnd"/>
      <w:r w:rsidR="008835F3">
        <w:t xml:space="preserve"> diagram.</w:t>
      </w:r>
      <w:r w:rsidR="00A13921">
        <w:t xml:space="preserve"> </w:t>
      </w:r>
      <w:r w:rsidR="008835F3">
        <w:t>You will remember from before that in a UML</w:t>
      </w:r>
      <w:r w:rsidR="0073069D">
        <w:fldChar w:fldCharType="begin"/>
      </w:r>
      <w:r w:rsidR="008835F3">
        <w:instrText xml:space="preserve"> XE "</w:instrText>
      </w:r>
      <w:r w:rsidR="008835F3" w:rsidRPr="00622E44">
        <w:rPr>
          <w:b/>
          <w:i/>
        </w:rPr>
        <w:instrText>UML</w:instrText>
      </w:r>
      <w:r w:rsidR="008835F3">
        <w:rPr>
          <w:b/>
          <w:i/>
        </w:rPr>
        <w:instrText>"</w:instrText>
      </w:r>
      <w:r w:rsidR="008835F3">
        <w:instrText xml:space="preserve"> </w:instrText>
      </w:r>
      <w:r w:rsidR="0073069D">
        <w:fldChar w:fldCharType="end"/>
      </w:r>
      <w:r w:rsidR="008835F3">
        <w:t xml:space="preserve"> class diagram, the name of the class goes first, then the </w:t>
      </w:r>
      <w:r w:rsidR="0082645A">
        <w:t>properties</w:t>
      </w:r>
      <w:r w:rsidR="008835F3">
        <w:t>, then the methods</w:t>
      </w:r>
      <w:r w:rsidR="0073069D">
        <w:fldChar w:fldCharType="begin"/>
      </w:r>
      <w:r w:rsidR="008835F3">
        <w:instrText xml:space="preserve"> XE "</w:instrText>
      </w:r>
      <w:r w:rsidR="008835F3" w:rsidRPr="000D3DAB">
        <w:rPr>
          <w:b/>
          <w:i/>
        </w:rPr>
        <w:instrText>methods</w:instrText>
      </w:r>
      <w:r w:rsidR="008835F3">
        <w:rPr>
          <w:b/>
          <w:i/>
        </w:rPr>
        <w:instrText>"</w:instrText>
      </w:r>
      <w:r w:rsidR="008835F3">
        <w:instrText xml:space="preserve"> </w:instrText>
      </w:r>
      <w:r w:rsidR="0073069D">
        <w:fldChar w:fldCharType="end"/>
      </w:r>
      <w:r w:rsidR="008835F3">
        <w:t>.</w:t>
      </w:r>
      <w:r w:rsidR="00A13921">
        <w:t xml:space="preserve"> </w:t>
      </w:r>
      <w:r w:rsidR="008835F3">
        <w:t>Using a new example, suppose we have a generic bank account and we want to model it in a class diagram, it might look something like the following:</w:t>
      </w:r>
    </w:p>
    <w:p w:rsidR="008835F3" w:rsidRDefault="008835F3" w:rsidP="008835F3">
      <w:pPr>
        <w:ind w:firstLine="720"/>
      </w:pPr>
    </w:p>
    <w:p w:rsidR="008835F3" w:rsidRDefault="008835F3" w:rsidP="008835F3">
      <w:pPr>
        <w:ind w:firstLine="720"/>
        <w:jc w:val="center"/>
      </w:pPr>
      <w:r>
        <w:rPr>
          <w:noProof/>
          <w:lang w:val="en-CA" w:eastAsia="en-CA" w:bidi="ar-SA"/>
        </w:rPr>
        <w:drawing>
          <wp:inline distT="0" distB="0" distL="0" distR="0">
            <wp:extent cx="2151380" cy="1089025"/>
            <wp:effectExtent l="19050" t="0" r="1270" b="0"/>
            <wp:docPr id="81" name="Picture 81" descr="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ȗ°"/>
                    <pic:cNvPicPr>
                      <a:picLocks noChangeAspect="1" noChangeArrowheads="1"/>
                    </pic:cNvPicPr>
                  </pic:nvPicPr>
                  <pic:blipFill>
                    <a:blip r:embed="rId277" cstate="print"/>
                    <a:srcRect/>
                    <a:stretch>
                      <a:fillRect/>
                    </a:stretch>
                  </pic:blipFill>
                  <pic:spPr bwMode="auto">
                    <a:xfrm>
                      <a:off x="0" y="0"/>
                      <a:ext cx="2151380" cy="1089025"/>
                    </a:xfrm>
                    <a:prstGeom prst="rect">
                      <a:avLst/>
                    </a:prstGeom>
                    <a:noFill/>
                    <a:ln w="9525">
                      <a:noFill/>
                      <a:miter lim="800000"/>
                      <a:headEnd/>
                      <a:tailEnd/>
                    </a:ln>
                  </pic:spPr>
                </pic:pic>
              </a:graphicData>
            </a:graphic>
          </wp:inline>
        </w:drawing>
      </w:r>
    </w:p>
    <w:p w:rsidR="008835F3" w:rsidRDefault="008835F3" w:rsidP="008835F3">
      <w:pPr>
        <w:ind w:firstLine="720"/>
      </w:pPr>
    </w:p>
    <w:p w:rsidR="008835F3" w:rsidRDefault="008835F3" w:rsidP="008835F3">
      <w:pPr>
        <w:ind w:firstLine="720"/>
      </w:pPr>
      <w:r>
        <w:t>A bank account is a great example of something that can be inherited from.</w:t>
      </w:r>
      <w:r w:rsidR="00A13921">
        <w:t xml:space="preserve"> </w:t>
      </w:r>
      <w:r>
        <w:t>There are many different types of bank accounts, including checking accounts and savings accounts.</w:t>
      </w:r>
      <w:r w:rsidR="00A13921">
        <w:t xml:space="preserve"> </w:t>
      </w:r>
      <w:r>
        <w:t>The following diagram represents the hierarchical relationship between bank account (base class</w:t>
      </w:r>
      <w:r w:rsidR="0073069D">
        <w:fldChar w:fldCharType="begin"/>
      </w:r>
      <w:r>
        <w:instrText xml:space="preserve"> XE "</w:instrText>
      </w:r>
      <w:r>
        <w:rPr>
          <w:b/>
          <w:i/>
        </w:rPr>
        <w:instrText>class"</w:instrText>
      </w:r>
      <w:r>
        <w:instrText xml:space="preserve"> </w:instrText>
      </w:r>
      <w:r w:rsidR="0073069D">
        <w:fldChar w:fldCharType="end"/>
      </w:r>
      <w:r>
        <w:t>) and checking and savings account (derived classes)</w:t>
      </w:r>
      <w:r w:rsidR="0054193F">
        <w:t>.</w:t>
      </w:r>
    </w:p>
    <w:p w:rsidR="008835F3" w:rsidRDefault="008835F3" w:rsidP="008835F3">
      <w:pPr>
        <w:ind w:firstLine="720"/>
      </w:pPr>
    </w:p>
    <w:p w:rsidR="008835F3" w:rsidRDefault="008835F3" w:rsidP="008835F3">
      <w:pPr>
        <w:ind w:firstLine="720"/>
        <w:jc w:val="center"/>
      </w:pPr>
      <w:r>
        <w:rPr>
          <w:noProof/>
          <w:lang w:val="en-CA" w:eastAsia="en-CA" w:bidi="ar-SA"/>
        </w:rPr>
        <w:drawing>
          <wp:anchor distT="0" distB="0" distL="114300" distR="114300" simplePos="0" relativeHeight="251607552" behindDoc="0" locked="0" layoutInCell="1" allowOverlap="0">
            <wp:simplePos x="0" y="0"/>
            <wp:positionH relativeFrom="column">
              <wp:align>center</wp:align>
            </wp:positionH>
            <wp:positionV relativeFrom="paragraph">
              <wp:posOffset>0</wp:posOffset>
            </wp:positionV>
            <wp:extent cx="4340225" cy="2584450"/>
            <wp:effectExtent l="19050" t="0" r="3175" b="0"/>
            <wp:wrapSquare wrapText="bothSides"/>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78" cstate="print"/>
                    <a:srcRect/>
                    <a:stretch>
                      <a:fillRect/>
                    </a:stretch>
                  </pic:blipFill>
                  <pic:spPr bwMode="auto">
                    <a:xfrm>
                      <a:off x="0" y="0"/>
                      <a:ext cx="4340225" cy="2584450"/>
                    </a:xfrm>
                    <a:prstGeom prst="rect">
                      <a:avLst/>
                    </a:prstGeom>
                    <a:noFill/>
                    <a:ln w="9525">
                      <a:noFill/>
                      <a:miter lim="800000"/>
                      <a:headEnd/>
                      <a:tailEnd/>
                    </a:ln>
                  </pic:spPr>
                </pic:pic>
              </a:graphicData>
            </a:graphic>
          </wp:anchor>
        </w:drawing>
      </w:r>
    </w:p>
    <w:p w:rsidR="008835F3" w:rsidRDefault="008835F3" w:rsidP="008835F3">
      <w:r>
        <w:t>Note that for the derived classes, you add in the name of the class</w:t>
      </w:r>
      <w:r w:rsidR="0073069D">
        <w:fldChar w:fldCharType="begin"/>
      </w:r>
      <w:r>
        <w:instrText xml:space="preserve"> XE "</w:instrText>
      </w:r>
      <w:r>
        <w:rPr>
          <w:b/>
          <w:i/>
        </w:rPr>
        <w:instrText>class"</w:instrText>
      </w:r>
      <w:r>
        <w:instrText xml:space="preserve"> </w:instrText>
      </w:r>
      <w:r w:rsidR="0073069D">
        <w:fldChar w:fldCharType="end"/>
      </w:r>
      <w:r>
        <w:t xml:space="preserve"> and </w:t>
      </w:r>
      <w:r w:rsidRPr="00672D67">
        <w:rPr>
          <w:u w:val="single"/>
        </w:rPr>
        <w:t>only the fields and methods</w:t>
      </w:r>
      <w:r w:rsidR="0073069D">
        <w:rPr>
          <w:u w:val="single"/>
        </w:rPr>
        <w:fldChar w:fldCharType="begin"/>
      </w:r>
      <w:r>
        <w:rPr>
          <w:u w:val="single"/>
        </w:rPr>
        <w:instrText xml:space="preserve"> XE "</w:instrText>
      </w:r>
      <w:r w:rsidRPr="000D3DAB">
        <w:rPr>
          <w:b/>
          <w:i/>
        </w:rPr>
        <w:instrText>methods</w:instrText>
      </w:r>
      <w:r>
        <w:rPr>
          <w:b/>
          <w:i/>
        </w:rPr>
        <w:instrText>"</w:instrText>
      </w:r>
      <w:r>
        <w:rPr>
          <w:u w:val="single"/>
        </w:rPr>
        <w:instrText xml:space="preserve"> </w:instrText>
      </w:r>
      <w:r w:rsidR="0073069D">
        <w:rPr>
          <w:u w:val="single"/>
        </w:rPr>
        <w:fldChar w:fldCharType="end"/>
      </w:r>
      <w:r w:rsidRPr="00672D67">
        <w:rPr>
          <w:u w:val="single"/>
        </w:rPr>
        <w:t xml:space="preserve"> that are new or changed</w:t>
      </w:r>
      <w:r>
        <w:t xml:space="preserve"> from the base class.</w:t>
      </w:r>
      <w:r w:rsidR="00A13921">
        <w:t xml:space="preserve"> </w:t>
      </w:r>
      <w:r>
        <w:t xml:space="preserve">In the above example, </w:t>
      </w:r>
      <w:proofErr w:type="spellStart"/>
      <w:r>
        <w:t>insufficientFundsFee</w:t>
      </w:r>
      <w:proofErr w:type="spellEnd"/>
      <w:r>
        <w:t xml:space="preserve"> is new to checking account, because in a regular bank account there is no concept of having a negative balance, since the teller (or ATM) will tell you when you have run out of money.</w:t>
      </w:r>
      <w:r w:rsidR="00A13921">
        <w:t xml:space="preserve"> </w:t>
      </w:r>
      <w:r>
        <w:t>Also the withdrawal methods are slightly different for a checking and a savings account, so they are both re-declared in the class diagram.</w:t>
      </w:r>
      <w:r w:rsidR="00A13921">
        <w:t xml:space="preserve"> </w:t>
      </w:r>
      <w:r>
        <w:t>This will be explored in more detail in the next section.</w:t>
      </w:r>
    </w:p>
    <w:p w:rsidR="008835F3" w:rsidRDefault="008835F3" w:rsidP="008835F3"/>
    <w:p w:rsidR="008835F3" w:rsidRDefault="008835F3" w:rsidP="008835F3">
      <w:pPr>
        <w:pStyle w:val="Heading2"/>
      </w:pPr>
      <w:bookmarkStart w:id="329" w:name="_Toc153459346"/>
      <w:bookmarkStart w:id="330" w:name="_Toc174028169"/>
      <w:bookmarkStart w:id="331" w:name="_Toc247205760"/>
      <w:r>
        <w:t>Polymorphism</w:t>
      </w:r>
      <w:bookmarkEnd w:id="329"/>
      <w:bookmarkEnd w:id="330"/>
      <w:bookmarkEnd w:id="331"/>
    </w:p>
    <w:p w:rsidR="008835F3" w:rsidRDefault="0054193F" w:rsidP="008835F3">
      <w:pPr>
        <w:ind w:firstLine="720"/>
      </w:pPr>
      <w:r>
        <w:lastRenderedPageBreak/>
        <w:t>On</w:t>
      </w:r>
      <w:r w:rsidR="00592561">
        <w:t>ce you have created a sub</w:t>
      </w:r>
      <w:r w:rsidR="008835F3">
        <w:t>class</w:t>
      </w:r>
      <w:r w:rsidR="0073069D">
        <w:fldChar w:fldCharType="begin"/>
      </w:r>
      <w:r w:rsidR="008835F3">
        <w:instrText xml:space="preserve"> XE "</w:instrText>
      </w:r>
      <w:r w:rsidR="008835F3">
        <w:rPr>
          <w:b/>
          <w:i/>
        </w:rPr>
        <w:instrText>class"</w:instrText>
      </w:r>
      <w:r w:rsidR="008835F3">
        <w:instrText xml:space="preserve"> </w:instrText>
      </w:r>
      <w:r w:rsidR="0073069D">
        <w:fldChar w:fldCharType="end"/>
      </w:r>
      <w:r w:rsidR="008835F3">
        <w:t xml:space="preserve"> of your parent class, it could happen that you need to redefine how a certain method works, since it is not exactly the same logic as the parent class.</w:t>
      </w:r>
      <w:r w:rsidR="00A13921">
        <w:t xml:space="preserve"> </w:t>
      </w:r>
      <w:r w:rsidR="008835F3">
        <w:t>An example of this that you have most likely already seen before is a regular text box and a password input box.</w:t>
      </w:r>
      <w:r w:rsidR="00A13921">
        <w:t xml:space="preserve"> </w:t>
      </w:r>
      <w:r w:rsidR="008835F3">
        <w:t>In a regular text box, the user types in characters and they show up in the text box.</w:t>
      </w:r>
      <w:r w:rsidR="00A13921">
        <w:t xml:space="preserve"> </w:t>
      </w:r>
      <w:r w:rsidR="008835F3">
        <w:t>The text box object itself has many methods</w:t>
      </w:r>
      <w:r w:rsidR="0073069D">
        <w:fldChar w:fldCharType="begin"/>
      </w:r>
      <w:r w:rsidR="008835F3">
        <w:instrText xml:space="preserve"> XE "</w:instrText>
      </w:r>
      <w:r w:rsidR="008835F3" w:rsidRPr="000D3DAB">
        <w:rPr>
          <w:b/>
          <w:i/>
        </w:rPr>
        <w:instrText>methods</w:instrText>
      </w:r>
      <w:r w:rsidR="008835F3">
        <w:rPr>
          <w:b/>
          <w:i/>
        </w:rPr>
        <w:instrText>"</w:instrText>
      </w:r>
      <w:r w:rsidR="008835F3">
        <w:instrText xml:space="preserve"> </w:instrText>
      </w:r>
      <w:r w:rsidR="0073069D">
        <w:fldChar w:fldCharType="end"/>
      </w:r>
      <w:r w:rsidR="008835F3">
        <w:t xml:space="preserve"> and properties, like </w:t>
      </w:r>
      <w:r w:rsidR="008835F3">
        <w:rPr>
          <w:rFonts w:ascii="Courier New" w:hAnsi="Courier New" w:cs="Courier New"/>
          <w:noProof/>
          <w:sz w:val="20"/>
        </w:rPr>
        <w:t>.Text</w:t>
      </w:r>
      <w:r w:rsidR="008835F3">
        <w:t xml:space="preserve"> that we use all the time.</w:t>
      </w:r>
      <w:r w:rsidR="00A13921">
        <w:t xml:space="preserve"> </w:t>
      </w:r>
      <w:r w:rsidR="008835F3">
        <w:t>A password text box is actually derived from a text box but the text does not show up when you type</w:t>
      </w:r>
      <w:r w:rsidR="0073069D">
        <w:fldChar w:fldCharType="begin"/>
      </w:r>
      <w:r w:rsidR="008835F3">
        <w:instrText xml:space="preserve"> XE "</w:instrText>
      </w:r>
      <w:r w:rsidR="008835F3">
        <w:rPr>
          <w:b/>
          <w:i/>
        </w:rPr>
        <w:instrText>type"</w:instrText>
      </w:r>
      <w:r w:rsidR="008835F3">
        <w:instrText xml:space="preserve"> </w:instrText>
      </w:r>
      <w:r w:rsidR="0073069D">
        <w:fldChar w:fldCharType="end"/>
      </w:r>
      <w:r w:rsidR="008835F3">
        <w:t>; a “*” shows up for each character</w:t>
      </w:r>
      <w:r w:rsidR="0073069D">
        <w:fldChar w:fldCharType="begin"/>
      </w:r>
      <w:r w:rsidR="008835F3">
        <w:instrText xml:space="preserve"> XE "</w:instrText>
      </w:r>
      <w:r w:rsidR="008835F3">
        <w:rPr>
          <w:b/>
          <w:i/>
        </w:rPr>
        <w:instrText>character"</w:instrText>
      </w:r>
      <w:r w:rsidR="008835F3">
        <w:instrText xml:space="preserve"> </w:instrText>
      </w:r>
      <w:r w:rsidR="0073069D">
        <w:fldChar w:fldCharType="end"/>
      </w:r>
      <w:r w:rsidR="008835F3">
        <w:t xml:space="preserve"> you type, so that somebody looking over your shoulder can not see your password.</w:t>
      </w:r>
      <w:r w:rsidR="00A13921">
        <w:t xml:space="preserve"> </w:t>
      </w:r>
      <w:r w:rsidR="008835F3">
        <w:t xml:space="preserve">The method that places the characters into the text box still exists in a password text box but it clearly needs to be changed, so someone </w:t>
      </w:r>
      <w:r w:rsidR="00592561">
        <w:t>cannot</w:t>
      </w:r>
      <w:r w:rsidR="008835F3">
        <w:t xml:space="preserve"> steel your password.</w:t>
      </w:r>
      <w:r w:rsidR="00A13921">
        <w:t xml:space="preserve"> </w:t>
      </w:r>
      <w:r w:rsidR="008835F3">
        <w:t xml:space="preserve">The process of redefining a base class method in a sub class is known as </w:t>
      </w:r>
      <w:hyperlink r:id="rId279" w:history="1">
        <w:r w:rsidR="008835F3" w:rsidRPr="00115395">
          <w:rPr>
            <w:rStyle w:val="Hyperlink"/>
            <w:b/>
            <w:i/>
          </w:rPr>
          <w:t>polymorphism</w:t>
        </w:r>
      </w:hyperlink>
      <w:r w:rsidR="0073069D">
        <w:rPr>
          <w:b/>
          <w:i/>
        </w:rPr>
        <w:fldChar w:fldCharType="begin"/>
      </w:r>
      <w:r w:rsidR="008835F3">
        <w:rPr>
          <w:b/>
          <w:i/>
        </w:rPr>
        <w:instrText xml:space="preserve"> XE "</w:instrText>
      </w:r>
      <w:r w:rsidR="008835F3" w:rsidRPr="00115395">
        <w:rPr>
          <w:b/>
          <w:i/>
        </w:rPr>
        <w:instrText>polymorphism</w:instrText>
      </w:r>
      <w:r w:rsidR="008835F3">
        <w:rPr>
          <w:b/>
          <w:i/>
        </w:rPr>
        <w:instrText xml:space="preserve">" </w:instrText>
      </w:r>
      <w:r w:rsidR="0073069D">
        <w:rPr>
          <w:b/>
          <w:i/>
        </w:rPr>
        <w:fldChar w:fldCharType="end"/>
      </w:r>
      <w:r w:rsidR="008835F3">
        <w:t>.</w:t>
      </w:r>
    </w:p>
    <w:p w:rsidR="008835F3" w:rsidRDefault="008835F3" w:rsidP="008835F3">
      <w:pPr>
        <w:ind w:firstLine="720"/>
      </w:pPr>
      <w:r>
        <w:t>By using polymorphism</w:t>
      </w:r>
      <w:r w:rsidR="0073069D">
        <w:fldChar w:fldCharType="begin"/>
      </w:r>
      <w:r>
        <w:instrText xml:space="preserve"> XE "</w:instrText>
      </w:r>
      <w:r w:rsidRPr="00115395">
        <w:rPr>
          <w:b/>
          <w:i/>
        </w:rPr>
        <w:instrText>polymorphism</w:instrText>
      </w:r>
      <w:r>
        <w:rPr>
          <w:b/>
          <w:i/>
        </w:rPr>
        <w:instrText>"</w:instrText>
      </w:r>
      <w:r>
        <w:instrText xml:space="preserve"> </w:instrText>
      </w:r>
      <w:r w:rsidR="0073069D">
        <w:fldChar w:fldCharType="end"/>
      </w:r>
      <w:r>
        <w:t>, you can make the exactly same named method appear polymorphic, that is changing its task to meet the needs of the object calling it.</w:t>
      </w:r>
      <w:r w:rsidR="00A13921">
        <w:t xml:space="preserve"> </w:t>
      </w:r>
      <w:r>
        <w:t>For example, in our above example of inheritance</w:t>
      </w:r>
      <w:r w:rsidR="0073069D">
        <w:fldChar w:fldCharType="begin"/>
      </w:r>
      <w:r>
        <w:instrText xml:space="preserve"> XE "</w:instrText>
      </w:r>
      <w:r w:rsidRPr="00A75F9D">
        <w:rPr>
          <w:b/>
          <w:i/>
        </w:rPr>
        <w:instrText>inheritance</w:instrText>
      </w:r>
      <w:r>
        <w:rPr>
          <w:b/>
          <w:i/>
        </w:rPr>
        <w:instrText>"</w:instrText>
      </w:r>
      <w:r>
        <w:instrText xml:space="preserve"> </w:instrText>
      </w:r>
      <w:r w:rsidR="0073069D">
        <w:fldChar w:fldCharType="end"/>
      </w:r>
      <w:r>
        <w:t>, a bank account has a withdrawal method.</w:t>
      </w:r>
      <w:r w:rsidR="00A13921">
        <w:t xml:space="preserve"> </w:t>
      </w:r>
      <w:r>
        <w:t>Our two derived classes redefined how these methods</w:t>
      </w:r>
      <w:r w:rsidR="0073069D">
        <w:fldChar w:fldCharType="begin"/>
      </w:r>
      <w:r>
        <w:instrText xml:space="preserve"> XE "</w:instrText>
      </w:r>
      <w:r w:rsidRPr="000D3DAB">
        <w:rPr>
          <w:b/>
          <w:i/>
        </w:rPr>
        <w:instrText>methods</w:instrText>
      </w:r>
      <w:r>
        <w:rPr>
          <w:b/>
          <w:i/>
        </w:rPr>
        <w:instrText>"</w:instrText>
      </w:r>
      <w:r>
        <w:instrText xml:space="preserve"> </w:instrText>
      </w:r>
      <w:r w:rsidR="0073069D">
        <w:fldChar w:fldCharType="end"/>
      </w:r>
      <w:r>
        <w:t xml:space="preserve"> will work in their classes, because maybe there is a different withdrawal fee depending on the account type</w:t>
      </w:r>
      <w:r w:rsidR="0073069D">
        <w:fldChar w:fldCharType="begin"/>
      </w:r>
      <w:r>
        <w:instrText xml:space="preserve"> XE "</w:instrText>
      </w:r>
      <w:r>
        <w:rPr>
          <w:b/>
          <w:i/>
        </w:rPr>
        <w:instrText>type"</w:instrText>
      </w:r>
      <w:r>
        <w:instrText xml:space="preserve"> </w:instrText>
      </w:r>
      <w:r w:rsidR="0073069D">
        <w:fldChar w:fldCharType="end"/>
      </w:r>
      <w:r>
        <w:t>.</w:t>
      </w:r>
      <w:r w:rsidR="00A13921">
        <w:t xml:space="preserve"> </w:t>
      </w:r>
      <w:r>
        <w:t>A method that is declared in “general” in a supper class</w:t>
      </w:r>
      <w:r w:rsidR="0073069D">
        <w:fldChar w:fldCharType="begin"/>
      </w:r>
      <w:r>
        <w:instrText xml:space="preserve"> XE "</w:instrText>
      </w:r>
      <w:r>
        <w:rPr>
          <w:b/>
          <w:i/>
        </w:rPr>
        <w:instrText>class"</w:instrText>
      </w:r>
      <w:r>
        <w:instrText xml:space="preserve"> </w:instrText>
      </w:r>
      <w:r w:rsidR="0073069D">
        <w:fldChar w:fldCharType="end"/>
      </w:r>
      <w:r>
        <w:t xml:space="preserve"> is declared with the key word</w:t>
      </w:r>
      <w:r w:rsidRPr="00F678D4">
        <w:rPr>
          <w:rFonts w:ascii="Courier New" w:hAnsi="Courier New" w:cs="Courier New"/>
          <w:noProof/>
          <w:color w:val="0000FF"/>
          <w:sz w:val="20"/>
        </w:rPr>
        <w:t xml:space="preserve"> </w:t>
      </w:r>
      <w:r>
        <w:rPr>
          <w:rFonts w:ascii="Courier New" w:hAnsi="Courier New" w:cs="Courier New"/>
          <w:noProof/>
          <w:color w:val="0000FF"/>
          <w:sz w:val="20"/>
        </w:rPr>
        <w:t>Overridable</w:t>
      </w:r>
      <w:r>
        <w:t>.</w:t>
      </w:r>
      <w:r w:rsidR="00A13921">
        <w:t xml:space="preserve"> </w:t>
      </w:r>
      <w:r>
        <w:t>This allows a sub class to redefine the method with a new one in its class declaration.</w:t>
      </w:r>
      <w:r w:rsidR="00A13921">
        <w:t xml:space="preserve"> </w:t>
      </w:r>
      <w:r>
        <w:t xml:space="preserve">The sub class will use the </w:t>
      </w:r>
      <w:r w:rsidRPr="00D539D4">
        <w:rPr>
          <w:u w:val="single"/>
        </w:rPr>
        <w:t>same name</w:t>
      </w:r>
      <w:r>
        <w:t xml:space="preserve"> for the method that the supper class used, but use the key word</w:t>
      </w:r>
      <w:r w:rsidRPr="00115395">
        <w:rPr>
          <w:rFonts w:ascii="Courier New" w:hAnsi="Courier New" w:cs="Courier New"/>
          <w:noProof/>
          <w:color w:val="0000FF"/>
          <w:sz w:val="20"/>
        </w:rPr>
        <w:t xml:space="preserve"> </w:t>
      </w:r>
      <w:r>
        <w:rPr>
          <w:rFonts w:ascii="Courier New" w:hAnsi="Courier New" w:cs="Courier New"/>
          <w:noProof/>
          <w:color w:val="0000FF"/>
          <w:sz w:val="20"/>
        </w:rPr>
        <w:t>Overrides</w:t>
      </w:r>
      <w:r>
        <w:t>, to indicate that the new method should take precedence over the old one.</w:t>
      </w:r>
      <w:r w:rsidR="00A13921">
        <w:t xml:space="preserve"> </w:t>
      </w:r>
      <w:r>
        <w:t xml:space="preserve">Members (or variables) that are general purpose (to be used in both the parent and child class) should be declared as </w:t>
      </w:r>
      <w:r>
        <w:rPr>
          <w:rFonts w:ascii="Courier New" w:hAnsi="Courier New" w:cs="Courier New"/>
          <w:noProof/>
          <w:color w:val="0000FF"/>
          <w:sz w:val="20"/>
        </w:rPr>
        <w:t>Protected</w:t>
      </w:r>
      <w:r>
        <w:t xml:space="preserve"> so that they are accessible to the derived class as well as the parent class.</w:t>
      </w:r>
      <w:r w:rsidR="00A13921">
        <w:t xml:space="preserve"> </w:t>
      </w:r>
      <w:r>
        <w:t>You can also use the key word</w:t>
      </w:r>
      <w:r w:rsidRPr="00F678D4">
        <w:rPr>
          <w:rFonts w:ascii="Courier New" w:hAnsi="Courier New" w:cs="Courier New"/>
          <w:noProof/>
          <w:color w:val="0000FF"/>
          <w:sz w:val="20"/>
        </w:rPr>
        <w:t xml:space="preserve"> </w:t>
      </w:r>
      <w:r>
        <w:rPr>
          <w:rFonts w:ascii="Courier New" w:hAnsi="Courier New" w:cs="Courier New"/>
          <w:noProof/>
          <w:color w:val="0000FF"/>
          <w:sz w:val="20"/>
        </w:rPr>
        <w:t>MyBase</w:t>
      </w:r>
      <w:r>
        <w:rPr>
          <w:rFonts w:ascii="Courier New" w:hAnsi="Courier New" w:cs="Courier New"/>
          <w:noProof/>
          <w:sz w:val="20"/>
        </w:rPr>
        <w:t>.XXX</w:t>
      </w:r>
      <w:r>
        <w:t>, to call the super class’s method and then just add the code after this statement that changes the methods functionality.</w:t>
      </w:r>
      <w:r w:rsidR="00592561">
        <w:t xml:space="preserve"> This is really valuable because you would never want to copy and paste code from the base class into child classes. If you did and latter you needed to make a change, how would you find all the exact places where the changes would need to be made?</w:t>
      </w:r>
      <w:r w:rsidR="00A13921">
        <w:t xml:space="preserve"> </w:t>
      </w:r>
      <w:r w:rsidR="00592561">
        <w:rPr>
          <w:rFonts w:ascii="Courier New" w:hAnsi="Courier New" w:cs="Courier New"/>
          <w:noProof/>
          <w:color w:val="0000FF"/>
          <w:sz w:val="20"/>
        </w:rPr>
        <w:t>MyBase</w:t>
      </w:r>
      <w:r w:rsidR="00592561">
        <w:rPr>
          <w:rFonts w:ascii="Courier New" w:hAnsi="Courier New" w:cs="Courier New"/>
          <w:noProof/>
          <w:sz w:val="20"/>
        </w:rPr>
        <w:t>.XXX</w:t>
      </w:r>
      <w:r>
        <w:t xml:space="preserve"> is often used in the constructor (Note that the key words </w:t>
      </w:r>
      <w:r>
        <w:rPr>
          <w:rFonts w:ascii="Courier New" w:hAnsi="Courier New" w:cs="Courier New"/>
          <w:noProof/>
          <w:color w:val="0000FF"/>
          <w:sz w:val="20"/>
        </w:rPr>
        <w:t>Overridable</w:t>
      </w:r>
      <w:r>
        <w:t xml:space="preserve"> and </w:t>
      </w:r>
      <w:r>
        <w:rPr>
          <w:rFonts w:ascii="Courier New" w:hAnsi="Courier New" w:cs="Courier New"/>
          <w:noProof/>
          <w:color w:val="0000FF"/>
          <w:sz w:val="20"/>
        </w:rPr>
        <w:t>Overrides</w:t>
      </w:r>
      <w:r>
        <w:t xml:space="preserve"> are not used in the declaratio</w:t>
      </w:r>
      <w:r w:rsidR="00592561">
        <w:t>n of the constructors in VB</w:t>
      </w:r>
      <w:r>
        <w:t>).</w:t>
      </w:r>
    </w:p>
    <w:p w:rsidR="008835F3" w:rsidRDefault="008835F3" w:rsidP="008835F3">
      <w:pPr>
        <w:ind w:firstLine="720"/>
      </w:pPr>
      <w:r>
        <w:lastRenderedPageBreak/>
        <w:t>For the bicycle class</w:t>
      </w:r>
      <w:r w:rsidR="0073069D">
        <w:fldChar w:fldCharType="begin"/>
      </w:r>
      <w:r>
        <w:instrText xml:space="preserve"> XE "</w:instrText>
      </w:r>
      <w:r>
        <w:rPr>
          <w:b/>
          <w:i/>
        </w:rPr>
        <w:instrText>class"</w:instrText>
      </w:r>
      <w:r>
        <w:instrText xml:space="preserve"> </w:instrText>
      </w:r>
      <w:r w:rsidR="0073069D">
        <w:fldChar w:fldCharType="end"/>
      </w:r>
      <w:r>
        <w:t xml:space="preserve"> that we have been working with, suppose that when the cadence is changed on a tandem bike the speed actually increases (or decreases) more that on a regular bike, since there are two people peddling.</w:t>
      </w:r>
      <w:r w:rsidR="00A13921">
        <w:t xml:space="preserve"> </w:t>
      </w:r>
      <w:r>
        <w:t>This would be an example of a method that would need to be redefined in the child class.</w:t>
      </w:r>
      <w:r w:rsidR="00A13921">
        <w:t xml:space="preserve"> </w:t>
      </w:r>
      <w:r>
        <w:t>To do this the parent class’s method would first have to be marked as</w:t>
      </w:r>
      <w:r w:rsidRPr="001A55B0">
        <w:rPr>
          <w:rFonts w:ascii="Courier New" w:hAnsi="Courier New" w:cs="Courier New"/>
          <w:noProof/>
          <w:color w:val="0000FF"/>
          <w:sz w:val="20"/>
        </w:rPr>
        <w:t xml:space="preserve"> </w:t>
      </w:r>
      <w:r>
        <w:rPr>
          <w:rFonts w:ascii="Courier New" w:hAnsi="Courier New" w:cs="Courier New"/>
          <w:noProof/>
          <w:color w:val="0000FF"/>
          <w:sz w:val="20"/>
        </w:rPr>
        <w:t>Overridable</w:t>
      </w:r>
      <w:r>
        <w:t>.</w:t>
      </w:r>
    </w:p>
    <w:p w:rsidR="008835F3" w:rsidRDefault="008835F3" w:rsidP="008835F3">
      <w:r>
        <w:rPr>
          <w:noProof/>
          <w:lang w:val="en-CA" w:eastAsia="en-CA" w:bidi="ar-SA"/>
        </w:rPr>
        <w:drawing>
          <wp:anchor distT="0" distB="0" distL="114300" distR="114300" simplePos="0" relativeHeight="251608576" behindDoc="0" locked="0" layoutInCell="1" allowOverlap="1">
            <wp:simplePos x="0" y="0"/>
            <wp:positionH relativeFrom="column">
              <wp:align>center</wp:align>
            </wp:positionH>
            <wp:positionV relativeFrom="paragraph">
              <wp:posOffset>0</wp:posOffset>
            </wp:positionV>
            <wp:extent cx="4340225" cy="1431290"/>
            <wp:effectExtent l="19050" t="0" r="3175" b="0"/>
            <wp:wrapSquare wrapText="bothSides"/>
            <wp:docPr id="467" name="Picture 467" descr="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ƙ°"/>
                    <pic:cNvPicPr>
                      <a:picLocks noChangeAspect="1" noChangeArrowheads="1"/>
                    </pic:cNvPicPr>
                  </pic:nvPicPr>
                  <pic:blipFill>
                    <a:blip r:embed="rId280" cstate="print"/>
                    <a:srcRect/>
                    <a:stretch>
                      <a:fillRect/>
                    </a:stretch>
                  </pic:blipFill>
                  <pic:spPr bwMode="auto">
                    <a:xfrm>
                      <a:off x="0" y="0"/>
                      <a:ext cx="4340225" cy="1431290"/>
                    </a:xfrm>
                    <a:prstGeom prst="rect">
                      <a:avLst/>
                    </a:prstGeom>
                    <a:noFill/>
                    <a:ln w="9525">
                      <a:noFill/>
                      <a:miter lim="800000"/>
                      <a:headEnd/>
                      <a:tailEnd/>
                    </a:ln>
                  </pic:spPr>
                </pic:pic>
              </a:graphicData>
            </a:graphic>
          </wp:anchor>
        </w:drawing>
      </w:r>
    </w:p>
    <w:p w:rsidR="008835F3" w:rsidRDefault="008835F3" w:rsidP="008835F3">
      <w:r>
        <w:t xml:space="preserve">Next in the </w:t>
      </w:r>
      <w:proofErr w:type="spellStart"/>
      <w:r w:rsidRPr="001A55B0">
        <w:t>TandemBike</w:t>
      </w:r>
      <w:proofErr w:type="spellEnd"/>
      <w:r>
        <w:t xml:space="preserve"> class</w:t>
      </w:r>
      <w:r w:rsidR="0073069D">
        <w:fldChar w:fldCharType="begin"/>
      </w:r>
      <w:r>
        <w:instrText xml:space="preserve"> XE "</w:instrText>
      </w:r>
      <w:r>
        <w:rPr>
          <w:b/>
          <w:i/>
        </w:rPr>
        <w:instrText>class"</w:instrText>
      </w:r>
      <w:r>
        <w:instrText xml:space="preserve"> </w:instrText>
      </w:r>
      <w:r w:rsidR="0073069D">
        <w:fldChar w:fldCharType="end"/>
      </w:r>
      <w:r>
        <w:t>, which inherits from the Bicycle class, the exact same method name would have to be rewritten to work as it should for a tandem bike.</w:t>
      </w:r>
      <w:r w:rsidR="00A13921">
        <w:t xml:space="preserve"> </w:t>
      </w:r>
      <w:r>
        <w:t xml:space="preserve">It will have to use the </w:t>
      </w:r>
      <w:r>
        <w:rPr>
          <w:rFonts w:ascii="Courier New" w:hAnsi="Courier New" w:cs="Courier New"/>
          <w:noProof/>
          <w:color w:val="0000FF"/>
          <w:sz w:val="20"/>
        </w:rPr>
        <w:t>Overrides</w:t>
      </w:r>
      <w:r>
        <w:t xml:space="preserve"> key word though.</w:t>
      </w:r>
    </w:p>
    <w:p w:rsidR="008835F3" w:rsidRPr="001A55B0" w:rsidRDefault="008835F3" w:rsidP="008835F3">
      <w:r>
        <w:rPr>
          <w:noProof/>
          <w:lang w:val="en-CA" w:eastAsia="en-CA" w:bidi="ar-SA"/>
        </w:rPr>
        <w:drawing>
          <wp:anchor distT="0" distB="0" distL="114300" distR="114300" simplePos="0" relativeHeight="251609600" behindDoc="0" locked="0" layoutInCell="1" allowOverlap="1">
            <wp:simplePos x="0" y="0"/>
            <wp:positionH relativeFrom="column">
              <wp:align>center</wp:align>
            </wp:positionH>
            <wp:positionV relativeFrom="paragraph">
              <wp:posOffset>0</wp:posOffset>
            </wp:positionV>
            <wp:extent cx="4340225" cy="1497330"/>
            <wp:effectExtent l="19050" t="0" r="3175" b="0"/>
            <wp:wrapSquare wrapText="bothSides"/>
            <wp:docPr id="468" name="Picture 468" descr="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ƙ°"/>
                    <pic:cNvPicPr>
                      <a:picLocks noChangeAspect="1" noChangeArrowheads="1"/>
                    </pic:cNvPicPr>
                  </pic:nvPicPr>
                  <pic:blipFill>
                    <a:blip r:embed="rId281" cstate="print"/>
                    <a:srcRect/>
                    <a:stretch>
                      <a:fillRect/>
                    </a:stretch>
                  </pic:blipFill>
                  <pic:spPr bwMode="auto">
                    <a:xfrm>
                      <a:off x="0" y="0"/>
                      <a:ext cx="4340225" cy="1497330"/>
                    </a:xfrm>
                    <a:prstGeom prst="rect">
                      <a:avLst/>
                    </a:prstGeom>
                    <a:noFill/>
                    <a:ln w="9525">
                      <a:noFill/>
                      <a:miter lim="800000"/>
                      <a:headEnd/>
                      <a:tailEnd/>
                    </a:ln>
                  </pic:spPr>
                </pic:pic>
              </a:graphicData>
            </a:graphic>
          </wp:anchor>
        </w:drawing>
      </w:r>
    </w:p>
    <w:p w:rsidR="008835F3" w:rsidRDefault="008835F3" w:rsidP="008835F3">
      <w:r>
        <w:tab/>
        <w:t xml:space="preserve">As mentioned above, the constructor does not use the same </w:t>
      </w:r>
      <w:r>
        <w:rPr>
          <w:rFonts w:ascii="Courier New" w:hAnsi="Courier New" w:cs="Courier New"/>
          <w:noProof/>
          <w:color w:val="0000FF"/>
          <w:sz w:val="20"/>
        </w:rPr>
        <w:t>Overrides</w:t>
      </w:r>
      <w:r>
        <w:t xml:space="preserve"> and </w:t>
      </w:r>
      <w:r>
        <w:rPr>
          <w:rFonts w:ascii="Courier New" w:hAnsi="Courier New" w:cs="Courier New"/>
          <w:noProof/>
          <w:color w:val="0000FF"/>
          <w:sz w:val="20"/>
        </w:rPr>
        <w:t>Overridable</w:t>
      </w:r>
      <w:r>
        <w:t xml:space="preserve"> nomenclature.</w:t>
      </w:r>
      <w:r w:rsidR="00A13921">
        <w:t xml:space="preserve"> </w:t>
      </w:r>
      <w:r>
        <w:t>To call the base class</w:t>
      </w:r>
      <w:r w:rsidR="0073069D">
        <w:fldChar w:fldCharType="begin"/>
      </w:r>
      <w:r>
        <w:instrText xml:space="preserve"> XE "</w:instrText>
      </w:r>
      <w:r>
        <w:rPr>
          <w:b/>
          <w:i/>
        </w:rPr>
        <w:instrText>class"</w:instrText>
      </w:r>
      <w:r>
        <w:instrText xml:space="preserve"> </w:instrText>
      </w:r>
      <w:r w:rsidR="0073069D">
        <w:fldChar w:fldCharType="end"/>
      </w:r>
      <w:r>
        <w:t>’s constructor, you use the key word</w:t>
      </w:r>
      <w:r w:rsidRPr="00B757F9">
        <w:rPr>
          <w:rFonts w:ascii="Courier New" w:hAnsi="Courier New" w:cs="Courier New"/>
          <w:noProof/>
          <w:color w:val="0000FF"/>
          <w:sz w:val="20"/>
        </w:rPr>
        <w:t xml:space="preserve"> </w:t>
      </w:r>
      <w:r>
        <w:rPr>
          <w:rFonts w:ascii="Courier New" w:hAnsi="Courier New" w:cs="Courier New"/>
          <w:noProof/>
          <w:color w:val="0000FF"/>
          <w:sz w:val="20"/>
        </w:rPr>
        <w:t>MyBase</w:t>
      </w:r>
      <w:r>
        <w:t>.</w:t>
      </w:r>
      <w:r w:rsidR="00A13921">
        <w:t xml:space="preserve"> </w:t>
      </w:r>
      <w:r>
        <w:t xml:space="preserve">In the </w:t>
      </w:r>
      <w:proofErr w:type="spellStart"/>
      <w:r>
        <w:t>TandemBike</w:t>
      </w:r>
      <w:proofErr w:type="spellEnd"/>
      <w:r>
        <w:t xml:space="preserve"> class it would look something like:</w:t>
      </w:r>
    </w:p>
    <w:p w:rsidR="00887F7C" w:rsidRDefault="00887F7C" w:rsidP="008835F3">
      <w:r>
        <w:rPr>
          <w:noProof/>
          <w:lang w:val="en-CA" w:eastAsia="en-CA" w:bidi="ar-SA"/>
        </w:rPr>
        <w:lastRenderedPageBreak/>
        <w:drawing>
          <wp:anchor distT="0" distB="0" distL="114300" distR="114300" simplePos="0" relativeHeight="251610624" behindDoc="0" locked="0" layoutInCell="1" allowOverlap="1">
            <wp:simplePos x="0" y="0"/>
            <wp:positionH relativeFrom="column">
              <wp:posOffset>365760</wp:posOffset>
            </wp:positionH>
            <wp:positionV relativeFrom="paragraph">
              <wp:posOffset>-50800</wp:posOffset>
            </wp:positionV>
            <wp:extent cx="3783965" cy="1019175"/>
            <wp:effectExtent l="19050" t="0" r="6985" b="0"/>
            <wp:wrapSquare wrapText="bothSides"/>
            <wp:docPr id="469" name="Picture 469" descr="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ƙ°"/>
                    <pic:cNvPicPr>
                      <a:picLocks noChangeAspect="1" noChangeArrowheads="1"/>
                    </pic:cNvPicPr>
                  </pic:nvPicPr>
                  <pic:blipFill>
                    <a:blip r:embed="rId282" cstate="print"/>
                    <a:srcRect/>
                    <a:stretch>
                      <a:fillRect/>
                    </a:stretch>
                  </pic:blipFill>
                  <pic:spPr bwMode="auto">
                    <a:xfrm>
                      <a:off x="0" y="0"/>
                      <a:ext cx="3783965" cy="1019175"/>
                    </a:xfrm>
                    <a:prstGeom prst="rect">
                      <a:avLst/>
                    </a:prstGeom>
                    <a:noFill/>
                    <a:ln w="9525">
                      <a:noFill/>
                      <a:miter lim="800000"/>
                      <a:headEnd/>
                      <a:tailEnd/>
                    </a:ln>
                  </pic:spPr>
                </pic:pic>
              </a:graphicData>
            </a:graphic>
          </wp:anchor>
        </w:drawing>
      </w:r>
    </w:p>
    <w:p w:rsidR="008835F3" w:rsidRDefault="008835F3" w:rsidP="008835F3"/>
    <w:p w:rsidR="008835F3" w:rsidRDefault="00887F7C" w:rsidP="008835F3">
      <w:r>
        <w:br/>
      </w:r>
    </w:p>
    <w:p w:rsidR="00887F7C" w:rsidRDefault="00887F7C" w:rsidP="008835F3"/>
    <w:p w:rsidR="008835F3" w:rsidRDefault="008835F3" w:rsidP="008835F3">
      <w:pPr>
        <w:pStyle w:val="Heading2"/>
      </w:pPr>
      <w:bookmarkStart w:id="332" w:name="_Toc153459347"/>
      <w:bookmarkStart w:id="333" w:name="_Toc174028170"/>
      <w:bookmarkStart w:id="334" w:name="_Toc247205761"/>
      <w:r>
        <w:t>Abstract Methods &amp; Classes</w:t>
      </w:r>
      <w:bookmarkEnd w:id="332"/>
      <w:bookmarkEnd w:id="333"/>
      <w:bookmarkEnd w:id="334"/>
    </w:p>
    <w:p w:rsidR="008835F3" w:rsidRDefault="00DE505F" w:rsidP="008835F3">
      <w:pPr>
        <w:ind w:firstLine="720"/>
      </w:pPr>
      <w:r>
        <w:t>Ma</w:t>
      </w:r>
      <w:r w:rsidR="008835F3">
        <w:t>ny times when a set of classes are being designed, the full picture of what everything is going to do might not be fully flushed out before the program design work is done.</w:t>
      </w:r>
      <w:r w:rsidR="00A13921">
        <w:t xml:space="preserve"> </w:t>
      </w:r>
      <w:r w:rsidR="008835F3">
        <w:t>In other cases it might be known that two or more different child classes will have the same method but they are so different that there is no common code that can be written in the parent class</w:t>
      </w:r>
      <w:r w:rsidR="0073069D">
        <w:fldChar w:fldCharType="begin"/>
      </w:r>
      <w:r w:rsidR="008835F3">
        <w:instrText xml:space="preserve"> XE "</w:instrText>
      </w:r>
      <w:r w:rsidR="008835F3">
        <w:rPr>
          <w:b/>
          <w:i/>
        </w:rPr>
        <w:instrText>class"</w:instrText>
      </w:r>
      <w:r w:rsidR="008835F3">
        <w:instrText xml:space="preserve"> </w:instrText>
      </w:r>
      <w:r w:rsidR="0073069D">
        <w:fldChar w:fldCharType="end"/>
      </w:r>
      <w:r w:rsidR="008835F3">
        <w:t xml:space="preserve"> that would be useful to inherit.</w:t>
      </w:r>
      <w:r w:rsidR="00A13921">
        <w:t xml:space="preserve"> </w:t>
      </w:r>
      <w:r w:rsidR="008835F3">
        <w:t xml:space="preserve">In situations like these, a class might have something called </w:t>
      </w:r>
      <w:hyperlink r:id="rId283" w:anchor="Kinds_of_methods" w:history="1">
        <w:r w:rsidR="008835F3" w:rsidRPr="00DB6BA7">
          <w:rPr>
            <w:rStyle w:val="Hyperlink"/>
            <w:b/>
            <w:i/>
          </w:rPr>
          <w:t>abstract methods</w:t>
        </w:r>
      </w:hyperlink>
      <w:r w:rsidR="0073069D">
        <w:rPr>
          <w:b/>
          <w:i/>
        </w:rPr>
        <w:fldChar w:fldCharType="begin"/>
      </w:r>
      <w:r w:rsidR="008835F3">
        <w:rPr>
          <w:b/>
          <w:i/>
        </w:rPr>
        <w:instrText xml:space="preserve"> XE "</w:instrText>
      </w:r>
      <w:r w:rsidR="008835F3" w:rsidRPr="00DB6BA7">
        <w:rPr>
          <w:b/>
          <w:i/>
        </w:rPr>
        <w:instrText>abstract methods</w:instrText>
      </w:r>
      <w:r w:rsidR="008835F3">
        <w:rPr>
          <w:b/>
          <w:i/>
        </w:rPr>
        <w:instrText xml:space="preserve">" </w:instrText>
      </w:r>
      <w:r w:rsidR="0073069D">
        <w:rPr>
          <w:b/>
          <w:i/>
        </w:rPr>
        <w:fldChar w:fldCharType="end"/>
      </w:r>
      <w:r w:rsidR="008835F3">
        <w:t>.</w:t>
      </w:r>
    </w:p>
    <w:p w:rsidR="008835F3" w:rsidRDefault="008835F3" w:rsidP="008835F3">
      <w:pPr>
        <w:ind w:firstLine="720"/>
      </w:pPr>
      <w:r>
        <w:t>An abstract method is just a place holder.</w:t>
      </w:r>
      <w:r w:rsidR="00A13921">
        <w:t xml:space="preserve"> </w:t>
      </w:r>
      <w:r>
        <w:t xml:space="preserve">The external plumbing of the method is created but there is actually </w:t>
      </w:r>
      <w:r w:rsidRPr="00AB6E0D">
        <w:rPr>
          <w:u w:val="single"/>
        </w:rPr>
        <w:t>no code</w:t>
      </w:r>
      <w:r>
        <w:t xml:space="preserve"> in the method.</w:t>
      </w:r>
      <w:r w:rsidR="00A13921">
        <w:t xml:space="preserve"> </w:t>
      </w:r>
      <w:r>
        <w:t>This way the child classes are forced to completely implement their own version of the method.</w:t>
      </w:r>
      <w:r w:rsidR="00A13921">
        <w:t xml:space="preserve"> </w:t>
      </w:r>
      <w:r w:rsidR="00233066">
        <w:t>In VB</w:t>
      </w:r>
      <w:r>
        <w:t>, this can be taken one step further and a method can be marked with the key word</w:t>
      </w:r>
      <w:r w:rsidRPr="00DB6BA7">
        <w:rPr>
          <w:rFonts w:ascii="Courier New" w:hAnsi="Courier New" w:cs="Courier New"/>
          <w:noProof/>
          <w:color w:val="0000FF"/>
          <w:sz w:val="20"/>
        </w:rPr>
        <w:t xml:space="preserve"> </w:t>
      </w:r>
      <w:r>
        <w:rPr>
          <w:rFonts w:ascii="Courier New" w:hAnsi="Courier New" w:cs="Courier New"/>
          <w:noProof/>
          <w:color w:val="0000FF"/>
          <w:sz w:val="20"/>
        </w:rPr>
        <w:t>MustOverride</w:t>
      </w:r>
      <w:r>
        <w:t>, which forces the child classes to re-implement the method.</w:t>
      </w:r>
      <w:r w:rsidR="00A13921">
        <w:t xml:space="preserve"> </w:t>
      </w:r>
      <w:r>
        <w:t xml:space="preserve"> If you do not, you get the little red underline and the code will not compile. </w:t>
      </w:r>
    </w:p>
    <w:p w:rsidR="008835F3" w:rsidRDefault="008835F3" w:rsidP="008835F3">
      <w:pPr>
        <w:ind w:firstLine="720"/>
      </w:pPr>
      <w:r>
        <w:t>In the same way, if you want to design a class</w:t>
      </w:r>
      <w:r w:rsidR="0073069D">
        <w:fldChar w:fldCharType="begin"/>
      </w:r>
      <w:r>
        <w:instrText xml:space="preserve"> XE "</w:instrText>
      </w:r>
      <w:r>
        <w:rPr>
          <w:b/>
          <w:i/>
        </w:rPr>
        <w:instrText>class"</w:instrText>
      </w:r>
      <w:r>
        <w:instrText xml:space="preserve"> </w:instrText>
      </w:r>
      <w:r w:rsidR="0073069D">
        <w:fldChar w:fldCharType="end"/>
      </w:r>
      <w:r>
        <w:t xml:space="preserve"> but do not want the class to be able to be instantiated into an object, you only want the class to be inherited and the child classes to be able to be turned into objects, and then you can create an </w:t>
      </w:r>
      <w:hyperlink r:id="rId284" w:anchor="Abstract_and_concrete_classes" w:history="1">
        <w:r w:rsidRPr="00DF673E">
          <w:rPr>
            <w:rStyle w:val="Hyperlink"/>
            <w:b/>
            <w:i/>
          </w:rPr>
          <w:t>abstract class</w:t>
        </w:r>
      </w:hyperlink>
      <w:r w:rsidR="0073069D">
        <w:rPr>
          <w:b/>
          <w:i/>
        </w:rPr>
        <w:fldChar w:fldCharType="begin"/>
      </w:r>
      <w:r>
        <w:rPr>
          <w:b/>
          <w:i/>
        </w:rPr>
        <w:instrText xml:space="preserve"> XE "</w:instrText>
      </w:r>
      <w:r w:rsidRPr="00DF673E">
        <w:rPr>
          <w:b/>
          <w:i/>
        </w:rPr>
        <w:instrText>abstract class</w:instrText>
      </w:r>
      <w:r>
        <w:rPr>
          <w:b/>
          <w:i/>
        </w:rPr>
        <w:instrText xml:space="preserve">" </w:instrText>
      </w:r>
      <w:r w:rsidR="0073069D">
        <w:rPr>
          <w:b/>
          <w:i/>
        </w:rPr>
        <w:fldChar w:fldCharType="end"/>
      </w:r>
      <w:r>
        <w:t>.</w:t>
      </w:r>
      <w:r w:rsidR="00A13921">
        <w:t xml:space="preserve"> </w:t>
      </w:r>
      <w:r>
        <w:t>Abstract class</w:t>
      </w:r>
      <w:r w:rsidR="00233066">
        <w:t>es</w:t>
      </w:r>
      <w:r>
        <w:t xml:space="preserve"> </w:t>
      </w:r>
      <w:r w:rsidR="00233066">
        <w:t>cannot</w:t>
      </w:r>
      <w:r>
        <w:t xml:space="preserve"> be instantiated, only their child classes can be.</w:t>
      </w:r>
      <w:r w:rsidR="00A13921">
        <w:t xml:space="preserve"> </w:t>
      </w:r>
      <w:r>
        <w:t xml:space="preserve">To do this you mark the class with the key word </w:t>
      </w:r>
      <w:r>
        <w:rPr>
          <w:rFonts w:ascii="Courier New" w:hAnsi="Courier New" w:cs="Courier New"/>
          <w:noProof/>
          <w:color w:val="0000FF"/>
          <w:sz w:val="20"/>
        </w:rPr>
        <w:t>MustInherit</w:t>
      </w:r>
      <w:r>
        <w:t>.</w:t>
      </w:r>
      <w:r w:rsidR="00A13921">
        <w:t xml:space="preserve"> </w:t>
      </w:r>
      <w:r>
        <w:t>From our bicycle class, if it is actually a child class and the parent class is</w:t>
      </w:r>
      <w:r w:rsidRPr="000068F2">
        <w:rPr>
          <w:rFonts w:ascii="Courier New" w:hAnsi="Courier New" w:cs="Courier New"/>
          <w:noProof/>
          <w:sz w:val="20"/>
        </w:rPr>
        <w:t xml:space="preserve"> </w:t>
      </w:r>
      <w:r>
        <w:rPr>
          <w:rFonts w:ascii="Courier New" w:hAnsi="Courier New" w:cs="Courier New"/>
          <w:noProof/>
          <w:sz w:val="20"/>
        </w:rPr>
        <w:t>ThingThatHaveWheels</w:t>
      </w:r>
      <w:r>
        <w:t>, then the parent class might be an abstract class.</w:t>
      </w:r>
      <w:r w:rsidR="00A13921">
        <w:t xml:space="preserve"> </w:t>
      </w:r>
      <w:r>
        <w:t>The code for that might look something like:</w:t>
      </w:r>
    </w:p>
    <w:p w:rsidR="008835F3" w:rsidRDefault="008835F3" w:rsidP="008835F3">
      <w:pPr>
        <w:ind w:firstLine="720"/>
      </w:pPr>
    </w:p>
    <w:p w:rsidR="008835F3" w:rsidRDefault="008835F3" w:rsidP="008835F3">
      <w:pPr>
        <w:ind w:firstLine="720"/>
      </w:pPr>
      <w:r>
        <w:rPr>
          <w:noProof/>
          <w:lang w:val="en-CA" w:eastAsia="en-CA" w:bidi="ar-SA"/>
        </w:rPr>
        <w:lastRenderedPageBreak/>
        <w:drawing>
          <wp:anchor distT="0" distB="0" distL="114300" distR="114300" simplePos="0" relativeHeight="251611648" behindDoc="0" locked="0" layoutInCell="1" allowOverlap="1">
            <wp:simplePos x="0" y="0"/>
            <wp:positionH relativeFrom="column">
              <wp:align>center</wp:align>
            </wp:positionH>
            <wp:positionV relativeFrom="paragraph">
              <wp:posOffset>0</wp:posOffset>
            </wp:positionV>
            <wp:extent cx="4340225" cy="2212975"/>
            <wp:effectExtent l="19050" t="0" r="3175" b="0"/>
            <wp:wrapSquare wrapText="bothSides"/>
            <wp:docPr id="470" name="Picture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285" cstate="print"/>
                    <a:srcRect/>
                    <a:stretch>
                      <a:fillRect/>
                    </a:stretch>
                  </pic:blipFill>
                  <pic:spPr bwMode="auto">
                    <a:xfrm>
                      <a:off x="0" y="0"/>
                      <a:ext cx="4340225" cy="2212975"/>
                    </a:xfrm>
                    <a:prstGeom prst="rect">
                      <a:avLst/>
                    </a:prstGeom>
                    <a:noFill/>
                    <a:ln w="9525">
                      <a:noFill/>
                      <a:miter lim="800000"/>
                      <a:headEnd/>
                      <a:tailEnd/>
                    </a:ln>
                  </pic:spPr>
                </pic:pic>
              </a:graphicData>
            </a:graphic>
          </wp:anchor>
        </w:drawing>
      </w:r>
    </w:p>
    <w:p w:rsidR="008835F3" w:rsidRDefault="008835F3" w:rsidP="008835F3">
      <w:r>
        <w:tab/>
        <w:t>Remember that any class</w:t>
      </w:r>
      <w:r w:rsidR="0073069D">
        <w:fldChar w:fldCharType="begin"/>
      </w:r>
      <w:r>
        <w:instrText xml:space="preserve"> XE "</w:instrText>
      </w:r>
      <w:r>
        <w:rPr>
          <w:b/>
          <w:i/>
        </w:rPr>
        <w:instrText>class"</w:instrText>
      </w:r>
      <w:r>
        <w:instrText xml:space="preserve"> </w:instrText>
      </w:r>
      <w:r w:rsidR="0073069D">
        <w:fldChar w:fldCharType="end"/>
      </w:r>
      <w:r>
        <w:t xml:space="preserve"> that is marked with the key word</w:t>
      </w:r>
      <w:r w:rsidRPr="00ED0735">
        <w:rPr>
          <w:rFonts w:ascii="Courier New" w:hAnsi="Courier New" w:cs="Courier New"/>
          <w:noProof/>
          <w:color w:val="0000FF"/>
          <w:sz w:val="20"/>
        </w:rPr>
        <w:t xml:space="preserve"> </w:t>
      </w:r>
      <w:r>
        <w:rPr>
          <w:rFonts w:ascii="Courier New" w:hAnsi="Courier New" w:cs="Courier New"/>
          <w:noProof/>
          <w:color w:val="0000FF"/>
          <w:sz w:val="20"/>
        </w:rPr>
        <w:t>MustOverride</w:t>
      </w:r>
      <w:r>
        <w:t xml:space="preserve"> means that it </w:t>
      </w:r>
      <w:r w:rsidR="00233066">
        <w:t>cannot</w:t>
      </w:r>
      <w:r>
        <w:t xml:space="preserve"> be instantiated.</w:t>
      </w:r>
      <w:r w:rsidR="00A13921">
        <w:t xml:space="preserve"> </w:t>
      </w:r>
      <w:r>
        <w:t>You will be able to create a variable</w:t>
      </w:r>
      <w:r w:rsidR="0073069D">
        <w:fldChar w:fldCharType="begin"/>
      </w:r>
      <w:r>
        <w:instrText xml:space="preserve"> XE "</w:instrText>
      </w:r>
      <w:r>
        <w:rPr>
          <w:b/>
          <w:i/>
        </w:rPr>
        <w:instrText>variable"</w:instrText>
      </w:r>
      <w:r>
        <w:instrText xml:space="preserve"> </w:instrText>
      </w:r>
      <w:r w:rsidR="0073069D">
        <w:fldChar w:fldCharType="end"/>
      </w:r>
      <w:r>
        <w:t xml:space="preserve"> of that type</w:t>
      </w:r>
      <w:r w:rsidR="0073069D">
        <w:fldChar w:fldCharType="begin"/>
      </w:r>
      <w:r>
        <w:instrText xml:space="preserve"> XE "</w:instrText>
      </w:r>
      <w:r>
        <w:rPr>
          <w:b/>
          <w:i/>
        </w:rPr>
        <w:instrText>type"</w:instrText>
      </w:r>
      <w:r>
        <w:instrText xml:space="preserve"> </w:instrText>
      </w:r>
      <w:r w:rsidR="0073069D">
        <w:fldChar w:fldCharType="end"/>
      </w:r>
      <w:r>
        <w:t xml:space="preserve"> but when you actually try to write the instantiation line of code, you will not be able to select the type.</w:t>
      </w:r>
      <w:r w:rsidR="00A13921">
        <w:t xml:space="preserve"> </w:t>
      </w:r>
      <w:r>
        <w:t>If you try you will get an error.</w:t>
      </w:r>
    </w:p>
    <w:p w:rsidR="008835F3" w:rsidRDefault="008835F3" w:rsidP="008835F3"/>
    <w:p w:rsidR="008835F3" w:rsidRDefault="008835F3" w:rsidP="008835F3">
      <w:r>
        <w:rPr>
          <w:noProof/>
          <w:lang w:val="en-CA" w:eastAsia="en-CA" w:bidi="ar-SA"/>
        </w:rPr>
        <w:drawing>
          <wp:inline distT="0" distB="0" distL="0" distR="0">
            <wp:extent cx="4343400" cy="887730"/>
            <wp:effectExtent l="19050" t="0" r="0" b="0"/>
            <wp:docPr id="82" name="Picture 82" descr="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Ɩ°"/>
                    <pic:cNvPicPr>
                      <a:picLocks noChangeAspect="1" noChangeArrowheads="1"/>
                    </pic:cNvPicPr>
                  </pic:nvPicPr>
                  <pic:blipFill>
                    <a:blip r:embed="rId286" cstate="print"/>
                    <a:srcRect/>
                    <a:stretch>
                      <a:fillRect/>
                    </a:stretch>
                  </pic:blipFill>
                  <pic:spPr bwMode="auto">
                    <a:xfrm>
                      <a:off x="0" y="0"/>
                      <a:ext cx="4343400" cy="887730"/>
                    </a:xfrm>
                    <a:prstGeom prst="rect">
                      <a:avLst/>
                    </a:prstGeom>
                    <a:noFill/>
                    <a:ln w="9525">
                      <a:noFill/>
                      <a:miter lim="800000"/>
                      <a:headEnd/>
                      <a:tailEnd/>
                    </a:ln>
                  </pic:spPr>
                </pic:pic>
              </a:graphicData>
            </a:graphic>
          </wp:inline>
        </w:drawing>
      </w:r>
    </w:p>
    <w:p w:rsidR="00233066" w:rsidRDefault="00233066" w:rsidP="00233066">
      <w:pPr>
        <w:ind w:firstLine="720"/>
      </w:pPr>
    </w:p>
    <w:p w:rsidR="00233066" w:rsidRPr="008835F3" w:rsidRDefault="00233066" w:rsidP="00233066">
      <w:pPr>
        <w:pStyle w:val="Heading2"/>
      </w:pPr>
      <w:bookmarkStart w:id="335" w:name="_Toc247205762"/>
      <w:r>
        <w:t>UML once More!!</w:t>
      </w:r>
      <w:bookmarkEnd w:id="335"/>
    </w:p>
    <w:p w:rsidR="00233066" w:rsidRDefault="00233066" w:rsidP="00233066">
      <w:r>
        <w:tab/>
        <w:t>How to show abstract classes, abstract methods and enumerated types in class diagrams:</w:t>
      </w:r>
    </w:p>
    <w:p w:rsidR="00233066" w:rsidRDefault="00233066" w:rsidP="00233066"/>
    <w:p w:rsidR="00233066" w:rsidRDefault="00233066" w:rsidP="00233066">
      <w:r>
        <w:rPr>
          <w:noProof/>
          <w:lang w:val="en-CA" w:eastAsia="en-CA" w:bidi="ar-SA"/>
        </w:rPr>
        <w:lastRenderedPageBreak/>
        <w:drawing>
          <wp:inline distT="0" distB="0" distL="0" distR="0">
            <wp:extent cx="1560368" cy="1143240"/>
            <wp:effectExtent l="19050" t="0" r="1732" b="0"/>
            <wp:docPr id="8" name="Picture 455" descr="abstract classes and 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 classes and methods.jpg"/>
                    <pic:cNvPicPr/>
                  </pic:nvPicPr>
                  <pic:blipFill>
                    <a:blip r:embed="rId287" cstate="print"/>
                    <a:stretch>
                      <a:fillRect/>
                    </a:stretch>
                  </pic:blipFill>
                  <pic:spPr>
                    <a:xfrm>
                      <a:off x="0" y="0"/>
                      <a:ext cx="1560603" cy="1143412"/>
                    </a:xfrm>
                    <a:prstGeom prst="rect">
                      <a:avLst/>
                    </a:prstGeom>
                  </pic:spPr>
                </pic:pic>
              </a:graphicData>
            </a:graphic>
          </wp:inline>
        </w:drawing>
      </w:r>
      <w:r>
        <w:rPr>
          <w:noProof/>
          <w:lang w:val="en-CA" w:eastAsia="en-CA" w:bidi="ar-SA"/>
        </w:rPr>
        <w:drawing>
          <wp:inline distT="0" distB="0" distL="0" distR="0">
            <wp:extent cx="2086342" cy="1855051"/>
            <wp:effectExtent l="19050" t="0" r="9158" b="0"/>
            <wp:docPr id="9" name="Picture 456" descr="enum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meration.jpg"/>
                    <pic:cNvPicPr/>
                  </pic:nvPicPr>
                  <pic:blipFill>
                    <a:blip r:embed="rId288" cstate="print"/>
                    <a:stretch>
                      <a:fillRect/>
                    </a:stretch>
                  </pic:blipFill>
                  <pic:spPr>
                    <a:xfrm>
                      <a:off x="0" y="0"/>
                      <a:ext cx="2087791" cy="1856339"/>
                    </a:xfrm>
                    <a:prstGeom prst="rect">
                      <a:avLst/>
                    </a:prstGeom>
                  </pic:spPr>
                </pic:pic>
              </a:graphicData>
            </a:graphic>
          </wp:inline>
        </w:drawing>
      </w:r>
    </w:p>
    <w:p w:rsidR="008835F3" w:rsidRDefault="008835F3" w:rsidP="008835F3"/>
    <w:p w:rsidR="008835F3" w:rsidRDefault="007B690B" w:rsidP="007B690B">
      <w:pPr>
        <w:pStyle w:val="Heading2"/>
      </w:pPr>
      <w:bookmarkStart w:id="336" w:name="_Toc247205763"/>
      <w:r>
        <w:t>Multiple Class Interactions</w:t>
      </w:r>
      <w:bookmarkEnd w:id="336"/>
    </w:p>
    <w:p w:rsidR="007B690B" w:rsidRDefault="007B690B" w:rsidP="008835F3"/>
    <w:p w:rsidR="007B690B" w:rsidRPr="008835F3" w:rsidRDefault="007B690B" w:rsidP="007B690B">
      <w:pPr>
        <w:pStyle w:val="Heading2"/>
      </w:pPr>
      <w:bookmarkStart w:id="337" w:name="_Toc247205764"/>
      <w:r>
        <w:t>Arrays of Objects</w:t>
      </w:r>
      <w:bookmarkEnd w:id="337"/>
    </w:p>
    <w:p w:rsidR="000C6CC0" w:rsidRDefault="000C6CC0" w:rsidP="000C6CC0">
      <w:pPr>
        <w:sectPr w:rsidR="000C6CC0" w:rsidSect="00E6541F">
          <w:footerReference w:type="even" r:id="rId289"/>
          <w:footerReference w:type="default" r:id="rId290"/>
          <w:pgSz w:w="12240" w:h="15840" w:code="1"/>
          <w:pgMar w:top="1080" w:right="1080" w:bottom="1080" w:left="3960" w:header="720" w:footer="720" w:gutter="0"/>
          <w:cols w:space="720"/>
        </w:sectPr>
      </w:pPr>
      <w:bookmarkStart w:id="338" w:name="_Toc35154388"/>
      <w:bookmarkStart w:id="339" w:name="_Toc35154911"/>
    </w:p>
    <w:p w:rsidR="00E6541F" w:rsidRDefault="00E6541F" w:rsidP="00E6541F">
      <w:pPr>
        <w:pStyle w:val="Heading1"/>
      </w:pPr>
      <w:bookmarkStart w:id="340" w:name="_Toc247205765"/>
      <w:r>
        <w:lastRenderedPageBreak/>
        <w:t>Index</w:t>
      </w:r>
      <w:bookmarkEnd w:id="340"/>
    </w:p>
    <w:p w:rsidR="00E6541F" w:rsidRDefault="00E6541F" w:rsidP="00E6541F"/>
    <w:bookmarkEnd w:id="338"/>
    <w:bookmarkEnd w:id="339"/>
    <w:p w:rsidR="006B237F" w:rsidRDefault="0073069D" w:rsidP="00B859A0">
      <w:pPr>
        <w:rPr>
          <w:noProof/>
        </w:rPr>
        <w:sectPr w:rsidR="006B237F" w:rsidSect="006B237F">
          <w:footerReference w:type="even" r:id="rId291"/>
          <w:footerReference w:type="default" r:id="rId292"/>
          <w:type w:val="oddPage"/>
          <w:pgSz w:w="12240" w:h="15840" w:code="1"/>
          <w:pgMar w:top="1080" w:right="1080" w:bottom="1080" w:left="3960" w:header="720" w:footer="720" w:gutter="0"/>
          <w:cols w:space="720"/>
          <w:docGrid w:linePitch="360"/>
        </w:sectPr>
      </w:pPr>
      <w:r>
        <w:fldChar w:fldCharType="begin"/>
      </w:r>
      <w:r w:rsidR="00E6541F">
        <w:instrText xml:space="preserve"> INDEX \e "</w:instrText>
      </w:r>
      <w:r w:rsidR="00E6541F">
        <w:tab/>
        <w:instrText xml:space="preserve">" \h "A" \c "2" \z "1033" </w:instrText>
      </w:r>
      <w:r>
        <w:fldChar w:fldCharType="separate"/>
      </w:r>
    </w:p>
    <w:p w:rsidR="006B237F" w:rsidRDefault="006B237F">
      <w:pPr>
        <w:pStyle w:val="IndexHeading"/>
        <w:keepNext/>
        <w:tabs>
          <w:tab w:val="right" w:leader="dot" w:pos="3230"/>
        </w:tabs>
        <w:rPr>
          <w:rFonts w:eastAsiaTheme="minorEastAsia" w:cstheme="minorBidi"/>
          <w:b w:val="0"/>
          <w:bCs w:val="0"/>
          <w:noProof/>
        </w:rPr>
      </w:pPr>
      <w:r>
        <w:rPr>
          <w:noProof/>
        </w:rPr>
        <w:lastRenderedPageBreak/>
        <w:t>A</w:t>
      </w:r>
    </w:p>
    <w:p w:rsidR="006B237F" w:rsidRDefault="006B237F">
      <w:pPr>
        <w:pStyle w:val="Index1"/>
        <w:tabs>
          <w:tab w:val="right" w:leader="dot" w:pos="3230"/>
        </w:tabs>
        <w:rPr>
          <w:noProof/>
        </w:rPr>
      </w:pPr>
      <w:r w:rsidRPr="00D223E7">
        <w:rPr>
          <w:b/>
          <w:i/>
          <w:noProof/>
        </w:rPr>
        <w:t>abstract class</w:t>
      </w:r>
      <w:r>
        <w:rPr>
          <w:noProof/>
        </w:rPr>
        <w:tab/>
        <w:t>128</w:t>
      </w:r>
    </w:p>
    <w:p w:rsidR="006B237F" w:rsidRDefault="006B237F">
      <w:pPr>
        <w:pStyle w:val="Index1"/>
        <w:tabs>
          <w:tab w:val="right" w:leader="dot" w:pos="3230"/>
        </w:tabs>
        <w:rPr>
          <w:noProof/>
        </w:rPr>
      </w:pPr>
      <w:r w:rsidRPr="00D223E7">
        <w:rPr>
          <w:b/>
          <w:i/>
          <w:noProof/>
        </w:rPr>
        <w:t>abstract methods</w:t>
      </w:r>
      <w:r>
        <w:rPr>
          <w:noProof/>
        </w:rPr>
        <w:tab/>
        <w:t>128</w:t>
      </w:r>
    </w:p>
    <w:p w:rsidR="006B237F" w:rsidRDefault="006B237F">
      <w:pPr>
        <w:pStyle w:val="Index1"/>
        <w:tabs>
          <w:tab w:val="right" w:leader="dot" w:pos="3230"/>
        </w:tabs>
        <w:rPr>
          <w:noProof/>
        </w:rPr>
      </w:pPr>
      <w:r w:rsidRPr="00D223E7">
        <w:rPr>
          <w:b/>
          <w:i/>
          <w:noProof/>
        </w:rPr>
        <w:t>argument</w:t>
      </w:r>
      <w:r>
        <w:rPr>
          <w:noProof/>
        </w:rPr>
        <w:tab/>
        <w:t>62</w:t>
      </w:r>
    </w:p>
    <w:p w:rsidR="006B237F" w:rsidRDefault="006B237F">
      <w:pPr>
        <w:pStyle w:val="Index1"/>
        <w:tabs>
          <w:tab w:val="right" w:leader="dot" w:pos="3230"/>
        </w:tabs>
        <w:rPr>
          <w:noProof/>
        </w:rPr>
      </w:pPr>
      <w:r w:rsidRPr="00D223E7">
        <w:rPr>
          <w:b/>
          <w:i/>
          <w:noProof/>
        </w:rPr>
        <w:t>array</w:t>
      </w:r>
      <w:r>
        <w:rPr>
          <w:noProof/>
        </w:rPr>
        <w:tab/>
        <w:t>74, 75, 76, 77, 78, 79, 80, 81, 82, 88, 89, 93</w:t>
      </w:r>
    </w:p>
    <w:p w:rsidR="006B237F" w:rsidRDefault="006B237F">
      <w:pPr>
        <w:pStyle w:val="Index1"/>
        <w:tabs>
          <w:tab w:val="right" w:leader="dot" w:pos="3230"/>
        </w:tabs>
        <w:rPr>
          <w:noProof/>
        </w:rPr>
      </w:pPr>
      <w:r w:rsidRPr="00D223E7">
        <w:rPr>
          <w:b/>
          <w:i/>
          <w:noProof/>
        </w:rPr>
        <w:t>assignment statement</w:t>
      </w:r>
      <w:r>
        <w:rPr>
          <w:noProof/>
        </w:rPr>
        <w:tab/>
        <w:t>69</w:t>
      </w:r>
    </w:p>
    <w:p w:rsidR="006B237F" w:rsidRDefault="006B237F">
      <w:pPr>
        <w:pStyle w:val="Index1"/>
        <w:tabs>
          <w:tab w:val="right" w:leader="dot" w:pos="3230"/>
        </w:tabs>
        <w:rPr>
          <w:noProof/>
        </w:rPr>
      </w:pPr>
      <w:r>
        <w:rPr>
          <w:noProof/>
        </w:rPr>
        <w:t>Assignment Statement</w:t>
      </w:r>
      <w:r>
        <w:rPr>
          <w:noProof/>
        </w:rPr>
        <w:tab/>
        <w:t>23</w:t>
      </w:r>
    </w:p>
    <w:p w:rsidR="006B237F" w:rsidRDefault="006B237F">
      <w:pPr>
        <w:pStyle w:val="IndexHeading"/>
        <w:keepNext/>
        <w:tabs>
          <w:tab w:val="right" w:leader="dot" w:pos="3230"/>
        </w:tabs>
        <w:rPr>
          <w:rFonts w:eastAsiaTheme="minorEastAsia" w:cstheme="minorBidi"/>
          <w:b w:val="0"/>
          <w:bCs w:val="0"/>
          <w:noProof/>
        </w:rPr>
      </w:pPr>
      <w:r>
        <w:rPr>
          <w:noProof/>
        </w:rPr>
        <w:t>B</w:t>
      </w:r>
    </w:p>
    <w:p w:rsidR="006B237F" w:rsidRDefault="006B237F">
      <w:pPr>
        <w:pStyle w:val="Index1"/>
        <w:tabs>
          <w:tab w:val="right" w:leader="dot" w:pos="3230"/>
        </w:tabs>
        <w:rPr>
          <w:noProof/>
        </w:rPr>
      </w:pPr>
      <w:r>
        <w:rPr>
          <w:noProof/>
        </w:rPr>
        <w:t>binary</w:t>
      </w:r>
      <w:r>
        <w:rPr>
          <w:noProof/>
        </w:rPr>
        <w:tab/>
        <w:t>2</w:t>
      </w:r>
    </w:p>
    <w:p w:rsidR="006B237F" w:rsidRDefault="006B237F">
      <w:pPr>
        <w:pStyle w:val="Index1"/>
        <w:tabs>
          <w:tab w:val="right" w:leader="dot" w:pos="3230"/>
        </w:tabs>
        <w:rPr>
          <w:noProof/>
        </w:rPr>
      </w:pPr>
      <w:r>
        <w:rPr>
          <w:noProof/>
        </w:rPr>
        <w:t>Boolean</w:t>
      </w:r>
      <w:r>
        <w:rPr>
          <w:noProof/>
        </w:rPr>
        <w:tab/>
        <w:t>22</w:t>
      </w:r>
    </w:p>
    <w:p w:rsidR="006B237F" w:rsidRDefault="006B237F">
      <w:pPr>
        <w:pStyle w:val="Index1"/>
        <w:tabs>
          <w:tab w:val="right" w:leader="dot" w:pos="3230"/>
        </w:tabs>
        <w:rPr>
          <w:noProof/>
        </w:rPr>
      </w:pPr>
      <w:r w:rsidRPr="00D223E7">
        <w:rPr>
          <w:b/>
          <w:i/>
          <w:noProof/>
        </w:rPr>
        <w:t>Boolean expression</w:t>
      </w:r>
      <w:r>
        <w:rPr>
          <w:noProof/>
        </w:rPr>
        <w:tab/>
        <w:t>52</w:t>
      </w:r>
    </w:p>
    <w:p w:rsidR="006B237F" w:rsidRDefault="006B237F">
      <w:pPr>
        <w:pStyle w:val="Index1"/>
        <w:tabs>
          <w:tab w:val="right" w:leader="dot" w:pos="3230"/>
        </w:tabs>
        <w:rPr>
          <w:noProof/>
        </w:rPr>
      </w:pPr>
      <w:r>
        <w:rPr>
          <w:noProof/>
        </w:rPr>
        <w:t>Boolean Expression</w:t>
      </w:r>
      <w:r>
        <w:rPr>
          <w:noProof/>
        </w:rPr>
        <w:tab/>
        <w:t>33</w:t>
      </w:r>
    </w:p>
    <w:p w:rsidR="006B237F" w:rsidRDefault="006B237F">
      <w:pPr>
        <w:pStyle w:val="IndexHeading"/>
        <w:keepNext/>
        <w:tabs>
          <w:tab w:val="right" w:leader="dot" w:pos="3230"/>
        </w:tabs>
        <w:rPr>
          <w:rFonts w:eastAsiaTheme="minorEastAsia" w:cstheme="minorBidi"/>
          <w:b w:val="0"/>
          <w:bCs w:val="0"/>
          <w:noProof/>
        </w:rPr>
      </w:pPr>
      <w:r>
        <w:rPr>
          <w:noProof/>
        </w:rPr>
        <w:t>C</w:t>
      </w:r>
    </w:p>
    <w:p w:rsidR="006B237F" w:rsidRDefault="006B237F">
      <w:pPr>
        <w:pStyle w:val="Index1"/>
        <w:tabs>
          <w:tab w:val="right" w:leader="dot" w:pos="3230"/>
        </w:tabs>
        <w:rPr>
          <w:noProof/>
        </w:rPr>
      </w:pPr>
      <w:r w:rsidRPr="00D223E7">
        <w:rPr>
          <w:b/>
          <w:i/>
          <w:noProof/>
        </w:rPr>
        <w:t>Cartesian plane</w:t>
      </w:r>
      <w:r>
        <w:rPr>
          <w:noProof/>
        </w:rPr>
        <w:tab/>
        <w:t>81</w:t>
      </w:r>
    </w:p>
    <w:p w:rsidR="006B237F" w:rsidRDefault="006B237F">
      <w:pPr>
        <w:pStyle w:val="Index1"/>
        <w:tabs>
          <w:tab w:val="right" w:leader="dot" w:pos="3230"/>
        </w:tabs>
        <w:rPr>
          <w:noProof/>
        </w:rPr>
      </w:pPr>
      <w:r w:rsidRPr="00D223E7">
        <w:rPr>
          <w:b/>
          <w:i/>
          <w:noProof/>
        </w:rPr>
        <w:t>Cartesian Plane</w:t>
      </w:r>
      <w:r>
        <w:rPr>
          <w:noProof/>
        </w:rPr>
        <w:tab/>
        <w:t>58</w:t>
      </w:r>
    </w:p>
    <w:p w:rsidR="006B237F" w:rsidRDefault="006B237F">
      <w:pPr>
        <w:pStyle w:val="Index1"/>
        <w:tabs>
          <w:tab w:val="right" w:leader="dot" w:pos="3230"/>
        </w:tabs>
        <w:rPr>
          <w:noProof/>
        </w:rPr>
      </w:pPr>
      <w:r w:rsidRPr="00D223E7">
        <w:rPr>
          <w:b/>
          <w:i/>
          <w:noProof/>
        </w:rPr>
        <w:t>character</w:t>
      </w:r>
      <w:r>
        <w:rPr>
          <w:noProof/>
        </w:rPr>
        <w:tab/>
        <w:t>90, 91, 126</w:t>
      </w:r>
    </w:p>
    <w:p w:rsidR="006B237F" w:rsidRDefault="006B237F">
      <w:pPr>
        <w:pStyle w:val="Index1"/>
        <w:tabs>
          <w:tab w:val="right" w:leader="dot" w:pos="3230"/>
        </w:tabs>
        <w:rPr>
          <w:noProof/>
        </w:rPr>
      </w:pPr>
      <w:r w:rsidRPr="00D223E7">
        <w:rPr>
          <w:b/>
          <w:i/>
          <w:noProof/>
        </w:rPr>
        <w:t>class</w:t>
      </w:r>
      <w:r>
        <w:rPr>
          <w:noProof/>
        </w:rPr>
        <w:tab/>
        <w:t>58, 68, 74, 78, 81, 106, 107, 108, 109, 110, 111, 112, 115, 117, 118, 120, 121, 123, 124, 125, 126, 127, 128, 129</w:t>
      </w:r>
    </w:p>
    <w:p w:rsidR="006B237F" w:rsidRDefault="006B237F">
      <w:pPr>
        <w:pStyle w:val="Index1"/>
        <w:tabs>
          <w:tab w:val="right" w:leader="dot" w:pos="3230"/>
        </w:tabs>
        <w:rPr>
          <w:noProof/>
        </w:rPr>
      </w:pPr>
      <w:r w:rsidRPr="00D223E7">
        <w:rPr>
          <w:b/>
          <w:i/>
          <w:noProof/>
        </w:rPr>
        <w:t>Code re-use</w:t>
      </w:r>
      <w:r>
        <w:rPr>
          <w:noProof/>
        </w:rPr>
        <w:tab/>
        <w:t>106</w:t>
      </w:r>
    </w:p>
    <w:p w:rsidR="006B237F" w:rsidRDefault="006B237F">
      <w:pPr>
        <w:pStyle w:val="Index1"/>
        <w:tabs>
          <w:tab w:val="right" w:leader="dot" w:pos="3230"/>
        </w:tabs>
        <w:rPr>
          <w:noProof/>
        </w:rPr>
      </w:pPr>
      <w:r>
        <w:rPr>
          <w:noProof/>
        </w:rPr>
        <w:t>Comments</w:t>
      </w:r>
      <w:r>
        <w:rPr>
          <w:noProof/>
        </w:rPr>
        <w:tab/>
        <w:t>23</w:t>
      </w:r>
    </w:p>
    <w:p w:rsidR="006B237F" w:rsidRDefault="006B237F">
      <w:pPr>
        <w:pStyle w:val="Index1"/>
        <w:tabs>
          <w:tab w:val="right" w:leader="dot" w:pos="3230"/>
        </w:tabs>
        <w:rPr>
          <w:noProof/>
        </w:rPr>
      </w:pPr>
      <w:r>
        <w:rPr>
          <w:noProof/>
        </w:rPr>
        <w:t>Compile</w:t>
      </w:r>
      <w:r>
        <w:rPr>
          <w:noProof/>
        </w:rPr>
        <w:tab/>
        <w:t>23</w:t>
      </w:r>
    </w:p>
    <w:p w:rsidR="006B237F" w:rsidRDefault="006B237F">
      <w:pPr>
        <w:pStyle w:val="Index1"/>
        <w:tabs>
          <w:tab w:val="right" w:leader="dot" w:pos="3230"/>
        </w:tabs>
        <w:rPr>
          <w:noProof/>
        </w:rPr>
      </w:pPr>
      <w:r>
        <w:rPr>
          <w:noProof/>
        </w:rPr>
        <w:t>Compound Boolean Expressions</w:t>
      </w:r>
      <w:r>
        <w:rPr>
          <w:noProof/>
        </w:rPr>
        <w:tab/>
        <w:t>42</w:t>
      </w:r>
    </w:p>
    <w:p w:rsidR="006B237F" w:rsidRDefault="006B237F">
      <w:pPr>
        <w:pStyle w:val="Index1"/>
        <w:tabs>
          <w:tab w:val="right" w:leader="dot" w:pos="3230"/>
        </w:tabs>
        <w:rPr>
          <w:noProof/>
        </w:rPr>
      </w:pPr>
      <w:r>
        <w:rPr>
          <w:noProof/>
        </w:rPr>
        <w:t>Conditional Control</w:t>
      </w:r>
      <w:r>
        <w:rPr>
          <w:noProof/>
        </w:rPr>
        <w:tab/>
        <w:t>33</w:t>
      </w:r>
    </w:p>
    <w:p w:rsidR="006B237F" w:rsidRDefault="006B237F">
      <w:pPr>
        <w:pStyle w:val="Index1"/>
        <w:tabs>
          <w:tab w:val="right" w:leader="dot" w:pos="3230"/>
        </w:tabs>
        <w:rPr>
          <w:noProof/>
        </w:rPr>
      </w:pPr>
      <w:r w:rsidRPr="00D223E7">
        <w:rPr>
          <w:b/>
          <w:i/>
          <w:noProof/>
        </w:rPr>
        <w:t>constant</w:t>
      </w:r>
      <w:r>
        <w:rPr>
          <w:noProof/>
        </w:rPr>
        <w:tab/>
        <w:t>84, 120</w:t>
      </w:r>
    </w:p>
    <w:p w:rsidR="006B237F" w:rsidRDefault="006B237F">
      <w:pPr>
        <w:pStyle w:val="Index1"/>
        <w:tabs>
          <w:tab w:val="right" w:leader="dot" w:pos="3230"/>
        </w:tabs>
        <w:rPr>
          <w:noProof/>
        </w:rPr>
      </w:pPr>
      <w:r>
        <w:rPr>
          <w:noProof/>
        </w:rPr>
        <w:t>Constant</w:t>
      </w:r>
      <w:r>
        <w:rPr>
          <w:noProof/>
        </w:rPr>
        <w:tab/>
        <w:t>25</w:t>
      </w:r>
    </w:p>
    <w:p w:rsidR="006B237F" w:rsidRDefault="006B237F">
      <w:pPr>
        <w:pStyle w:val="Index1"/>
        <w:tabs>
          <w:tab w:val="right" w:leader="dot" w:pos="3230"/>
        </w:tabs>
        <w:rPr>
          <w:noProof/>
        </w:rPr>
      </w:pPr>
      <w:r w:rsidRPr="00D223E7">
        <w:rPr>
          <w:b/>
          <w:i/>
          <w:noProof/>
        </w:rPr>
        <w:t>counter</w:t>
      </w:r>
      <w:r>
        <w:rPr>
          <w:noProof/>
        </w:rPr>
        <w:tab/>
        <w:t>48, 52, 53, 54</w:t>
      </w:r>
    </w:p>
    <w:p w:rsidR="006B237F" w:rsidRDefault="006B237F">
      <w:pPr>
        <w:pStyle w:val="IndexHeading"/>
        <w:keepNext/>
        <w:tabs>
          <w:tab w:val="right" w:leader="dot" w:pos="3230"/>
        </w:tabs>
        <w:rPr>
          <w:rFonts w:eastAsiaTheme="minorEastAsia" w:cstheme="minorBidi"/>
          <w:b w:val="0"/>
          <w:bCs w:val="0"/>
          <w:noProof/>
        </w:rPr>
      </w:pPr>
      <w:r>
        <w:rPr>
          <w:noProof/>
        </w:rPr>
        <w:t>D</w:t>
      </w:r>
    </w:p>
    <w:p w:rsidR="006B237F" w:rsidRDefault="006B237F">
      <w:pPr>
        <w:pStyle w:val="Index1"/>
        <w:tabs>
          <w:tab w:val="right" w:leader="dot" w:pos="3230"/>
        </w:tabs>
        <w:rPr>
          <w:noProof/>
        </w:rPr>
      </w:pPr>
      <w:r w:rsidRPr="00D223E7">
        <w:rPr>
          <w:b/>
          <w:bCs/>
          <w:i/>
          <w:iCs/>
          <w:noProof/>
        </w:rPr>
        <w:t>data hiding</w:t>
      </w:r>
      <w:r>
        <w:rPr>
          <w:noProof/>
        </w:rPr>
        <w:tab/>
        <w:t>117</w:t>
      </w:r>
    </w:p>
    <w:p w:rsidR="006B237F" w:rsidRDefault="006B237F">
      <w:pPr>
        <w:pStyle w:val="Index1"/>
        <w:tabs>
          <w:tab w:val="right" w:leader="dot" w:pos="3230"/>
        </w:tabs>
        <w:rPr>
          <w:noProof/>
        </w:rPr>
      </w:pPr>
      <w:r w:rsidRPr="00D223E7">
        <w:rPr>
          <w:b/>
          <w:bCs/>
          <w:i/>
          <w:iCs/>
          <w:noProof/>
        </w:rPr>
        <w:t>data members</w:t>
      </w:r>
      <w:r>
        <w:rPr>
          <w:noProof/>
        </w:rPr>
        <w:tab/>
        <w:t>109</w:t>
      </w:r>
    </w:p>
    <w:p w:rsidR="006B237F" w:rsidRDefault="006B237F">
      <w:pPr>
        <w:pStyle w:val="Index1"/>
        <w:tabs>
          <w:tab w:val="right" w:leader="dot" w:pos="3230"/>
        </w:tabs>
        <w:rPr>
          <w:noProof/>
        </w:rPr>
      </w:pPr>
      <w:r w:rsidRPr="00D223E7">
        <w:rPr>
          <w:b/>
          <w:i/>
          <w:noProof/>
        </w:rPr>
        <w:t>data structure</w:t>
      </w:r>
      <w:r>
        <w:rPr>
          <w:noProof/>
        </w:rPr>
        <w:tab/>
        <w:t>90</w:t>
      </w:r>
    </w:p>
    <w:p w:rsidR="006B237F" w:rsidRDefault="006B237F">
      <w:pPr>
        <w:pStyle w:val="Index1"/>
        <w:tabs>
          <w:tab w:val="right" w:leader="dot" w:pos="3230"/>
        </w:tabs>
        <w:rPr>
          <w:noProof/>
        </w:rPr>
      </w:pPr>
      <w:r w:rsidRPr="00D223E7">
        <w:rPr>
          <w:b/>
          <w:i/>
          <w:noProof/>
        </w:rPr>
        <w:t>data type</w:t>
      </w:r>
      <w:r>
        <w:rPr>
          <w:noProof/>
        </w:rPr>
        <w:tab/>
        <w:t>85, 89, 90, 93, 94</w:t>
      </w:r>
    </w:p>
    <w:p w:rsidR="006B237F" w:rsidRDefault="006B237F">
      <w:pPr>
        <w:pStyle w:val="Index1"/>
        <w:tabs>
          <w:tab w:val="right" w:leader="dot" w:pos="3230"/>
        </w:tabs>
        <w:rPr>
          <w:noProof/>
        </w:rPr>
      </w:pPr>
      <w:r>
        <w:rPr>
          <w:noProof/>
        </w:rPr>
        <w:t>Data Type</w:t>
      </w:r>
      <w:r>
        <w:rPr>
          <w:noProof/>
        </w:rPr>
        <w:tab/>
        <w:t>22</w:t>
      </w:r>
    </w:p>
    <w:p w:rsidR="006B237F" w:rsidRDefault="006B237F">
      <w:pPr>
        <w:pStyle w:val="Index1"/>
        <w:tabs>
          <w:tab w:val="right" w:leader="dot" w:pos="3230"/>
        </w:tabs>
        <w:rPr>
          <w:noProof/>
        </w:rPr>
      </w:pPr>
      <w:r w:rsidRPr="00D223E7">
        <w:rPr>
          <w:b/>
          <w:i/>
          <w:noProof/>
        </w:rPr>
        <w:t>declaration statement</w:t>
      </w:r>
      <w:r>
        <w:rPr>
          <w:noProof/>
        </w:rPr>
        <w:tab/>
        <w:t>63, 66, 67, 69, 86, 117</w:t>
      </w:r>
    </w:p>
    <w:p w:rsidR="006B237F" w:rsidRDefault="006B237F">
      <w:pPr>
        <w:pStyle w:val="Index1"/>
        <w:tabs>
          <w:tab w:val="right" w:leader="dot" w:pos="3230"/>
        </w:tabs>
        <w:rPr>
          <w:noProof/>
        </w:rPr>
      </w:pPr>
      <w:r>
        <w:rPr>
          <w:noProof/>
        </w:rPr>
        <w:t>Declaration Statement</w:t>
      </w:r>
      <w:r>
        <w:rPr>
          <w:noProof/>
        </w:rPr>
        <w:tab/>
        <w:t>22</w:t>
      </w:r>
    </w:p>
    <w:p w:rsidR="006B237F" w:rsidRDefault="006B237F">
      <w:pPr>
        <w:pStyle w:val="Index1"/>
        <w:tabs>
          <w:tab w:val="right" w:leader="dot" w:pos="3230"/>
        </w:tabs>
        <w:rPr>
          <w:noProof/>
        </w:rPr>
      </w:pPr>
      <w:r w:rsidRPr="00D223E7">
        <w:rPr>
          <w:b/>
          <w:i/>
          <w:noProof/>
        </w:rPr>
        <w:lastRenderedPageBreak/>
        <w:t>dynamic array</w:t>
      </w:r>
      <w:r>
        <w:rPr>
          <w:noProof/>
        </w:rPr>
        <w:tab/>
        <w:t>78, 79, 88, 93</w:t>
      </w:r>
    </w:p>
    <w:p w:rsidR="006B237F" w:rsidRDefault="006B237F">
      <w:pPr>
        <w:pStyle w:val="IndexHeading"/>
        <w:keepNext/>
        <w:tabs>
          <w:tab w:val="right" w:leader="dot" w:pos="3230"/>
        </w:tabs>
        <w:rPr>
          <w:rFonts w:eastAsiaTheme="minorEastAsia" w:cstheme="minorBidi"/>
          <w:b w:val="0"/>
          <w:bCs w:val="0"/>
          <w:noProof/>
        </w:rPr>
      </w:pPr>
      <w:r>
        <w:rPr>
          <w:noProof/>
        </w:rPr>
        <w:t>E</w:t>
      </w:r>
    </w:p>
    <w:p w:rsidR="006B237F" w:rsidRDefault="006B237F">
      <w:pPr>
        <w:pStyle w:val="Index1"/>
        <w:tabs>
          <w:tab w:val="right" w:leader="dot" w:pos="3230"/>
        </w:tabs>
        <w:rPr>
          <w:noProof/>
        </w:rPr>
      </w:pPr>
      <w:r w:rsidRPr="00D223E7">
        <w:rPr>
          <w:b/>
          <w:i/>
          <w:noProof/>
        </w:rPr>
        <w:t>elements</w:t>
      </w:r>
      <w:r>
        <w:rPr>
          <w:noProof/>
        </w:rPr>
        <w:tab/>
        <w:t>74, 75, 76, 78, 79, 80, 89, 93, 114</w:t>
      </w:r>
    </w:p>
    <w:p w:rsidR="006B237F" w:rsidRDefault="006B237F">
      <w:pPr>
        <w:pStyle w:val="Index1"/>
        <w:tabs>
          <w:tab w:val="right" w:leader="dot" w:pos="3230"/>
        </w:tabs>
        <w:rPr>
          <w:noProof/>
        </w:rPr>
      </w:pPr>
      <w:r>
        <w:rPr>
          <w:noProof/>
        </w:rPr>
        <w:t>ENIAC</w:t>
      </w:r>
      <w:r>
        <w:rPr>
          <w:noProof/>
        </w:rPr>
        <w:tab/>
        <w:t>6</w:t>
      </w:r>
    </w:p>
    <w:p w:rsidR="006B237F" w:rsidRDefault="006B237F">
      <w:pPr>
        <w:pStyle w:val="Index1"/>
        <w:tabs>
          <w:tab w:val="right" w:leader="dot" w:pos="3230"/>
        </w:tabs>
        <w:rPr>
          <w:noProof/>
        </w:rPr>
      </w:pPr>
      <w:r w:rsidRPr="00D223E7">
        <w:rPr>
          <w:b/>
          <w:i/>
          <w:noProof/>
        </w:rPr>
        <w:t>enumerated type</w:t>
      </w:r>
      <w:r>
        <w:rPr>
          <w:noProof/>
        </w:rPr>
        <w:tab/>
        <w:t>85, 86, 88, 89, 90, 92</w:t>
      </w:r>
    </w:p>
    <w:p w:rsidR="006B237F" w:rsidRDefault="006B237F">
      <w:pPr>
        <w:pStyle w:val="Index1"/>
        <w:tabs>
          <w:tab w:val="right" w:leader="dot" w:pos="3230"/>
        </w:tabs>
        <w:rPr>
          <w:noProof/>
        </w:rPr>
      </w:pPr>
      <w:r w:rsidRPr="00D223E7">
        <w:rPr>
          <w:b/>
          <w:i/>
          <w:noProof/>
        </w:rPr>
        <w:t>event handler</w:t>
      </w:r>
      <w:r>
        <w:rPr>
          <w:noProof/>
        </w:rPr>
        <w:tab/>
        <w:t>60, 61, 68</w:t>
      </w:r>
    </w:p>
    <w:p w:rsidR="006B237F" w:rsidRDefault="006B237F">
      <w:pPr>
        <w:pStyle w:val="Index1"/>
        <w:tabs>
          <w:tab w:val="right" w:leader="dot" w:pos="3230"/>
        </w:tabs>
        <w:rPr>
          <w:noProof/>
        </w:rPr>
      </w:pPr>
      <w:r w:rsidRPr="00D223E7">
        <w:rPr>
          <w:b/>
          <w:i/>
          <w:noProof/>
        </w:rPr>
        <w:t>event-driven programming</w:t>
      </w:r>
      <w:r>
        <w:rPr>
          <w:noProof/>
        </w:rPr>
        <w:tab/>
        <w:t>60</w:t>
      </w:r>
    </w:p>
    <w:p w:rsidR="006B237F" w:rsidRDefault="006B237F">
      <w:pPr>
        <w:pStyle w:val="Index1"/>
        <w:tabs>
          <w:tab w:val="right" w:leader="dot" w:pos="3230"/>
        </w:tabs>
        <w:rPr>
          <w:noProof/>
        </w:rPr>
      </w:pPr>
      <w:r w:rsidRPr="00D223E7">
        <w:rPr>
          <w:b/>
          <w:i/>
          <w:noProof/>
        </w:rPr>
        <w:t>Excel</w:t>
      </w:r>
      <w:r>
        <w:rPr>
          <w:noProof/>
        </w:rPr>
        <w:tab/>
        <w:t>81</w:t>
      </w:r>
    </w:p>
    <w:p w:rsidR="006B237F" w:rsidRDefault="006B237F">
      <w:pPr>
        <w:pStyle w:val="IndexHeading"/>
        <w:keepNext/>
        <w:tabs>
          <w:tab w:val="right" w:leader="dot" w:pos="3230"/>
        </w:tabs>
        <w:rPr>
          <w:rFonts w:eastAsiaTheme="minorEastAsia" w:cstheme="minorBidi"/>
          <w:b w:val="0"/>
          <w:bCs w:val="0"/>
          <w:noProof/>
        </w:rPr>
      </w:pPr>
      <w:r>
        <w:rPr>
          <w:noProof/>
        </w:rPr>
        <w:t>F</w:t>
      </w:r>
    </w:p>
    <w:p w:rsidR="006B237F" w:rsidRDefault="006B237F">
      <w:pPr>
        <w:pStyle w:val="Index1"/>
        <w:tabs>
          <w:tab w:val="right" w:leader="dot" w:pos="3230"/>
        </w:tabs>
        <w:rPr>
          <w:noProof/>
        </w:rPr>
      </w:pPr>
      <w:r w:rsidRPr="00D223E7">
        <w:rPr>
          <w:b/>
          <w:i/>
          <w:noProof/>
        </w:rPr>
        <w:t>factorial</w:t>
      </w:r>
      <w:r>
        <w:rPr>
          <w:noProof/>
        </w:rPr>
        <w:tab/>
        <w:t>49, 54</w:t>
      </w:r>
    </w:p>
    <w:p w:rsidR="006B237F" w:rsidRDefault="006B237F">
      <w:pPr>
        <w:pStyle w:val="Index1"/>
        <w:tabs>
          <w:tab w:val="right" w:leader="dot" w:pos="3230"/>
        </w:tabs>
        <w:rPr>
          <w:noProof/>
        </w:rPr>
      </w:pPr>
      <w:r w:rsidRPr="00D223E7">
        <w:rPr>
          <w:b/>
          <w:i/>
          <w:noProof/>
        </w:rPr>
        <w:t>fat finger</w:t>
      </w:r>
      <w:r>
        <w:rPr>
          <w:noProof/>
        </w:rPr>
        <w:tab/>
        <w:t>84</w:t>
      </w:r>
    </w:p>
    <w:p w:rsidR="006B237F" w:rsidRDefault="006B237F">
      <w:pPr>
        <w:pStyle w:val="Index1"/>
        <w:tabs>
          <w:tab w:val="right" w:leader="dot" w:pos="3230"/>
        </w:tabs>
        <w:rPr>
          <w:noProof/>
        </w:rPr>
      </w:pPr>
      <w:r>
        <w:rPr>
          <w:noProof/>
        </w:rPr>
        <w:t>Flow-Charts</w:t>
      </w:r>
      <w:r>
        <w:rPr>
          <w:noProof/>
        </w:rPr>
        <w:tab/>
        <w:t>14</w:t>
      </w:r>
    </w:p>
    <w:p w:rsidR="006B237F" w:rsidRDefault="006B237F">
      <w:pPr>
        <w:pStyle w:val="Index1"/>
        <w:tabs>
          <w:tab w:val="right" w:leader="dot" w:pos="3230"/>
        </w:tabs>
        <w:rPr>
          <w:noProof/>
        </w:rPr>
      </w:pPr>
      <w:r w:rsidRPr="00D223E7">
        <w:rPr>
          <w:b/>
          <w:i/>
          <w:noProof/>
        </w:rPr>
        <w:t>for…each</w:t>
      </w:r>
      <w:r>
        <w:rPr>
          <w:noProof/>
        </w:rPr>
        <w:tab/>
        <w:t>88</w:t>
      </w:r>
    </w:p>
    <w:p w:rsidR="006B237F" w:rsidRDefault="006B237F">
      <w:pPr>
        <w:pStyle w:val="Index1"/>
        <w:tabs>
          <w:tab w:val="right" w:leader="dot" w:pos="3230"/>
        </w:tabs>
        <w:rPr>
          <w:noProof/>
        </w:rPr>
      </w:pPr>
      <w:r w:rsidRPr="00D223E7">
        <w:rPr>
          <w:b/>
          <w:i/>
          <w:noProof/>
        </w:rPr>
        <w:t>for…next</w:t>
      </w:r>
      <w:r>
        <w:rPr>
          <w:noProof/>
        </w:rPr>
        <w:tab/>
        <w:t>52, 53, 54, 75</w:t>
      </w:r>
    </w:p>
    <w:p w:rsidR="006B237F" w:rsidRDefault="006B237F">
      <w:pPr>
        <w:pStyle w:val="Index1"/>
        <w:tabs>
          <w:tab w:val="right" w:leader="dot" w:pos="3230"/>
        </w:tabs>
        <w:rPr>
          <w:noProof/>
        </w:rPr>
      </w:pPr>
      <w:r w:rsidRPr="00D223E7">
        <w:rPr>
          <w:b/>
          <w:i/>
          <w:noProof/>
        </w:rPr>
        <w:t>function</w:t>
      </w:r>
      <w:r>
        <w:rPr>
          <w:noProof/>
        </w:rPr>
        <w:tab/>
        <w:t>68, 69, 70, 76, 77, 90, 94, 95, 107, 112, 122</w:t>
      </w:r>
    </w:p>
    <w:p w:rsidR="006B237F" w:rsidRDefault="006B237F">
      <w:pPr>
        <w:pStyle w:val="IndexHeading"/>
        <w:keepNext/>
        <w:tabs>
          <w:tab w:val="right" w:leader="dot" w:pos="3230"/>
        </w:tabs>
        <w:rPr>
          <w:rFonts w:eastAsiaTheme="minorEastAsia" w:cstheme="minorBidi"/>
          <w:b w:val="0"/>
          <w:bCs w:val="0"/>
          <w:noProof/>
        </w:rPr>
      </w:pPr>
      <w:r>
        <w:rPr>
          <w:noProof/>
        </w:rPr>
        <w:t>G</w:t>
      </w:r>
    </w:p>
    <w:p w:rsidR="006B237F" w:rsidRDefault="006B237F">
      <w:pPr>
        <w:pStyle w:val="Index1"/>
        <w:tabs>
          <w:tab w:val="right" w:leader="dot" w:pos="3230"/>
        </w:tabs>
        <w:rPr>
          <w:noProof/>
        </w:rPr>
      </w:pPr>
      <w:r w:rsidRPr="00D223E7">
        <w:rPr>
          <w:b/>
          <w:i/>
          <w:noProof/>
        </w:rPr>
        <w:t>global variable</w:t>
      </w:r>
      <w:r>
        <w:rPr>
          <w:noProof/>
        </w:rPr>
        <w:tab/>
        <w:t>61, 62, 68</w:t>
      </w:r>
    </w:p>
    <w:p w:rsidR="006B237F" w:rsidRDefault="006B237F">
      <w:pPr>
        <w:pStyle w:val="Index1"/>
        <w:tabs>
          <w:tab w:val="right" w:leader="dot" w:pos="3230"/>
        </w:tabs>
        <w:rPr>
          <w:noProof/>
        </w:rPr>
      </w:pPr>
      <w:r>
        <w:rPr>
          <w:noProof/>
        </w:rPr>
        <w:t>Global Variable</w:t>
      </w:r>
      <w:r>
        <w:rPr>
          <w:noProof/>
        </w:rPr>
        <w:tab/>
        <w:t>24</w:t>
      </w:r>
    </w:p>
    <w:p w:rsidR="006B237F" w:rsidRDefault="006B237F">
      <w:pPr>
        <w:pStyle w:val="IndexHeading"/>
        <w:keepNext/>
        <w:tabs>
          <w:tab w:val="right" w:leader="dot" w:pos="3230"/>
        </w:tabs>
        <w:rPr>
          <w:rFonts w:eastAsiaTheme="minorEastAsia" w:cstheme="minorBidi"/>
          <w:b w:val="0"/>
          <w:bCs w:val="0"/>
          <w:noProof/>
        </w:rPr>
      </w:pPr>
      <w:r>
        <w:rPr>
          <w:noProof/>
        </w:rPr>
        <w:t>I</w:t>
      </w:r>
    </w:p>
    <w:p w:rsidR="006B237F" w:rsidRDefault="006B237F">
      <w:pPr>
        <w:pStyle w:val="Index1"/>
        <w:tabs>
          <w:tab w:val="right" w:leader="dot" w:pos="3230"/>
        </w:tabs>
        <w:rPr>
          <w:noProof/>
        </w:rPr>
      </w:pPr>
      <w:r w:rsidRPr="00D223E7">
        <w:rPr>
          <w:b/>
          <w:i/>
          <w:noProof/>
        </w:rPr>
        <w:t>iCollection</w:t>
      </w:r>
      <w:r>
        <w:rPr>
          <w:noProof/>
        </w:rPr>
        <w:tab/>
        <w:t>88</w:t>
      </w:r>
    </w:p>
    <w:p w:rsidR="006B237F" w:rsidRDefault="006B237F">
      <w:pPr>
        <w:pStyle w:val="Index1"/>
        <w:tabs>
          <w:tab w:val="right" w:leader="dot" w:pos="3230"/>
        </w:tabs>
        <w:rPr>
          <w:noProof/>
        </w:rPr>
      </w:pPr>
      <w:r>
        <w:rPr>
          <w:noProof/>
        </w:rPr>
        <w:t>Identifier</w:t>
      </w:r>
      <w:r>
        <w:rPr>
          <w:noProof/>
        </w:rPr>
        <w:tab/>
        <w:t>22</w:t>
      </w:r>
    </w:p>
    <w:p w:rsidR="006B237F" w:rsidRDefault="006B237F">
      <w:pPr>
        <w:pStyle w:val="Index1"/>
        <w:tabs>
          <w:tab w:val="right" w:leader="dot" w:pos="3230"/>
        </w:tabs>
        <w:rPr>
          <w:noProof/>
        </w:rPr>
      </w:pPr>
      <w:r>
        <w:rPr>
          <w:noProof/>
        </w:rPr>
        <w:t>If … Then … Else</w:t>
      </w:r>
      <w:r>
        <w:rPr>
          <w:noProof/>
        </w:rPr>
        <w:tab/>
        <w:t>36</w:t>
      </w:r>
    </w:p>
    <w:p w:rsidR="006B237F" w:rsidRDefault="006B237F">
      <w:pPr>
        <w:pStyle w:val="Index1"/>
        <w:tabs>
          <w:tab w:val="right" w:leader="dot" w:pos="3230"/>
        </w:tabs>
        <w:rPr>
          <w:noProof/>
        </w:rPr>
      </w:pPr>
      <w:r>
        <w:rPr>
          <w:noProof/>
        </w:rPr>
        <w:t>If…Then</w:t>
      </w:r>
      <w:r>
        <w:rPr>
          <w:noProof/>
        </w:rPr>
        <w:tab/>
        <w:t>34</w:t>
      </w:r>
    </w:p>
    <w:p w:rsidR="006B237F" w:rsidRDefault="006B237F">
      <w:pPr>
        <w:pStyle w:val="Index1"/>
        <w:tabs>
          <w:tab w:val="right" w:leader="dot" w:pos="3230"/>
        </w:tabs>
        <w:rPr>
          <w:noProof/>
        </w:rPr>
      </w:pPr>
      <w:r>
        <w:rPr>
          <w:noProof/>
        </w:rPr>
        <w:t>If…Then…ElseIf…Else</w:t>
      </w:r>
      <w:r>
        <w:rPr>
          <w:noProof/>
        </w:rPr>
        <w:tab/>
        <w:t>38</w:t>
      </w:r>
    </w:p>
    <w:p w:rsidR="006B237F" w:rsidRDefault="006B237F">
      <w:pPr>
        <w:pStyle w:val="Index1"/>
        <w:tabs>
          <w:tab w:val="right" w:leader="dot" w:pos="3230"/>
        </w:tabs>
        <w:rPr>
          <w:noProof/>
        </w:rPr>
      </w:pPr>
      <w:r w:rsidRPr="00D223E7">
        <w:rPr>
          <w:b/>
          <w:i/>
          <w:noProof/>
        </w:rPr>
        <w:t>index</w:t>
      </w:r>
      <w:r>
        <w:rPr>
          <w:noProof/>
        </w:rPr>
        <w:tab/>
        <w:t>74, 75</w:t>
      </w:r>
    </w:p>
    <w:p w:rsidR="006B237F" w:rsidRDefault="006B237F">
      <w:pPr>
        <w:pStyle w:val="Index1"/>
        <w:tabs>
          <w:tab w:val="right" w:leader="dot" w:pos="3230"/>
        </w:tabs>
        <w:rPr>
          <w:noProof/>
        </w:rPr>
      </w:pPr>
      <w:r w:rsidRPr="00D223E7">
        <w:rPr>
          <w:b/>
          <w:i/>
          <w:noProof/>
        </w:rPr>
        <w:t>Information-hiding</w:t>
      </w:r>
      <w:r>
        <w:rPr>
          <w:noProof/>
        </w:rPr>
        <w:tab/>
        <w:t>106</w:t>
      </w:r>
    </w:p>
    <w:p w:rsidR="006B237F" w:rsidRDefault="006B237F">
      <w:pPr>
        <w:pStyle w:val="Index1"/>
        <w:tabs>
          <w:tab w:val="right" w:leader="dot" w:pos="3230"/>
        </w:tabs>
        <w:rPr>
          <w:noProof/>
        </w:rPr>
      </w:pPr>
      <w:r w:rsidRPr="00D223E7">
        <w:rPr>
          <w:b/>
          <w:i/>
          <w:noProof/>
        </w:rPr>
        <w:t>inheritance</w:t>
      </w:r>
      <w:r>
        <w:rPr>
          <w:noProof/>
        </w:rPr>
        <w:tab/>
        <w:t>122, 124, 126</w:t>
      </w:r>
    </w:p>
    <w:p w:rsidR="006B237F" w:rsidRDefault="006B237F">
      <w:pPr>
        <w:pStyle w:val="Index1"/>
        <w:tabs>
          <w:tab w:val="right" w:leader="dot" w:pos="3230"/>
        </w:tabs>
        <w:rPr>
          <w:noProof/>
        </w:rPr>
      </w:pPr>
      <w:r w:rsidRPr="00D223E7">
        <w:rPr>
          <w:b/>
          <w:i/>
          <w:noProof/>
        </w:rPr>
        <w:t>instance</w:t>
      </w:r>
      <w:r>
        <w:rPr>
          <w:noProof/>
        </w:rPr>
        <w:tab/>
        <w:t>94, 106</w:t>
      </w:r>
    </w:p>
    <w:p w:rsidR="006B237F" w:rsidRDefault="006B237F">
      <w:pPr>
        <w:pStyle w:val="Index1"/>
        <w:tabs>
          <w:tab w:val="right" w:leader="dot" w:pos="3230"/>
        </w:tabs>
        <w:rPr>
          <w:noProof/>
        </w:rPr>
      </w:pPr>
      <w:r w:rsidRPr="00D223E7">
        <w:rPr>
          <w:b/>
          <w:i/>
          <w:noProof/>
        </w:rPr>
        <w:t>integer</w:t>
      </w:r>
      <w:r>
        <w:rPr>
          <w:noProof/>
        </w:rPr>
        <w:tab/>
        <w:t>49, 53, 54, 55, 70, 78, 80, 90</w:t>
      </w:r>
    </w:p>
    <w:p w:rsidR="006B237F" w:rsidRDefault="006B237F">
      <w:pPr>
        <w:pStyle w:val="Index1"/>
        <w:tabs>
          <w:tab w:val="right" w:leader="dot" w:pos="3230"/>
        </w:tabs>
        <w:rPr>
          <w:noProof/>
        </w:rPr>
      </w:pPr>
      <w:r w:rsidRPr="00D223E7">
        <w:rPr>
          <w:b/>
          <w:i/>
          <w:noProof/>
        </w:rPr>
        <w:t>IntelliSense™</w:t>
      </w:r>
      <w:r>
        <w:rPr>
          <w:noProof/>
        </w:rPr>
        <w:tab/>
        <w:t>66</w:t>
      </w:r>
    </w:p>
    <w:p w:rsidR="006B237F" w:rsidRDefault="006B237F">
      <w:pPr>
        <w:pStyle w:val="Index1"/>
        <w:tabs>
          <w:tab w:val="right" w:leader="dot" w:pos="3230"/>
        </w:tabs>
        <w:rPr>
          <w:noProof/>
        </w:rPr>
      </w:pPr>
      <w:r w:rsidRPr="00D223E7">
        <w:rPr>
          <w:b/>
          <w:i/>
          <w:noProof/>
        </w:rPr>
        <w:t>iterate</w:t>
      </w:r>
      <w:r>
        <w:rPr>
          <w:noProof/>
        </w:rPr>
        <w:tab/>
        <w:t>55, 77</w:t>
      </w:r>
    </w:p>
    <w:p w:rsidR="006B237F" w:rsidRDefault="006B237F">
      <w:pPr>
        <w:pStyle w:val="IndexHeading"/>
        <w:keepNext/>
        <w:tabs>
          <w:tab w:val="right" w:leader="dot" w:pos="3230"/>
        </w:tabs>
        <w:rPr>
          <w:rFonts w:eastAsiaTheme="minorEastAsia" w:cstheme="minorBidi"/>
          <w:b w:val="0"/>
          <w:bCs w:val="0"/>
          <w:noProof/>
        </w:rPr>
      </w:pPr>
      <w:r>
        <w:rPr>
          <w:noProof/>
        </w:rPr>
        <w:t>L</w:t>
      </w:r>
    </w:p>
    <w:p w:rsidR="006B237F" w:rsidRDefault="006B237F">
      <w:pPr>
        <w:pStyle w:val="Index1"/>
        <w:tabs>
          <w:tab w:val="right" w:leader="dot" w:pos="3230"/>
        </w:tabs>
        <w:rPr>
          <w:noProof/>
        </w:rPr>
      </w:pPr>
      <w:r>
        <w:rPr>
          <w:noProof/>
        </w:rPr>
        <w:t>Local Variable</w:t>
      </w:r>
      <w:r>
        <w:rPr>
          <w:noProof/>
        </w:rPr>
        <w:tab/>
        <w:t>24</w:t>
      </w:r>
    </w:p>
    <w:p w:rsidR="006B237F" w:rsidRDefault="006B237F">
      <w:pPr>
        <w:pStyle w:val="Index1"/>
        <w:tabs>
          <w:tab w:val="right" w:leader="dot" w:pos="3230"/>
        </w:tabs>
        <w:rPr>
          <w:noProof/>
        </w:rPr>
      </w:pPr>
      <w:r>
        <w:rPr>
          <w:noProof/>
        </w:rPr>
        <w:lastRenderedPageBreak/>
        <w:t>Logical Errors</w:t>
      </w:r>
      <w:r>
        <w:rPr>
          <w:noProof/>
        </w:rPr>
        <w:tab/>
        <w:t>32</w:t>
      </w:r>
    </w:p>
    <w:p w:rsidR="006B237F" w:rsidRDefault="006B237F">
      <w:pPr>
        <w:pStyle w:val="Index1"/>
        <w:tabs>
          <w:tab w:val="right" w:leader="dot" w:pos="3230"/>
        </w:tabs>
        <w:rPr>
          <w:noProof/>
        </w:rPr>
      </w:pPr>
      <w:r>
        <w:rPr>
          <w:noProof/>
        </w:rPr>
        <w:t>Logical Operator</w:t>
      </w:r>
      <w:r>
        <w:rPr>
          <w:noProof/>
        </w:rPr>
        <w:tab/>
        <w:t>42</w:t>
      </w:r>
    </w:p>
    <w:p w:rsidR="006B237F" w:rsidRDefault="006B237F">
      <w:pPr>
        <w:pStyle w:val="Index1"/>
        <w:tabs>
          <w:tab w:val="right" w:leader="dot" w:pos="3230"/>
        </w:tabs>
        <w:rPr>
          <w:noProof/>
        </w:rPr>
      </w:pPr>
      <w:r w:rsidRPr="00D223E7">
        <w:rPr>
          <w:b/>
          <w:i/>
          <w:noProof/>
        </w:rPr>
        <w:t>loop</w:t>
      </w:r>
      <w:r>
        <w:rPr>
          <w:noProof/>
        </w:rPr>
        <w:tab/>
        <w:t>48, 50, 52, 53, 54, 55, 75, 77, 88</w:t>
      </w:r>
    </w:p>
    <w:p w:rsidR="006B237F" w:rsidRDefault="006B237F">
      <w:pPr>
        <w:pStyle w:val="Index1"/>
        <w:tabs>
          <w:tab w:val="right" w:leader="dot" w:pos="3230"/>
        </w:tabs>
        <w:rPr>
          <w:noProof/>
        </w:rPr>
      </w:pPr>
      <w:r w:rsidRPr="00D223E7">
        <w:rPr>
          <w:b/>
          <w:i/>
          <w:noProof/>
        </w:rPr>
        <w:t>loop counter</w:t>
      </w:r>
      <w:r>
        <w:rPr>
          <w:noProof/>
        </w:rPr>
        <w:tab/>
        <w:t>52, 53, 54</w:t>
      </w:r>
    </w:p>
    <w:p w:rsidR="006B237F" w:rsidRDefault="006B237F">
      <w:pPr>
        <w:pStyle w:val="IndexHeading"/>
        <w:keepNext/>
        <w:tabs>
          <w:tab w:val="right" w:leader="dot" w:pos="3230"/>
        </w:tabs>
        <w:rPr>
          <w:rFonts w:eastAsiaTheme="minorEastAsia" w:cstheme="minorBidi"/>
          <w:b w:val="0"/>
          <w:bCs w:val="0"/>
          <w:noProof/>
        </w:rPr>
      </w:pPr>
      <w:r>
        <w:rPr>
          <w:noProof/>
        </w:rPr>
        <w:t>M</w:t>
      </w:r>
    </w:p>
    <w:p w:rsidR="006B237F" w:rsidRDefault="006B237F">
      <w:pPr>
        <w:pStyle w:val="Index1"/>
        <w:tabs>
          <w:tab w:val="right" w:leader="dot" w:pos="3230"/>
        </w:tabs>
        <w:rPr>
          <w:noProof/>
        </w:rPr>
      </w:pPr>
      <w:r>
        <w:rPr>
          <w:noProof/>
        </w:rPr>
        <w:t>Machine Language</w:t>
      </w:r>
      <w:r>
        <w:rPr>
          <w:noProof/>
        </w:rPr>
        <w:tab/>
        <w:t>2</w:t>
      </w:r>
    </w:p>
    <w:p w:rsidR="006B237F" w:rsidRDefault="006B237F">
      <w:pPr>
        <w:pStyle w:val="Index1"/>
        <w:tabs>
          <w:tab w:val="right" w:leader="dot" w:pos="3230"/>
        </w:tabs>
        <w:rPr>
          <w:noProof/>
        </w:rPr>
      </w:pPr>
      <w:r w:rsidRPr="00D223E7">
        <w:rPr>
          <w:b/>
          <w:i/>
          <w:noProof/>
        </w:rPr>
        <w:t>Magic number</w:t>
      </w:r>
      <w:r>
        <w:rPr>
          <w:noProof/>
        </w:rPr>
        <w:tab/>
        <w:t>84</w:t>
      </w:r>
    </w:p>
    <w:p w:rsidR="006B237F" w:rsidRDefault="006B237F">
      <w:pPr>
        <w:pStyle w:val="Index1"/>
        <w:tabs>
          <w:tab w:val="right" w:leader="dot" w:pos="3230"/>
        </w:tabs>
        <w:rPr>
          <w:noProof/>
        </w:rPr>
      </w:pPr>
      <w:r w:rsidRPr="00D223E7">
        <w:rPr>
          <w:b/>
          <w:i/>
          <w:noProof/>
        </w:rPr>
        <w:t>matrix</w:t>
      </w:r>
      <w:r>
        <w:rPr>
          <w:noProof/>
        </w:rPr>
        <w:tab/>
        <w:t>81</w:t>
      </w:r>
    </w:p>
    <w:p w:rsidR="006B237F" w:rsidRDefault="006B237F">
      <w:pPr>
        <w:pStyle w:val="Index1"/>
        <w:tabs>
          <w:tab w:val="right" w:leader="dot" w:pos="3230"/>
        </w:tabs>
        <w:rPr>
          <w:noProof/>
        </w:rPr>
      </w:pPr>
      <w:r w:rsidRPr="00D223E7">
        <w:rPr>
          <w:b/>
          <w:i/>
          <w:noProof/>
        </w:rPr>
        <w:t>methods</w:t>
      </w:r>
      <w:r>
        <w:rPr>
          <w:noProof/>
        </w:rPr>
        <w:tab/>
        <w:t>60, 77, 105, 106, 107, 109, 112, 115, 117, 124, 125, 126</w:t>
      </w:r>
    </w:p>
    <w:p w:rsidR="006B237F" w:rsidRDefault="006B237F">
      <w:pPr>
        <w:pStyle w:val="Index1"/>
        <w:tabs>
          <w:tab w:val="right" w:leader="dot" w:pos="3230"/>
        </w:tabs>
        <w:rPr>
          <w:noProof/>
        </w:rPr>
      </w:pPr>
      <w:r w:rsidRPr="00D223E7">
        <w:rPr>
          <w:b/>
          <w:i/>
          <w:noProof/>
        </w:rPr>
        <w:t>Modularity</w:t>
      </w:r>
      <w:r>
        <w:rPr>
          <w:noProof/>
        </w:rPr>
        <w:tab/>
        <w:t>60, 106</w:t>
      </w:r>
    </w:p>
    <w:p w:rsidR="006B237F" w:rsidRDefault="006B237F">
      <w:pPr>
        <w:pStyle w:val="Index1"/>
        <w:tabs>
          <w:tab w:val="right" w:leader="dot" w:pos="3230"/>
        </w:tabs>
        <w:rPr>
          <w:noProof/>
        </w:rPr>
      </w:pPr>
      <w:r w:rsidRPr="00D223E7">
        <w:rPr>
          <w:b/>
          <w:i/>
          <w:noProof/>
        </w:rPr>
        <w:t>multi-dimensional array</w:t>
      </w:r>
      <w:r>
        <w:rPr>
          <w:noProof/>
        </w:rPr>
        <w:tab/>
        <w:t>81</w:t>
      </w:r>
    </w:p>
    <w:p w:rsidR="006B237F" w:rsidRDefault="006B237F">
      <w:pPr>
        <w:pStyle w:val="IndexHeading"/>
        <w:keepNext/>
        <w:tabs>
          <w:tab w:val="right" w:leader="dot" w:pos="3230"/>
        </w:tabs>
        <w:rPr>
          <w:rFonts w:eastAsiaTheme="minorEastAsia" w:cstheme="minorBidi"/>
          <w:b w:val="0"/>
          <w:bCs w:val="0"/>
          <w:noProof/>
        </w:rPr>
      </w:pPr>
      <w:r>
        <w:rPr>
          <w:noProof/>
        </w:rPr>
        <w:t>N</w:t>
      </w:r>
    </w:p>
    <w:p w:rsidR="006B237F" w:rsidRDefault="006B237F">
      <w:pPr>
        <w:pStyle w:val="Index1"/>
        <w:tabs>
          <w:tab w:val="right" w:leader="dot" w:pos="3230"/>
        </w:tabs>
        <w:rPr>
          <w:noProof/>
        </w:rPr>
      </w:pPr>
      <w:r>
        <w:rPr>
          <w:noProof/>
        </w:rPr>
        <w:t>Nested If Statements</w:t>
      </w:r>
      <w:r>
        <w:rPr>
          <w:noProof/>
        </w:rPr>
        <w:tab/>
        <w:t>43</w:t>
      </w:r>
    </w:p>
    <w:p w:rsidR="006B237F" w:rsidRDefault="006B237F">
      <w:pPr>
        <w:pStyle w:val="Index1"/>
        <w:tabs>
          <w:tab w:val="right" w:leader="dot" w:pos="3230"/>
        </w:tabs>
        <w:rPr>
          <w:noProof/>
        </w:rPr>
      </w:pPr>
      <w:r w:rsidRPr="00D223E7">
        <w:rPr>
          <w:b/>
          <w:i/>
          <w:noProof/>
        </w:rPr>
        <w:t>nested loops</w:t>
      </w:r>
      <w:r>
        <w:rPr>
          <w:noProof/>
        </w:rPr>
        <w:tab/>
        <w:t>55</w:t>
      </w:r>
    </w:p>
    <w:p w:rsidR="006B237F" w:rsidRDefault="006B237F">
      <w:pPr>
        <w:pStyle w:val="IndexHeading"/>
        <w:keepNext/>
        <w:tabs>
          <w:tab w:val="right" w:leader="dot" w:pos="3230"/>
        </w:tabs>
        <w:rPr>
          <w:rFonts w:eastAsiaTheme="minorEastAsia" w:cstheme="minorBidi"/>
          <w:b w:val="0"/>
          <w:bCs w:val="0"/>
          <w:noProof/>
        </w:rPr>
      </w:pPr>
      <w:r>
        <w:rPr>
          <w:noProof/>
        </w:rPr>
        <w:t>O</w:t>
      </w:r>
    </w:p>
    <w:p w:rsidR="006B237F" w:rsidRDefault="006B237F">
      <w:pPr>
        <w:pStyle w:val="Index1"/>
        <w:tabs>
          <w:tab w:val="right" w:leader="dot" w:pos="3230"/>
        </w:tabs>
        <w:rPr>
          <w:noProof/>
        </w:rPr>
      </w:pPr>
      <w:r w:rsidRPr="00D223E7">
        <w:rPr>
          <w:b/>
          <w:i/>
          <w:noProof/>
        </w:rPr>
        <w:t>Objects</w:t>
      </w:r>
      <w:r>
        <w:rPr>
          <w:noProof/>
        </w:rPr>
        <w:tab/>
        <w:t>65, 104</w:t>
      </w:r>
    </w:p>
    <w:p w:rsidR="006B237F" w:rsidRDefault="006B237F">
      <w:pPr>
        <w:pStyle w:val="Index1"/>
        <w:tabs>
          <w:tab w:val="right" w:leader="dot" w:pos="3230"/>
        </w:tabs>
        <w:rPr>
          <w:noProof/>
        </w:rPr>
      </w:pPr>
      <w:r w:rsidRPr="00D223E7">
        <w:rPr>
          <w:b/>
          <w:i/>
          <w:noProof/>
        </w:rPr>
        <w:t>OOP</w:t>
      </w:r>
      <w:r>
        <w:rPr>
          <w:noProof/>
        </w:rPr>
        <w:tab/>
        <w:t>112, 120, 122, 123, 124</w:t>
      </w:r>
    </w:p>
    <w:p w:rsidR="006B237F" w:rsidRDefault="006B237F">
      <w:pPr>
        <w:pStyle w:val="Index1"/>
        <w:tabs>
          <w:tab w:val="right" w:leader="dot" w:pos="3230"/>
        </w:tabs>
        <w:rPr>
          <w:noProof/>
        </w:rPr>
      </w:pPr>
      <w:r w:rsidRPr="00D223E7">
        <w:rPr>
          <w:b/>
          <w:i/>
          <w:noProof/>
        </w:rPr>
        <w:t>overloaded</w:t>
      </w:r>
      <w:r>
        <w:rPr>
          <w:noProof/>
        </w:rPr>
        <w:tab/>
        <w:t>120</w:t>
      </w:r>
    </w:p>
    <w:p w:rsidR="006B237F" w:rsidRDefault="006B237F">
      <w:pPr>
        <w:pStyle w:val="IndexHeading"/>
        <w:keepNext/>
        <w:tabs>
          <w:tab w:val="right" w:leader="dot" w:pos="3230"/>
        </w:tabs>
        <w:rPr>
          <w:rFonts w:eastAsiaTheme="minorEastAsia" w:cstheme="minorBidi"/>
          <w:b w:val="0"/>
          <w:bCs w:val="0"/>
          <w:noProof/>
        </w:rPr>
      </w:pPr>
      <w:r>
        <w:rPr>
          <w:noProof/>
        </w:rPr>
        <w:t>P</w:t>
      </w:r>
    </w:p>
    <w:p w:rsidR="006B237F" w:rsidRDefault="006B237F">
      <w:pPr>
        <w:pStyle w:val="Index1"/>
        <w:tabs>
          <w:tab w:val="right" w:leader="dot" w:pos="3230"/>
        </w:tabs>
        <w:rPr>
          <w:noProof/>
        </w:rPr>
      </w:pPr>
      <w:r w:rsidRPr="00D223E7">
        <w:rPr>
          <w:b/>
          <w:i/>
          <w:noProof/>
        </w:rPr>
        <w:t>Pluto</w:t>
      </w:r>
      <w:r>
        <w:rPr>
          <w:noProof/>
        </w:rPr>
        <w:tab/>
        <w:t>84</w:t>
      </w:r>
    </w:p>
    <w:p w:rsidR="006B237F" w:rsidRDefault="006B237F">
      <w:pPr>
        <w:pStyle w:val="Index1"/>
        <w:tabs>
          <w:tab w:val="right" w:leader="dot" w:pos="3230"/>
        </w:tabs>
        <w:rPr>
          <w:noProof/>
        </w:rPr>
      </w:pPr>
      <w:r w:rsidRPr="00D223E7">
        <w:rPr>
          <w:b/>
          <w:i/>
          <w:noProof/>
        </w:rPr>
        <w:t>polymorphism</w:t>
      </w:r>
      <w:r>
        <w:rPr>
          <w:noProof/>
        </w:rPr>
        <w:tab/>
        <w:t>124, 126</w:t>
      </w:r>
    </w:p>
    <w:p w:rsidR="006B237F" w:rsidRDefault="006B237F">
      <w:pPr>
        <w:pStyle w:val="Index1"/>
        <w:tabs>
          <w:tab w:val="right" w:leader="dot" w:pos="3230"/>
        </w:tabs>
        <w:rPr>
          <w:noProof/>
        </w:rPr>
      </w:pPr>
      <w:r w:rsidRPr="00D223E7">
        <w:rPr>
          <w:b/>
          <w:i/>
          <w:noProof/>
        </w:rPr>
        <w:t>procedure</w:t>
      </w:r>
      <w:r>
        <w:rPr>
          <w:noProof/>
        </w:rPr>
        <w:tab/>
        <w:t>60, 61, 62, 63, 64, 65, 66, 67, 68, 69, 76, 94, 109, 112, 113, 120, 122</w:t>
      </w:r>
    </w:p>
    <w:p w:rsidR="006B237F" w:rsidRDefault="006B237F">
      <w:pPr>
        <w:pStyle w:val="Index1"/>
        <w:tabs>
          <w:tab w:val="right" w:leader="dot" w:pos="3230"/>
        </w:tabs>
        <w:rPr>
          <w:noProof/>
        </w:rPr>
      </w:pPr>
      <w:r w:rsidRPr="00D223E7">
        <w:rPr>
          <w:b/>
          <w:i/>
          <w:noProof/>
        </w:rPr>
        <w:t>programmer</w:t>
      </w:r>
      <w:r>
        <w:rPr>
          <w:noProof/>
        </w:rPr>
        <w:tab/>
        <w:t>79, 81, 82, 85, 118, 120</w:t>
      </w:r>
    </w:p>
    <w:p w:rsidR="006B237F" w:rsidRDefault="006B237F">
      <w:pPr>
        <w:pStyle w:val="Index1"/>
        <w:tabs>
          <w:tab w:val="right" w:leader="dot" w:pos="3230"/>
        </w:tabs>
        <w:rPr>
          <w:noProof/>
        </w:rPr>
      </w:pPr>
      <w:r>
        <w:rPr>
          <w:noProof/>
        </w:rPr>
        <w:t>Programmer</w:t>
      </w:r>
      <w:r>
        <w:rPr>
          <w:noProof/>
        </w:rPr>
        <w:tab/>
        <w:t>3</w:t>
      </w:r>
    </w:p>
    <w:p w:rsidR="006B237F" w:rsidRDefault="006B237F">
      <w:pPr>
        <w:pStyle w:val="Index1"/>
        <w:tabs>
          <w:tab w:val="right" w:leader="dot" w:pos="3230"/>
        </w:tabs>
        <w:rPr>
          <w:noProof/>
        </w:rPr>
      </w:pPr>
      <w:r w:rsidRPr="00D223E7">
        <w:rPr>
          <w:b/>
          <w:i/>
          <w:noProof/>
        </w:rPr>
        <w:t>programming language</w:t>
      </w:r>
      <w:r>
        <w:rPr>
          <w:noProof/>
        </w:rPr>
        <w:tab/>
        <w:t>48, 54, 68, 84, 90</w:t>
      </w:r>
    </w:p>
    <w:p w:rsidR="006B237F" w:rsidRDefault="006B237F">
      <w:pPr>
        <w:pStyle w:val="Index1"/>
        <w:tabs>
          <w:tab w:val="right" w:leader="dot" w:pos="3230"/>
        </w:tabs>
        <w:rPr>
          <w:noProof/>
        </w:rPr>
      </w:pPr>
      <w:r>
        <w:rPr>
          <w:noProof/>
        </w:rPr>
        <w:t>Programming Language</w:t>
      </w:r>
      <w:r>
        <w:rPr>
          <w:noProof/>
        </w:rPr>
        <w:tab/>
        <w:t>2</w:t>
      </w:r>
    </w:p>
    <w:p w:rsidR="006B237F" w:rsidRDefault="006B237F">
      <w:pPr>
        <w:pStyle w:val="IndexHeading"/>
        <w:keepNext/>
        <w:tabs>
          <w:tab w:val="right" w:leader="dot" w:pos="3230"/>
        </w:tabs>
        <w:rPr>
          <w:rFonts w:eastAsiaTheme="minorEastAsia" w:cstheme="minorBidi"/>
          <w:b w:val="0"/>
          <w:bCs w:val="0"/>
          <w:noProof/>
        </w:rPr>
      </w:pPr>
      <w:r>
        <w:rPr>
          <w:noProof/>
        </w:rPr>
        <w:lastRenderedPageBreak/>
        <w:t>R</w:t>
      </w:r>
    </w:p>
    <w:p w:rsidR="006B237F" w:rsidRDefault="006B237F">
      <w:pPr>
        <w:pStyle w:val="Index1"/>
        <w:tabs>
          <w:tab w:val="right" w:leader="dot" w:pos="3230"/>
        </w:tabs>
        <w:rPr>
          <w:noProof/>
        </w:rPr>
      </w:pPr>
      <w:r w:rsidRPr="00D223E7">
        <w:rPr>
          <w:b/>
          <w:i/>
          <w:noProof/>
        </w:rPr>
        <w:t>run time</w:t>
      </w:r>
      <w:r>
        <w:rPr>
          <w:noProof/>
        </w:rPr>
        <w:tab/>
        <w:t>78, 79</w:t>
      </w:r>
    </w:p>
    <w:p w:rsidR="006B237F" w:rsidRDefault="006B237F">
      <w:pPr>
        <w:pStyle w:val="IndexHeading"/>
        <w:keepNext/>
        <w:tabs>
          <w:tab w:val="right" w:leader="dot" w:pos="3230"/>
        </w:tabs>
        <w:rPr>
          <w:rFonts w:eastAsiaTheme="minorEastAsia" w:cstheme="minorBidi"/>
          <w:b w:val="0"/>
          <w:bCs w:val="0"/>
          <w:noProof/>
        </w:rPr>
      </w:pPr>
      <w:r>
        <w:rPr>
          <w:noProof/>
        </w:rPr>
        <w:t>S</w:t>
      </w:r>
    </w:p>
    <w:p w:rsidR="006B237F" w:rsidRDefault="006B237F">
      <w:pPr>
        <w:pStyle w:val="Index1"/>
        <w:tabs>
          <w:tab w:val="right" w:leader="dot" w:pos="3230"/>
        </w:tabs>
        <w:rPr>
          <w:noProof/>
        </w:rPr>
      </w:pPr>
      <w:r>
        <w:rPr>
          <w:noProof/>
        </w:rPr>
        <w:t>Scope</w:t>
      </w:r>
      <w:r>
        <w:rPr>
          <w:noProof/>
        </w:rPr>
        <w:tab/>
        <w:t>24</w:t>
      </w:r>
    </w:p>
    <w:p w:rsidR="006B237F" w:rsidRDefault="006B237F">
      <w:pPr>
        <w:pStyle w:val="Index1"/>
        <w:tabs>
          <w:tab w:val="right" w:leader="dot" w:pos="3230"/>
        </w:tabs>
        <w:rPr>
          <w:noProof/>
        </w:rPr>
      </w:pPr>
      <w:r>
        <w:rPr>
          <w:noProof/>
        </w:rPr>
        <w:t>Select Case</w:t>
      </w:r>
      <w:r>
        <w:rPr>
          <w:noProof/>
        </w:rPr>
        <w:tab/>
        <w:t>46</w:t>
      </w:r>
    </w:p>
    <w:p w:rsidR="006B237F" w:rsidRDefault="006B237F">
      <w:pPr>
        <w:pStyle w:val="Index1"/>
        <w:tabs>
          <w:tab w:val="right" w:leader="dot" w:pos="3230"/>
        </w:tabs>
        <w:rPr>
          <w:noProof/>
        </w:rPr>
      </w:pPr>
      <w:r w:rsidRPr="00D223E7">
        <w:rPr>
          <w:b/>
          <w:i/>
          <w:noProof/>
        </w:rPr>
        <w:t>self-documenting</w:t>
      </w:r>
      <w:r>
        <w:rPr>
          <w:noProof/>
        </w:rPr>
        <w:tab/>
        <w:t>85</w:t>
      </w:r>
    </w:p>
    <w:p w:rsidR="006B237F" w:rsidRDefault="006B237F">
      <w:pPr>
        <w:pStyle w:val="Index1"/>
        <w:tabs>
          <w:tab w:val="right" w:leader="dot" w:pos="3230"/>
        </w:tabs>
        <w:rPr>
          <w:noProof/>
        </w:rPr>
      </w:pPr>
      <w:r w:rsidRPr="00D223E7">
        <w:rPr>
          <w:b/>
          <w:i/>
          <w:noProof/>
        </w:rPr>
        <w:t>spreadsheet</w:t>
      </w:r>
      <w:r>
        <w:rPr>
          <w:noProof/>
        </w:rPr>
        <w:tab/>
        <w:t>81</w:t>
      </w:r>
    </w:p>
    <w:p w:rsidR="006B237F" w:rsidRDefault="006B237F">
      <w:pPr>
        <w:pStyle w:val="Index1"/>
        <w:tabs>
          <w:tab w:val="right" w:leader="dot" w:pos="3230"/>
        </w:tabs>
        <w:rPr>
          <w:noProof/>
        </w:rPr>
      </w:pPr>
      <w:r w:rsidRPr="00D223E7">
        <w:rPr>
          <w:b/>
          <w:i/>
          <w:noProof/>
        </w:rPr>
        <w:t>string</w:t>
      </w:r>
      <w:r>
        <w:rPr>
          <w:noProof/>
        </w:rPr>
        <w:tab/>
        <w:t>55, 65, 66, 74, 84, 89, 90, 94</w:t>
      </w:r>
    </w:p>
    <w:p w:rsidR="006B237F" w:rsidRDefault="006B237F">
      <w:pPr>
        <w:pStyle w:val="Index1"/>
        <w:tabs>
          <w:tab w:val="right" w:leader="dot" w:pos="3230"/>
        </w:tabs>
        <w:rPr>
          <w:noProof/>
        </w:rPr>
      </w:pPr>
      <w:r w:rsidRPr="00D223E7">
        <w:rPr>
          <w:b/>
          <w:i/>
          <w:noProof/>
        </w:rPr>
        <w:t>structure</w:t>
      </w:r>
      <w:r>
        <w:rPr>
          <w:noProof/>
        </w:rPr>
        <w:tab/>
        <w:t>45, 48, 54, 65, 82, 88, 90, 91, 92, 93, 94, 95, 107, 115</w:t>
      </w:r>
    </w:p>
    <w:p w:rsidR="006B237F" w:rsidRDefault="006B237F">
      <w:pPr>
        <w:pStyle w:val="Index1"/>
        <w:tabs>
          <w:tab w:val="right" w:leader="dot" w:pos="3230"/>
        </w:tabs>
        <w:rPr>
          <w:noProof/>
        </w:rPr>
      </w:pPr>
      <w:r w:rsidRPr="00D223E7">
        <w:rPr>
          <w:b/>
          <w:i/>
          <w:noProof/>
        </w:rPr>
        <w:t>subclasses</w:t>
      </w:r>
      <w:r>
        <w:rPr>
          <w:noProof/>
        </w:rPr>
        <w:tab/>
        <w:t>123</w:t>
      </w:r>
    </w:p>
    <w:p w:rsidR="006B237F" w:rsidRDefault="006B237F">
      <w:pPr>
        <w:pStyle w:val="Index1"/>
        <w:tabs>
          <w:tab w:val="right" w:leader="dot" w:pos="3230"/>
        </w:tabs>
        <w:rPr>
          <w:noProof/>
        </w:rPr>
      </w:pPr>
      <w:r w:rsidRPr="00D223E7">
        <w:rPr>
          <w:b/>
          <w:i/>
          <w:noProof/>
        </w:rPr>
        <w:t>subroutines</w:t>
      </w:r>
      <w:r>
        <w:rPr>
          <w:noProof/>
        </w:rPr>
        <w:tab/>
        <w:t>60</w:t>
      </w:r>
    </w:p>
    <w:p w:rsidR="006B237F" w:rsidRDefault="006B237F">
      <w:pPr>
        <w:pStyle w:val="Index1"/>
        <w:tabs>
          <w:tab w:val="right" w:leader="dot" w:pos="3230"/>
        </w:tabs>
        <w:rPr>
          <w:noProof/>
        </w:rPr>
      </w:pPr>
      <w:r w:rsidRPr="00D223E7">
        <w:rPr>
          <w:b/>
          <w:i/>
          <w:noProof/>
        </w:rPr>
        <w:t>superclass</w:t>
      </w:r>
      <w:r>
        <w:rPr>
          <w:noProof/>
        </w:rPr>
        <w:tab/>
        <w:t>123, 124</w:t>
      </w:r>
    </w:p>
    <w:p w:rsidR="006B237F" w:rsidRDefault="006B237F">
      <w:pPr>
        <w:pStyle w:val="Index1"/>
        <w:tabs>
          <w:tab w:val="right" w:leader="dot" w:pos="3230"/>
        </w:tabs>
        <w:rPr>
          <w:noProof/>
        </w:rPr>
      </w:pPr>
      <w:r>
        <w:rPr>
          <w:noProof/>
        </w:rPr>
        <w:t>Syntax Errors</w:t>
      </w:r>
      <w:r>
        <w:rPr>
          <w:noProof/>
        </w:rPr>
        <w:tab/>
        <w:t>32</w:t>
      </w:r>
    </w:p>
    <w:p w:rsidR="006B237F" w:rsidRDefault="006B237F">
      <w:pPr>
        <w:pStyle w:val="IndexHeading"/>
        <w:keepNext/>
        <w:tabs>
          <w:tab w:val="right" w:leader="dot" w:pos="3230"/>
        </w:tabs>
        <w:rPr>
          <w:rFonts w:eastAsiaTheme="minorEastAsia" w:cstheme="minorBidi"/>
          <w:b w:val="0"/>
          <w:bCs w:val="0"/>
          <w:noProof/>
        </w:rPr>
      </w:pPr>
      <w:r>
        <w:rPr>
          <w:noProof/>
        </w:rPr>
        <w:t>T</w:t>
      </w:r>
    </w:p>
    <w:p w:rsidR="006B237F" w:rsidRDefault="006B237F">
      <w:pPr>
        <w:pStyle w:val="Index1"/>
        <w:tabs>
          <w:tab w:val="right" w:leader="dot" w:pos="3230"/>
        </w:tabs>
        <w:rPr>
          <w:noProof/>
        </w:rPr>
      </w:pPr>
      <w:r>
        <w:rPr>
          <w:noProof/>
        </w:rPr>
        <w:t>Top-Down Design</w:t>
      </w:r>
      <w:r>
        <w:rPr>
          <w:noProof/>
        </w:rPr>
        <w:tab/>
        <w:t>13</w:t>
      </w:r>
    </w:p>
    <w:p w:rsidR="006B237F" w:rsidRDefault="006B237F">
      <w:pPr>
        <w:pStyle w:val="Index1"/>
        <w:tabs>
          <w:tab w:val="right" w:leader="dot" w:pos="3230"/>
        </w:tabs>
        <w:rPr>
          <w:noProof/>
        </w:rPr>
      </w:pPr>
      <w:r w:rsidRPr="00D223E7">
        <w:rPr>
          <w:rFonts w:ascii="ZWAdobeF" w:hAnsi="ZWAdobeF"/>
          <w:noProof/>
        </w:rPr>
        <w:t>TTT</w:t>
      </w:r>
      <w:r w:rsidRPr="00D223E7">
        <w:rPr>
          <w:b/>
          <w:i/>
          <w:noProof/>
        </w:rPr>
        <w:t>iterate</w:t>
      </w:r>
      <w:r>
        <w:rPr>
          <w:noProof/>
        </w:rPr>
        <w:tab/>
        <w:t>77</w:t>
      </w:r>
    </w:p>
    <w:p w:rsidR="006B237F" w:rsidRDefault="006B237F">
      <w:pPr>
        <w:pStyle w:val="Index1"/>
        <w:tabs>
          <w:tab w:val="right" w:leader="dot" w:pos="3230"/>
        </w:tabs>
        <w:rPr>
          <w:noProof/>
        </w:rPr>
      </w:pPr>
      <w:r w:rsidRPr="00D223E7">
        <w:rPr>
          <w:b/>
          <w:i/>
          <w:noProof/>
        </w:rPr>
        <w:t>type</w:t>
      </w:r>
      <w:r>
        <w:rPr>
          <w:noProof/>
        </w:rPr>
        <w:tab/>
        <w:t>44, 55, 58, 60, 63, 65, 69, 77, 79, 84, 85, 86, 87, 88, 89, 90, 91, 92, 93, 94, 109, 115, 120, 126, 129</w:t>
      </w:r>
    </w:p>
    <w:p w:rsidR="006B237F" w:rsidRDefault="006B237F">
      <w:pPr>
        <w:pStyle w:val="Index1"/>
        <w:tabs>
          <w:tab w:val="right" w:leader="dot" w:pos="3230"/>
        </w:tabs>
        <w:rPr>
          <w:noProof/>
        </w:rPr>
      </w:pPr>
      <w:r w:rsidRPr="00D223E7">
        <w:rPr>
          <w:b/>
          <w:i/>
          <w:noProof/>
        </w:rPr>
        <w:t>type safe</w:t>
      </w:r>
      <w:r>
        <w:rPr>
          <w:noProof/>
        </w:rPr>
        <w:tab/>
        <w:t>89</w:t>
      </w:r>
    </w:p>
    <w:p w:rsidR="006B237F" w:rsidRDefault="006B237F">
      <w:pPr>
        <w:pStyle w:val="IndexHeading"/>
        <w:keepNext/>
        <w:tabs>
          <w:tab w:val="right" w:leader="dot" w:pos="3230"/>
        </w:tabs>
        <w:rPr>
          <w:rFonts w:eastAsiaTheme="minorEastAsia" w:cstheme="minorBidi"/>
          <w:b w:val="0"/>
          <w:bCs w:val="0"/>
          <w:noProof/>
        </w:rPr>
      </w:pPr>
      <w:r>
        <w:rPr>
          <w:noProof/>
        </w:rPr>
        <w:t>U</w:t>
      </w:r>
    </w:p>
    <w:p w:rsidR="006B237F" w:rsidRDefault="006B237F">
      <w:pPr>
        <w:pStyle w:val="Index1"/>
        <w:tabs>
          <w:tab w:val="right" w:leader="dot" w:pos="3230"/>
        </w:tabs>
        <w:rPr>
          <w:noProof/>
        </w:rPr>
      </w:pPr>
      <w:r w:rsidRPr="00D223E7">
        <w:rPr>
          <w:b/>
          <w:i/>
          <w:noProof/>
        </w:rPr>
        <w:t>UML</w:t>
      </w:r>
      <w:r>
        <w:rPr>
          <w:noProof/>
        </w:rPr>
        <w:tab/>
        <w:t>114, 115, 124</w:t>
      </w:r>
    </w:p>
    <w:p w:rsidR="006B237F" w:rsidRDefault="006B237F">
      <w:pPr>
        <w:pStyle w:val="IndexHeading"/>
        <w:keepNext/>
        <w:tabs>
          <w:tab w:val="right" w:leader="dot" w:pos="3230"/>
        </w:tabs>
        <w:rPr>
          <w:rFonts w:eastAsiaTheme="minorEastAsia" w:cstheme="minorBidi"/>
          <w:b w:val="0"/>
          <w:bCs w:val="0"/>
          <w:noProof/>
        </w:rPr>
      </w:pPr>
      <w:r>
        <w:rPr>
          <w:noProof/>
        </w:rPr>
        <w:t>V</w:t>
      </w:r>
    </w:p>
    <w:p w:rsidR="006B237F" w:rsidRDefault="006B237F">
      <w:pPr>
        <w:pStyle w:val="Index1"/>
        <w:tabs>
          <w:tab w:val="right" w:leader="dot" w:pos="3230"/>
        </w:tabs>
        <w:rPr>
          <w:noProof/>
        </w:rPr>
      </w:pPr>
      <w:r w:rsidRPr="00D223E7">
        <w:rPr>
          <w:b/>
          <w:i/>
          <w:noProof/>
        </w:rPr>
        <w:t>variable</w:t>
      </w:r>
      <w:r>
        <w:rPr>
          <w:noProof/>
        </w:rPr>
        <w:tab/>
        <w:t>46, 48, 53, 54, 58, 62, 63, 65, 69, 70, 74, 76, 77, 78, 79, 84, 89, 90, 91, 93, 94, 109, 119, 121, 129</w:t>
      </w:r>
    </w:p>
    <w:p w:rsidR="006B237F" w:rsidRDefault="006B237F">
      <w:pPr>
        <w:pStyle w:val="Index1"/>
        <w:tabs>
          <w:tab w:val="right" w:leader="dot" w:pos="3230"/>
        </w:tabs>
        <w:rPr>
          <w:noProof/>
        </w:rPr>
      </w:pPr>
      <w:r>
        <w:rPr>
          <w:noProof/>
        </w:rPr>
        <w:t>Variable</w:t>
      </w:r>
      <w:r>
        <w:rPr>
          <w:noProof/>
        </w:rPr>
        <w:tab/>
        <w:t>21</w:t>
      </w:r>
    </w:p>
    <w:p w:rsidR="006B237F" w:rsidRDefault="006B237F">
      <w:pPr>
        <w:pStyle w:val="Index1"/>
        <w:tabs>
          <w:tab w:val="right" w:leader="dot" w:pos="3230"/>
        </w:tabs>
        <w:rPr>
          <w:noProof/>
        </w:rPr>
      </w:pPr>
      <w:r w:rsidRPr="00D223E7">
        <w:rPr>
          <w:b/>
          <w:i/>
          <w:noProof/>
        </w:rPr>
        <w:t>verb</w:t>
      </w:r>
      <w:r>
        <w:rPr>
          <w:noProof/>
        </w:rPr>
        <w:tab/>
        <w:t>68, 112</w:t>
      </w:r>
    </w:p>
    <w:p w:rsidR="006B237F" w:rsidRDefault="006B237F" w:rsidP="00B859A0">
      <w:pPr>
        <w:rPr>
          <w:noProof/>
        </w:rPr>
        <w:sectPr w:rsidR="006B237F" w:rsidSect="006B237F">
          <w:type w:val="continuous"/>
          <w:pgSz w:w="12240" w:h="15840" w:code="1"/>
          <w:pgMar w:top="1080" w:right="1080" w:bottom="1080" w:left="3960" w:header="720" w:footer="720" w:gutter="0"/>
          <w:cols w:num="2" w:space="720"/>
          <w:docGrid w:linePitch="360"/>
        </w:sectPr>
      </w:pPr>
    </w:p>
    <w:p w:rsidR="00587699" w:rsidRDefault="0073069D" w:rsidP="00B859A0">
      <w:r>
        <w:lastRenderedPageBreak/>
        <w:fldChar w:fldCharType="end"/>
      </w:r>
    </w:p>
    <w:p w:rsidR="00591FBC" w:rsidRDefault="00591FBC" w:rsidP="00276D54">
      <w:pPr>
        <w:spacing w:before="0" w:after="0" w:line="240" w:lineRule="auto"/>
        <w:jc w:val="left"/>
      </w:pPr>
    </w:p>
    <w:sectPr w:rsidR="00591FBC" w:rsidSect="006B237F">
      <w:type w:val="continuous"/>
      <w:pgSz w:w="12240" w:h="15840" w:code="1"/>
      <w:pgMar w:top="1080" w:right="1080" w:bottom="1080" w:left="39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314B" w:rsidRDefault="009F314B">
      <w:pPr>
        <w:spacing w:before="0" w:after="0" w:line="240" w:lineRule="auto"/>
      </w:pPr>
      <w:r>
        <w:separator/>
      </w:r>
    </w:p>
    <w:p w:rsidR="009F314B" w:rsidRDefault="009F314B"/>
  </w:endnote>
  <w:endnote w:type="continuationSeparator" w:id="0">
    <w:p w:rsidR="009F314B" w:rsidRDefault="009F314B">
      <w:pPr>
        <w:spacing w:before="0" w:after="0" w:line="240" w:lineRule="auto"/>
      </w:pPr>
      <w:r>
        <w:continuationSeparator/>
      </w:r>
    </w:p>
    <w:p w:rsidR="009F314B" w:rsidRDefault="009F314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ZWAdobeF">
    <w:panose1 w:val="00000000000000000000"/>
    <w:charset w:val="00"/>
    <w:family w:val="auto"/>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Default="004770BA" w:rsidP="000500E4">
    <w:pPr>
      <w:pStyle w:val="Footer"/>
      <w:pBdr>
        <w:top w:val="none" w:sz="0" w:space="0" w:color="auto"/>
      </w:pBdr>
    </w:pPr>
  </w:p>
  <w:p w:rsidR="004770BA" w:rsidRDefault="004770BA"/>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C03B21">
    <w:pPr>
      <w:pStyle w:val="Footer"/>
      <w:pBdr>
        <w:top w:val="none" w:sz="0" w:space="0" w:color="auto"/>
      </w:pBdr>
      <w:tabs>
        <w:tab w:val="left" w:pos="630"/>
      </w:tabs>
      <w:ind w:left="-2520"/>
      <w:jc w:val="lef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1</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Introduction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4</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0D177E">
    <w:pPr>
      <w:pStyle w:val="Footer"/>
      <w:pBdr>
        <w:top w:val="none" w:sz="0" w:space="0" w:color="auto"/>
      </w:pBdr>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1</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Introduction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3</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Default="004770BA" w:rsidP="00922883">
    <w:pPr>
      <w:pStyle w:val="Footer"/>
      <w:pBdr>
        <w:top w:val="none" w:sz="0" w:space="0" w:color="auto"/>
      </w:pBdr>
      <w:jc w:val="both"/>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C03B21">
    <w:pPr>
      <w:pStyle w:val="Footer"/>
      <w:pBdr>
        <w:top w:val="none" w:sz="0" w:space="0" w:color="auto"/>
      </w:pBdr>
      <w:tabs>
        <w:tab w:val="left" w:pos="630"/>
      </w:tabs>
      <w:ind w:left="-2520"/>
      <w:jc w:val="lef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2</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Problem Solving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18</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0D177E">
    <w:pPr>
      <w:pStyle w:val="Footer"/>
      <w:pBdr>
        <w:top w:val="none" w:sz="0" w:space="0" w:color="auto"/>
      </w:pBdr>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2</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Problem Solving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17</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Default="004770BA" w:rsidP="00475A0D">
    <w:pPr>
      <w:pStyle w:val="Footer"/>
      <w:pBdr>
        <w:top w:val="none" w:sz="0" w:space="0" w:color="auto"/>
      </w:pBdr>
      <w:jc w:val="right"/>
    </w:pPr>
    <w:r>
      <w:tab/>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C03B21">
    <w:pPr>
      <w:pStyle w:val="Footer"/>
      <w:pBdr>
        <w:top w:val="none" w:sz="0" w:space="0" w:color="auto"/>
      </w:pBdr>
      <w:tabs>
        <w:tab w:val="left" w:pos="630"/>
      </w:tabs>
      <w:ind w:left="-2520"/>
      <w:jc w:val="lef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3</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Structured Problem Solving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58</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0D177E">
    <w:pPr>
      <w:pStyle w:val="Footer"/>
      <w:pBdr>
        <w:top w:val="none" w:sz="0" w:space="0" w:color="auto"/>
      </w:pBdr>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3</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Structured Problem Solving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57</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C03B21">
    <w:pPr>
      <w:pStyle w:val="Footer"/>
      <w:pBdr>
        <w:top w:val="none" w:sz="0" w:space="0" w:color="auto"/>
      </w:pBdr>
      <w:tabs>
        <w:tab w:val="left" w:pos="630"/>
      </w:tabs>
      <w:ind w:left="-2520"/>
      <w:jc w:val="lef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4</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Procedures and Functions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70</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0D177E">
    <w:pPr>
      <w:pStyle w:val="Footer"/>
      <w:pBdr>
        <w:top w:val="none" w:sz="0" w:space="0" w:color="auto"/>
      </w:pBdr>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4</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Procedures and Functions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71</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Default="004770BA" w:rsidP="000500E4">
    <w:pPr>
      <w:pStyle w:val="Footer"/>
      <w:pBdr>
        <w:top w:val="none" w:sz="0" w:space="0" w:color="auto"/>
      </w:pBdr>
    </w:pPr>
  </w:p>
  <w:p w:rsidR="004770BA" w:rsidRDefault="004770BA"/>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C03B21">
    <w:pPr>
      <w:pStyle w:val="Footer"/>
      <w:pBdr>
        <w:top w:val="none" w:sz="0" w:space="0" w:color="auto"/>
      </w:pBdr>
      <w:tabs>
        <w:tab w:val="left" w:pos="630"/>
      </w:tabs>
      <w:ind w:left="-2520"/>
      <w:jc w:val="lef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5</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Arrays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82</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0D177E">
    <w:pPr>
      <w:pStyle w:val="Footer"/>
      <w:pBdr>
        <w:top w:val="none" w:sz="0" w:space="0" w:color="auto"/>
      </w:pBdr>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5</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Arrays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83</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C03B21">
    <w:pPr>
      <w:pStyle w:val="Footer"/>
      <w:pBdr>
        <w:top w:val="none" w:sz="0" w:space="0" w:color="auto"/>
      </w:pBdr>
      <w:tabs>
        <w:tab w:val="left" w:pos="630"/>
      </w:tabs>
      <w:ind w:left="-2520"/>
      <w:jc w:val="lef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6</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Representing and Sorting Data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102</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0D177E">
    <w:pPr>
      <w:pStyle w:val="Footer"/>
      <w:pBdr>
        <w:top w:val="none" w:sz="0" w:space="0" w:color="auto"/>
      </w:pBdr>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6</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Representing and Sorting Data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97</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0D177E">
    <w:pPr>
      <w:pStyle w:val="Footer"/>
      <w:pBdr>
        <w:top w:val="none" w:sz="0" w:space="0" w:color="auto"/>
      </w:pBdr>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7</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Reading and Writing Files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101</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C03B21">
    <w:pPr>
      <w:pStyle w:val="Footer"/>
      <w:pBdr>
        <w:top w:val="none" w:sz="0" w:space="0" w:color="auto"/>
      </w:pBdr>
      <w:tabs>
        <w:tab w:val="left" w:pos="630"/>
      </w:tabs>
      <w:ind w:left="-2520"/>
      <w:jc w:val="lef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8</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Using OOP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114</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0D177E">
    <w:pPr>
      <w:pStyle w:val="Footer"/>
      <w:pBdr>
        <w:top w:val="none" w:sz="0" w:space="0" w:color="auto"/>
      </w:pBdr>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8</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Using OOP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115</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C03B21">
    <w:pPr>
      <w:pStyle w:val="Footer"/>
      <w:pBdr>
        <w:top w:val="none" w:sz="0" w:space="0" w:color="auto"/>
      </w:pBdr>
      <w:tabs>
        <w:tab w:val="left" w:pos="630"/>
      </w:tabs>
      <w:ind w:left="-2520"/>
      <w:jc w:val="lef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9</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Creating Objects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130</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0D177E">
    <w:pPr>
      <w:pStyle w:val="Footer"/>
      <w:pBdr>
        <w:top w:val="none" w:sz="0" w:space="0" w:color="auto"/>
      </w:pBdr>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Chapter 9</w:t>
    </w:r>
    <w:r w:rsidRPr="000D177E">
      <w:rPr>
        <w:color w:val="FFFFFF" w:themeColor="background1"/>
        <w:shd w:val="clear" w:color="auto" w:fill="4F81BD" w:themeFill="accent1"/>
      </w:rPr>
      <w:t xml:space="preserve"> – </w:t>
    </w:r>
    <w:r>
      <w:rPr>
        <w:color w:val="FFFFFF" w:themeColor="background1"/>
        <w:shd w:val="clear" w:color="auto" w:fill="4F81BD" w:themeFill="accent1"/>
      </w:rPr>
      <w:t xml:space="preserve">Creating Objects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129</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3A0D05" w:rsidRDefault="004770BA" w:rsidP="003A0D05">
    <w:pPr>
      <w:pStyle w:val="Footer"/>
      <w:pBdr>
        <w:top w:val="none" w:sz="0" w:space="0" w:color="auto"/>
      </w:pBdr>
      <w:rPr>
        <w:shd w:val="clear" w:color="auto" w:fill="4F81BD" w:themeFill="accent1"/>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Default="004770BA" w:rsidP="00475A0D">
    <w:pPr>
      <w:pStyle w:val="Footer"/>
      <w:pBdr>
        <w:top w:val="none" w:sz="0" w:space="0" w:color="auto"/>
      </w:pBdr>
      <w:jc w:val="right"/>
    </w:pPr>
    <w:r>
      <w:tab/>
    </w:r>
  </w:p>
  <w:p w:rsidR="004770BA" w:rsidRDefault="004770BA"/>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591FBC" w:rsidRDefault="004770BA" w:rsidP="00591FBC">
    <w:pPr>
      <w:pStyle w:val="Footer"/>
      <w:pBdr>
        <w:top w:val="none" w:sz="0" w:space="0" w:color="auto"/>
      </w:pBdr>
      <w:rPr>
        <w:shd w:val="clear" w:color="auto" w:fill="4F81BD" w:themeFill="accent1"/>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4C5F8F">
    <w:pPr>
      <w:pStyle w:val="Footer"/>
      <w:pBdr>
        <w:top w:val="none" w:sz="0" w:space="0" w:color="auto"/>
      </w:pBdr>
      <w:tabs>
        <w:tab w:val="left" w:pos="630"/>
      </w:tabs>
      <w:ind w:left="-2520"/>
      <w:jc w:val="lef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 xml:space="preserve">Preface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ii</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7D58FB" w:rsidRDefault="004770BA" w:rsidP="004C5F8F">
    <w:pPr>
      <w:pStyle w:val="Footer"/>
      <w:pBdr>
        <w:top w:val="none" w:sz="0" w:space="0" w:color="auto"/>
      </w:pBdr>
      <w:tabs>
        <w:tab w:val="left" w:pos="630"/>
      </w:tabs>
      <w:ind w:left="-2520"/>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 xml:space="preserve">Preface   </w:t>
    </w:r>
    <w:r w:rsidR="0073069D" w:rsidRPr="007D58FB">
      <w:rPr>
        <w:color w:val="FFFFFF" w:themeColor="background1"/>
        <w:shd w:val="clear" w:color="auto" w:fill="4F81BD" w:themeFill="accent1"/>
      </w:rPr>
      <w:fldChar w:fldCharType="begin"/>
    </w:r>
    <w:r w:rsidRPr="007D58FB">
      <w:rPr>
        <w:color w:val="FFFFFF" w:themeColor="background1"/>
        <w:shd w:val="clear" w:color="auto" w:fill="4F81BD" w:themeFill="accent1"/>
      </w:rPr>
      <w:instrText xml:space="preserve"> PAGE   \* MERGEFORMAT </w:instrText>
    </w:r>
    <w:r w:rsidR="0073069D" w:rsidRPr="007D58FB">
      <w:rPr>
        <w:color w:val="FFFFFF" w:themeColor="background1"/>
        <w:shd w:val="clear" w:color="auto" w:fill="4F81BD" w:themeFill="accent1"/>
      </w:rPr>
      <w:fldChar w:fldCharType="separate"/>
    </w:r>
    <w:r w:rsidR="00F40B8F">
      <w:rPr>
        <w:noProof/>
        <w:color w:val="FFFFFF" w:themeColor="background1"/>
        <w:shd w:val="clear" w:color="auto" w:fill="4F81BD" w:themeFill="accent1"/>
      </w:rPr>
      <w:t>i</w:t>
    </w:r>
    <w:r w:rsidR="0073069D" w:rsidRPr="007D58FB">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4C5F8F">
    <w:pPr>
      <w:pStyle w:val="Footer"/>
      <w:pBdr>
        <w:top w:val="none" w:sz="0" w:space="0" w:color="auto"/>
      </w:pBdr>
      <w:tabs>
        <w:tab w:val="left" w:pos="630"/>
      </w:tabs>
      <w:ind w:left="-2520"/>
      <w:jc w:val="lef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 xml:space="preserve">Table of Contents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iv</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7D58FB" w:rsidRDefault="004770BA" w:rsidP="004C5F8F">
    <w:pPr>
      <w:pStyle w:val="Footer"/>
      <w:pBdr>
        <w:top w:val="none" w:sz="0" w:space="0" w:color="auto"/>
      </w:pBdr>
      <w:tabs>
        <w:tab w:val="left" w:pos="630"/>
      </w:tabs>
      <w:ind w:left="-2520"/>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 xml:space="preserve">Table of Contents   </w:t>
    </w:r>
    <w:r w:rsidR="0073069D" w:rsidRPr="007D58FB">
      <w:rPr>
        <w:color w:val="FFFFFF" w:themeColor="background1"/>
        <w:shd w:val="clear" w:color="auto" w:fill="4F81BD" w:themeFill="accent1"/>
      </w:rPr>
      <w:fldChar w:fldCharType="begin"/>
    </w:r>
    <w:r w:rsidRPr="007D58FB">
      <w:rPr>
        <w:color w:val="FFFFFF" w:themeColor="background1"/>
        <w:shd w:val="clear" w:color="auto" w:fill="4F81BD" w:themeFill="accent1"/>
      </w:rPr>
      <w:instrText xml:space="preserve"> PAGE   \* MERGEFORMAT </w:instrText>
    </w:r>
    <w:r w:rsidR="0073069D" w:rsidRPr="007D58FB">
      <w:rPr>
        <w:color w:val="FFFFFF" w:themeColor="background1"/>
        <w:shd w:val="clear" w:color="auto" w:fill="4F81BD" w:themeFill="accent1"/>
      </w:rPr>
      <w:fldChar w:fldCharType="separate"/>
    </w:r>
    <w:r w:rsidR="00F40B8F">
      <w:rPr>
        <w:noProof/>
        <w:color w:val="FFFFFF" w:themeColor="background1"/>
        <w:shd w:val="clear" w:color="auto" w:fill="4F81BD" w:themeFill="accent1"/>
      </w:rPr>
      <w:t>vii</w:t>
    </w:r>
    <w:r w:rsidR="0073069D" w:rsidRPr="007D58FB">
      <w:rPr>
        <w:color w:val="FFFFFF" w:themeColor="background1"/>
        <w:shd w:val="clear" w:color="auto" w:fill="4F81BD" w:themeFill="accent1"/>
      </w:rPr>
      <w:fldChar w:fldCharType="end"/>
    </w:r>
    <w:r w:rsidRPr="004C5F8F">
      <w:rPr>
        <w:color w:val="4F81BD" w:themeColor="accent1"/>
        <w:shd w:val="clear" w:color="auto" w:fill="4F81BD" w:themeFill="accent1"/>
      </w:rPr>
      <w:t>_</w:t>
    </w:r>
  </w:p>
  <w:p w:rsidR="004770BA" w:rsidRDefault="004770BA"/>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0D177E" w:rsidRDefault="004770BA" w:rsidP="004C5F8F">
    <w:pPr>
      <w:pStyle w:val="Footer"/>
      <w:pBdr>
        <w:top w:val="none" w:sz="0" w:space="0" w:color="auto"/>
      </w:pBdr>
      <w:tabs>
        <w:tab w:val="left" w:pos="630"/>
      </w:tabs>
      <w:ind w:left="-2520"/>
      <w:jc w:val="lef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 xml:space="preserve">Table of VB Code Snippets  </w:t>
    </w:r>
    <w:r w:rsidRPr="000D177E">
      <w:rPr>
        <w:color w:val="FFFFFF" w:themeColor="background1"/>
        <w:shd w:val="clear" w:color="auto" w:fill="4F81BD" w:themeFill="accent1"/>
      </w:rPr>
      <w:t xml:space="preserve"> </w:t>
    </w:r>
    <w:r w:rsidR="0073069D" w:rsidRPr="000D177E">
      <w:rPr>
        <w:color w:val="FFFFFF" w:themeColor="background1"/>
        <w:shd w:val="clear" w:color="auto" w:fill="4F81BD" w:themeFill="accent1"/>
      </w:rPr>
      <w:fldChar w:fldCharType="begin"/>
    </w:r>
    <w:r w:rsidRPr="000D177E">
      <w:rPr>
        <w:color w:val="FFFFFF" w:themeColor="background1"/>
        <w:shd w:val="clear" w:color="auto" w:fill="4F81BD" w:themeFill="accent1"/>
      </w:rPr>
      <w:instrText xml:space="preserve"> PAGE   \* MERGEFORMAT </w:instrText>
    </w:r>
    <w:r w:rsidR="0073069D" w:rsidRPr="000D177E">
      <w:rPr>
        <w:color w:val="FFFFFF" w:themeColor="background1"/>
        <w:shd w:val="clear" w:color="auto" w:fill="4F81BD" w:themeFill="accent1"/>
      </w:rPr>
      <w:fldChar w:fldCharType="separate"/>
    </w:r>
    <w:r w:rsidR="00F40B8F">
      <w:rPr>
        <w:noProof/>
        <w:color w:val="FFFFFF" w:themeColor="background1"/>
        <w:shd w:val="clear" w:color="auto" w:fill="4F81BD" w:themeFill="accent1"/>
      </w:rPr>
      <w:t>viii</w:t>
    </w:r>
    <w:r w:rsidR="0073069D" w:rsidRPr="000D177E">
      <w:rPr>
        <w:color w:val="FFFFFF" w:themeColor="background1"/>
        <w:shd w:val="clear" w:color="auto" w:fill="4F81BD" w:themeFill="accent1"/>
      </w:rPr>
      <w:fldChar w:fldCharType="end"/>
    </w:r>
    <w:r w:rsidRPr="004C5F8F">
      <w:rPr>
        <w:color w:val="4F81BD" w:themeColor="accent1"/>
        <w:shd w:val="clear" w:color="auto" w:fill="4F81BD" w:themeFill="accent1"/>
      </w:rPr>
      <w:t>_</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Pr="007D58FB" w:rsidRDefault="004770BA" w:rsidP="004C5F8F">
    <w:pPr>
      <w:pStyle w:val="Footer"/>
      <w:pBdr>
        <w:top w:val="none" w:sz="0" w:space="0" w:color="auto"/>
      </w:pBdr>
      <w:tabs>
        <w:tab w:val="left" w:pos="630"/>
      </w:tabs>
      <w:ind w:left="-2520"/>
      <w:jc w:val="right"/>
      <w:rPr>
        <w:color w:val="FFFFFF" w:themeColor="background1"/>
        <w:shd w:val="clear" w:color="auto" w:fill="4F81BD" w:themeFill="accent1"/>
      </w:rPr>
    </w:pPr>
    <w:r w:rsidRPr="004C5F8F">
      <w:rPr>
        <w:color w:val="4F81BD" w:themeColor="accent1"/>
        <w:shd w:val="clear" w:color="auto" w:fill="4F81BD" w:themeFill="accent1"/>
      </w:rPr>
      <w:t>_</w:t>
    </w:r>
    <w:r>
      <w:rPr>
        <w:color w:val="FFFFFF" w:themeColor="background1"/>
        <w:shd w:val="clear" w:color="auto" w:fill="4F81BD" w:themeFill="accent1"/>
      </w:rPr>
      <w:t xml:space="preserve">Table of C# Code Snippets   </w:t>
    </w:r>
    <w:r w:rsidR="0073069D" w:rsidRPr="007D58FB">
      <w:rPr>
        <w:color w:val="FFFFFF" w:themeColor="background1"/>
        <w:shd w:val="clear" w:color="auto" w:fill="4F81BD" w:themeFill="accent1"/>
      </w:rPr>
      <w:fldChar w:fldCharType="begin"/>
    </w:r>
    <w:r w:rsidRPr="007D58FB">
      <w:rPr>
        <w:color w:val="FFFFFF" w:themeColor="background1"/>
        <w:shd w:val="clear" w:color="auto" w:fill="4F81BD" w:themeFill="accent1"/>
      </w:rPr>
      <w:instrText xml:space="preserve"> PAGE   \* MERGEFORMAT </w:instrText>
    </w:r>
    <w:r w:rsidR="0073069D" w:rsidRPr="007D58FB">
      <w:rPr>
        <w:color w:val="FFFFFF" w:themeColor="background1"/>
        <w:shd w:val="clear" w:color="auto" w:fill="4F81BD" w:themeFill="accent1"/>
      </w:rPr>
      <w:fldChar w:fldCharType="separate"/>
    </w:r>
    <w:r w:rsidR="00F40B8F">
      <w:rPr>
        <w:noProof/>
        <w:color w:val="FFFFFF" w:themeColor="background1"/>
        <w:shd w:val="clear" w:color="auto" w:fill="4F81BD" w:themeFill="accent1"/>
      </w:rPr>
      <w:t>ix</w:t>
    </w:r>
    <w:r w:rsidR="0073069D" w:rsidRPr="007D58FB">
      <w:rPr>
        <w:color w:val="FFFFFF" w:themeColor="background1"/>
        <w:shd w:val="clear" w:color="auto" w:fill="4F81BD" w:themeFill="accent1"/>
      </w:rPr>
      <w:fldChar w:fldCharType="end"/>
    </w:r>
    <w:r w:rsidRPr="004C5F8F">
      <w:rPr>
        <w:color w:val="4F81BD" w:themeColor="accent1"/>
        <w:shd w:val="clear" w:color="auto" w:fill="4F81BD" w:themeFill="accent1"/>
      </w:rPr>
      <w:t>_</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314B" w:rsidRDefault="009F314B">
      <w:pPr>
        <w:spacing w:before="0" w:after="0" w:line="240" w:lineRule="auto"/>
      </w:pPr>
      <w:r>
        <w:separator/>
      </w:r>
    </w:p>
    <w:p w:rsidR="009F314B" w:rsidRDefault="009F314B"/>
  </w:footnote>
  <w:footnote w:type="continuationSeparator" w:id="0">
    <w:p w:rsidR="009F314B" w:rsidRDefault="009F314B">
      <w:pPr>
        <w:spacing w:before="0" w:after="0" w:line="240" w:lineRule="auto"/>
      </w:pPr>
      <w:r>
        <w:continuationSeparator/>
      </w:r>
    </w:p>
    <w:p w:rsidR="009F314B" w:rsidRDefault="009F314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Default="004770BA">
    <w:pPr>
      <w:pStyle w:val="Header"/>
    </w:pPr>
  </w:p>
  <w:p w:rsidR="004770BA" w:rsidRDefault="004770B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Default="004770BA">
    <w:pPr>
      <w:pStyle w:val="Header"/>
    </w:pPr>
  </w:p>
  <w:p w:rsidR="004770BA" w:rsidRDefault="004770BA"/>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Default="004770BA">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70BA" w:rsidRDefault="004770B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A3571"/>
    <w:multiLevelType w:val="hybridMultilevel"/>
    <w:tmpl w:val="6AC437F0"/>
    <w:lvl w:ilvl="0" w:tplc="1EEEFCFE">
      <w:start w:val="6"/>
      <w:numFmt w:val="bullet"/>
      <w:lvlText w:val="•"/>
      <w:lvlJc w:val="left"/>
      <w:pPr>
        <w:ind w:left="1080" w:hanging="72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353A"/>
    <w:multiLevelType w:val="hybridMultilevel"/>
    <w:tmpl w:val="43069CE2"/>
    <w:lvl w:ilvl="0" w:tplc="0409000F">
      <w:start w:val="1"/>
      <w:numFmt w:val="decimal"/>
      <w:lvlText w:val="%1."/>
      <w:lvlJc w:val="left"/>
      <w:pPr>
        <w:tabs>
          <w:tab w:val="num" w:pos="783"/>
        </w:tabs>
        <w:ind w:left="783" w:hanging="360"/>
      </w:pPr>
    </w:lvl>
    <w:lvl w:ilvl="1" w:tplc="04090019" w:tentative="1">
      <w:start w:val="1"/>
      <w:numFmt w:val="lowerLetter"/>
      <w:lvlText w:val="%2."/>
      <w:lvlJc w:val="left"/>
      <w:pPr>
        <w:tabs>
          <w:tab w:val="num" w:pos="1503"/>
        </w:tabs>
        <w:ind w:left="1503" w:hanging="360"/>
      </w:pPr>
    </w:lvl>
    <w:lvl w:ilvl="2" w:tplc="0409001B" w:tentative="1">
      <w:start w:val="1"/>
      <w:numFmt w:val="lowerRoman"/>
      <w:lvlText w:val="%3."/>
      <w:lvlJc w:val="right"/>
      <w:pPr>
        <w:tabs>
          <w:tab w:val="num" w:pos="2223"/>
        </w:tabs>
        <w:ind w:left="2223" w:hanging="180"/>
      </w:pPr>
    </w:lvl>
    <w:lvl w:ilvl="3" w:tplc="0409000F" w:tentative="1">
      <w:start w:val="1"/>
      <w:numFmt w:val="decimal"/>
      <w:lvlText w:val="%4."/>
      <w:lvlJc w:val="left"/>
      <w:pPr>
        <w:tabs>
          <w:tab w:val="num" w:pos="2943"/>
        </w:tabs>
        <w:ind w:left="2943" w:hanging="360"/>
      </w:pPr>
    </w:lvl>
    <w:lvl w:ilvl="4" w:tplc="04090019" w:tentative="1">
      <w:start w:val="1"/>
      <w:numFmt w:val="lowerLetter"/>
      <w:lvlText w:val="%5."/>
      <w:lvlJc w:val="left"/>
      <w:pPr>
        <w:tabs>
          <w:tab w:val="num" w:pos="3663"/>
        </w:tabs>
        <w:ind w:left="3663" w:hanging="360"/>
      </w:pPr>
    </w:lvl>
    <w:lvl w:ilvl="5" w:tplc="0409001B" w:tentative="1">
      <w:start w:val="1"/>
      <w:numFmt w:val="lowerRoman"/>
      <w:lvlText w:val="%6."/>
      <w:lvlJc w:val="right"/>
      <w:pPr>
        <w:tabs>
          <w:tab w:val="num" w:pos="4383"/>
        </w:tabs>
        <w:ind w:left="4383" w:hanging="180"/>
      </w:pPr>
    </w:lvl>
    <w:lvl w:ilvl="6" w:tplc="0409000F" w:tentative="1">
      <w:start w:val="1"/>
      <w:numFmt w:val="decimal"/>
      <w:lvlText w:val="%7."/>
      <w:lvlJc w:val="left"/>
      <w:pPr>
        <w:tabs>
          <w:tab w:val="num" w:pos="5103"/>
        </w:tabs>
        <w:ind w:left="5103" w:hanging="360"/>
      </w:pPr>
    </w:lvl>
    <w:lvl w:ilvl="7" w:tplc="04090019" w:tentative="1">
      <w:start w:val="1"/>
      <w:numFmt w:val="lowerLetter"/>
      <w:lvlText w:val="%8."/>
      <w:lvlJc w:val="left"/>
      <w:pPr>
        <w:tabs>
          <w:tab w:val="num" w:pos="5823"/>
        </w:tabs>
        <w:ind w:left="5823" w:hanging="360"/>
      </w:pPr>
    </w:lvl>
    <w:lvl w:ilvl="8" w:tplc="0409001B" w:tentative="1">
      <w:start w:val="1"/>
      <w:numFmt w:val="lowerRoman"/>
      <w:lvlText w:val="%9."/>
      <w:lvlJc w:val="right"/>
      <w:pPr>
        <w:tabs>
          <w:tab w:val="num" w:pos="6543"/>
        </w:tabs>
        <w:ind w:left="6543" w:hanging="180"/>
      </w:pPr>
    </w:lvl>
  </w:abstractNum>
  <w:abstractNum w:abstractNumId="2">
    <w:nsid w:val="11F359F4"/>
    <w:multiLevelType w:val="hybridMultilevel"/>
    <w:tmpl w:val="62863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6514349"/>
    <w:multiLevelType w:val="hybridMultilevel"/>
    <w:tmpl w:val="F6F23E3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18CB652A"/>
    <w:multiLevelType w:val="hybridMultilevel"/>
    <w:tmpl w:val="B6849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322A3"/>
    <w:multiLevelType w:val="hybridMultilevel"/>
    <w:tmpl w:val="F112F2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407A47"/>
    <w:multiLevelType w:val="hybridMultilevel"/>
    <w:tmpl w:val="786E9D26"/>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20773D1E"/>
    <w:multiLevelType w:val="hybridMultilevel"/>
    <w:tmpl w:val="F4F01F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76A33"/>
    <w:multiLevelType w:val="hybridMultilevel"/>
    <w:tmpl w:val="F5F8E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4308F8"/>
    <w:multiLevelType w:val="hybridMultilevel"/>
    <w:tmpl w:val="81344E52"/>
    <w:lvl w:ilvl="0" w:tplc="04090003">
      <w:start w:val="1"/>
      <w:numFmt w:val="bullet"/>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4F5D74AD"/>
    <w:multiLevelType w:val="hybridMultilevel"/>
    <w:tmpl w:val="E6443A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137164"/>
    <w:multiLevelType w:val="hybridMultilevel"/>
    <w:tmpl w:val="93A481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094C81"/>
    <w:multiLevelType w:val="hybridMultilevel"/>
    <w:tmpl w:val="555AAF5C"/>
    <w:lvl w:ilvl="0" w:tplc="04090003">
      <w:start w:val="1"/>
      <w:numFmt w:val="bullet"/>
      <w:lvlText w:val="o"/>
      <w:lvlJc w:val="left"/>
      <w:pPr>
        <w:tabs>
          <w:tab w:val="num" w:pos="1152"/>
        </w:tabs>
        <w:ind w:left="1152" w:hanging="360"/>
      </w:pPr>
      <w:rPr>
        <w:rFonts w:ascii="Courier New" w:hAnsi="Courier New" w:cs="Courier New"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3">
    <w:nsid w:val="65B51B2A"/>
    <w:multiLevelType w:val="hybridMultilevel"/>
    <w:tmpl w:val="62863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9250E8A"/>
    <w:multiLevelType w:val="hybridMultilevel"/>
    <w:tmpl w:val="D8864292"/>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5">
    <w:nsid w:val="6BB07D38"/>
    <w:multiLevelType w:val="hybridMultilevel"/>
    <w:tmpl w:val="1F1E27C4"/>
    <w:lvl w:ilvl="0" w:tplc="EDE62C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FF60BB0"/>
    <w:multiLevelType w:val="hybridMultilevel"/>
    <w:tmpl w:val="085E58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62C442F"/>
    <w:multiLevelType w:val="hybridMultilevel"/>
    <w:tmpl w:val="E43EE2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5"/>
  </w:num>
  <w:num w:numId="4">
    <w:abstractNumId w:val="10"/>
  </w:num>
  <w:num w:numId="5">
    <w:abstractNumId w:val="17"/>
  </w:num>
  <w:num w:numId="6">
    <w:abstractNumId w:val="4"/>
  </w:num>
  <w:num w:numId="7">
    <w:abstractNumId w:val="11"/>
  </w:num>
  <w:num w:numId="8">
    <w:abstractNumId w:val="7"/>
  </w:num>
  <w:num w:numId="9">
    <w:abstractNumId w:val="13"/>
  </w:num>
  <w:num w:numId="10">
    <w:abstractNumId w:val="0"/>
  </w:num>
  <w:num w:numId="11">
    <w:abstractNumId w:val="15"/>
  </w:num>
  <w:num w:numId="12">
    <w:abstractNumId w:val="14"/>
  </w:num>
  <w:num w:numId="13">
    <w:abstractNumId w:val="12"/>
  </w:num>
  <w:num w:numId="14">
    <w:abstractNumId w:val="3"/>
  </w:num>
  <w:num w:numId="15">
    <w:abstractNumId w:val="1"/>
  </w:num>
  <w:num w:numId="16">
    <w:abstractNumId w:val="9"/>
  </w:num>
  <w:num w:numId="17">
    <w:abstractNumId w:val="6"/>
  </w:num>
  <w:num w:numId="18">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embedSystemFonts/>
  <w:activeWritingStyle w:appName="MSWord" w:lang="en-US" w:vendorID="8" w:dllVersion="513" w:checkStyle="1"/>
  <w:proofState w:spelling="clean" w:grammar="clean"/>
  <w:attachedTemplate r:id="rId1"/>
  <w:stylePaneFormatFilter w:val="3F01"/>
  <w:defaultTabStop w:val="720"/>
  <w:evenAndOddHeaders/>
  <w:drawingGridHorizontalSpacing w:val="100"/>
  <w:drawingGridVerticalSpacing w:val="187"/>
  <w:displayHorizontalDrawingGridEvery w:val="2"/>
  <w:noPunctuationKerning/>
  <w:characterSpacingControl w:val="doNotCompress"/>
  <w:hdrShapeDefaults>
    <o:shapedefaults v:ext="edit" spidmax="195586" style="mso-width-relative:margin;mso-height-relative:margin" fillcolor="white">
      <v:fill color="white"/>
      <o:colormenu v:ext="edit" fillcolor="none" strokecolor="red" shadowcolor="none"/>
    </o:shapedefaults>
  </w:hdrShapeDefaults>
  <w:footnotePr>
    <w:footnote w:id="-1"/>
    <w:footnote w:id="0"/>
  </w:footnotePr>
  <w:endnotePr>
    <w:endnote w:id="-1"/>
    <w:endnote w:id="0"/>
  </w:endnotePr>
  <w:compat/>
  <w:rsids>
    <w:rsidRoot w:val="002D3761"/>
    <w:rsid w:val="0000193B"/>
    <w:rsid w:val="00001B9A"/>
    <w:rsid w:val="00002B48"/>
    <w:rsid w:val="000044FA"/>
    <w:rsid w:val="00005F30"/>
    <w:rsid w:val="00007229"/>
    <w:rsid w:val="00007441"/>
    <w:rsid w:val="00007D80"/>
    <w:rsid w:val="000110F3"/>
    <w:rsid w:val="00011111"/>
    <w:rsid w:val="00024854"/>
    <w:rsid w:val="0002700A"/>
    <w:rsid w:val="00027DC9"/>
    <w:rsid w:val="00030FC1"/>
    <w:rsid w:val="0003284F"/>
    <w:rsid w:val="0003420B"/>
    <w:rsid w:val="000377FA"/>
    <w:rsid w:val="0004496D"/>
    <w:rsid w:val="000500E4"/>
    <w:rsid w:val="00050C92"/>
    <w:rsid w:val="00054F3F"/>
    <w:rsid w:val="00077BAD"/>
    <w:rsid w:val="00091799"/>
    <w:rsid w:val="00092A60"/>
    <w:rsid w:val="00095402"/>
    <w:rsid w:val="000A2264"/>
    <w:rsid w:val="000A3232"/>
    <w:rsid w:val="000B2EBD"/>
    <w:rsid w:val="000B3C48"/>
    <w:rsid w:val="000B3F31"/>
    <w:rsid w:val="000B445A"/>
    <w:rsid w:val="000C6CC0"/>
    <w:rsid w:val="000C7CE7"/>
    <w:rsid w:val="000D130A"/>
    <w:rsid w:val="000D177E"/>
    <w:rsid w:val="000D41BD"/>
    <w:rsid w:val="000E0539"/>
    <w:rsid w:val="000E0D38"/>
    <w:rsid w:val="000E2E3B"/>
    <w:rsid w:val="000E6466"/>
    <w:rsid w:val="000E6E9F"/>
    <w:rsid w:val="000E7393"/>
    <w:rsid w:val="00100107"/>
    <w:rsid w:val="00100D1B"/>
    <w:rsid w:val="00101BF8"/>
    <w:rsid w:val="001054B3"/>
    <w:rsid w:val="00115761"/>
    <w:rsid w:val="00116976"/>
    <w:rsid w:val="00117F6C"/>
    <w:rsid w:val="00120FDB"/>
    <w:rsid w:val="001317F8"/>
    <w:rsid w:val="00150A05"/>
    <w:rsid w:val="001539FE"/>
    <w:rsid w:val="00161509"/>
    <w:rsid w:val="00170A27"/>
    <w:rsid w:val="001727C1"/>
    <w:rsid w:val="001816B0"/>
    <w:rsid w:val="00182BC6"/>
    <w:rsid w:val="001839F5"/>
    <w:rsid w:val="00184BB5"/>
    <w:rsid w:val="00197511"/>
    <w:rsid w:val="001A1FDF"/>
    <w:rsid w:val="001A287F"/>
    <w:rsid w:val="001A5415"/>
    <w:rsid w:val="001A5877"/>
    <w:rsid w:val="001B11C9"/>
    <w:rsid w:val="001C4655"/>
    <w:rsid w:val="001D4F23"/>
    <w:rsid w:val="001D712A"/>
    <w:rsid w:val="001E2219"/>
    <w:rsid w:val="001E7955"/>
    <w:rsid w:val="001F49ED"/>
    <w:rsid w:val="001F5410"/>
    <w:rsid w:val="0020410F"/>
    <w:rsid w:val="00211686"/>
    <w:rsid w:val="00216964"/>
    <w:rsid w:val="00217B2C"/>
    <w:rsid w:val="002205A7"/>
    <w:rsid w:val="002206AD"/>
    <w:rsid w:val="00221758"/>
    <w:rsid w:val="00232BE2"/>
    <w:rsid w:val="00233066"/>
    <w:rsid w:val="00233432"/>
    <w:rsid w:val="002343FC"/>
    <w:rsid w:val="002350A2"/>
    <w:rsid w:val="00235A39"/>
    <w:rsid w:val="00260991"/>
    <w:rsid w:val="0026110F"/>
    <w:rsid w:val="0026124D"/>
    <w:rsid w:val="0026160A"/>
    <w:rsid w:val="00262B0C"/>
    <w:rsid w:val="00271A43"/>
    <w:rsid w:val="00276D54"/>
    <w:rsid w:val="00277B76"/>
    <w:rsid w:val="00283D36"/>
    <w:rsid w:val="0029758F"/>
    <w:rsid w:val="002A279C"/>
    <w:rsid w:val="002A4539"/>
    <w:rsid w:val="002A4A6E"/>
    <w:rsid w:val="002A54BF"/>
    <w:rsid w:val="002A6100"/>
    <w:rsid w:val="002B06E4"/>
    <w:rsid w:val="002B7B29"/>
    <w:rsid w:val="002C034C"/>
    <w:rsid w:val="002C2ED5"/>
    <w:rsid w:val="002D3761"/>
    <w:rsid w:val="002D4C6B"/>
    <w:rsid w:val="002D56FC"/>
    <w:rsid w:val="002D61EF"/>
    <w:rsid w:val="002D6554"/>
    <w:rsid w:val="002D6993"/>
    <w:rsid w:val="002E0ABC"/>
    <w:rsid w:val="002E6734"/>
    <w:rsid w:val="002F0691"/>
    <w:rsid w:val="002F2932"/>
    <w:rsid w:val="00302040"/>
    <w:rsid w:val="00310BAC"/>
    <w:rsid w:val="00311E04"/>
    <w:rsid w:val="003155AB"/>
    <w:rsid w:val="0031562B"/>
    <w:rsid w:val="00323035"/>
    <w:rsid w:val="0032662A"/>
    <w:rsid w:val="00326F5B"/>
    <w:rsid w:val="0033492A"/>
    <w:rsid w:val="00335F98"/>
    <w:rsid w:val="00337F9E"/>
    <w:rsid w:val="00344A32"/>
    <w:rsid w:val="00347AEB"/>
    <w:rsid w:val="00360423"/>
    <w:rsid w:val="00361C92"/>
    <w:rsid w:val="00363A90"/>
    <w:rsid w:val="00366607"/>
    <w:rsid w:val="00367533"/>
    <w:rsid w:val="00377F04"/>
    <w:rsid w:val="003825D7"/>
    <w:rsid w:val="00386EDC"/>
    <w:rsid w:val="003871D2"/>
    <w:rsid w:val="0039222F"/>
    <w:rsid w:val="003A0D05"/>
    <w:rsid w:val="003A1A9E"/>
    <w:rsid w:val="003A1BDB"/>
    <w:rsid w:val="003A6EC3"/>
    <w:rsid w:val="003B0219"/>
    <w:rsid w:val="003B506C"/>
    <w:rsid w:val="003B5F71"/>
    <w:rsid w:val="003B6479"/>
    <w:rsid w:val="003B69E7"/>
    <w:rsid w:val="003C4AC8"/>
    <w:rsid w:val="003C504D"/>
    <w:rsid w:val="003C5E54"/>
    <w:rsid w:val="003C7293"/>
    <w:rsid w:val="003D1270"/>
    <w:rsid w:val="003D2659"/>
    <w:rsid w:val="003D540E"/>
    <w:rsid w:val="003E10D5"/>
    <w:rsid w:val="003E478B"/>
    <w:rsid w:val="003E4D61"/>
    <w:rsid w:val="003E750B"/>
    <w:rsid w:val="003F0183"/>
    <w:rsid w:val="003F099A"/>
    <w:rsid w:val="003F5CFF"/>
    <w:rsid w:val="003F725C"/>
    <w:rsid w:val="003F73E3"/>
    <w:rsid w:val="0040359C"/>
    <w:rsid w:val="0040425D"/>
    <w:rsid w:val="00405BBC"/>
    <w:rsid w:val="00406A54"/>
    <w:rsid w:val="00412FE2"/>
    <w:rsid w:val="00413741"/>
    <w:rsid w:val="004205D9"/>
    <w:rsid w:val="0042222F"/>
    <w:rsid w:val="00425BDB"/>
    <w:rsid w:val="004265DB"/>
    <w:rsid w:val="00426E33"/>
    <w:rsid w:val="00430A7D"/>
    <w:rsid w:val="004317DD"/>
    <w:rsid w:val="004429C3"/>
    <w:rsid w:val="00444490"/>
    <w:rsid w:val="00445DEB"/>
    <w:rsid w:val="004574AB"/>
    <w:rsid w:val="00467295"/>
    <w:rsid w:val="00475A0D"/>
    <w:rsid w:val="00475B50"/>
    <w:rsid w:val="004767CB"/>
    <w:rsid w:val="00476C66"/>
    <w:rsid w:val="004770BA"/>
    <w:rsid w:val="0048080F"/>
    <w:rsid w:val="00483120"/>
    <w:rsid w:val="00487362"/>
    <w:rsid w:val="004954D3"/>
    <w:rsid w:val="004968A6"/>
    <w:rsid w:val="00497DB5"/>
    <w:rsid w:val="004A03BB"/>
    <w:rsid w:val="004A4678"/>
    <w:rsid w:val="004A748F"/>
    <w:rsid w:val="004B2F63"/>
    <w:rsid w:val="004B4231"/>
    <w:rsid w:val="004B6680"/>
    <w:rsid w:val="004C165D"/>
    <w:rsid w:val="004C2FC0"/>
    <w:rsid w:val="004C5A29"/>
    <w:rsid w:val="004C5F8F"/>
    <w:rsid w:val="004E0565"/>
    <w:rsid w:val="004E0B2B"/>
    <w:rsid w:val="004E758F"/>
    <w:rsid w:val="004E7CE5"/>
    <w:rsid w:val="004F585B"/>
    <w:rsid w:val="005017AD"/>
    <w:rsid w:val="00503467"/>
    <w:rsid w:val="00507D1F"/>
    <w:rsid w:val="005111D0"/>
    <w:rsid w:val="00513939"/>
    <w:rsid w:val="00516AFA"/>
    <w:rsid w:val="00522194"/>
    <w:rsid w:val="00523565"/>
    <w:rsid w:val="00525CBF"/>
    <w:rsid w:val="005301A3"/>
    <w:rsid w:val="00532F79"/>
    <w:rsid w:val="005337C0"/>
    <w:rsid w:val="00541904"/>
    <w:rsid w:val="0054193F"/>
    <w:rsid w:val="00541C7D"/>
    <w:rsid w:val="005442B8"/>
    <w:rsid w:val="00545993"/>
    <w:rsid w:val="005537DC"/>
    <w:rsid w:val="00554601"/>
    <w:rsid w:val="00557EBE"/>
    <w:rsid w:val="00560C36"/>
    <w:rsid w:val="00563540"/>
    <w:rsid w:val="00564410"/>
    <w:rsid w:val="005746B8"/>
    <w:rsid w:val="005751DF"/>
    <w:rsid w:val="00576A21"/>
    <w:rsid w:val="00580B39"/>
    <w:rsid w:val="005817E8"/>
    <w:rsid w:val="00585A72"/>
    <w:rsid w:val="00587699"/>
    <w:rsid w:val="00591B29"/>
    <w:rsid w:val="00591FBC"/>
    <w:rsid w:val="00592561"/>
    <w:rsid w:val="00594AAB"/>
    <w:rsid w:val="00594D53"/>
    <w:rsid w:val="0059633D"/>
    <w:rsid w:val="005A0530"/>
    <w:rsid w:val="005A07FC"/>
    <w:rsid w:val="005A23FC"/>
    <w:rsid w:val="005A29EE"/>
    <w:rsid w:val="005A5534"/>
    <w:rsid w:val="005B3F21"/>
    <w:rsid w:val="005B67CC"/>
    <w:rsid w:val="005B781A"/>
    <w:rsid w:val="005C03EB"/>
    <w:rsid w:val="005C58C9"/>
    <w:rsid w:val="005C66C6"/>
    <w:rsid w:val="005D05C3"/>
    <w:rsid w:val="005D168B"/>
    <w:rsid w:val="005D26B9"/>
    <w:rsid w:val="005D36E4"/>
    <w:rsid w:val="005D6360"/>
    <w:rsid w:val="005E07A8"/>
    <w:rsid w:val="005E0FAF"/>
    <w:rsid w:val="005E331F"/>
    <w:rsid w:val="005E48C7"/>
    <w:rsid w:val="005E79EE"/>
    <w:rsid w:val="005F6105"/>
    <w:rsid w:val="0060019B"/>
    <w:rsid w:val="00601EE4"/>
    <w:rsid w:val="00602005"/>
    <w:rsid w:val="006040B9"/>
    <w:rsid w:val="00605E53"/>
    <w:rsid w:val="006126B5"/>
    <w:rsid w:val="00615E40"/>
    <w:rsid w:val="006169D4"/>
    <w:rsid w:val="00616E32"/>
    <w:rsid w:val="006218C9"/>
    <w:rsid w:val="00621E5C"/>
    <w:rsid w:val="00624DD8"/>
    <w:rsid w:val="00630D21"/>
    <w:rsid w:val="00632055"/>
    <w:rsid w:val="00632B6A"/>
    <w:rsid w:val="00634427"/>
    <w:rsid w:val="006401CF"/>
    <w:rsid w:val="006429D4"/>
    <w:rsid w:val="00642DFB"/>
    <w:rsid w:val="00644FB1"/>
    <w:rsid w:val="006467FC"/>
    <w:rsid w:val="00660720"/>
    <w:rsid w:val="0066139A"/>
    <w:rsid w:val="00661DD7"/>
    <w:rsid w:val="0066491F"/>
    <w:rsid w:val="00666E58"/>
    <w:rsid w:val="006707FF"/>
    <w:rsid w:val="006739A5"/>
    <w:rsid w:val="00680DF2"/>
    <w:rsid w:val="00682B06"/>
    <w:rsid w:val="006830F6"/>
    <w:rsid w:val="00683FB8"/>
    <w:rsid w:val="00684F60"/>
    <w:rsid w:val="006853E8"/>
    <w:rsid w:val="00692267"/>
    <w:rsid w:val="00692EDF"/>
    <w:rsid w:val="00693AFF"/>
    <w:rsid w:val="00694706"/>
    <w:rsid w:val="00694D05"/>
    <w:rsid w:val="006A4F84"/>
    <w:rsid w:val="006B22DA"/>
    <w:rsid w:val="006B237F"/>
    <w:rsid w:val="006B2E2D"/>
    <w:rsid w:val="006C04A0"/>
    <w:rsid w:val="006C4CF6"/>
    <w:rsid w:val="006D537D"/>
    <w:rsid w:val="006D58C7"/>
    <w:rsid w:val="006E4AC4"/>
    <w:rsid w:val="006F12CA"/>
    <w:rsid w:val="006F7018"/>
    <w:rsid w:val="007035E3"/>
    <w:rsid w:val="0070480C"/>
    <w:rsid w:val="00707B4B"/>
    <w:rsid w:val="00716FD5"/>
    <w:rsid w:val="0073069D"/>
    <w:rsid w:val="00732ABA"/>
    <w:rsid w:val="00734B8A"/>
    <w:rsid w:val="007419F6"/>
    <w:rsid w:val="00752D3A"/>
    <w:rsid w:val="00770664"/>
    <w:rsid w:val="007708E1"/>
    <w:rsid w:val="00771359"/>
    <w:rsid w:val="00772B94"/>
    <w:rsid w:val="007741A8"/>
    <w:rsid w:val="00775F25"/>
    <w:rsid w:val="00776D66"/>
    <w:rsid w:val="007935B5"/>
    <w:rsid w:val="00793978"/>
    <w:rsid w:val="007A0E15"/>
    <w:rsid w:val="007A1539"/>
    <w:rsid w:val="007A2811"/>
    <w:rsid w:val="007A2D6D"/>
    <w:rsid w:val="007A3843"/>
    <w:rsid w:val="007A4E9D"/>
    <w:rsid w:val="007A5B8A"/>
    <w:rsid w:val="007B5984"/>
    <w:rsid w:val="007B690B"/>
    <w:rsid w:val="007B6FA7"/>
    <w:rsid w:val="007B7080"/>
    <w:rsid w:val="007C2525"/>
    <w:rsid w:val="007C42F0"/>
    <w:rsid w:val="007C5FC5"/>
    <w:rsid w:val="007D01F0"/>
    <w:rsid w:val="007D0A01"/>
    <w:rsid w:val="007D461D"/>
    <w:rsid w:val="007D58FB"/>
    <w:rsid w:val="007D5A0C"/>
    <w:rsid w:val="007D71A8"/>
    <w:rsid w:val="007E3BD8"/>
    <w:rsid w:val="007E4858"/>
    <w:rsid w:val="007F4C9F"/>
    <w:rsid w:val="007F64B2"/>
    <w:rsid w:val="00800D75"/>
    <w:rsid w:val="008057AB"/>
    <w:rsid w:val="00810EF4"/>
    <w:rsid w:val="008115A6"/>
    <w:rsid w:val="008115ED"/>
    <w:rsid w:val="008165FA"/>
    <w:rsid w:val="00816953"/>
    <w:rsid w:val="0082645A"/>
    <w:rsid w:val="00826621"/>
    <w:rsid w:val="008267EE"/>
    <w:rsid w:val="0083047D"/>
    <w:rsid w:val="00830FB8"/>
    <w:rsid w:val="00841B15"/>
    <w:rsid w:val="008422B4"/>
    <w:rsid w:val="0084757A"/>
    <w:rsid w:val="00847587"/>
    <w:rsid w:val="008525CA"/>
    <w:rsid w:val="00855BA4"/>
    <w:rsid w:val="00857A4D"/>
    <w:rsid w:val="008629BC"/>
    <w:rsid w:val="00867C67"/>
    <w:rsid w:val="008707FE"/>
    <w:rsid w:val="008809D7"/>
    <w:rsid w:val="00882845"/>
    <w:rsid w:val="008835F3"/>
    <w:rsid w:val="0088390A"/>
    <w:rsid w:val="00883E62"/>
    <w:rsid w:val="00887AC7"/>
    <w:rsid w:val="00887C4F"/>
    <w:rsid w:val="00887F7C"/>
    <w:rsid w:val="008912CC"/>
    <w:rsid w:val="00897559"/>
    <w:rsid w:val="008A2975"/>
    <w:rsid w:val="008A5EC7"/>
    <w:rsid w:val="008B22B3"/>
    <w:rsid w:val="008B4748"/>
    <w:rsid w:val="008B5C83"/>
    <w:rsid w:val="008B6295"/>
    <w:rsid w:val="008B6D14"/>
    <w:rsid w:val="008C2B27"/>
    <w:rsid w:val="008C3699"/>
    <w:rsid w:val="008C3E3E"/>
    <w:rsid w:val="008C62AC"/>
    <w:rsid w:val="008C67DB"/>
    <w:rsid w:val="008C6827"/>
    <w:rsid w:val="008D07E1"/>
    <w:rsid w:val="008D0896"/>
    <w:rsid w:val="008D4D62"/>
    <w:rsid w:val="008D7BE1"/>
    <w:rsid w:val="008E4DF6"/>
    <w:rsid w:val="008F5019"/>
    <w:rsid w:val="008F5071"/>
    <w:rsid w:val="008F6153"/>
    <w:rsid w:val="00900148"/>
    <w:rsid w:val="00911BCA"/>
    <w:rsid w:val="00913A74"/>
    <w:rsid w:val="0091573C"/>
    <w:rsid w:val="00922883"/>
    <w:rsid w:val="00922C01"/>
    <w:rsid w:val="009233F7"/>
    <w:rsid w:val="0093266F"/>
    <w:rsid w:val="00934AEB"/>
    <w:rsid w:val="0093697B"/>
    <w:rsid w:val="00937A84"/>
    <w:rsid w:val="00937E16"/>
    <w:rsid w:val="0094170D"/>
    <w:rsid w:val="009455E0"/>
    <w:rsid w:val="00947F85"/>
    <w:rsid w:val="00950F3F"/>
    <w:rsid w:val="0095557F"/>
    <w:rsid w:val="009602A7"/>
    <w:rsid w:val="00961301"/>
    <w:rsid w:val="009620D9"/>
    <w:rsid w:val="00963AD4"/>
    <w:rsid w:val="009653FC"/>
    <w:rsid w:val="00965B1A"/>
    <w:rsid w:val="00972625"/>
    <w:rsid w:val="00973984"/>
    <w:rsid w:val="00977C9A"/>
    <w:rsid w:val="00984C08"/>
    <w:rsid w:val="0099276D"/>
    <w:rsid w:val="0099342F"/>
    <w:rsid w:val="009A3C97"/>
    <w:rsid w:val="009A3DE3"/>
    <w:rsid w:val="009A3F7F"/>
    <w:rsid w:val="009A492C"/>
    <w:rsid w:val="009B257C"/>
    <w:rsid w:val="009B317F"/>
    <w:rsid w:val="009B51DB"/>
    <w:rsid w:val="009B6AD2"/>
    <w:rsid w:val="009C4E66"/>
    <w:rsid w:val="009C588D"/>
    <w:rsid w:val="009D0D6B"/>
    <w:rsid w:val="009D1D87"/>
    <w:rsid w:val="009E0AAF"/>
    <w:rsid w:val="009E0E84"/>
    <w:rsid w:val="009E35AB"/>
    <w:rsid w:val="009E4E41"/>
    <w:rsid w:val="009F1863"/>
    <w:rsid w:val="009F314B"/>
    <w:rsid w:val="009F781A"/>
    <w:rsid w:val="00A02CDB"/>
    <w:rsid w:val="00A108FE"/>
    <w:rsid w:val="00A1163C"/>
    <w:rsid w:val="00A11F37"/>
    <w:rsid w:val="00A13921"/>
    <w:rsid w:val="00A13BF7"/>
    <w:rsid w:val="00A14CDD"/>
    <w:rsid w:val="00A14EF4"/>
    <w:rsid w:val="00A202A2"/>
    <w:rsid w:val="00A27855"/>
    <w:rsid w:val="00A3081E"/>
    <w:rsid w:val="00A30C90"/>
    <w:rsid w:val="00A30EEF"/>
    <w:rsid w:val="00A5106A"/>
    <w:rsid w:val="00A51B58"/>
    <w:rsid w:val="00A5209B"/>
    <w:rsid w:val="00A5795A"/>
    <w:rsid w:val="00A61910"/>
    <w:rsid w:val="00A620CD"/>
    <w:rsid w:val="00A62A48"/>
    <w:rsid w:val="00A63B29"/>
    <w:rsid w:val="00A709A0"/>
    <w:rsid w:val="00A71258"/>
    <w:rsid w:val="00A73B98"/>
    <w:rsid w:val="00A81E63"/>
    <w:rsid w:val="00A84070"/>
    <w:rsid w:val="00A84245"/>
    <w:rsid w:val="00A84548"/>
    <w:rsid w:val="00A87421"/>
    <w:rsid w:val="00A930CB"/>
    <w:rsid w:val="00A931A1"/>
    <w:rsid w:val="00AB1CDD"/>
    <w:rsid w:val="00AB1D25"/>
    <w:rsid w:val="00AC0F9E"/>
    <w:rsid w:val="00AC2178"/>
    <w:rsid w:val="00AC2D81"/>
    <w:rsid w:val="00AC32C1"/>
    <w:rsid w:val="00AC38B8"/>
    <w:rsid w:val="00AC3DD6"/>
    <w:rsid w:val="00AD1680"/>
    <w:rsid w:val="00AD2BA8"/>
    <w:rsid w:val="00AE0FBA"/>
    <w:rsid w:val="00AF44C9"/>
    <w:rsid w:val="00AF5B2E"/>
    <w:rsid w:val="00AF5FED"/>
    <w:rsid w:val="00AF72F8"/>
    <w:rsid w:val="00B03102"/>
    <w:rsid w:val="00B03A32"/>
    <w:rsid w:val="00B118D5"/>
    <w:rsid w:val="00B16AC1"/>
    <w:rsid w:val="00B24F03"/>
    <w:rsid w:val="00B26552"/>
    <w:rsid w:val="00B310B0"/>
    <w:rsid w:val="00B3327A"/>
    <w:rsid w:val="00B3599C"/>
    <w:rsid w:val="00B41464"/>
    <w:rsid w:val="00B436E9"/>
    <w:rsid w:val="00B442A0"/>
    <w:rsid w:val="00B50A28"/>
    <w:rsid w:val="00B53263"/>
    <w:rsid w:val="00B55324"/>
    <w:rsid w:val="00B578F7"/>
    <w:rsid w:val="00B605BA"/>
    <w:rsid w:val="00B6142B"/>
    <w:rsid w:val="00B61B78"/>
    <w:rsid w:val="00B6655A"/>
    <w:rsid w:val="00B67966"/>
    <w:rsid w:val="00B7526A"/>
    <w:rsid w:val="00B75975"/>
    <w:rsid w:val="00B859A0"/>
    <w:rsid w:val="00B87237"/>
    <w:rsid w:val="00B9112D"/>
    <w:rsid w:val="00BA5CD3"/>
    <w:rsid w:val="00BB0E11"/>
    <w:rsid w:val="00BB45B2"/>
    <w:rsid w:val="00BB54F2"/>
    <w:rsid w:val="00BC06BA"/>
    <w:rsid w:val="00BC1F30"/>
    <w:rsid w:val="00BC66CF"/>
    <w:rsid w:val="00BD48C7"/>
    <w:rsid w:val="00BD54AE"/>
    <w:rsid w:val="00BD5A87"/>
    <w:rsid w:val="00BD7F6D"/>
    <w:rsid w:val="00BE013C"/>
    <w:rsid w:val="00BE0E0E"/>
    <w:rsid w:val="00BE1034"/>
    <w:rsid w:val="00BE1510"/>
    <w:rsid w:val="00BE43FC"/>
    <w:rsid w:val="00BE6E78"/>
    <w:rsid w:val="00BF0968"/>
    <w:rsid w:val="00BF21A6"/>
    <w:rsid w:val="00C022D1"/>
    <w:rsid w:val="00C0243F"/>
    <w:rsid w:val="00C03B21"/>
    <w:rsid w:val="00C04C94"/>
    <w:rsid w:val="00C05F46"/>
    <w:rsid w:val="00C05FEB"/>
    <w:rsid w:val="00C07AF2"/>
    <w:rsid w:val="00C10B2A"/>
    <w:rsid w:val="00C12DE7"/>
    <w:rsid w:val="00C1333B"/>
    <w:rsid w:val="00C1481A"/>
    <w:rsid w:val="00C1768C"/>
    <w:rsid w:val="00C17D07"/>
    <w:rsid w:val="00C2021F"/>
    <w:rsid w:val="00C21A3A"/>
    <w:rsid w:val="00C27556"/>
    <w:rsid w:val="00C33A48"/>
    <w:rsid w:val="00C40D59"/>
    <w:rsid w:val="00C44BE9"/>
    <w:rsid w:val="00C45A86"/>
    <w:rsid w:val="00C52896"/>
    <w:rsid w:val="00C558EE"/>
    <w:rsid w:val="00C65030"/>
    <w:rsid w:val="00C72EE1"/>
    <w:rsid w:val="00C74A3E"/>
    <w:rsid w:val="00C80434"/>
    <w:rsid w:val="00C80A40"/>
    <w:rsid w:val="00C87928"/>
    <w:rsid w:val="00C9444C"/>
    <w:rsid w:val="00C94BBF"/>
    <w:rsid w:val="00C95C57"/>
    <w:rsid w:val="00C96903"/>
    <w:rsid w:val="00CA3C3C"/>
    <w:rsid w:val="00CA3CAB"/>
    <w:rsid w:val="00CA4070"/>
    <w:rsid w:val="00CA7CEA"/>
    <w:rsid w:val="00CB2CC3"/>
    <w:rsid w:val="00CB51BB"/>
    <w:rsid w:val="00CB7095"/>
    <w:rsid w:val="00CC5A14"/>
    <w:rsid w:val="00CD0B7E"/>
    <w:rsid w:val="00CD3A04"/>
    <w:rsid w:val="00CE6589"/>
    <w:rsid w:val="00CE6728"/>
    <w:rsid w:val="00CF0D27"/>
    <w:rsid w:val="00CF5177"/>
    <w:rsid w:val="00CF5ECD"/>
    <w:rsid w:val="00D04CD1"/>
    <w:rsid w:val="00D05367"/>
    <w:rsid w:val="00D05564"/>
    <w:rsid w:val="00D115FC"/>
    <w:rsid w:val="00D13E62"/>
    <w:rsid w:val="00D153EB"/>
    <w:rsid w:val="00D15FFF"/>
    <w:rsid w:val="00D20313"/>
    <w:rsid w:val="00D24639"/>
    <w:rsid w:val="00D271AA"/>
    <w:rsid w:val="00D34F9F"/>
    <w:rsid w:val="00D34FB9"/>
    <w:rsid w:val="00D36891"/>
    <w:rsid w:val="00D36D6C"/>
    <w:rsid w:val="00D43A7D"/>
    <w:rsid w:val="00D44779"/>
    <w:rsid w:val="00D46D36"/>
    <w:rsid w:val="00D46E51"/>
    <w:rsid w:val="00D547C1"/>
    <w:rsid w:val="00D576B2"/>
    <w:rsid w:val="00D57813"/>
    <w:rsid w:val="00D60BE3"/>
    <w:rsid w:val="00D61364"/>
    <w:rsid w:val="00D6516D"/>
    <w:rsid w:val="00D65990"/>
    <w:rsid w:val="00D70E9D"/>
    <w:rsid w:val="00D7481F"/>
    <w:rsid w:val="00D74ECF"/>
    <w:rsid w:val="00D75FCB"/>
    <w:rsid w:val="00D77C28"/>
    <w:rsid w:val="00D828CC"/>
    <w:rsid w:val="00D87B82"/>
    <w:rsid w:val="00D91B3E"/>
    <w:rsid w:val="00D9347C"/>
    <w:rsid w:val="00DA133E"/>
    <w:rsid w:val="00DA28BB"/>
    <w:rsid w:val="00DA2ED4"/>
    <w:rsid w:val="00DB05AE"/>
    <w:rsid w:val="00DB76EB"/>
    <w:rsid w:val="00DC1F0C"/>
    <w:rsid w:val="00DE134B"/>
    <w:rsid w:val="00DE505F"/>
    <w:rsid w:val="00DE59FE"/>
    <w:rsid w:val="00DF031B"/>
    <w:rsid w:val="00DF0BBC"/>
    <w:rsid w:val="00DF161C"/>
    <w:rsid w:val="00DF200D"/>
    <w:rsid w:val="00DF59D9"/>
    <w:rsid w:val="00DF76AA"/>
    <w:rsid w:val="00E0011E"/>
    <w:rsid w:val="00E02E47"/>
    <w:rsid w:val="00E02EE7"/>
    <w:rsid w:val="00E05489"/>
    <w:rsid w:val="00E05911"/>
    <w:rsid w:val="00E12639"/>
    <w:rsid w:val="00E127E2"/>
    <w:rsid w:val="00E15AE2"/>
    <w:rsid w:val="00E16EE8"/>
    <w:rsid w:val="00E20EE6"/>
    <w:rsid w:val="00E23521"/>
    <w:rsid w:val="00E2746F"/>
    <w:rsid w:val="00E3631B"/>
    <w:rsid w:val="00E4269E"/>
    <w:rsid w:val="00E50362"/>
    <w:rsid w:val="00E57837"/>
    <w:rsid w:val="00E60577"/>
    <w:rsid w:val="00E60A4B"/>
    <w:rsid w:val="00E60E7C"/>
    <w:rsid w:val="00E61195"/>
    <w:rsid w:val="00E64DEE"/>
    <w:rsid w:val="00E6541F"/>
    <w:rsid w:val="00E70CA8"/>
    <w:rsid w:val="00E749EB"/>
    <w:rsid w:val="00E76F1B"/>
    <w:rsid w:val="00E81AC0"/>
    <w:rsid w:val="00E849EA"/>
    <w:rsid w:val="00E85496"/>
    <w:rsid w:val="00E85745"/>
    <w:rsid w:val="00E87120"/>
    <w:rsid w:val="00E912FE"/>
    <w:rsid w:val="00E91EA8"/>
    <w:rsid w:val="00E949C3"/>
    <w:rsid w:val="00E955B5"/>
    <w:rsid w:val="00EA7818"/>
    <w:rsid w:val="00EA7C32"/>
    <w:rsid w:val="00EB24B0"/>
    <w:rsid w:val="00EC3F4D"/>
    <w:rsid w:val="00EC5AC0"/>
    <w:rsid w:val="00ED0F29"/>
    <w:rsid w:val="00ED2F3F"/>
    <w:rsid w:val="00ED3411"/>
    <w:rsid w:val="00ED4816"/>
    <w:rsid w:val="00EE4BBB"/>
    <w:rsid w:val="00EE590B"/>
    <w:rsid w:val="00EE61A5"/>
    <w:rsid w:val="00EF33BD"/>
    <w:rsid w:val="00EF485F"/>
    <w:rsid w:val="00F01E7D"/>
    <w:rsid w:val="00F0286B"/>
    <w:rsid w:val="00F02B90"/>
    <w:rsid w:val="00F03089"/>
    <w:rsid w:val="00F06CF8"/>
    <w:rsid w:val="00F14CEB"/>
    <w:rsid w:val="00F15769"/>
    <w:rsid w:val="00F224D8"/>
    <w:rsid w:val="00F23DC1"/>
    <w:rsid w:val="00F24B8F"/>
    <w:rsid w:val="00F2702B"/>
    <w:rsid w:val="00F356A3"/>
    <w:rsid w:val="00F36CB2"/>
    <w:rsid w:val="00F40B8F"/>
    <w:rsid w:val="00F42472"/>
    <w:rsid w:val="00F471DA"/>
    <w:rsid w:val="00F50C67"/>
    <w:rsid w:val="00F53281"/>
    <w:rsid w:val="00F54383"/>
    <w:rsid w:val="00F575E4"/>
    <w:rsid w:val="00F618FB"/>
    <w:rsid w:val="00F65BCF"/>
    <w:rsid w:val="00F6706B"/>
    <w:rsid w:val="00F81B55"/>
    <w:rsid w:val="00F82041"/>
    <w:rsid w:val="00F8538E"/>
    <w:rsid w:val="00F8730F"/>
    <w:rsid w:val="00F92541"/>
    <w:rsid w:val="00F94C3B"/>
    <w:rsid w:val="00FA011F"/>
    <w:rsid w:val="00FA36CF"/>
    <w:rsid w:val="00FA36F5"/>
    <w:rsid w:val="00FA49BC"/>
    <w:rsid w:val="00FA4FAE"/>
    <w:rsid w:val="00FB3099"/>
    <w:rsid w:val="00FB31A7"/>
    <w:rsid w:val="00FB3AFA"/>
    <w:rsid w:val="00FB4CE4"/>
    <w:rsid w:val="00FB56E3"/>
    <w:rsid w:val="00FC37BA"/>
    <w:rsid w:val="00FC45C3"/>
    <w:rsid w:val="00FC7216"/>
    <w:rsid w:val="00FD46F7"/>
    <w:rsid w:val="00FD54F7"/>
    <w:rsid w:val="00FD5C3F"/>
    <w:rsid w:val="00FE13DB"/>
    <w:rsid w:val="00FE2C9A"/>
    <w:rsid w:val="00FE431F"/>
    <w:rsid w:val="00FE64C6"/>
    <w:rsid w:val="00FE72A1"/>
    <w:rsid w:val="00FF0817"/>
    <w:rsid w:val="00FF2D77"/>
    <w:rsid w:val="00FF7E3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195586" style="mso-width-relative:margin;mso-height-relative:margin" fillcolor="white">
      <v:fill color="white"/>
      <o:colormenu v:ext="edit" fillcolor="none" strokecolor="red" shadowcolor="none"/>
    </o:shapedefaults>
    <o:shapelayout v:ext="edit">
      <o:idmap v:ext="edit" data="1"/>
      <o:rules v:ext="edit">
        <o:r id="V:Rule89" type="connector" idref="#AutoShape 479"/>
        <o:r id="V:Rule90" type="connector" idref="#AutoShape 183"/>
        <o:r id="V:Rule91" type="connector" idref="#AutoShape 601"/>
        <o:r id="V:Rule92" type="connector" idref="#AutoShape 187"/>
        <o:r id="V:Rule93" type="connector" idref="#AutoShape 599"/>
        <o:r id="V:Rule94" type="connector" idref="#AutoShape 648"/>
        <o:r id="V:Rule95" type="connector" idref="#AutoShape 721"/>
        <o:r id="V:Rule96" type="connector" idref="#AutoShape 408"/>
        <o:r id="V:Rule97" type="connector" idref="#AutoShape 176"/>
        <o:r id="V:Rule98" type="connector" idref="#AutoShape 705"/>
        <o:r id="V:Rule99" type="connector" idref="#AutoShape 356"/>
        <o:r id="V:Rule100" type="connector" idref="#AutoShape 708"/>
        <o:r id="V:Rule101" type="connector" idref="#AutoShape 480"/>
        <o:r id="V:Rule102" type="connector" idref="#AutoShape 483"/>
        <o:r id="V:Rule103" type="connector" idref="#AutoShape 600"/>
        <o:r id="V:Rule104" type="connector" idref="#AutoShape 786"/>
        <o:r id="V:Rule105" type="connector" idref="#AutoShape 184"/>
        <o:r id="V:Rule106" type="connector" idref="#AutoShape 872"/>
        <o:r id="V:Rule107" type="connector" idref="#AutoShape 193"/>
        <o:r id="V:Rule108" type="connector" idref="#AutoShape 583"/>
        <o:r id="V:Rule109" type="connector" idref="#AutoShape 868"/>
        <o:r id="V:Rule110" type="connector" idref="#AutoShape 741"/>
        <o:r id="V:Rule111" type="connector" idref="#AutoShape 481"/>
        <o:r id="V:Rule112" type="connector" idref="#AutoShape 829"/>
        <o:r id="V:Rule113" type="connector" idref="#AutoShape 675"/>
        <o:r id="V:Rule114" type="connector" idref="#AutoShape 173"/>
        <o:r id="V:Rule115" type="connector" idref="#AutoShape 178"/>
        <o:r id="V:Rule116" type="connector" idref="#AutoShape 823"/>
        <o:r id="V:Rule117" type="connector" idref="#AutoShape 788"/>
        <o:r id="V:Rule118" type="connector" idref="#AutoShape 165"/>
        <o:r id="V:Rule119" type="connector" idref="#AutoShape 175"/>
        <o:r id="V:Rule120" type="connector" idref="#AutoShape 421"/>
        <o:r id="V:Rule121" type="connector" idref="#AutoShape 828"/>
        <o:r id="V:Rule122" type="connector" idref="#AutoShape 418"/>
        <o:r id="V:Rule123" type="connector" idref="#AutoShape 663"/>
        <o:r id="V:Rule124" type="connector" idref="#AutoShape 584"/>
        <o:r id="V:Rule125" type="connector" idref="#AutoShape 673"/>
        <o:r id="V:Rule126" type="connector" idref="#AutoShape 670"/>
        <o:r id="V:Rule127" type="connector" idref="#AutoShape 586"/>
        <o:r id="V:Rule128" type="connector" idref="#AutoShape 643"/>
        <o:r id="V:Rule129" type="connector" idref="#AutoShape 871"/>
        <o:r id="V:Rule130" type="connector" idref="#AutoShape 354"/>
        <o:r id="V:Rule131" type="connector" idref="#AutoShape 614"/>
        <o:r id="V:Rule132" type="connector" idref="#AutoShape 714"/>
        <o:r id="V:Rule133" type="connector" idref="#AutoShape 166"/>
        <o:r id="V:Rule134" type="connector" idref="#AutoShape 674"/>
        <o:r id="V:Rule135" type="connector" idref="#AutoShape 194"/>
        <o:r id="V:Rule136" type="connector" idref="#AutoShape 177"/>
        <o:r id="V:Rule137" type="connector" idref="#AutoShape 407"/>
        <o:r id="V:Rule138" type="connector" idref="#AutoShape 825"/>
        <o:r id="V:Rule139" type="connector" idref="#AutoShape 749"/>
        <o:r id="V:Rule140" type="connector" idref="#AutoShape 746"/>
        <o:r id="V:Rule141" type="connector" idref="#AutoShape 713"/>
        <o:r id="V:Rule142" type="connector" idref="#AutoShape 422"/>
        <o:r id="V:Rule143" type="connector" idref="#AutoShape 858"/>
        <o:r id="V:Rule144" type="connector" idref="#AutoShape 862"/>
        <o:r id="V:Rule145" type="connector" idref="#AutoShape 669"/>
        <o:r id="V:Rule146" type="connector" idref="#AutoShape 649"/>
        <o:r id="V:Rule147" type="connector" idref="#AutoShape 196"/>
        <o:r id="V:Rule148" type="connector" idref="#AutoShape 174"/>
        <o:r id="V:Rule149" type="connector" idref="#AutoShape 731"/>
        <o:r id="V:Rule150" type="connector" idref="#AutoShape 636"/>
        <o:r id="V:Rule151" type="connector" idref="#AutoShape 595"/>
        <o:r id="V:Rule152" type="connector" idref="#AutoShape 873"/>
        <o:r id="V:Rule153" type="connector" idref="#AutoShape 409"/>
        <o:r id="V:Rule154" type="connector" idref="#AutoShape 355"/>
        <o:r id="V:Rule155" type="connector" idref="#AutoShape 647"/>
        <o:r id="V:Rule156" type="connector" idref="#AutoShape 857"/>
        <o:r id="V:Rule157" type="connector" idref="#AutoShape 420"/>
        <o:r id="V:Rule158" type="connector" idref="#AutoShape 482"/>
        <o:r id="V:Rule159" type="connector" idref="#AutoShape 478"/>
        <o:r id="V:Rule160" type="connector" idref="#AutoShape 575"/>
        <o:r id="V:Rule161" type="connector" idref="#_x0000_s1200"/>
        <o:r id="V:Rule162" type="connector" idref="#AutoShape 423"/>
        <o:r id="V:Rule163" type="connector" idref="#AutoShape 634"/>
        <o:r id="V:Rule164" type="connector" idref="#_x0000_s1999"/>
        <o:r id="V:Rule165" type="connector" idref="#AutoShape 164"/>
        <o:r id="V:Rule166" type="connector" idref="#AutoShape 861"/>
        <o:r id="V:Rule167" type="connector" idref="#AutoShape 742"/>
        <o:r id="V:Rule168" type="connector" idref="#AutoShape 192"/>
        <o:r id="V:Rule169" type="connector" idref="#AutoShape 182"/>
        <o:r id="V:Rule170" type="connector" idref="#AutoShape 787"/>
        <o:r id="V:Rule171" type="connector" idref="#AutoShape 711"/>
        <o:r id="V:Rule172" type="connector" idref="#AutoShape 668"/>
        <o:r id="V:Rule173" type="connector" idref="#AutoShape 748"/>
        <o:r id="V:Rule174" type="connector" idref="#AutoShape 652"/>
        <o:r id="V:Rule175" type="connector" idref="#AutoShape 188"/>
        <o:r id="V:Rule176" type="connector" idref="#AutoShape 740"/>
        <o:r id="V:Rule177" type="connector" idref="#AutoShape 7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Bullet" w:uiPriority="0"/>
    <w:lsdException w:name="List Number" w:uiPriority="0"/>
    <w:lsdException w:name="List Bullet 5"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9EB"/>
    <w:pPr>
      <w:spacing w:before="200" w:after="200" w:line="276" w:lineRule="auto"/>
      <w:jc w:val="both"/>
    </w:pPr>
    <w:rPr>
      <w:rFonts w:ascii="Times New Roman" w:hAnsi="Times New Roman"/>
      <w:sz w:val="24"/>
      <w:lang w:bidi="en-US"/>
    </w:rPr>
  </w:style>
  <w:style w:type="paragraph" w:styleId="Heading1">
    <w:name w:val="heading 1"/>
    <w:basedOn w:val="Normal"/>
    <w:next w:val="Normal"/>
    <w:link w:val="Heading1Char"/>
    <w:qFormat/>
    <w:rsid w:val="002D56FC"/>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36"/>
      <w:szCs w:val="22"/>
    </w:rPr>
  </w:style>
  <w:style w:type="paragraph" w:styleId="Heading2">
    <w:name w:val="heading 2"/>
    <w:basedOn w:val="Normal"/>
    <w:next w:val="Normal"/>
    <w:link w:val="Heading2Char"/>
    <w:unhideWhenUsed/>
    <w:qFormat/>
    <w:rsid w:val="007D71A8"/>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8"/>
      <w:szCs w:val="22"/>
    </w:rPr>
  </w:style>
  <w:style w:type="paragraph" w:styleId="Heading3">
    <w:name w:val="heading 3"/>
    <w:basedOn w:val="Normal"/>
    <w:next w:val="Normal"/>
    <w:link w:val="Heading3Char"/>
    <w:unhideWhenUsed/>
    <w:qFormat/>
    <w:rsid w:val="007D71A8"/>
    <w:pPr>
      <w:pBdr>
        <w:top w:val="single" w:sz="6" w:space="2" w:color="4F81BD"/>
        <w:left w:val="single" w:sz="6" w:space="2" w:color="4F81BD"/>
      </w:pBdr>
      <w:spacing w:before="300" w:after="0"/>
      <w:outlineLvl w:val="2"/>
    </w:pPr>
    <w:rPr>
      <w:caps/>
      <w:color w:val="243F60"/>
      <w:spacing w:val="15"/>
      <w:sz w:val="26"/>
      <w:szCs w:val="22"/>
    </w:rPr>
  </w:style>
  <w:style w:type="paragraph" w:styleId="Heading4">
    <w:name w:val="heading 4"/>
    <w:basedOn w:val="Normal"/>
    <w:next w:val="Normal"/>
    <w:link w:val="Heading4Char"/>
    <w:unhideWhenUsed/>
    <w:qFormat/>
    <w:rsid w:val="00005F30"/>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nhideWhenUsed/>
    <w:qFormat/>
    <w:rsid w:val="00005F30"/>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nhideWhenUsed/>
    <w:qFormat/>
    <w:rsid w:val="00005F30"/>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nhideWhenUsed/>
    <w:qFormat/>
    <w:rsid w:val="00005F30"/>
    <w:pPr>
      <w:spacing w:before="300" w:after="0"/>
      <w:outlineLvl w:val="6"/>
    </w:pPr>
    <w:rPr>
      <w:caps/>
      <w:color w:val="365F91"/>
      <w:spacing w:val="10"/>
      <w:sz w:val="22"/>
      <w:szCs w:val="22"/>
    </w:rPr>
  </w:style>
  <w:style w:type="paragraph" w:styleId="Heading8">
    <w:name w:val="heading 8"/>
    <w:basedOn w:val="Normal"/>
    <w:next w:val="Normal"/>
    <w:link w:val="Heading8Char"/>
    <w:unhideWhenUsed/>
    <w:qFormat/>
    <w:rsid w:val="00005F30"/>
    <w:pPr>
      <w:spacing w:before="300" w:after="0"/>
      <w:outlineLvl w:val="7"/>
    </w:pPr>
    <w:rPr>
      <w:caps/>
      <w:spacing w:val="10"/>
      <w:sz w:val="18"/>
      <w:szCs w:val="18"/>
    </w:rPr>
  </w:style>
  <w:style w:type="paragraph" w:styleId="Heading9">
    <w:name w:val="heading 9"/>
    <w:basedOn w:val="Normal"/>
    <w:next w:val="Normal"/>
    <w:link w:val="Heading9Char"/>
    <w:unhideWhenUsed/>
    <w:qFormat/>
    <w:rsid w:val="00005F3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16AFA"/>
    <w:pPr>
      <w:spacing w:after="240"/>
    </w:pPr>
    <w:rPr>
      <w:rFonts w:ascii="Garamond" w:hAnsi="Garamond"/>
      <w:spacing w:val="-5"/>
    </w:rPr>
  </w:style>
  <w:style w:type="character" w:styleId="CommentReference">
    <w:name w:val="annotation reference"/>
    <w:semiHidden/>
    <w:rsid w:val="00516AFA"/>
    <w:rPr>
      <w:sz w:val="16"/>
    </w:rPr>
  </w:style>
  <w:style w:type="paragraph" w:styleId="CommentText">
    <w:name w:val="annotation text"/>
    <w:basedOn w:val="Normal"/>
    <w:semiHidden/>
    <w:rsid w:val="00516AFA"/>
    <w:pPr>
      <w:tabs>
        <w:tab w:val="left" w:pos="187"/>
      </w:tabs>
      <w:spacing w:after="120" w:line="220" w:lineRule="exact"/>
      <w:ind w:left="187" w:hanging="187"/>
    </w:pPr>
    <w:rPr>
      <w:rFonts w:ascii="Garamond" w:hAnsi="Garamond"/>
      <w:sz w:val="16"/>
    </w:rPr>
  </w:style>
  <w:style w:type="paragraph" w:customStyle="1" w:styleId="BlockQuotation">
    <w:name w:val="Block Quotation"/>
    <w:basedOn w:val="Normal"/>
    <w:next w:val="BodyText"/>
    <w:rsid w:val="00516AFA"/>
    <w:pPr>
      <w:pBdr>
        <w:top w:val="single" w:sz="6" w:space="12" w:color="FFFFFF"/>
        <w:left w:val="single" w:sz="6" w:space="12" w:color="FFFFFF"/>
        <w:bottom w:val="single" w:sz="6" w:space="12" w:color="FFFFFF"/>
        <w:right w:val="single" w:sz="6" w:space="12" w:color="FFFFFF"/>
      </w:pBdr>
      <w:shd w:val="pct10" w:color="808080" w:fill="auto"/>
      <w:spacing w:after="240"/>
      <w:ind w:left="600" w:right="600"/>
    </w:pPr>
    <w:rPr>
      <w:rFonts w:ascii="Garamond" w:hAnsi="Garamond"/>
      <w:spacing w:val="-5"/>
    </w:rPr>
  </w:style>
  <w:style w:type="paragraph" w:customStyle="1" w:styleId="BlockQuotationFirst">
    <w:name w:val="Block Quotation First"/>
    <w:basedOn w:val="Normal"/>
    <w:next w:val="BlockQuotation"/>
    <w:rsid w:val="00516AFA"/>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rsid w:val="00516AFA"/>
    <w:pPr>
      <w:keepNext/>
    </w:pPr>
  </w:style>
  <w:style w:type="paragraph" w:styleId="Caption">
    <w:name w:val="caption"/>
    <w:basedOn w:val="Normal"/>
    <w:next w:val="Normal"/>
    <w:uiPriority w:val="35"/>
    <w:unhideWhenUsed/>
    <w:qFormat/>
    <w:rsid w:val="00005F30"/>
    <w:rPr>
      <w:b/>
      <w:bCs/>
      <w:color w:val="365F91"/>
      <w:sz w:val="16"/>
      <w:szCs w:val="16"/>
    </w:rPr>
  </w:style>
  <w:style w:type="paragraph" w:customStyle="1" w:styleId="ChapterSubtitle">
    <w:name w:val="Chapter Subtitle"/>
    <w:basedOn w:val="Normal"/>
    <w:next w:val="BodyText"/>
    <w:rsid w:val="00516AFA"/>
    <w:pPr>
      <w:keepNext/>
      <w:keepLines/>
      <w:spacing w:after="360" w:line="240" w:lineRule="atLeast"/>
      <w:ind w:right="1800"/>
    </w:pPr>
    <w:rPr>
      <w:rFonts w:ascii="Garamond" w:hAnsi="Garamond"/>
      <w:i/>
      <w:spacing w:val="-20"/>
      <w:kern w:val="28"/>
      <w:sz w:val="28"/>
    </w:rPr>
  </w:style>
  <w:style w:type="paragraph" w:customStyle="1" w:styleId="ChapterTitle">
    <w:name w:val="Chapter Title"/>
    <w:basedOn w:val="Normal"/>
    <w:next w:val="ChapterSubtitle"/>
    <w:rsid w:val="00516AFA"/>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516AFA"/>
    <w:pPr>
      <w:spacing w:before="420" w:after="60" w:line="320" w:lineRule="exact"/>
    </w:pPr>
    <w:rPr>
      <w:rFonts w:ascii="Garamond" w:hAnsi="Garamond"/>
      <w:caps/>
      <w:kern w:val="36"/>
      <w:sz w:val="38"/>
    </w:rPr>
  </w:style>
  <w:style w:type="character" w:styleId="Emphasis">
    <w:name w:val="Emphasis"/>
    <w:uiPriority w:val="20"/>
    <w:qFormat/>
    <w:rsid w:val="00005F30"/>
    <w:rPr>
      <w:caps/>
      <w:color w:val="243F60"/>
      <w:spacing w:val="5"/>
    </w:rPr>
  </w:style>
  <w:style w:type="character" w:styleId="EndnoteReference">
    <w:name w:val="endnote reference"/>
    <w:semiHidden/>
    <w:rsid w:val="00516AFA"/>
    <w:rPr>
      <w:sz w:val="18"/>
      <w:vertAlign w:val="superscript"/>
    </w:rPr>
  </w:style>
  <w:style w:type="paragraph" w:styleId="EndnoteText">
    <w:name w:val="endnote text"/>
    <w:basedOn w:val="Normal"/>
    <w:semiHidden/>
    <w:rsid w:val="00516AFA"/>
    <w:pPr>
      <w:tabs>
        <w:tab w:val="left" w:pos="187"/>
      </w:tabs>
      <w:spacing w:after="120" w:line="220" w:lineRule="exact"/>
      <w:ind w:left="187" w:hanging="187"/>
    </w:pPr>
    <w:rPr>
      <w:rFonts w:ascii="Garamond" w:hAnsi="Garamond"/>
      <w:sz w:val="18"/>
    </w:rPr>
  </w:style>
  <w:style w:type="paragraph" w:styleId="Footer">
    <w:name w:val="footer"/>
    <w:basedOn w:val="Normal"/>
    <w:link w:val="FooterChar"/>
    <w:rsid w:val="00516AFA"/>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sid w:val="00516AFA"/>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rsid w:val="00516AFA"/>
    <w:pPr>
      <w:keepLines/>
      <w:tabs>
        <w:tab w:val="center" w:pos="4320"/>
        <w:tab w:val="right" w:pos="8640"/>
      </w:tabs>
    </w:pPr>
    <w:rPr>
      <w:rFonts w:ascii="Arial Black" w:hAnsi="Arial Black"/>
      <w:caps/>
      <w:spacing w:val="60"/>
      <w:sz w:val="14"/>
    </w:rPr>
  </w:style>
  <w:style w:type="paragraph" w:customStyle="1" w:styleId="Icon1">
    <w:name w:val="Icon 1"/>
    <w:basedOn w:val="Normal"/>
    <w:rsid w:val="00516AFA"/>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spacing w:before="0" w:after="0"/>
      <w:ind w:left="240" w:hanging="240"/>
      <w:jc w:val="left"/>
    </w:pPr>
    <w:rPr>
      <w:rFonts w:asciiTheme="minorHAnsi" w:hAnsiTheme="minorHAnsi"/>
      <w:sz w:val="18"/>
      <w:szCs w:val="18"/>
    </w:rPr>
  </w:style>
  <w:style w:type="paragraph" w:styleId="Index2">
    <w:name w:val="index 2"/>
    <w:basedOn w:val="Normal"/>
    <w:semiHidden/>
    <w:rsid w:val="00977C9A"/>
    <w:pPr>
      <w:spacing w:before="0" w:after="0"/>
      <w:ind w:left="480" w:hanging="240"/>
      <w:jc w:val="left"/>
    </w:pPr>
    <w:rPr>
      <w:rFonts w:asciiTheme="minorHAnsi" w:hAnsiTheme="minorHAnsi"/>
      <w:sz w:val="18"/>
      <w:szCs w:val="18"/>
    </w:rPr>
  </w:style>
  <w:style w:type="paragraph" w:styleId="Index3">
    <w:name w:val="index 3"/>
    <w:basedOn w:val="Normal"/>
    <w:semiHidden/>
    <w:rsid w:val="00516AFA"/>
    <w:pPr>
      <w:spacing w:before="0" w:after="0"/>
      <w:ind w:left="720" w:hanging="240"/>
      <w:jc w:val="left"/>
    </w:pPr>
    <w:rPr>
      <w:rFonts w:asciiTheme="minorHAnsi" w:hAnsiTheme="minorHAnsi"/>
      <w:sz w:val="18"/>
      <w:szCs w:val="18"/>
    </w:rPr>
  </w:style>
  <w:style w:type="paragraph" w:styleId="Index4">
    <w:name w:val="index 4"/>
    <w:basedOn w:val="Normal"/>
    <w:semiHidden/>
    <w:rsid w:val="00516AFA"/>
    <w:pPr>
      <w:spacing w:before="0" w:after="0"/>
      <w:ind w:left="960" w:hanging="240"/>
      <w:jc w:val="left"/>
    </w:pPr>
    <w:rPr>
      <w:rFonts w:asciiTheme="minorHAnsi" w:hAnsiTheme="minorHAnsi"/>
      <w:sz w:val="18"/>
      <w:szCs w:val="18"/>
    </w:rPr>
  </w:style>
  <w:style w:type="paragraph" w:styleId="Index5">
    <w:name w:val="index 5"/>
    <w:basedOn w:val="Normal"/>
    <w:semiHidden/>
    <w:rsid w:val="00516AFA"/>
    <w:pPr>
      <w:spacing w:before="0" w:after="0"/>
      <w:ind w:left="1200" w:hanging="240"/>
      <w:jc w:val="left"/>
    </w:pPr>
    <w:rPr>
      <w:rFonts w:asciiTheme="minorHAnsi" w:hAnsiTheme="minorHAnsi"/>
      <w:sz w:val="18"/>
      <w:szCs w:val="18"/>
    </w:rPr>
  </w:style>
  <w:style w:type="paragraph" w:styleId="Index6">
    <w:name w:val="index 6"/>
    <w:basedOn w:val="Index1"/>
    <w:next w:val="Normal"/>
    <w:semiHidden/>
    <w:rsid w:val="00516AFA"/>
    <w:pPr>
      <w:ind w:left="1440"/>
    </w:pPr>
  </w:style>
  <w:style w:type="paragraph" w:styleId="Index7">
    <w:name w:val="index 7"/>
    <w:basedOn w:val="Index1"/>
    <w:next w:val="Normal"/>
    <w:semiHidden/>
    <w:rsid w:val="00516AFA"/>
    <w:pPr>
      <w:ind w:left="1680"/>
    </w:pPr>
  </w:style>
  <w:style w:type="paragraph" w:styleId="Index8">
    <w:name w:val="index 8"/>
    <w:basedOn w:val="Normal"/>
    <w:next w:val="Normal"/>
    <w:semiHidden/>
    <w:rsid w:val="00516AFA"/>
    <w:pPr>
      <w:spacing w:before="0" w:after="0"/>
      <w:ind w:left="1920" w:hanging="240"/>
      <w:jc w:val="left"/>
    </w:pPr>
    <w:rPr>
      <w:rFonts w:asciiTheme="minorHAnsi" w:hAnsiTheme="minorHAnsi"/>
      <w:sz w:val="18"/>
      <w:szCs w:val="18"/>
    </w:rPr>
  </w:style>
  <w:style w:type="paragraph" w:styleId="IndexHeading">
    <w:name w:val="index heading"/>
    <w:basedOn w:val="Normal"/>
    <w:next w:val="Index1"/>
    <w:uiPriority w:val="99"/>
    <w:semiHidden/>
    <w:rsid w:val="00516AFA"/>
    <w:pPr>
      <w:spacing w:before="240" w:after="120"/>
      <w:jc w:val="center"/>
    </w:pPr>
    <w:rPr>
      <w:rFonts w:asciiTheme="minorHAnsi" w:hAnsiTheme="minorHAnsi"/>
      <w:b/>
      <w:bCs/>
      <w:sz w:val="26"/>
      <w:szCs w:val="26"/>
    </w:rPr>
  </w:style>
  <w:style w:type="character" w:customStyle="1" w:styleId="Lead-inEmphasis">
    <w:name w:val="Lead-in Emphasis"/>
    <w:rsid w:val="00516AFA"/>
    <w:rPr>
      <w:caps/>
      <w:sz w:val="22"/>
    </w:rPr>
  </w:style>
  <w:style w:type="paragraph" w:styleId="ListBullet">
    <w:name w:val="List Bullet"/>
    <w:basedOn w:val="Normal"/>
    <w:rsid w:val="00684F60"/>
    <w:pPr>
      <w:spacing w:after="240"/>
      <w:ind w:left="360" w:right="360" w:hanging="360"/>
    </w:pPr>
    <w:rPr>
      <w:spacing w:val="-5"/>
    </w:rPr>
  </w:style>
  <w:style w:type="paragraph" w:styleId="ListBullet5">
    <w:name w:val="List Bullet 5"/>
    <w:basedOn w:val="Normal"/>
    <w:rsid w:val="00516AFA"/>
    <w:pPr>
      <w:framePr w:w="1860" w:wrap="around" w:vAnchor="text" w:hAnchor="page" w:x="1201" w:y="1"/>
      <w:pBdr>
        <w:bottom w:val="single" w:sz="6" w:space="0" w:color="auto"/>
        <w:between w:val="single" w:sz="6" w:space="0" w:color="auto"/>
      </w:pBdr>
      <w:tabs>
        <w:tab w:val="num" w:pos="360"/>
      </w:tabs>
      <w:spacing w:line="320" w:lineRule="exact"/>
      <w:ind w:left="360" w:hanging="360"/>
    </w:pPr>
    <w:rPr>
      <w:sz w:val="18"/>
    </w:rPr>
  </w:style>
  <w:style w:type="paragraph" w:styleId="ListNumber">
    <w:name w:val="List Number"/>
    <w:basedOn w:val="Normal"/>
    <w:rsid w:val="00684F60"/>
    <w:pPr>
      <w:spacing w:after="240"/>
      <w:ind w:left="720" w:right="360" w:hanging="360"/>
    </w:pPr>
    <w:rPr>
      <w:spacing w:val="-5"/>
    </w:rPr>
  </w:style>
  <w:style w:type="paragraph" w:styleId="MacroText">
    <w:name w:val="macro"/>
    <w:basedOn w:val="BodyText"/>
    <w:semiHidden/>
    <w:rsid w:val="00516AFA"/>
    <w:pPr>
      <w:spacing w:after="120"/>
    </w:pPr>
    <w:rPr>
      <w:rFonts w:ascii="Courier New" w:hAnsi="Courier New"/>
    </w:rPr>
  </w:style>
  <w:style w:type="character" w:styleId="PageNumber">
    <w:name w:val="page number"/>
    <w:rsid w:val="00516AFA"/>
    <w:rPr>
      <w:b/>
    </w:rPr>
  </w:style>
  <w:style w:type="paragraph" w:customStyle="1" w:styleId="PartLabel">
    <w:name w:val="Part Label"/>
    <w:basedOn w:val="Normal"/>
    <w:next w:val="Normal"/>
    <w:rsid w:val="00516AFA"/>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516AFA"/>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rsid w:val="00516AFA"/>
    <w:pPr>
      <w:keepNext/>
    </w:pPr>
  </w:style>
  <w:style w:type="paragraph" w:customStyle="1" w:styleId="ReturnAddress">
    <w:name w:val="Return Address"/>
    <w:basedOn w:val="Normal"/>
    <w:rsid w:val="00516AFA"/>
    <w:pPr>
      <w:jc w:val="center"/>
    </w:pPr>
    <w:rPr>
      <w:spacing w:val="-3"/>
    </w:rPr>
  </w:style>
  <w:style w:type="paragraph" w:customStyle="1" w:styleId="SectionLabel">
    <w:name w:val="Section Label"/>
    <w:basedOn w:val="Normal"/>
    <w:next w:val="Normal"/>
    <w:rsid w:val="00516AFA"/>
    <w:pPr>
      <w:spacing w:before="2040" w:after="360" w:line="480" w:lineRule="atLeast"/>
    </w:pPr>
    <w:rPr>
      <w:rFonts w:ascii="Arial Black" w:hAnsi="Arial Black"/>
      <w:color w:val="808080"/>
      <w:spacing w:val="-35"/>
      <w:sz w:val="48"/>
    </w:rPr>
  </w:style>
  <w:style w:type="paragraph" w:styleId="Subtitle">
    <w:name w:val="Subtitle"/>
    <w:basedOn w:val="Normal"/>
    <w:next w:val="Normal"/>
    <w:link w:val="SubtitleChar"/>
    <w:uiPriority w:val="11"/>
    <w:qFormat/>
    <w:rsid w:val="00005F30"/>
    <w:pPr>
      <w:spacing w:after="1000" w:line="240" w:lineRule="auto"/>
    </w:pPr>
    <w:rPr>
      <w:caps/>
      <w:color w:val="595959"/>
      <w:spacing w:val="10"/>
      <w:szCs w:val="24"/>
    </w:rPr>
  </w:style>
  <w:style w:type="paragraph" w:styleId="Title">
    <w:name w:val="Title"/>
    <w:basedOn w:val="Normal"/>
    <w:next w:val="Normal"/>
    <w:link w:val="TitleChar"/>
    <w:uiPriority w:val="10"/>
    <w:qFormat/>
    <w:rsid w:val="00005F30"/>
    <w:pPr>
      <w:spacing w:before="720"/>
    </w:pPr>
    <w:rPr>
      <w:caps/>
      <w:color w:val="4F81BD"/>
      <w:spacing w:val="10"/>
      <w:kern w:val="28"/>
      <w:sz w:val="52"/>
      <w:szCs w:val="52"/>
    </w:rPr>
  </w:style>
  <w:style w:type="paragraph" w:customStyle="1" w:styleId="SubtitleCover">
    <w:name w:val="Subtitle Cover"/>
    <w:basedOn w:val="Normal"/>
    <w:next w:val="Normal"/>
    <w:rsid w:val="00516AFA"/>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rsid w:val="00516AFA"/>
    <w:pPr>
      <w:tabs>
        <w:tab w:val="right" w:leader="dot" w:pos="8640"/>
      </w:tabs>
      <w:spacing w:after="240"/>
    </w:pPr>
  </w:style>
  <w:style w:type="paragraph" w:styleId="TableofFigures">
    <w:name w:val="table of figures"/>
    <w:basedOn w:val="Normal"/>
    <w:uiPriority w:val="99"/>
    <w:rsid w:val="0026124D"/>
    <w:pPr>
      <w:tabs>
        <w:tab w:val="right" w:leader="dot" w:pos="8640"/>
      </w:tabs>
      <w:ind w:left="720" w:hanging="720"/>
      <w:jc w:val="left"/>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rsid w:val="00516AFA"/>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7D58FB"/>
    <w:pPr>
      <w:spacing w:before="120" w:after="120"/>
      <w:jc w:val="left"/>
    </w:pPr>
    <w:rPr>
      <w:rFonts w:asciiTheme="minorHAnsi" w:hAnsiTheme="minorHAnsi"/>
      <w:b/>
      <w:bCs/>
      <w:caps/>
      <w:sz w:val="20"/>
    </w:rPr>
  </w:style>
  <w:style w:type="paragraph" w:styleId="TOC2">
    <w:name w:val="toc 2"/>
    <w:basedOn w:val="TOC1"/>
    <w:autoRedefine/>
    <w:uiPriority w:val="39"/>
    <w:qFormat/>
    <w:rsid w:val="00445DEB"/>
    <w:pPr>
      <w:tabs>
        <w:tab w:val="right" w:leader="dot" w:pos="7190"/>
      </w:tabs>
      <w:spacing w:before="0" w:after="0"/>
      <w:ind w:left="245"/>
    </w:pPr>
    <w:rPr>
      <w:b w:val="0"/>
      <w:bCs w:val="0"/>
      <w:caps w:val="0"/>
      <w:smallCaps/>
    </w:rPr>
  </w:style>
  <w:style w:type="paragraph" w:styleId="TOC3">
    <w:name w:val="toc 3"/>
    <w:basedOn w:val="Normal"/>
    <w:next w:val="Normal"/>
    <w:autoRedefine/>
    <w:uiPriority w:val="39"/>
    <w:qFormat/>
    <w:rsid w:val="00DA28BB"/>
    <w:pPr>
      <w:spacing w:before="0" w:after="0"/>
      <w:ind w:left="480"/>
      <w:jc w:val="left"/>
    </w:pPr>
    <w:rPr>
      <w:rFonts w:asciiTheme="minorHAnsi" w:hAnsiTheme="minorHAnsi"/>
      <w:i/>
      <w:iCs/>
      <w:sz w:val="20"/>
    </w:rPr>
  </w:style>
  <w:style w:type="paragraph" w:styleId="TOC4">
    <w:name w:val="toc 4"/>
    <w:basedOn w:val="Normal"/>
    <w:next w:val="Normal"/>
    <w:uiPriority w:val="39"/>
    <w:rsid w:val="00516AFA"/>
    <w:pPr>
      <w:spacing w:before="0" w:after="0"/>
      <w:ind w:left="720"/>
      <w:jc w:val="left"/>
    </w:pPr>
    <w:rPr>
      <w:rFonts w:asciiTheme="minorHAnsi" w:hAnsiTheme="minorHAnsi"/>
      <w:sz w:val="18"/>
      <w:szCs w:val="18"/>
    </w:rPr>
  </w:style>
  <w:style w:type="paragraph" w:styleId="TOC5">
    <w:name w:val="toc 5"/>
    <w:basedOn w:val="Normal"/>
    <w:next w:val="Normal"/>
    <w:uiPriority w:val="39"/>
    <w:rsid w:val="00516AFA"/>
    <w:pPr>
      <w:spacing w:before="0" w:after="0"/>
      <w:ind w:left="960"/>
      <w:jc w:val="left"/>
    </w:pPr>
    <w:rPr>
      <w:rFonts w:asciiTheme="minorHAnsi" w:hAnsiTheme="minorHAnsi"/>
      <w:sz w:val="18"/>
      <w:szCs w:val="18"/>
    </w:rPr>
  </w:style>
  <w:style w:type="paragraph" w:styleId="TOC6">
    <w:name w:val="toc 6"/>
    <w:basedOn w:val="Normal"/>
    <w:next w:val="Normal"/>
    <w:uiPriority w:val="39"/>
    <w:rsid w:val="00516AFA"/>
    <w:pPr>
      <w:spacing w:before="0" w:after="0"/>
      <w:ind w:left="1200"/>
      <w:jc w:val="left"/>
    </w:pPr>
    <w:rPr>
      <w:rFonts w:asciiTheme="minorHAnsi" w:hAnsiTheme="minorHAnsi"/>
      <w:sz w:val="18"/>
      <w:szCs w:val="18"/>
    </w:rPr>
  </w:style>
  <w:style w:type="paragraph" w:styleId="TOC7">
    <w:name w:val="toc 7"/>
    <w:basedOn w:val="Normal"/>
    <w:next w:val="Normal"/>
    <w:uiPriority w:val="39"/>
    <w:rsid w:val="00516AFA"/>
    <w:pPr>
      <w:spacing w:before="0" w:after="0"/>
      <w:ind w:left="1440"/>
      <w:jc w:val="left"/>
    </w:pPr>
    <w:rPr>
      <w:rFonts w:asciiTheme="minorHAnsi" w:hAnsiTheme="minorHAnsi"/>
      <w:sz w:val="18"/>
      <w:szCs w:val="18"/>
    </w:rPr>
  </w:style>
  <w:style w:type="paragraph" w:styleId="TOC8">
    <w:name w:val="toc 8"/>
    <w:basedOn w:val="Normal"/>
    <w:next w:val="Normal"/>
    <w:uiPriority w:val="39"/>
    <w:rsid w:val="00516AFA"/>
    <w:pPr>
      <w:spacing w:before="0" w:after="0"/>
      <w:ind w:left="1680"/>
      <w:jc w:val="left"/>
    </w:pPr>
    <w:rPr>
      <w:rFonts w:asciiTheme="minorHAnsi" w:hAnsiTheme="minorHAnsi"/>
      <w:sz w:val="18"/>
      <w:szCs w:val="18"/>
    </w:rPr>
  </w:style>
  <w:style w:type="paragraph" w:styleId="TOC9">
    <w:name w:val="toc 9"/>
    <w:basedOn w:val="Normal"/>
    <w:next w:val="Normal"/>
    <w:uiPriority w:val="39"/>
    <w:rsid w:val="00516AFA"/>
    <w:pPr>
      <w:spacing w:before="0" w:after="0"/>
      <w:ind w:left="1920"/>
      <w:jc w:val="left"/>
    </w:pPr>
    <w:rPr>
      <w:rFonts w:asciiTheme="minorHAnsi" w:hAnsiTheme="minorHAnsi"/>
      <w:sz w:val="18"/>
      <w:szCs w:val="18"/>
    </w:rPr>
  </w:style>
  <w:style w:type="paragraph" w:customStyle="1" w:styleId="TOCBase">
    <w:name w:val="TOC Base"/>
    <w:basedOn w:val="TOC2"/>
    <w:rsid w:val="00516AFA"/>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uiPriority w:val="9"/>
    <w:rsid w:val="002D56FC"/>
    <w:rPr>
      <w:b/>
      <w:bCs/>
      <w:caps/>
      <w:color w:val="FFFFFF"/>
      <w:spacing w:val="15"/>
      <w:sz w:val="36"/>
      <w:szCs w:val="22"/>
      <w:shd w:val="clear" w:color="auto" w:fill="4F81BD"/>
      <w:lang w:bidi="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Spacing">
    <w:name w:val="No Spacing"/>
    <w:basedOn w:val="Normal"/>
    <w:link w:val="NoSpacingChar"/>
    <w:uiPriority w:val="1"/>
    <w:qFormat/>
    <w:rsid w:val="00005F30"/>
    <w:pPr>
      <w:spacing w:before="0" w:after="0" w:line="240" w:lineRule="auto"/>
    </w:pPr>
  </w:style>
  <w:style w:type="character" w:customStyle="1" w:styleId="NoSpacingChar">
    <w:name w:val="No Spacing Char"/>
    <w:basedOn w:val="DefaultParagraphFont"/>
    <w:link w:val="NoSpacing"/>
    <w:uiPriority w:val="1"/>
    <w:rsid w:val="00005F30"/>
    <w:rPr>
      <w:sz w:val="20"/>
      <w:szCs w:val="20"/>
    </w:rPr>
  </w:style>
  <w:style w:type="character" w:customStyle="1" w:styleId="Heading2Char">
    <w:name w:val="Heading 2 Char"/>
    <w:basedOn w:val="DefaultParagraphFont"/>
    <w:link w:val="Heading2"/>
    <w:rsid w:val="007D71A8"/>
    <w:rPr>
      <w:rFonts w:ascii="Times New Roman" w:hAnsi="Times New Roman"/>
      <w:caps/>
      <w:spacing w:val="15"/>
      <w:sz w:val="28"/>
      <w:szCs w:val="22"/>
      <w:shd w:val="clear" w:color="auto" w:fill="DBE5F1"/>
      <w:lang w:bidi="en-US"/>
    </w:rPr>
  </w:style>
  <w:style w:type="character" w:customStyle="1" w:styleId="Heading3Char">
    <w:name w:val="Heading 3 Char"/>
    <w:basedOn w:val="DefaultParagraphFont"/>
    <w:link w:val="Heading3"/>
    <w:rsid w:val="007D71A8"/>
    <w:rPr>
      <w:rFonts w:ascii="Times New Roman" w:hAnsi="Times New Roman"/>
      <w:caps/>
      <w:color w:val="243F60"/>
      <w:spacing w:val="15"/>
      <w:sz w:val="26"/>
      <w:szCs w:val="22"/>
      <w:lang w:bidi="en-US"/>
    </w:rPr>
  </w:style>
  <w:style w:type="character" w:customStyle="1" w:styleId="Heading4Char">
    <w:name w:val="Heading 4 Char"/>
    <w:basedOn w:val="DefaultParagraphFont"/>
    <w:link w:val="Heading4"/>
    <w:uiPriority w:val="9"/>
    <w:rsid w:val="00005F30"/>
    <w:rPr>
      <w:caps/>
      <w:color w:val="365F91"/>
      <w:spacing w:val="10"/>
    </w:rPr>
  </w:style>
  <w:style w:type="character" w:customStyle="1" w:styleId="Heading5Char">
    <w:name w:val="Heading 5 Char"/>
    <w:basedOn w:val="DefaultParagraphFont"/>
    <w:link w:val="Heading5"/>
    <w:uiPriority w:val="9"/>
    <w:rsid w:val="00005F30"/>
    <w:rPr>
      <w:caps/>
      <w:color w:val="365F91"/>
      <w:spacing w:val="10"/>
    </w:rPr>
  </w:style>
  <w:style w:type="character" w:customStyle="1" w:styleId="Heading6Char">
    <w:name w:val="Heading 6 Char"/>
    <w:basedOn w:val="DefaultParagraphFont"/>
    <w:link w:val="Heading6"/>
    <w:uiPriority w:val="9"/>
    <w:rsid w:val="00005F30"/>
    <w:rPr>
      <w:caps/>
      <w:color w:val="365F91"/>
      <w:spacing w:val="10"/>
    </w:rPr>
  </w:style>
  <w:style w:type="character" w:customStyle="1" w:styleId="Heading7Char">
    <w:name w:val="Heading 7 Char"/>
    <w:basedOn w:val="DefaultParagraphFont"/>
    <w:link w:val="Heading7"/>
    <w:uiPriority w:val="9"/>
    <w:rsid w:val="00005F30"/>
    <w:rPr>
      <w:caps/>
      <w:color w:val="365F91"/>
      <w:spacing w:val="10"/>
    </w:rPr>
  </w:style>
  <w:style w:type="character" w:customStyle="1" w:styleId="Heading8Char">
    <w:name w:val="Heading 8 Char"/>
    <w:basedOn w:val="DefaultParagraphFont"/>
    <w:link w:val="Heading8"/>
    <w:uiPriority w:val="9"/>
    <w:rsid w:val="00005F30"/>
    <w:rPr>
      <w:caps/>
      <w:spacing w:val="10"/>
      <w:sz w:val="18"/>
      <w:szCs w:val="18"/>
    </w:rPr>
  </w:style>
  <w:style w:type="character" w:customStyle="1" w:styleId="Heading9Char">
    <w:name w:val="Heading 9 Char"/>
    <w:basedOn w:val="DefaultParagraphFont"/>
    <w:link w:val="Heading9"/>
    <w:uiPriority w:val="9"/>
    <w:rsid w:val="00005F30"/>
    <w:rPr>
      <w:i/>
      <w:caps/>
      <w:spacing w:val="10"/>
      <w:sz w:val="18"/>
      <w:szCs w:val="18"/>
    </w:rPr>
  </w:style>
  <w:style w:type="character" w:customStyle="1" w:styleId="TitleChar">
    <w:name w:val="Title Char"/>
    <w:basedOn w:val="DefaultParagraphFont"/>
    <w:link w:val="Title"/>
    <w:uiPriority w:val="10"/>
    <w:rsid w:val="00005F30"/>
    <w:rPr>
      <w:caps/>
      <w:color w:val="4F81BD"/>
      <w:spacing w:val="10"/>
      <w:kern w:val="28"/>
      <w:sz w:val="52"/>
      <w:szCs w:val="52"/>
    </w:rPr>
  </w:style>
  <w:style w:type="character" w:customStyle="1" w:styleId="SubtitleChar">
    <w:name w:val="Subtitle Char"/>
    <w:basedOn w:val="DefaultParagraphFont"/>
    <w:link w:val="Subtitle"/>
    <w:uiPriority w:val="11"/>
    <w:rsid w:val="00005F30"/>
    <w:rPr>
      <w:caps/>
      <w:color w:val="595959"/>
      <w:spacing w:val="10"/>
      <w:sz w:val="24"/>
      <w:szCs w:val="24"/>
    </w:rPr>
  </w:style>
  <w:style w:type="character" w:styleId="Strong">
    <w:name w:val="Strong"/>
    <w:uiPriority w:val="22"/>
    <w:qFormat/>
    <w:rsid w:val="00005F30"/>
    <w:rPr>
      <w:b/>
      <w:bCs/>
    </w:rPr>
  </w:style>
  <w:style w:type="paragraph" w:styleId="ListParagraph">
    <w:name w:val="List Paragraph"/>
    <w:basedOn w:val="Normal"/>
    <w:uiPriority w:val="34"/>
    <w:qFormat/>
    <w:rsid w:val="00005F30"/>
    <w:pPr>
      <w:ind w:left="720"/>
      <w:contextualSpacing/>
    </w:pPr>
  </w:style>
  <w:style w:type="paragraph" w:styleId="Quote">
    <w:name w:val="Quote"/>
    <w:basedOn w:val="Normal"/>
    <w:next w:val="Normal"/>
    <w:link w:val="QuoteChar"/>
    <w:uiPriority w:val="29"/>
    <w:qFormat/>
    <w:rsid w:val="00005F30"/>
    <w:rPr>
      <w:i/>
      <w:iCs/>
    </w:rPr>
  </w:style>
  <w:style w:type="character" w:customStyle="1" w:styleId="QuoteChar">
    <w:name w:val="Quote Char"/>
    <w:basedOn w:val="DefaultParagraphFont"/>
    <w:link w:val="Quote"/>
    <w:uiPriority w:val="29"/>
    <w:rsid w:val="00005F30"/>
    <w:rPr>
      <w:i/>
      <w:iCs/>
      <w:sz w:val="20"/>
      <w:szCs w:val="20"/>
    </w:rPr>
  </w:style>
  <w:style w:type="paragraph" w:styleId="IntenseQuote">
    <w:name w:val="Intense Quote"/>
    <w:basedOn w:val="Normal"/>
    <w:next w:val="Normal"/>
    <w:link w:val="IntenseQuoteChar"/>
    <w:uiPriority w:val="30"/>
    <w:qFormat/>
    <w:rsid w:val="00005F30"/>
    <w:pPr>
      <w:pBdr>
        <w:top w:val="single" w:sz="4" w:space="10" w:color="4F81BD"/>
        <w:left w:val="single" w:sz="4" w:space="10" w:color="4F81BD"/>
      </w:pBdr>
      <w:spacing w:after="0"/>
      <w:ind w:left="1296" w:right="1152"/>
    </w:pPr>
    <w:rPr>
      <w:i/>
      <w:iCs/>
      <w:color w:val="4F81BD"/>
    </w:rPr>
  </w:style>
  <w:style w:type="character" w:customStyle="1" w:styleId="IntenseQuoteChar">
    <w:name w:val="Intense Quote Char"/>
    <w:basedOn w:val="DefaultParagraphFont"/>
    <w:link w:val="IntenseQuote"/>
    <w:uiPriority w:val="30"/>
    <w:rsid w:val="00005F30"/>
    <w:rPr>
      <w:i/>
      <w:iCs/>
      <w:color w:val="4F81BD"/>
      <w:sz w:val="20"/>
      <w:szCs w:val="20"/>
    </w:rPr>
  </w:style>
  <w:style w:type="character" w:styleId="SubtleEmphasis">
    <w:name w:val="Subtle Emphasis"/>
    <w:uiPriority w:val="19"/>
    <w:qFormat/>
    <w:rsid w:val="00005F30"/>
    <w:rPr>
      <w:i/>
      <w:iCs/>
      <w:color w:val="243F60"/>
    </w:rPr>
  </w:style>
  <w:style w:type="character" w:styleId="IntenseEmphasis">
    <w:name w:val="Intense Emphasis"/>
    <w:uiPriority w:val="21"/>
    <w:qFormat/>
    <w:rsid w:val="00005F30"/>
    <w:rPr>
      <w:b/>
      <w:bCs/>
      <w:caps/>
      <w:color w:val="243F60"/>
      <w:spacing w:val="10"/>
    </w:rPr>
  </w:style>
  <w:style w:type="character" w:styleId="SubtleReference">
    <w:name w:val="Subtle Reference"/>
    <w:uiPriority w:val="31"/>
    <w:qFormat/>
    <w:rsid w:val="00005F30"/>
    <w:rPr>
      <w:b/>
      <w:bCs/>
      <w:color w:val="4F81BD"/>
    </w:rPr>
  </w:style>
  <w:style w:type="character" w:styleId="IntenseReference">
    <w:name w:val="Intense Reference"/>
    <w:uiPriority w:val="32"/>
    <w:qFormat/>
    <w:rsid w:val="00005F30"/>
    <w:rPr>
      <w:b/>
      <w:bCs/>
      <w:i/>
      <w:iCs/>
      <w:caps/>
      <w:color w:val="4F81BD"/>
    </w:rPr>
  </w:style>
  <w:style w:type="character" w:styleId="BookTitle">
    <w:name w:val="Book Title"/>
    <w:uiPriority w:val="33"/>
    <w:qFormat/>
    <w:rsid w:val="00005F30"/>
    <w:rPr>
      <w:b/>
      <w:bCs/>
      <w:i/>
      <w:iCs/>
      <w:spacing w:val="9"/>
    </w:rPr>
  </w:style>
  <w:style w:type="paragraph" w:styleId="TOCHeading">
    <w:name w:val="TOC Heading"/>
    <w:basedOn w:val="Heading1"/>
    <w:next w:val="Normal"/>
    <w:uiPriority w:val="39"/>
    <w:semiHidden/>
    <w:unhideWhenUsed/>
    <w:qFormat/>
    <w:rsid w:val="00005F30"/>
    <w:pPr>
      <w:outlineLvl w:val="9"/>
    </w:pPr>
  </w:style>
  <w:style w:type="character" w:customStyle="1" w:styleId="HeaderChar">
    <w:name w:val="Header Char"/>
    <w:basedOn w:val="DefaultParagraphFont"/>
    <w:link w:val="Header"/>
    <w:rsid w:val="001B11C9"/>
    <w:rPr>
      <w:rFonts w:ascii="Arial Black" w:hAnsi="Arial Black"/>
      <w:caps/>
      <w:spacing w:val="60"/>
      <w:sz w:val="14"/>
      <w:lang w:bidi="en-US"/>
    </w:rPr>
  </w:style>
  <w:style w:type="character" w:customStyle="1" w:styleId="FooterChar">
    <w:name w:val="Footer Char"/>
    <w:basedOn w:val="DefaultParagraphFont"/>
    <w:link w:val="Footer"/>
    <w:rsid w:val="001B11C9"/>
    <w:rPr>
      <w:rFonts w:ascii="Arial Black" w:hAnsi="Arial Black"/>
      <w:sz w:val="24"/>
      <w:lang w:bidi="en-US"/>
    </w:rPr>
  </w:style>
  <w:style w:type="table" w:styleId="TableGrid">
    <w:name w:val="Table Grid"/>
    <w:basedOn w:val="TableNormal"/>
    <w:uiPriority w:val="59"/>
    <w:rsid w:val="007E485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Index9">
    <w:name w:val="index 9"/>
    <w:basedOn w:val="Normal"/>
    <w:next w:val="Normal"/>
    <w:autoRedefine/>
    <w:unhideWhenUsed/>
    <w:rsid w:val="00E6541F"/>
    <w:pPr>
      <w:spacing w:before="0" w:after="0"/>
      <w:ind w:left="2160" w:hanging="240"/>
      <w:jc w:val="left"/>
    </w:pPr>
    <w:rPr>
      <w:rFonts w:asciiTheme="minorHAnsi" w:hAnsiTheme="minorHAnsi"/>
      <w:sz w:val="18"/>
      <w:szCs w:val="18"/>
    </w:rPr>
  </w:style>
  <w:style w:type="paragraph" w:styleId="DocumentMap">
    <w:name w:val="Document Map"/>
    <w:basedOn w:val="Normal"/>
    <w:link w:val="DocumentMapChar"/>
    <w:semiHidden/>
    <w:rsid w:val="008835F3"/>
    <w:pPr>
      <w:shd w:val="clear" w:color="auto" w:fill="000080"/>
      <w:spacing w:before="0" w:after="0" w:line="240" w:lineRule="auto"/>
    </w:pPr>
    <w:rPr>
      <w:rFonts w:ascii="Tahoma" w:hAnsi="Tahoma" w:cs="Tahoma"/>
      <w:szCs w:val="24"/>
      <w:lang w:bidi="ar-SA"/>
    </w:rPr>
  </w:style>
  <w:style w:type="character" w:customStyle="1" w:styleId="DocumentMapChar">
    <w:name w:val="Document Map Char"/>
    <w:basedOn w:val="DefaultParagraphFont"/>
    <w:link w:val="DocumentMap"/>
    <w:semiHidden/>
    <w:rsid w:val="008835F3"/>
    <w:rPr>
      <w:rFonts w:ascii="Tahoma" w:hAnsi="Tahoma" w:cs="Tahoma"/>
      <w:sz w:val="24"/>
      <w:szCs w:val="24"/>
      <w:shd w:val="clear" w:color="auto" w:fill="000080"/>
    </w:rPr>
  </w:style>
  <w:style w:type="paragraph" w:styleId="BodyText3">
    <w:name w:val="Body Text 3"/>
    <w:basedOn w:val="Normal"/>
    <w:link w:val="BodyText3Char"/>
    <w:rsid w:val="008835F3"/>
    <w:pPr>
      <w:spacing w:before="0" w:after="0" w:line="240" w:lineRule="auto"/>
      <w:jc w:val="center"/>
    </w:pPr>
    <w:rPr>
      <w:rFonts w:ascii="Arial" w:hAnsi="Arial"/>
      <w:sz w:val="20"/>
      <w:szCs w:val="24"/>
      <w:lang w:bidi="ar-SA"/>
    </w:rPr>
  </w:style>
  <w:style w:type="character" w:customStyle="1" w:styleId="BodyText3Char">
    <w:name w:val="Body Text 3 Char"/>
    <w:basedOn w:val="DefaultParagraphFont"/>
    <w:link w:val="BodyText3"/>
    <w:rsid w:val="008835F3"/>
    <w:rPr>
      <w:rFonts w:ascii="Arial" w:hAnsi="Arial"/>
      <w:szCs w:val="24"/>
    </w:rPr>
  </w:style>
  <w:style w:type="character" w:styleId="FollowedHyperlink">
    <w:name w:val="FollowedHyperlink"/>
    <w:basedOn w:val="DefaultParagraphFont"/>
    <w:rsid w:val="008835F3"/>
    <w:rPr>
      <w:color w:val="800080"/>
      <w:u w:val="single"/>
    </w:rPr>
  </w:style>
  <w:style w:type="paragraph" w:customStyle="1" w:styleId="Problems">
    <w:name w:val="Problems"/>
    <w:qFormat/>
    <w:rsid w:val="007D71A8"/>
    <w:pPr>
      <w:pBdr>
        <w:top w:val="single" w:sz="24" w:space="0" w:color="EAF1DD" w:themeColor="accent3" w:themeTint="33"/>
        <w:left w:val="single" w:sz="24" w:space="0" w:color="EAF1DD" w:themeColor="accent3" w:themeTint="33"/>
        <w:bottom w:val="single" w:sz="24" w:space="0" w:color="EAF1DD" w:themeColor="accent3" w:themeTint="33"/>
        <w:right w:val="single" w:sz="24" w:space="0" w:color="EAF1DD" w:themeColor="accent3" w:themeTint="33"/>
      </w:pBdr>
      <w:shd w:val="clear" w:color="auto" w:fill="EAF1DD" w:themeFill="accent3" w:themeFillTint="33"/>
      <w:ind w:left="-2304"/>
    </w:pPr>
    <w:rPr>
      <w:rFonts w:ascii="Times New Roman" w:hAnsi="Times New Roman"/>
      <w:caps/>
      <w:spacing w:val="15"/>
      <w:sz w:val="28"/>
      <w:szCs w:val="22"/>
      <w:lang w:bidi="en-US"/>
    </w:rPr>
  </w:style>
  <w:style w:type="paragraph" w:customStyle="1" w:styleId="ComputerBasedProblemSolvingStyle">
    <w:name w:val="Computer Based Problem Solving Style"/>
    <w:basedOn w:val="Title"/>
    <w:link w:val="ComputerBasedProblemSolvingStyleChar"/>
    <w:qFormat/>
    <w:rsid w:val="00A87421"/>
    <w:pPr>
      <w:jc w:val="left"/>
    </w:pPr>
  </w:style>
  <w:style w:type="character" w:customStyle="1" w:styleId="ComputerBasedProblemSolvingStyleChar">
    <w:name w:val="Computer Based Problem Solving Style Char"/>
    <w:basedOn w:val="TitleChar"/>
    <w:link w:val="ComputerBasedProblemSolvingStyle"/>
    <w:rsid w:val="00A87421"/>
    <w:rPr>
      <w:rFonts w:ascii="Times New Roman" w:hAnsi="Times New Roman"/>
      <w:caps/>
      <w:color w:val="4F81BD"/>
      <w:spacing w:val="10"/>
      <w:kern w:val="28"/>
      <w:sz w:val="52"/>
      <w:szCs w:val="52"/>
      <w:lang w:bidi="en-US"/>
    </w:rPr>
  </w:style>
</w:styles>
</file>

<file path=word/webSettings.xml><?xml version="1.0" encoding="utf-8"?>
<w:webSettings xmlns:r="http://schemas.openxmlformats.org/officeDocument/2006/relationships" xmlns:w="http://schemas.openxmlformats.org/wordprocessingml/2006/main">
  <w:divs>
    <w:div w:id="511064863">
      <w:bodyDiv w:val="1"/>
      <w:marLeft w:val="0"/>
      <w:marRight w:val="0"/>
      <w:marTop w:val="0"/>
      <w:marBottom w:val="0"/>
      <w:divBdr>
        <w:top w:val="none" w:sz="0" w:space="0" w:color="auto"/>
        <w:left w:val="none" w:sz="0" w:space="0" w:color="auto"/>
        <w:bottom w:val="none" w:sz="0" w:space="0" w:color="auto"/>
        <w:right w:val="none" w:sz="0" w:space="0" w:color="auto"/>
      </w:divBdr>
    </w:div>
    <w:div w:id="13055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Latin" TargetMode="External"/><Relationship Id="rId21" Type="http://schemas.openxmlformats.org/officeDocument/2006/relationships/header" Target="header1.xml"/><Relationship Id="rId42" Type="http://schemas.openxmlformats.org/officeDocument/2006/relationships/hyperlink" Target="file:///C:\Users\Patrick\Documents\School\Fall%202009\Courses\Common\Texbook\ComputerBasedProblemSolving2009.docx" TargetMode="External"/><Relationship Id="rId63" Type="http://schemas.openxmlformats.org/officeDocument/2006/relationships/hyperlink" Target="file:///C:\Users\Patrick\Documents\School\Fall%202009\Courses\Common\Texbook\ComputerBasedProblemSolving2009.docx" TargetMode="External"/><Relationship Id="rId84" Type="http://schemas.openxmlformats.org/officeDocument/2006/relationships/hyperlink" Target="file:///C:\Users\Patrick\Documents\School\Fall%202009\Courses\Common\Texbook\ComputerBasedProblemSolving2009.docx" TargetMode="External"/><Relationship Id="rId138" Type="http://schemas.openxmlformats.org/officeDocument/2006/relationships/hyperlink" Target="http://en.wikipedia.org/wiki/Character_%28computing%29" TargetMode="External"/><Relationship Id="rId159" Type="http://schemas.openxmlformats.org/officeDocument/2006/relationships/hyperlink" Target="http://en.wikipedia.org/wiki/Loop_counter" TargetMode="External"/><Relationship Id="rId170" Type="http://schemas.openxmlformats.org/officeDocument/2006/relationships/hyperlink" Target="http://en.wikipedia.org/wiki/Cartesian_plane" TargetMode="External"/><Relationship Id="rId191" Type="http://schemas.openxmlformats.org/officeDocument/2006/relationships/hyperlink" Target="http://en.wikipedia.org/wiki/Function_(mathematics)" TargetMode="External"/><Relationship Id="rId205" Type="http://schemas.openxmlformats.org/officeDocument/2006/relationships/hyperlink" Target="http://en.wikipedia.org/wiki/Runtime" TargetMode="External"/><Relationship Id="rId226" Type="http://schemas.openxmlformats.org/officeDocument/2006/relationships/hyperlink" Target="http://en.wikipedia.org/wiki/.Net_framework" TargetMode="External"/><Relationship Id="rId247" Type="http://schemas.openxmlformats.org/officeDocument/2006/relationships/image" Target="media/image43.png"/><Relationship Id="rId107" Type="http://schemas.openxmlformats.org/officeDocument/2006/relationships/image" Target="media/image2.png"/><Relationship Id="rId268" Type="http://schemas.openxmlformats.org/officeDocument/2006/relationships/image" Target="media/image56.png"/><Relationship Id="rId289" Type="http://schemas.openxmlformats.org/officeDocument/2006/relationships/footer" Target="footer27.xml"/><Relationship Id="rId11" Type="http://schemas.openxmlformats.org/officeDocument/2006/relationships/hyperlink" Target="http://geekandpoke.typepad.com/" TargetMode="External"/><Relationship Id="rId32" Type="http://schemas.openxmlformats.org/officeDocument/2006/relationships/hyperlink" Target="file:///C:\Users\Patrick\Documents\School\Fall%202009\Courses\Common\Texbook\ComputerBasedProblemSolving2009.docx" TargetMode="External"/><Relationship Id="rId53" Type="http://schemas.openxmlformats.org/officeDocument/2006/relationships/hyperlink" Target="file:///C:\Users\Patrick\Documents\School\Fall%202009\Courses\Common\Texbook\ComputerBasedProblemSolving2009.docx" TargetMode="External"/><Relationship Id="rId74" Type="http://schemas.openxmlformats.org/officeDocument/2006/relationships/hyperlink" Target="file:///C:\Users\Patrick\Documents\School\Fall%202009\Courses\Common\Texbook\ComputerBasedProblemSolving2009.docx" TargetMode="External"/><Relationship Id="rId128" Type="http://schemas.openxmlformats.org/officeDocument/2006/relationships/footer" Target="footer13.xml"/><Relationship Id="rId149" Type="http://schemas.openxmlformats.org/officeDocument/2006/relationships/hyperlink" Target="http://en.wikipedia.org/wiki/Pi" TargetMode="External"/><Relationship Id="rId5" Type="http://schemas.openxmlformats.org/officeDocument/2006/relationships/settings" Target="settings.xml"/><Relationship Id="rId95" Type="http://schemas.openxmlformats.org/officeDocument/2006/relationships/hyperlink" Target="file:///C:\Users\Patrick\Documents\School\Fall%202009\Courses\Common\Texbook\ComputerBasedProblemSolving2009.docx" TargetMode="External"/><Relationship Id="rId160" Type="http://schemas.openxmlformats.org/officeDocument/2006/relationships/image" Target="media/image8.png"/><Relationship Id="rId181" Type="http://schemas.openxmlformats.org/officeDocument/2006/relationships/image" Target="media/image18.png"/><Relationship Id="rId216" Type="http://schemas.openxmlformats.org/officeDocument/2006/relationships/hyperlink" Target="http://en.wikipedia.org/wiki/Space_Invaders" TargetMode="External"/><Relationship Id="rId237" Type="http://schemas.openxmlformats.org/officeDocument/2006/relationships/image" Target="media/image39.png"/><Relationship Id="rId258" Type="http://schemas.openxmlformats.org/officeDocument/2006/relationships/image" Target="media/image48.png"/><Relationship Id="rId279" Type="http://schemas.openxmlformats.org/officeDocument/2006/relationships/hyperlink" Target="http://en.wikipedia.org/wiki/Polymorphism_in_object-oriented_programming" TargetMode="External"/><Relationship Id="rId22" Type="http://schemas.openxmlformats.org/officeDocument/2006/relationships/header" Target="header2.xml"/><Relationship Id="rId43" Type="http://schemas.openxmlformats.org/officeDocument/2006/relationships/hyperlink" Target="file:///C:\Users\Patrick\Documents\School\Fall%202009\Courses\Common\Texbook\ComputerBasedProblemSolving2009.docx" TargetMode="External"/><Relationship Id="rId64" Type="http://schemas.openxmlformats.org/officeDocument/2006/relationships/hyperlink" Target="file:///C:\Users\Patrick\Documents\School\Fall%202009\Courses\Common\Texbook\ComputerBasedProblemSolving2009.docx" TargetMode="External"/><Relationship Id="rId118" Type="http://schemas.openxmlformats.org/officeDocument/2006/relationships/image" Target="media/image3.png"/><Relationship Id="rId139" Type="http://schemas.openxmlformats.org/officeDocument/2006/relationships/hyperlink" Target="http://en.wikipedia.org/wiki/String_%28computer_science%29" TargetMode="External"/><Relationship Id="rId290" Type="http://schemas.openxmlformats.org/officeDocument/2006/relationships/footer" Target="footer28.xml"/><Relationship Id="rId85" Type="http://schemas.openxmlformats.org/officeDocument/2006/relationships/hyperlink" Target="file:///C:\Users\Patrick\Documents\School\Fall%202009\Courses\Common\Texbook\ComputerBasedProblemSolving2009.docx" TargetMode="External"/><Relationship Id="rId150" Type="http://schemas.openxmlformats.org/officeDocument/2006/relationships/hyperlink" Target="http://en.wikipedia.org/wiki/Constants" TargetMode="External"/><Relationship Id="rId171" Type="http://schemas.openxmlformats.org/officeDocument/2006/relationships/image" Target="media/image16.png"/><Relationship Id="rId192" Type="http://schemas.openxmlformats.org/officeDocument/2006/relationships/hyperlink" Target="http://en.wikipedia.org/wiki/Verb" TargetMode="External"/><Relationship Id="rId206" Type="http://schemas.openxmlformats.org/officeDocument/2006/relationships/image" Target="media/image31.png"/><Relationship Id="rId227" Type="http://schemas.openxmlformats.org/officeDocument/2006/relationships/hyperlink" Target="http://msdn2.microsoft.com/en-us/library/b1ht6113.aspx" TargetMode="External"/><Relationship Id="rId248" Type="http://schemas.openxmlformats.org/officeDocument/2006/relationships/image" Target="media/image44.png"/><Relationship Id="rId269" Type="http://schemas.openxmlformats.org/officeDocument/2006/relationships/image" Target="media/image57.png"/><Relationship Id="rId12" Type="http://schemas.openxmlformats.org/officeDocument/2006/relationships/footer" Target="footer1.xml"/><Relationship Id="rId33" Type="http://schemas.openxmlformats.org/officeDocument/2006/relationships/hyperlink" Target="file:///C:\Users\Patrick\Documents\School\Fall%202009\Courses\Common\Texbook\ComputerBasedProblemSolving2009.docx" TargetMode="External"/><Relationship Id="rId108" Type="http://schemas.openxmlformats.org/officeDocument/2006/relationships/hyperlink" Target="http://en.wikipedia.org/wiki/Binary_numeral_system" TargetMode="External"/><Relationship Id="rId129" Type="http://schemas.openxmlformats.org/officeDocument/2006/relationships/footer" Target="footer14.xml"/><Relationship Id="rId280" Type="http://schemas.openxmlformats.org/officeDocument/2006/relationships/image" Target="media/image62.png"/><Relationship Id="rId54" Type="http://schemas.openxmlformats.org/officeDocument/2006/relationships/hyperlink" Target="file:///C:\Users\Patrick\Documents\School\Fall%202009\Courses\Common\Texbook\ComputerBasedProblemSolving2009.docx" TargetMode="External"/><Relationship Id="rId75" Type="http://schemas.openxmlformats.org/officeDocument/2006/relationships/hyperlink" Target="file:///C:\Users\Patrick\Documents\School\Fall%202009\Courses\Common\Texbook\ComputerBasedProblemSolving2009.docx" TargetMode="External"/><Relationship Id="rId96" Type="http://schemas.openxmlformats.org/officeDocument/2006/relationships/hyperlink" Target="file:///C:\Users\Patrick\Documents\School\Fall%202009\Courses\Common\Texbook\ComputerBasedProblemSolving2009.docx" TargetMode="External"/><Relationship Id="rId140" Type="http://schemas.openxmlformats.org/officeDocument/2006/relationships/hyperlink" Target="http://en.wikipedia.org/wiki/Boolean_datatype" TargetMode="External"/><Relationship Id="rId161" Type="http://schemas.openxmlformats.org/officeDocument/2006/relationships/image" Target="media/image9.png"/><Relationship Id="rId182" Type="http://schemas.openxmlformats.org/officeDocument/2006/relationships/image" Target="media/image19.png"/><Relationship Id="rId217" Type="http://schemas.openxmlformats.org/officeDocument/2006/relationships/footer" Target="footer20.xml"/><Relationship Id="rId6" Type="http://schemas.openxmlformats.org/officeDocument/2006/relationships/webSettings" Target="webSettings.xml"/><Relationship Id="rId238" Type="http://schemas.openxmlformats.org/officeDocument/2006/relationships/image" Target="media/image40.png"/><Relationship Id="rId259" Type="http://schemas.openxmlformats.org/officeDocument/2006/relationships/hyperlink" Target="http://en.wikipedia.org/wiki/Information_hiding" TargetMode="External"/><Relationship Id="rId23" Type="http://schemas.openxmlformats.org/officeDocument/2006/relationships/footer" Target="footer4.xml"/><Relationship Id="rId119" Type="http://schemas.openxmlformats.org/officeDocument/2006/relationships/hyperlink" Target="http://en.wikipedia.org/wiki/Woodworking_joints" TargetMode="External"/><Relationship Id="rId270" Type="http://schemas.openxmlformats.org/officeDocument/2006/relationships/image" Target="media/image58.png"/><Relationship Id="rId291" Type="http://schemas.openxmlformats.org/officeDocument/2006/relationships/footer" Target="footer29.xml"/><Relationship Id="rId44" Type="http://schemas.openxmlformats.org/officeDocument/2006/relationships/hyperlink" Target="file:///C:\Users\Patrick\Documents\School\Fall%202009\Courses\Common\Texbook\ComputerBasedProblemSolving2009.docx" TargetMode="External"/><Relationship Id="rId65" Type="http://schemas.openxmlformats.org/officeDocument/2006/relationships/hyperlink" Target="file:///C:\Users\Patrick\Documents\School\Fall%202009\Courses\Common\Texbook\ComputerBasedProblemSolving2009.docx" TargetMode="External"/><Relationship Id="rId86" Type="http://schemas.openxmlformats.org/officeDocument/2006/relationships/hyperlink" Target="file:///C:\Users\Patrick\Documents\School\Fall%202009\Courses\Common\Texbook\ComputerBasedProblemSolving2009.docx" TargetMode="External"/><Relationship Id="rId130" Type="http://schemas.openxmlformats.org/officeDocument/2006/relationships/footer" Target="footer15.xml"/><Relationship Id="rId151" Type="http://schemas.openxmlformats.org/officeDocument/2006/relationships/hyperlink" Target="http://en.wikipedia.org/wiki/Verb" TargetMode="External"/><Relationship Id="rId172" Type="http://schemas.openxmlformats.org/officeDocument/2006/relationships/footer" Target="footer16.xml"/><Relationship Id="rId193" Type="http://schemas.openxmlformats.org/officeDocument/2006/relationships/image" Target="media/image27.png"/><Relationship Id="rId207" Type="http://schemas.openxmlformats.org/officeDocument/2006/relationships/image" Target="media/image32.png"/><Relationship Id="rId228" Type="http://schemas.openxmlformats.org/officeDocument/2006/relationships/hyperlink" Target="http://en.wikipedia.org/wiki/Type_safe" TargetMode="External"/><Relationship Id="rId249" Type="http://schemas.openxmlformats.org/officeDocument/2006/relationships/image" Target="media/image45.png"/><Relationship Id="rId13" Type="http://schemas.openxmlformats.org/officeDocument/2006/relationships/footer" Target="footer2.xml"/><Relationship Id="rId109" Type="http://schemas.openxmlformats.org/officeDocument/2006/relationships/hyperlink" Target="http://en.wikipedia.org/wiki/Machine_language" TargetMode="External"/><Relationship Id="rId260" Type="http://schemas.openxmlformats.org/officeDocument/2006/relationships/image" Target="media/image49.png"/><Relationship Id="rId281" Type="http://schemas.openxmlformats.org/officeDocument/2006/relationships/image" Target="media/image63.png"/><Relationship Id="rId34" Type="http://schemas.openxmlformats.org/officeDocument/2006/relationships/hyperlink" Target="file:///C:\Users\Patrick\Documents\School\Fall%202009\Courses\Common\Texbook\ComputerBasedProblemSolving2009.docx" TargetMode="External"/><Relationship Id="rId50" Type="http://schemas.openxmlformats.org/officeDocument/2006/relationships/hyperlink" Target="file:///C:\Users\Patrick\Documents\School\Fall%202009\Courses\Common\Texbook\ComputerBasedProblemSolving2009.docx" TargetMode="External"/><Relationship Id="rId55" Type="http://schemas.openxmlformats.org/officeDocument/2006/relationships/hyperlink" Target="file:///C:\Users\Patrick\Documents\School\Fall%202009\Courses\Common\Texbook\ComputerBasedProblemSolving2009.docx" TargetMode="External"/><Relationship Id="rId76" Type="http://schemas.openxmlformats.org/officeDocument/2006/relationships/hyperlink" Target="file:///C:\Users\Patrick\Documents\School\Fall%202009\Courses\Common\Texbook\ComputerBasedProblemSolving2009.docx" TargetMode="External"/><Relationship Id="rId97" Type="http://schemas.openxmlformats.org/officeDocument/2006/relationships/hyperlink" Target="file:///C:\Users\Patrick\Documents\School\Fall%202009\Courses\Common\Texbook\ComputerBasedProblemSolving2009.docx" TargetMode="External"/><Relationship Id="rId104" Type="http://schemas.openxmlformats.org/officeDocument/2006/relationships/hyperlink" Target="file:///C:\Users\Patrick\Documents\School\Fall%202009\Courses\Common\Texbook\ComputerBasedProblemSolving2009.docx" TargetMode="External"/><Relationship Id="rId120" Type="http://schemas.openxmlformats.org/officeDocument/2006/relationships/hyperlink" Target="http://en.wikipedia.org/wiki/ENIAC" TargetMode="External"/><Relationship Id="rId125" Type="http://schemas.openxmlformats.org/officeDocument/2006/relationships/hyperlink" Target="http://en.wikipedia.org/wiki/Top-down" TargetMode="External"/><Relationship Id="rId141" Type="http://schemas.openxmlformats.org/officeDocument/2006/relationships/hyperlink" Target="http://en.wikipedia.org/wiki/Comment_%28computer_programming%29" TargetMode="External"/><Relationship Id="rId146" Type="http://schemas.openxmlformats.org/officeDocument/2006/relationships/hyperlink" Target="http://en.wikipedia.org/wiki/Local_variable" TargetMode="External"/><Relationship Id="rId167" Type="http://schemas.openxmlformats.org/officeDocument/2006/relationships/image" Target="media/image13.png"/><Relationship Id="rId188"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hyperlink" Target="file:///C:\Users\Patrick\Documents\School\Fall%202009\Courses\Common\Texbook\ComputerBasedProblemSolving2009.docx" TargetMode="External"/><Relationship Id="rId92" Type="http://schemas.openxmlformats.org/officeDocument/2006/relationships/hyperlink" Target="file:///C:\Users\Patrick\Documents\School\Fall%202009\Courses\Common\Texbook\ComputerBasedProblemSolving2009.docx" TargetMode="External"/><Relationship Id="rId162" Type="http://schemas.openxmlformats.org/officeDocument/2006/relationships/image" Target="media/image10.png"/><Relationship Id="rId183" Type="http://schemas.openxmlformats.org/officeDocument/2006/relationships/hyperlink" Target="http://en.wikipedia.org/wiki/IntelliSense" TargetMode="External"/><Relationship Id="rId213" Type="http://schemas.openxmlformats.org/officeDocument/2006/relationships/hyperlink" Target="http://en.wikipedia.org/wiki/Cartesian_plane" TargetMode="External"/><Relationship Id="rId218" Type="http://schemas.openxmlformats.org/officeDocument/2006/relationships/footer" Target="footer21.xml"/><Relationship Id="rId234" Type="http://schemas.openxmlformats.org/officeDocument/2006/relationships/image" Target="media/image38.png"/><Relationship Id="rId239" Type="http://schemas.openxmlformats.org/officeDocument/2006/relationships/hyperlink" Target="http://en.wikipedia.org/wiki/Modularity_(programming)" TargetMode="External"/><Relationship Id="rId2" Type="http://schemas.openxmlformats.org/officeDocument/2006/relationships/customXml" Target="../customXml/item2.xml"/><Relationship Id="rId29" Type="http://schemas.openxmlformats.org/officeDocument/2006/relationships/hyperlink" Target="file:///C:\Users\Patrick\Documents\School\Fall%202009\Courses\Common\Texbook\ComputerBasedProblemSolving2009.docx" TargetMode="External"/><Relationship Id="rId250" Type="http://schemas.openxmlformats.org/officeDocument/2006/relationships/hyperlink" Target="http://en.wikipedia.org/wiki/Method_(computer_science)" TargetMode="External"/><Relationship Id="rId255" Type="http://schemas.openxmlformats.org/officeDocument/2006/relationships/image" Target="http://upload.wikimedia.org/wikipedia/commons/6/6f/Uml_hierarchie_des_diagrammes.png" TargetMode="External"/><Relationship Id="rId271" Type="http://schemas.openxmlformats.org/officeDocument/2006/relationships/hyperlink" Target="http://en.wikipedia.org/wiki/Inheritance_(computer_science)" TargetMode="External"/><Relationship Id="rId276" Type="http://schemas.openxmlformats.org/officeDocument/2006/relationships/image" Target="media/image59.png"/><Relationship Id="rId292" Type="http://schemas.openxmlformats.org/officeDocument/2006/relationships/footer" Target="footer30.xml"/><Relationship Id="rId24" Type="http://schemas.openxmlformats.org/officeDocument/2006/relationships/footer" Target="footer5.xml"/><Relationship Id="rId40" Type="http://schemas.openxmlformats.org/officeDocument/2006/relationships/hyperlink" Target="file:///C:\Users\Patrick\Documents\School\Fall%202009\Courses\Common\Texbook\ComputerBasedProblemSolving2009.docx" TargetMode="External"/><Relationship Id="rId45" Type="http://schemas.openxmlformats.org/officeDocument/2006/relationships/hyperlink" Target="file:///C:\Users\Patrick\Documents\School\Fall%202009\Courses\Common\Texbook\ComputerBasedProblemSolving2009.docx" TargetMode="External"/><Relationship Id="rId66" Type="http://schemas.openxmlformats.org/officeDocument/2006/relationships/hyperlink" Target="file:///C:\Users\Patrick\Documents\School\Fall%202009\Courses\Common\Texbook\ComputerBasedProblemSolving2009.docx" TargetMode="External"/><Relationship Id="rId87" Type="http://schemas.openxmlformats.org/officeDocument/2006/relationships/hyperlink" Target="file:///C:\Users\Patrick\Documents\School\Fall%202009\Courses\Common\Texbook\ComputerBasedProblemSolving2009.docx" TargetMode="External"/><Relationship Id="rId110" Type="http://schemas.openxmlformats.org/officeDocument/2006/relationships/hyperlink" Target="http://en.wikipedia.org/wiki/Programming_language" TargetMode="External"/><Relationship Id="rId115" Type="http://schemas.openxmlformats.org/officeDocument/2006/relationships/header" Target="header4.xml"/><Relationship Id="rId131" Type="http://schemas.openxmlformats.org/officeDocument/2006/relationships/image" Target="media/image6.png"/><Relationship Id="rId136" Type="http://schemas.openxmlformats.org/officeDocument/2006/relationships/hyperlink" Target="http://en.wikipedia.org/wiki/Data_type" TargetMode="External"/><Relationship Id="rId157" Type="http://schemas.openxmlformats.org/officeDocument/2006/relationships/hyperlink" Target="http://en.wikipedia.org/wiki/Counter" TargetMode="External"/><Relationship Id="rId178" Type="http://schemas.openxmlformats.org/officeDocument/2006/relationships/hyperlink" Target="http://en.wikipedia.org/wiki/Event-driven_programming" TargetMode="External"/><Relationship Id="rId61" Type="http://schemas.openxmlformats.org/officeDocument/2006/relationships/hyperlink" Target="file:///C:\Users\Patrick\Documents\School\Fall%202009\Courses\Common\Texbook\ComputerBasedProblemSolving2009.docx" TargetMode="External"/><Relationship Id="rId82" Type="http://schemas.openxmlformats.org/officeDocument/2006/relationships/hyperlink" Target="file:///C:\Users\Patrick\Documents\School\Fall%202009\Courses\Common\Texbook\ComputerBasedProblemSolving2009.docx" TargetMode="External"/><Relationship Id="rId152" Type="http://schemas.openxmlformats.org/officeDocument/2006/relationships/hyperlink" Target="http://en.wikipedia.org/wiki/Syntax_error" TargetMode="External"/><Relationship Id="rId173" Type="http://schemas.openxmlformats.org/officeDocument/2006/relationships/footer" Target="footer17.xml"/><Relationship Id="rId194" Type="http://schemas.openxmlformats.org/officeDocument/2006/relationships/image" Target="media/image28.png"/><Relationship Id="rId199" Type="http://schemas.openxmlformats.org/officeDocument/2006/relationships/image" Target="media/image30.png"/><Relationship Id="rId203" Type="http://schemas.openxmlformats.org/officeDocument/2006/relationships/hyperlink" Target="http://en.wikipedia.org/wiki/Iterate" TargetMode="External"/><Relationship Id="rId208" Type="http://schemas.openxmlformats.org/officeDocument/2006/relationships/hyperlink" Target="http://en.wikipedia.org/wiki/Spreadsheet" TargetMode="External"/><Relationship Id="rId229" Type="http://schemas.openxmlformats.org/officeDocument/2006/relationships/hyperlink" Target="http://en.wikipedia.org/wiki/Structure_(computer_science)" TargetMode="External"/><Relationship Id="rId19" Type="http://schemas.openxmlformats.org/officeDocument/2006/relationships/hyperlink" Target="http://msdn.microsoft.com/vstudio/express/beginner/windows/tier1" TargetMode="External"/><Relationship Id="rId224" Type="http://schemas.openxmlformats.org/officeDocument/2006/relationships/hyperlink" Target="http://en.wikipedia.org/wiki/Self-documenting" TargetMode="External"/><Relationship Id="rId240" Type="http://schemas.openxmlformats.org/officeDocument/2006/relationships/hyperlink" Target="http://en.wikipedia.org/wiki/Information_Hiding" TargetMode="External"/><Relationship Id="rId245" Type="http://schemas.openxmlformats.org/officeDocument/2006/relationships/hyperlink" Target="http://en.wikipedia.org/wiki/Data_member" TargetMode="External"/><Relationship Id="rId261" Type="http://schemas.openxmlformats.org/officeDocument/2006/relationships/image" Target="media/image50.png"/><Relationship Id="rId266" Type="http://schemas.openxmlformats.org/officeDocument/2006/relationships/hyperlink" Target="http://en.wikipedia.org/wiki/Method_overloading" TargetMode="External"/><Relationship Id="rId287" Type="http://schemas.openxmlformats.org/officeDocument/2006/relationships/image" Target="media/image67.jpeg"/><Relationship Id="rId14" Type="http://schemas.openxmlformats.org/officeDocument/2006/relationships/footer" Target="footer3.xml"/><Relationship Id="rId30" Type="http://schemas.openxmlformats.org/officeDocument/2006/relationships/hyperlink" Target="file:///C:\Users\Patrick\Documents\School\Fall%202009\Courses\Common\Texbook\ComputerBasedProblemSolving2009.docx" TargetMode="External"/><Relationship Id="rId35" Type="http://schemas.openxmlformats.org/officeDocument/2006/relationships/hyperlink" Target="file:///C:\Users\Patrick\Documents\School\Fall%202009\Courses\Common\Texbook\ComputerBasedProblemSolving2009.docx" TargetMode="External"/><Relationship Id="rId56" Type="http://schemas.openxmlformats.org/officeDocument/2006/relationships/hyperlink" Target="file:///C:\Users\Patrick\Documents\School\Fall%202009\Courses\Common\Texbook\ComputerBasedProblemSolving2009.docx" TargetMode="External"/><Relationship Id="rId77" Type="http://schemas.openxmlformats.org/officeDocument/2006/relationships/hyperlink" Target="file:///C:\Users\Patrick\Documents\School\Fall%202009\Courses\Common\Texbook\ComputerBasedProblemSolving2009.docx" TargetMode="External"/><Relationship Id="rId100" Type="http://schemas.openxmlformats.org/officeDocument/2006/relationships/hyperlink" Target="file:///C:\Users\Patrick\Documents\School\Fall%202009\Courses\Common\Texbook\ComputerBasedProblemSolving2009.docx" TargetMode="External"/><Relationship Id="rId105" Type="http://schemas.openxmlformats.org/officeDocument/2006/relationships/hyperlink" Target="file:///C:\Users\Patrick\Documents\School\Fall%202009\Courses\Common\Texbook\ComputerBasedProblemSolving2009.docx" TargetMode="External"/><Relationship Id="rId126" Type="http://schemas.openxmlformats.org/officeDocument/2006/relationships/hyperlink" Target="http://en.wikipedia.org/wiki/Flow_charts" TargetMode="External"/><Relationship Id="rId147" Type="http://schemas.openxmlformats.org/officeDocument/2006/relationships/hyperlink" Target="http://en.wikipedia.org/wiki/Global_variables" TargetMode="External"/><Relationship Id="rId168" Type="http://schemas.openxmlformats.org/officeDocument/2006/relationships/image" Target="media/image14.png"/><Relationship Id="rId282"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hyperlink" Target="file:///C:\Users\Patrick\Documents\School\Fall%202009\Courses\Common\Texbook\ComputerBasedProblemSolving2009.docx" TargetMode="External"/><Relationship Id="rId72" Type="http://schemas.openxmlformats.org/officeDocument/2006/relationships/hyperlink" Target="file:///C:\Users\Patrick\Documents\School\Fall%202009\Courses\Common\Texbook\ComputerBasedProblemSolving2009.docx" TargetMode="External"/><Relationship Id="rId93" Type="http://schemas.openxmlformats.org/officeDocument/2006/relationships/hyperlink" Target="file:///C:\Users\Patrick\Documents\School\Fall%202009\Courses\Common\Texbook\ComputerBasedProblemSolving2009.docx" TargetMode="External"/><Relationship Id="rId98" Type="http://schemas.openxmlformats.org/officeDocument/2006/relationships/hyperlink" Target="file:///C:\Users\Patrick\Documents\School\Fall%202009\Courses\Common\Texbook\ComputerBasedProblemSolving2009.docx" TargetMode="External"/><Relationship Id="rId121" Type="http://schemas.openxmlformats.org/officeDocument/2006/relationships/hyperlink" Target="http://en.wikipedia.org/wiki/Design_pattern_%28computer_science%29" TargetMode="External"/><Relationship Id="rId142" Type="http://schemas.openxmlformats.org/officeDocument/2006/relationships/hyperlink" Target="http://en.wikipedia.org/wiki/Compiler" TargetMode="External"/><Relationship Id="rId163" Type="http://schemas.openxmlformats.org/officeDocument/2006/relationships/hyperlink" Target="http://en.wikipedia.org/wiki/Iterate" TargetMode="External"/><Relationship Id="rId184" Type="http://schemas.openxmlformats.org/officeDocument/2006/relationships/image" Target="media/image20.png"/><Relationship Id="rId189" Type="http://schemas.openxmlformats.org/officeDocument/2006/relationships/image" Target="media/image25.png"/><Relationship Id="rId219" Type="http://schemas.openxmlformats.org/officeDocument/2006/relationships/image" Target="media/image35.png"/><Relationship Id="rId3" Type="http://schemas.openxmlformats.org/officeDocument/2006/relationships/numbering" Target="numbering.xml"/><Relationship Id="rId214" Type="http://schemas.openxmlformats.org/officeDocument/2006/relationships/image" Target="media/image34.png"/><Relationship Id="rId230" Type="http://schemas.openxmlformats.org/officeDocument/2006/relationships/image" Target="media/image37.png"/><Relationship Id="rId235" Type="http://schemas.openxmlformats.org/officeDocument/2006/relationships/hyperlink" Target="http://java.sun.com/docs/books/tutorial/java/concepts/index.html" TargetMode="External"/><Relationship Id="rId251" Type="http://schemas.openxmlformats.org/officeDocument/2006/relationships/image" Target="media/image46.png"/><Relationship Id="rId256" Type="http://schemas.openxmlformats.org/officeDocument/2006/relationships/footer" Target="footer25.xml"/><Relationship Id="rId277" Type="http://schemas.openxmlformats.org/officeDocument/2006/relationships/image" Target="media/image60.png"/><Relationship Id="rId25" Type="http://schemas.openxmlformats.org/officeDocument/2006/relationships/footer" Target="footer6.xml"/><Relationship Id="rId46" Type="http://schemas.openxmlformats.org/officeDocument/2006/relationships/hyperlink" Target="file:///C:\Users\Patrick\Documents\School\Fall%202009\Courses\Common\Texbook\ComputerBasedProblemSolving2009.docx" TargetMode="External"/><Relationship Id="rId67" Type="http://schemas.openxmlformats.org/officeDocument/2006/relationships/hyperlink" Target="file:///C:\Users\Patrick\Documents\School\Fall%202009\Courses\Common\Texbook\ComputerBasedProblemSolving2009.docx" TargetMode="External"/><Relationship Id="rId116" Type="http://schemas.openxmlformats.org/officeDocument/2006/relationships/footer" Target="footer12.xml"/><Relationship Id="rId137" Type="http://schemas.openxmlformats.org/officeDocument/2006/relationships/hyperlink" Target="http://en.wikipedia.org/wiki/Integer" TargetMode="External"/><Relationship Id="rId158" Type="http://schemas.openxmlformats.org/officeDocument/2006/relationships/hyperlink" Target="http://en.wikipedia.org/wiki/Factorial" TargetMode="External"/><Relationship Id="rId272" Type="http://schemas.openxmlformats.org/officeDocument/2006/relationships/hyperlink" Target="http://en.wikipedia.org/wiki/Superclass_(computer_science)" TargetMode="External"/><Relationship Id="rId293" Type="http://schemas.openxmlformats.org/officeDocument/2006/relationships/fontTable" Target="fontTable.xml"/><Relationship Id="rId20" Type="http://schemas.openxmlformats.org/officeDocument/2006/relationships/hyperlink" Target="http://en.wikipedia.org" TargetMode="External"/><Relationship Id="rId41" Type="http://schemas.openxmlformats.org/officeDocument/2006/relationships/hyperlink" Target="file:///C:\Users\Patrick\Documents\School\Fall%202009\Courses\Common\Texbook\ComputerBasedProblemSolving2009.docx" TargetMode="External"/><Relationship Id="rId62" Type="http://schemas.openxmlformats.org/officeDocument/2006/relationships/footer" Target="footer8.xml"/><Relationship Id="rId83" Type="http://schemas.openxmlformats.org/officeDocument/2006/relationships/hyperlink" Target="file:///C:\Users\Patrick\Documents\School\Fall%202009\Courses\Common\Texbook\ComputerBasedProblemSolving2009.docx" TargetMode="External"/><Relationship Id="rId88" Type="http://schemas.openxmlformats.org/officeDocument/2006/relationships/hyperlink" Target="file:///C:\Users\Patrick\Documents\School\Fall%202009\Courses\Common\Texbook\ComputerBasedProblemSolving2009.docx" TargetMode="External"/><Relationship Id="rId111" Type="http://schemas.openxmlformats.org/officeDocument/2006/relationships/hyperlink" Target="http://en.wikipedia.org/wiki/Programmer" TargetMode="External"/><Relationship Id="rId132" Type="http://schemas.openxmlformats.org/officeDocument/2006/relationships/hyperlink" Target="http://en.wikipedia.org/wiki/Variable" TargetMode="External"/><Relationship Id="rId153" Type="http://schemas.openxmlformats.org/officeDocument/2006/relationships/hyperlink" Target="http://en.wikipedia.org/wiki/Logic_error" TargetMode="External"/><Relationship Id="rId174" Type="http://schemas.openxmlformats.org/officeDocument/2006/relationships/image" Target="media/image17.png"/><Relationship Id="rId179" Type="http://schemas.openxmlformats.org/officeDocument/2006/relationships/hyperlink" Target="http://en.wikipedia.org/wiki/Argument_(computer_science)" TargetMode="External"/><Relationship Id="rId195" Type="http://schemas.openxmlformats.org/officeDocument/2006/relationships/footer" Target="footer18.xml"/><Relationship Id="rId209" Type="http://schemas.openxmlformats.org/officeDocument/2006/relationships/hyperlink" Target="http://en.wikipedia.org/wiki/Microsoft_Excel" TargetMode="External"/><Relationship Id="rId190" Type="http://schemas.openxmlformats.org/officeDocument/2006/relationships/image" Target="media/image26.png"/><Relationship Id="rId204" Type="http://schemas.openxmlformats.org/officeDocument/2006/relationships/hyperlink" Target="http://en.wikipedia.org/wiki/Dynamic_array" TargetMode="External"/><Relationship Id="rId220" Type="http://schemas.openxmlformats.org/officeDocument/2006/relationships/hyperlink" Target="http://en.wikipedia.org/wiki/Magic_number_(programming)" TargetMode="External"/><Relationship Id="rId225" Type="http://schemas.openxmlformats.org/officeDocument/2006/relationships/image" Target="media/image36.png"/><Relationship Id="rId241" Type="http://schemas.openxmlformats.org/officeDocument/2006/relationships/hyperlink" Target="http://en.wikipedia.org/wiki/Code_reuse" TargetMode="External"/><Relationship Id="rId246" Type="http://schemas.openxmlformats.org/officeDocument/2006/relationships/image" Target="media/image42.png"/><Relationship Id="rId267" Type="http://schemas.openxmlformats.org/officeDocument/2006/relationships/image" Target="media/image55.png"/><Relationship Id="rId288" Type="http://schemas.openxmlformats.org/officeDocument/2006/relationships/image" Target="media/image68.jpeg"/><Relationship Id="rId15" Type="http://schemas.openxmlformats.org/officeDocument/2006/relationships/hyperlink" Target="http://www.vector3studios.com" TargetMode="External"/><Relationship Id="rId36" Type="http://schemas.openxmlformats.org/officeDocument/2006/relationships/hyperlink" Target="file:///C:\Users\Patrick\Documents\School\Fall%202009\Courses\Common\Texbook\ComputerBasedProblemSolving2009.docx" TargetMode="External"/><Relationship Id="rId57" Type="http://schemas.openxmlformats.org/officeDocument/2006/relationships/hyperlink" Target="file:///C:\Users\Patrick\Documents\School\Fall%202009\Courses\Common\Texbook\ComputerBasedProblemSolving2009.docx" TargetMode="External"/><Relationship Id="rId106" Type="http://schemas.openxmlformats.org/officeDocument/2006/relationships/footer" Target="footer9.xml"/><Relationship Id="rId127" Type="http://schemas.openxmlformats.org/officeDocument/2006/relationships/image" Target="media/image5.png"/><Relationship Id="rId262" Type="http://schemas.openxmlformats.org/officeDocument/2006/relationships/image" Target="media/image51.png"/><Relationship Id="rId283" Type="http://schemas.openxmlformats.org/officeDocument/2006/relationships/hyperlink" Target="http://en.wikipedia.org/wiki/Method_(computer_science)" TargetMode="External"/><Relationship Id="rId10" Type="http://schemas.openxmlformats.org/officeDocument/2006/relationships/image" Target="media/image1.png"/><Relationship Id="rId31" Type="http://schemas.openxmlformats.org/officeDocument/2006/relationships/hyperlink" Target="file:///C:\Users\Patrick\Documents\School\Fall%202009\Courses\Common\Texbook\ComputerBasedProblemSolving2009.docx" TargetMode="External"/><Relationship Id="rId52" Type="http://schemas.openxmlformats.org/officeDocument/2006/relationships/hyperlink" Target="file:///C:\Users\Patrick\Documents\School\Fall%202009\Courses\Common\Texbook\ComputerBasedProblemSolving2009.docx" TargetMode="External"/><Relationship Id="rId73" Type="http://schemas.openxmlformats.org/officeDocument/2006/relationships/hyperlink" Target="file:///C:\Users\Patrick\Documents\School\Fall%202009\Courses\Common\Texbook\ComputerBasedProblemSolving2009.docx" TargetMode="External"/><Relationship Id="rId78" Type="http://schemas.openxmlformats.org/officeDocument/2006/relationships/hyperlink" Target="file:///C:\Users\Patrick\Documents\School\Fall%202009\Courses\Common\Texbook\ComputerBasedProblemSolving2009.docx" TargetMode="External"/><Relationship Id="rId94" Type="http://schemas.openxmlformats.org/officeDocument/2006/relationships/hyperlink" Target="file:///C:\Users\Patrick\Documents\School\Fall%202009\Courses\Common\Texbook\ComputerBasedProblemSolving2009.docx" TargetMode="External"/><Relationship Id="rId99" Type="http://schemas.openxmlformats.org/officeDocument/2006/relationships/hyperlink" Target="file:///C:\Users\Patrick\Documents\School\Fall%202009\Courses\Common\Texbook\ComputerBasedProblemSolving2009.docx" TargetMode="External"/><Relationship Id="rId101" Type="http://schemas.openxmlformats.org/officeDocument/2006/relationships/hyperlink" Target="file:///C:\Users\Patrick\Documents\School\Fall%202009\Courses\Common\Texbook\ComputerBasedProblemSolving2009.docx" TargetMode="External"/><Relationship Id="rId122" Type="http://schemas.openxmlformats.org/officeDocument/2006/relationships/hyperlink" Target="http://educ.queensu.ca/~fmc/june2002/PaperFact.htm" TargetMode="External"/><Relationship Id="rId143" Type="http://schemas.openxmlformats.org/officeDocument/2006/relationships/hyperlink" Target="http://en.wikipedia.org/wiki/Assignment_statement" TargetMode="External"/><Relationship Id="rId148" Type="http://schemas.openxmlformats.org/officeDocument/2006/relationships/image" Target="media/image7.png"/><Relationship Id="rId164" Type="http://schemas.openxmlformats.org/officeDocument/2006/relationships/image" Target="media/image11.png"/><Relationship Id="rId169" Type="http://schemas.openxmlformats.org/officeDocument/2006/relationships/image" Target="media/image15.png"/><Relationship Id="rId185"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creativecommons.org/licenses/by-nc-sa/3.0/" TargetMode="External"/><Relationship Id="rId180" Type="http://schemas.openxmlformats.org/officeDocument/2006/relationships/hyperlink" Target="http://en.wikipedia.org/wiki/Pointer_(computing)" TargetMode="External"/><Relationship Id="rId210" Type="http://schemas.openxmlformats.org/officeDocument/2006/relationships/hyperlink" Target="http://en.wikipedia.org/wiki/Matrix_(math)" TargetMode="External"/><Relationship Id="rId215" Type="http://schemas.openxmlformats.org/officeDocument/2006/relationships/hyperlink" Target="http://en.wikipedia.org/wiki/Rubik's_Cube" TargetMode="External"/><Relationship Id="rId236" Type="http://schemas.openxmlformats.org/officeDocument/2006/relationships/hyperlink" Target="http://en.wikipedia.org/wiki/Object_(computer_science)" TargetMode="External"/><Relationship Id="rId257" Type="http://schemas.openxmlformats.org/officeDocument/2006/relationships/footer" Target="footer26.xml"/><Relationship Id="rId278" Type="http://schemas.openxmlformats.org/officeDocument/2006/relationships/image" Target="media/image61.png"/><Relationship Id="rId26" Type="http://schemas.openxmlformats.org/officeDocument/2006/relationships/footer" Target="footer7.xml"/><Relationship Id="rId231" Type="http://schemas.openxmlformats.org/officeDocument/2006/relationships/footer" Target="footer22.xml"/><Relationship Id="rId252" Type="http://schemas.openxmlformats.org/officeDocument/2006/relationships/image" Target="media/image47.png"/><Relationship Id="rId273" Type="http://schemas.openxmlformats.org/officeDocument/2006/relationships/hyperlink" Target="http://en.wikipedia.org/wiki/Subclass_(computer_science)" TargetMode="External"/><Relationship Id="rId294" Type="http://schemas.openxmlformats.org/officeDocument/2006/relationships/theme" Target="theme/theme1.xml"/><Relationship Id="rId47" Type="http://schemas.openxmlformats.org/officeDocument/2006/relationships/hyperlink" Target="file:///C:\Users\Patrick\Documents\School\Fall%202009\Courses\Common\Texbook\ComputerBasedProblemSolving2009.docx" TargetMode="External"/><Relationship Id="rId68" Type="http://schemas.openxmlformats.org/officeDocument/2006/relationships/hyperlink" Target="file:///C:\Users\Patrick\Documents\School\Fall%202009\Courses\Common\Texbook\ComputerBasedProblemSolving2009.docx" TargetMode="External"/><Relationship Id="rId89" Type="http://schemas.openxmlformats.org/officeDocument/2006/relationships/hyperlink" Target="file:///C:\Users\Patrick\Documents\School\Fall%202009\Courses\Common\Texbook\ComputerBasedProblemSolving2009.docx" TargetMode="External"/><Relationship Id="rId112" Type="http://schemas.openxmlformats.org/officeDocument/2006/relationships/header" Target="header3.xml"/><Relationship Id="rId133" Type="http://schemas.openxmlformats.org/officeDocument/2006/relationships/hyperlink" Target="http://en.wikipedia.org/wiki/Source_code" TargetMode="External"/><Relationship Id="rId154" Type="http://schemas.openxmlformats.org/officeDocument/2006/relationships/hyperlink" Target="http://en.wikipedia.org/wiki/Conditional_statement" TargetMode="External"/><Relationship Id="rId175" Type="http://schemas.openxmlformats.org/officeDocument/2006/relationships/hyperlink" Target="http://en.wikipedia.org/wiki/Subroutine" TargetMode="External"/><Relationship Id="rId196" Type="http://schemas.openxmlformats.org/officeDocument/2006/relationships/footer" Target="footer19.xml"/><Relationship Id="rId200" Type="http://schemas.openxmlformats.org/officeDocument/2006/relationships/hyperlink" Target="http://en.wikipedia.org/wiki/Element_(mathematics)" TargetMode="External"/><Relationship Id="rId16" Type="http://schemas.openxmlformats.org/officeDocument/2006/relationships/hyperlink" Target="http://msdn.microsoft.com/vstudio/express/downloads/" TargetMode="External"/><Relationship Id="rId221" Type="http://schemas.openxmlformats.org/officeDocument/2006/relationships/hyperlink" Target="http://en.wikipedia.org/wiki/Pluto" TargetMode="External"/><Relationship Id="rId242" Type="http://schemas.openxmlformats.org/officeDocument/2006/relationships/hyperlink" Target="http://en.wikipedia.org/wiki/Instantiation_(computer_science)" TargetMode="External"/><Relationship Id="rId263" Type="http://schemas.openxmlformats.org/officeDocument/2006/relationships/image" Target="media/image52.png"/><Relationship Id="rId284" Type="http://schemas.openxmlformats.org/officeDocument/2006/relationships/hyperlink" Target="http://en.wikipedia.org/wiki/Abstract_class" TargetMode="External"/><Relationship Id="rId37" Type="http://schemas.openxmlformats.org/officeDocument/2006/relationships/hyperlink" Target="file:///C:\Users\Patrick\Documents\School\Fall%202009\Courses\Common\Texbook\ComputerBasedProblemSolving2009.docx" TargetMode="External"/><Relationship Id="rId58" Type="http://schemas.openxmlformats.org/officeDocument/2006/relationships/hyperlink" Target="file:///C:\Users\Patrick\Documents\School\Fall%202009\Courses\Common\Texbook\ComputerBasedProblemSolving2009.docx" TargetMode="External"/><Relationship Id="rId79" Type="http://schemas.openxmlformats.org/officeDocument/2006/relationships/hyperlink" Target="file:///C:\Users\Patrick\Documents\School\Fall%202009\Courses\Common\Texbook\ComputerBasedProblemSolving2009.docx" TargetMode="External"/><Relationship Id="rId102" Type="http://schemas.openxmlformats.org/officeDocument/2006/relationships/hyperlink" Target="file:///C:\Users\Patrick\Documents\School\Fall%202009\Courses\Common\Texbook\ComputerBasedProblemSolving2009.docx" TargetMode="External"/><Relationship Id="rId123" Type="http://schemas.openxmlformats.org/officeDocument/2006/relationships/hyperlink" Target="http://mathworld.wolfram.com/Folding.html" TargetMode="External"/><Relationship Id="rId144" Type="http://schemas.openxmlformats.org/officeDocument/2006/relationships/hyperlink" Target="http://en.wikipedia.org/wiki/Scope_%28programming%29" TargetMode="External"/><Relationship Id="rId90" Type="http://schemas.openxmlformats.org/officeDocument/2006/relationships/hyperlink" Target="file:///C:\Users\Patrick\Documents\School\Fall%202009\Courses\Common\Texbook\ComputerBasedProblemSolving2009.docx" TargetMode="External"/><Relationship Id="rId165" Type="http://schemas.openxmlformats.org/officeDocument/2006/relationships/hyperlink" Target="http://en.wikipedia.org/wiki/Loop_nest_optimization" TargetMode="External"/><Relationship Id="rId186" Type="http://schemas.openxmlformats.org/officeDocument/2006/relationships/image" Target="media/image22.png"/><Relationship Id="rId211" Type="http://schemas.openxmlformats.org/officeDocument/2006/relationships/hyperlink" Target="http://en.wikipedia.org/wiki/Array" TargetMode="External"/><Relationship Id="rId232" Type="http://schemas.openxmlformats.org/officeDocument/2006/relationships/footer" Target="footer23.xml"/><Relationship Id="rId253" Type="http://schemas.openxmlformats.org/officeDocument/2006/relationships/hyperlink" Target="http://en.wikipedia.org/wiki/Unified_Modeling_Language" TargetMode="External"/><Relationship Id="rId274" Type="http://schemas.openxmlformats.org/officeDocument/2006/relationships/image" Target="NULL"/><Relationship Id="rId27" Type="http://schemas.openxmlformats.org/officeDocument/2006/relationships/hyperlink" Target="file:///C:\Users\Patrick\Documents\School\Fall%202009\Courses\Common\Texbook\ComputerBasedProblemSolving2009.docx" TargetMode="External"/><Relationship Id="rId48" Type="http://schemas.openxmlformats.org/officeDocument/2006/relationships/hyperlink" Target="file:///C:\Users\Patrick\Documents\School\Fall%202009\Courses\Common\Texbook\ComputerBasedProblemSolving2009.docx" TargetMode="External"/><Relationship Id="rId69" Type="http://schemas.openxmlformats.org/officeDocument/2006/relationships/hyperlink" Target="file:///C:\Users\Patrick\Documents\School\Fall%202009\Courses\Common\Texbook\ComputerBasedProblemSolving2009.docx" TargetMode="External"/><Relationship Id="rId113" Type="http://schemas.openxmlformats.org/officeDocument/2006/relationships/footer" Target="footer10.xml"/><Relationship Id="rId134" Type="http://schemas.openxmlformats.org/officeDocument/2006/relationships/hyperlink" Target="http://en.wikipedia.org/wiki/Declaration_%28computer_science%29" TargetMode="External"/><Relationship Id="rId80" Type="http://schemas.openxmlformats.org/officeDocument/2006/relationships/hyperlink" Target="file:///C:\Users\Patrick\Documents\School\Fall%202009\Courses\Common\Texbook\ComputerBasedProblemSolving2009.docx" TargetMode="External"/><Relationship Id="rId155" Type="http://schemas.openxmlformats.org/officeDocument/2006/relationships/hyperlink" Target="http://en.wikipedia.org/wiki/Boolean_expression" TargetMode="External"/><Relationship Id="rId176" Type="http://schemas.openxmlformats.org/officeDocument/2006/relationships/hyperlink" Target="http://en.wikipedia.org/wiki/Procedure" TargetMode="External"/><Relationship Id="rId197" Type="http://schemas.openxmlformats.org/officeDocument/2006/relationships/image" Target="media/image29.png"/><Relationship Id="rId201" Type="http://schemas.openxmlformats.org/officeDocument/2006/relationships/hyperlink" Target="http://en.wikipedia.org/wiki/Index_(information_technology)" TargetMode="External"/><Relationship Id="rId222" Type="http://schemas.openxmlformats.org/officeDocument/2006/relationships/hyperlink" Target="http://en.wikipedia.org/wiki/Fat-finger" TargetMode="External"/><Relationship Id="rId243" Type="http://schemas.openxmlformats.org/officeDocument/2006/relationships/hyperlink" Target="http://en.wikipedia.org/wiki/Class_(computer_science)" TargetMode="External"/><Relationship Id="rId264" Type="http://schemas.openxmlformats.org/officeDocument/2006/relationships/image" Target="media/image53.png"/><Relationship Id="rId285" Type="http://schemas.openxmlformats.org/officeDocument/2006/relationships/image" Target="media/image65.png"/><Relationship Id="rId17" Type="http://schemas.openxmlformats.org/officeDocument/2006/relationships/hyperlink" Target="http://blogs.msdn.com/coding4fun/" TargetMode="External"/><Relationship Id="rId38" Type="http://schemas.openxmlformats.org/officeDocument/2006/relationships/hyperlink" Target="file:///C:\Users\Patrick\Documents\School\Fall%202009\Courses\Common\Texbook\ComputerBasedProblemSolving2009.docx" TargetMode="External"/><Relationship Id="rId59" Type="http://schemas.openxmlformats.org/officeDocument/2006/relationships/hyperlink" Target="file:///C:\Users\Patrick\Documents\School\Fall%202009\Courses\Common\Texbook\ComputerBasedProblemSolving2009.docx" TargetMode="External"/><Relationship Id="rId103" Type="http://schemas.openxmlformats.org/officeDocument/2006/relationships/hyperlink" Target="file:///C:\Users\Patrick\Documents\School\Fall%202009\Courses\Common\Texbook\ComputerBasedProblemSolving2009.docx" TargetMode="External"/><Relationship Id="rId124" Type="http://schemas.openxmlformats.org/officeDocument/2006/relationships/image" Target="media/image4.png"/><Relationship Id="rId70" Type="http://schemas.openxmlformats.org/officeDocument/2006/relationships/hyperlink" Target="file:///C:\Users\Patrick\Documents\School\Fall%202009\Courses\Common\Texbook\ComputerBasedProblemSolving2009.docx" TargetMode="External"/><Relationship Id="rId91" Type="http://schemas.openxmlformats.org/officeDocument/2006/relationships/hyperlink" Target="file:///C:\Users\Patrick\Documents\School\Fall%202009\Courses\Common\Texbook\ComputerBasedProblemSolving2009.docx" TargetMode="External"/><Relationship Id="rId145" Type="http://schemas.openxmlformats.org/officeDocument/2006/relationships/hyperlink" Target="http://en.wikipedia.org/wiki/Garbage_%28computer_science%29" TargetMode="External"/><Relationship Id="rId166" Type="http://schemas.openxmlformats.org/officeDocument/2006/relationships/image" Target="media/image12.png"/><Relationship Id="rId187" Type="http://schemas.openxmlformats.org/officeDocument/2006/relationships/image" Target="media/image23.png"/><Relationship Id="rId1" Type="http://schemas.openxmlformats.org/officeDocument/2006/relationships/customXml" Target="../customXml/item1.xml"/><Relationship Id="rId212" Type="http://schemas.openxmlformats.org/officeDocument/2006/relationships/image" Target="media/image33.png"/><Relationship Id="rId233" Type="http://schemas.openxmlformats.org/officeDocument/2006/relationships/footer" Target="footer24.xml"/><Relationship Id="rId254" Type="http://schemas.openxmlformats.org/officeDocument/2006/relationships/image" Target="NULL"/><Relationship Id="rId28" Type="http://schemas.openxmlformats.org/officeDocument/2006/relationships/hyperlink" Target="file:///C:\Users\Patrick\Documents\School\Fall%202009\Courses\Common\Texbook\ComputerBasedProblemSolving2009.docx" TargetMode="External"/><Relationship Id="rId49" Type="http://schemas.openxmlformats.org/officeDocument/2006/relationships/hyperlink" Target="file:///C:\Users\Patrick\Documents\School\Fall%202009\Courses\Common\Texbook\ComputerBasedProblemSolving2009.docx" TargetMode="External"/><Relationship Id="rId114" Type="http://schemas.openxmlformats.org/officeDocument/2006/relationships/footer" Target="footer11.xml"/><Relationship Id="rId275" Type="http://schemas.openxmlformats.org/officeDocument/2006/relationships/image" Target="http://java.sun.com/docs/books/tutorial/figures/java/concepts-bikeHeirarchy.gif" TargetMode="External"/><Relationship Id="rId60" Type="http://schemas.openxmlformats.org/officeDocument/2006/relationships/hyperlink" Target="file:///C:\Users\Patrick\Documents\School\Fall%202009\Courses\Common\Texbook\ComputerBasedProblemSolving2009.docx" TargetMode="External"/><Relationship Id="rId81" Type="http://schemas.openxmlformats.org/officeDocument/2006/relationships/hyperlink" Target="file:///C:\Users\Patrick\Documents\School\Fall%202009\Courses\Common\Texbook\ComputerBasedProblemSolving2009.docx" TargetMode="External"/><Relationship Id="rId135" Type="http://schemas.openxmlformats.org/officeDocument/2006/relationships/hyperlink" Target="http://en.wikipedia.org/wiki/Identifier" TargetMode="External"/><Relationship Id="rId156" Type="http://schemas.openxmlformats.org/officeDocument/2006/relationships/hyperlink" Target="http://en.wikipedia.org/wiki/Logical_operator" TargetMode="External"/><Relationship Id="rId177" Type="http://schemas.openxmlformats.org/officeDocument/2006/relationships/hyperlink" Target="http://en.wikipedia.org/wiki/Event_handler" TargetMode="External"/><Relationship Id="rId198" Type="http://schemas.openxmlformats.org/officeDocument/2006/relationships/hyperlink" Target="http://en.wikipedia.org/wiki/Array" TargetMode="External"/><Relationship Id="rId202" Type="http://schemas.openxmlformats.org/officeDocument/2006/relationships/hyperlink" Target="http://en.wikipedia.org/wiki/Iterate" TargetMode="External"/><Relationship Id="rId223" Type="http://schemas.openxmlformats.org/officeDocument/2006/relationships/hyperlink" Target="http://en.wikipedia.org/wiki/Enumerated_type" TargetMode="External"/><Relationship Id="rId244" Type="http://schemas.openxmlformats.org/officeDocument/2006/relationships/image" Target="media/image41.png"/><Relationship Id="rId18" Type="http://schemas.openxmlformats.org/officeDocument/2006/relationships/hyperlink" Target="http://msdn.microsoft.com/vstudio/express/beginner/kids/default.aspx" TargetMode="External"/><Relationship Id="rId39" Type="http://schemas.openxmlformats.org/officeDocument/2006/relationships/hyperlink" Target="file:///C:\Users\Patrick\Documents\School\Fall%202009\Courses\Common\Texbook\ComputerBasedProblemSolving2009.docx" TargetMode="External"/><Relationship Id="rId265" Type="http://schemas.openxmlformats.org/officeDocument/2006/relationships/image" Target="media/image54.png"/><Relationship Id="rId286" Type="http://schemas.openxmlformats.org/officeDocument/2006/relationships/image" Target="media/image6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atrick\Application%20Data\Microsoft\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2009-10-14T00:30:00Z</outs:dateTime>
      <outs:isPinned>true</outs:isPinned>
    </outs:relatedDate>
    <outs:relatedDate>
      <outs:type>2</outs:type>
      <outs:displayName>Created</outs:displayName>
      <outs:dateTime>2007-07-18T02:00:00Z</outs:dateTime>
      <outs:isPinned>true</outs:isPinned>
    </outs:relatedDate>
    <outs:relatedDate>
      <outs:type>4</outs:type>
      <outs:displayName>Last Printed</outs:displayName>
      <outs:dateTime>2009-10-13T02:26:00Z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Patrick Coxall</outs:displayName>
          <outs:accountName/>
        </outs:relatedPerson>
      </outs:people>
      <outs:source>0</outs:source>
      <outs:isPinned>true</outs:isPinned>
    </outs:relatedPeopleItem>
    <outs:relatedPeopleItem>
      <outs:category>Last modified by</outs:category>
      <outs:people>
        <outs:relatedPerson>
          <outs:display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7609B-C716-4B2A-8094-244B5D2BB1CC}">
  <ds:schemaRefs>
    <ds:schemaRef ds:uri="http://schemas.microsoft.com/office/2009/outspace/metadata"/>
  </ds:schemaRefs>
</ds:datastoreItem>
</file>

<file path=customXml/itemProps2.xml><?xml version="1.0" encoding="utf-8"?>
<ds:datastoreItem xmlns:ds="http://schemas.openxmlformats.org/officeDocument/2006/customXml" ds:itemID="{8DB5370D-12C4-4693-B527-531708678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1</TotalTime>
  <Pages>144</Pages>
  <Words>26717</Words>
  <Characters>152292</Characters>
  <Application>Microsoft Office Word</Application>
  <DocSecurity>0</DocSecurity>
  <Lines>1269</Lines>
  <Paragraphs>357</Paragraphs>
  <ScaleCrop>false</ScaleCrop>
  <HeadingPairs>
    <vt:vector size="4" baseType="variant">
      <vt:variant>
        <vt:lpstr>Title</vt:lpstr>
      </vt:variant>
      <vt:variant>
        <vt:i4>1</vt:i4>
      </vt:variant>
      <vt:variant>
        <vt:lpstr>Headings</vt:lpstr>
      </vt:variant>
      <vt:variant>
        <vt:i4>53</vt:i4>
      </vt:variant>
    </vt:vector>
  </HeadingPairs>
  <TitlesOfParts>
    <vt:vector size="54" baseType="lpstr">
      <vt:lpstr/>
      <vt:lpstr>Preface</vt:lpstr>
      <vt:lpstr>Table of Contents</vt:lpstr>
      <vt:lpstr>Table of VB Code Snippets</vt:lpstr>
      <vt:lpstr>Table of C# Code Snippets</vt:lpstr>
      <vt:lpstr>Chapter 1 – Introduction</vt:lpstr>
      <vt:lpstr>    What is Programming</vt:lpstr>
      <vt:lpstr>    Goal of this Book</vt:lpstr>
      <vt:lpstr>Chapter 2 – Problem Solving</vt:lpstr>
      <vt:lpstr>    Steps in Problem Solving</vt:lpstr>
      <vt:lpstr>        1. What is the Problem</vt:lpstr>
      <vt:lpstr>        2. Make a Model</vt:lpstr>
      <vt:lpstr>        3. Analyze the Model</vt:lpstr>
      <vt:lpstr>        4. Find the Solution</vt:lpstr>
      <vt:lpstr>        5. Check the Solution</vt:lpstr>
      <vt:lpstr>        6. Document the Solution</vt:lpstr>
      <vt:lpstr>    Example Problems</vt:lpstr>
      <vt:lpstr>    Top-Down Design</vt:lpstr>
      <vt:lpstr>    Flow-Charts</vt:lpstr>
      <vt:lpstr>    Pseudo code</vt:lpstr>
      <vt:lpstr>    Computer Problem Solving</vt:lpstr>
      <vt:lpstr>CHAPTER 3 – STRUCTURED PROBLEM SOLVING</vt:lpstr>
      <vt:lpstr>    TOP-DOWN DESIGN IN PROGRAMMING</vt:lpstr>
      <vt:lpstr>        Input-Process-Output</vt:lpstr>
      <vt:lpstr>    Variables</vt:lpstr>
      <vt:lpstr>        Assignment Statements</vt:lpstr>
      <vt:lpstr>        Scope of Variables</vt:lpstr>
      <vt:lpstr>    Constants</vt:lpstr>
      <vt:lpstr>    Sequence</vt:lpstr>
      <vt:lpstr>        Example Sequence Problem</vt:lpstr>
      <vt:lpstr>    Selection</vt:lpstr>
      <vt:lpstr>        Boolean Expressions</vt:lpstr>
      <vt:lpstr>        If…Then</vt:lpstr>
      <vt:lpstr>        If…Then…Else</vt:lpstr>
      <vt:lpstr>        If…Then…ElseIf…Else</vt:lpstr>
      <vt:lpstr>        Compound Boolean Expressions</vt:lpstr>
      <vt:lpstr>        Nested If Statements</vt:lpstr>
      <vt:lpstr>        Select Case</vt:lpstr>
      <vt:lpstr>    Repetition</vt:lpstr>
      <vt:lpstr>        Do…Loop While</vt:lpstr>
      <vt:lpstr>        Do While…Loop</vt:lpstr>
      <vt:lpstr>        Do Until…Loop</vt:lpstr>
      <vt:lpstr>        Do …Loop Until</vt:lpstr>
      <vt:lpstr>        For…Next</vt:lpstr>
      <vt:lpstr>        For…Each</vt:lpstr>
      <vt:lpstr>        Nested Loops</vt:lpstr>
      <vt:lpstr>        Timers</vt:lpstr>
      <vt:lpstr>        Moving Buttons</vt:lpstr>
      <vt:lpstr>Chapter 4 – Procedures and Functions</vt:lpstr>
      <vt:lpstr>    Procedures</vt:lpstr>
      <vt:lpstr>        Calling a Procedure</vt:lpstr>
      <vt:lpstr>        Passing Parameters</vt:lpstr>
      <vt:lpstr>        Passing By Value </vt:lpstr>
      <vt:lpstr>        Passing By Reference</vt:lpstr>
    </vt:vector>
  </TitlesOfParts>
  <Company>Coxall Publishing</Company>
  <LinksUpToDate>false</LinksUpToDate>
  <CharactersWithSpaces>178652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Coxall</dc:creator>
  <cp:lastModifiedBy>Patrick</cp:lastModifiedBy>
  <cp:revision>3</cp:revision>
  <cp:lastPrinted>2009-11-29T02:53:00Z</cp:lastPrinted>
  <dcterms:created xsi:type="dcterms:W3CDTF">2012-10-22T00:09:00Z</dcterms:created>
  <dcterms:modified xsi:type="dcterms:W3CDTF">2012-10-22T00:15:00Z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